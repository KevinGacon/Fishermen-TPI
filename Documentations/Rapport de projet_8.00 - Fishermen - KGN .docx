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E57463" w14:textId="2B18C38C" w:rsidR="00B554AA" w:rsidRDefault="00B554AA" w:rsidP="00B554AA">
      <w:bookmarkStart w:id="0" w:name="_Hlk104647317"/>
      <w:bookmarkEnd w:id="0"/>
    </w:p>
    <w:p w14:paraId="192FC7EC" w14:textId="3C97C755" w:rsidR="00B554AA" w:rsidRDefault="00B554AA" w:rsidP="00B554AA">
      <w:pPr>
        <w:pStyle w:val="Titre"/>
        <w:framePr w:w="9768" w:wrap="around" w:hAnchor="page" w:x="1141" w:y="1694"/>
      </w:pPr>
      <w:r>
        <w:br w:type="page"/>
      </w:r>
    </w:p>
    <w:p w14:paraId="591567E6" w14:textId="4C67D026" w:rsidR="00B554AA" w:rsidRPr="00EA18AB" w:rsidRDefault="00B554AA" w:rsidP="00B554AA">
      <w:pPr>
        <w:pStyle w:val="Titre"/>
        <w:framePr w:w="9768" w:wrap="around" w:hAnchor="page" w:x="1141" w:y="1694"/>
        <w:jc w:val="center"/>
        <w:rPr>
          <w:color w:val="002060"/>
          <w:sz w:val="130"/>
          <w:szCs w:val="130"/>
        </w:rPr>
      </w:pPr>
      <w:r w:rsidRPr="00EA18AB">
        <w:rPr>
          <w:color w:val="002060"/>
          <w:sz w:val="130"/>
          <w:szCs w:val="130"/>
        </w:rPr>
        <w:t>Fisherme</w:t>
      </w:r>
      <w:r w:rsidR="00EA64AB" w:rsidRPr="00EA18AB">
        <w:rPr>
          <w:color w:val="002060"/>
          <w:sz w:val="130"/>
          <w:szCs w:val="130"/>
        </w:rPr>
        <w:t>n</w:t>
      </w:r>
    </w:p>
    <w:p w14:paraId="253FCC9E" w14:textId="77777777" w:rsidR="00B554AA" w:rsidRPr="00B554AA" w:rsidRDefault="00B554AA" w:rsidP="00B554AA">
      <w:pPr>
        <w:framePr w:w="9768" w:hSpace="180" w:wrap="around" w:vAnchor="text" w:hAnchor="page" w:x="1141" w:y="1694"/>
        <w:jc w:val="center"/>
        <w:rPr>
          <w:rFonts w:cstheme="minorHAnsi"/>
          <w:color w:val="17A9A6"/>
          <w:sz w:val="40"/>
          <w:szCs w:val="40"/>
        </w:rPr>
      </w:pPr>
      <w:r w:rsidRPr="00B554AA">
        <w:rPr>
          <w:rFonts w:cstheme="minorHAnsi"/>
          <w:color w:val="17A9A6"/>
          <w:sz w:val="40"/>
          <w:szCs w:val="40"/>
        </w:rPr>
        <w:t>Projet TPI 4</w:t>
      </w:r>
      <w:r w:rsidRPr="00B554AA">
        <w:rPr>
          <w:rFonts w:cstheme="minorHAnsi"/>
          <w:color w:val="17A9A6"/>
          <w:sz w:val="40"/>
          <w:szCs w:val="40"/>
          <w:vertAlign w:val="superscript"/>
        </w:rPr>
        <w:t>ème</w:t>
      </w:r>
      <w:r w:rsidRPr="00B554AA">
        <w:rPr>
          <w:rFonts w:cstheme="minorHAnsi"/>
          <w:color w:val="17A9A6"/>
          <w:sz w:val="40"/>
          <w:szCs w:val="40"/>
        </w:rPr>
        <w:t xml:space="preserve"> année| Kevin Gacon | SI-C4b</w:t>
      </w:r>
    </w:p>
    <w:p w14:paraId="1B999454" w14:textId="232C3A35" w:rsidR="00B554AA" w:rsidRPr="00B554AA" w:rsidRDefault="00B554AA" w:rsidP="00B554AA">
      <w:pPr>
        <w:pStyle w:val="Titre"/>
        <w:framePr w:w="9768" w:wrap="around" w:hAnchor="page" w:x="1141" w:y="1694"/>
        <w:rPr>
          <w:rStyle w:val="lev"/>
        </w:rPr>
      </w:pPr>
    </w:p>
    <w:p w14:paraId="439AB908" w14:textId="4E0DDCA5" w:rsidR="00C07FC9" w:rsidRDefault="00C07FC9">
      <w:pPr>
        <w:spacing w:after="180" w:line="336" w:lineRule="auto"/>
        <w:contextualSpacing w:val="0"/>
        <w:rPr>
          <w:rStyle w:val="lev"/>
          <w:rFonts w:asciiTheme="majorHAnsi" w:eastAsiaTheme="majorEastAsia" w:hAnsiTheme="majorHAnsi" w:cstheme="majorBidi"/>
          <w:b/>
          <w:bCs w:val="0"/>
          <w:sz w:val="72"/>
          <w:szCs w:val="90"/>
        </w:rPr>
      </w:pPr>
      <w:r>
        <w:rPr>
          <w:rFonts w:cs="Segoe UI"/>
          <w:noProof/>
          <w:lang w:val="fr-CH" w:eastAsia="fr-CH"/>
        </w:rPr>
        <w:drawing>
          <wp:anchor distT="0" distB="0" distL="114300" distR="114300" simplePos="0" relativeHeight="251664384" behindDoc="1" locked="0" layoutInCell="1" allowOverlap="1" wp14:anchorId="5463269E" wp14:editId="47BCAD08">
            <wp:simplePos x="0" y="0"/>
            <wp:positionH relativeFrom="column">
              <wp:posOffset>278130</wp:posOffset>
            </wp:positionH>
            <wp:positionV relativeFrom="paragraph">
              <wp:posOffset>3205480</wp:posOffset>
            </wp:positionV>
            <wp:extent cx="5753100" cy="390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r>
        <w:rPr>
          <w:rFonts w:cs="Segoe UI"/>
          <w:noProof/>
          <w:sz w:val="40"/>
          <w:szCs w:val="40"/>
          <w:lang w:val="fr-CH" w:eastAsia="fr-CH"/>
        </w:rPr>
        <w:drawing>
          <wp:anchor distT="0" distB="0" distL="114300" distR="114300" simplePos="0" relativeHeight="251663360" behindDoc="0" locked="0" layoutInCell="1" allowOverlap="1" wp14:anchorId="1A25B527" wp14:editId="4977F3CC">
            <wp:simplePos x="0" y="0"/>
            <wp:positionH relativeFrom="column">
              <wp:posOffset>-285750</wp:posOffset>
            </wp:positionH>
            <wp:positionV relativeFrom="paragraph">
              <wp:posOffset>8949055</wp:posOffset>
            </wp:positionV>
            <wp:extent cx="1365250" cy="685800"/>
            <wp:effectExtent l="0" t="0" r="635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Segoe UI"/>
          <w:noProof/>
          <w:lang w:val="fr-CH" w:eastAsia="fr-CH"/>
        </w:rPr>
        <w:drawing>
          <wp:anchor distT="0" distB="0" distL="114300" distR="114300" simplePos="0" relativeHeight="251659264" behindDoc="0" locked="0" layoutInCell="1" allowOverlap="1" wp14:anchorId="5E84494F" wp14:editId="5B1CD50F">
            <wp:simplePos x="0" y="0"/>
            <wp:positionH relativeFrom="page">
              <wp:posOffset>-1773555</wp:posOffset>
            </wp:positionH>
            <wp:positionV relativeFrom="paragraph">
              <wp:posOffset>5884545</wp:posOffset>
            </wp:positionV>
            <wp:extent cx="10953750" cy="425213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eqw.png"/>
                    <pic:cNvPicPr/>
                  </pic:nvPicPr>
                  <pic:blipFill>
                    <a:blip r:embed="rId11">
                      <a:extLst>
                        <a:ext uri="{28A0092B-C50C-407E-A947-70E740481C1C}">
                          <a14:useLocalDpi xmlns:a14="http://schemas.microsoft.com/office/drawing/2010/main" val="0"/>
                        </a:ext>
                      </a:extLst>
                    </a:blip>
                    <a:stretch>
                      <a:fillRect/>
                    </a:stretch>
                  </pic:blipFill>
                  <pic:spPr>
                    <a:xfrm>
                      <a:off x="0" y="0"/>
                      <a:ext cx="10953750" cy="4252135"/>
                    </a:xfrm>
                    <a:prstGeom prst="rect">
                      <a:avLst/>
                    </a:prstGeom>
                  </pic:spPr>
                </pic:pic>
              </a:graphicData>
            </a:graphic>
            <wp14:sizeRelH relativeFrom="margin">
              <wp14:pctWidth>0</wp14:pctWidth>
            </wp14:sizeRelH>
            <wp14:sizeRelV relativeFrom="margin">
              <wp14:pctHeight>0</wp14:pctHeight>
            </wp14:sizeRelV>
          </wp:anchor>
        </w:drawing>
      </w:r>
      <w:r>
        <w:rPr>
          <w:rStyle w:val="lev"/>
        </w:rPr>
        <w:br w:type="page"/>
      </w:r>
    </w:p>
    <w:p w14:paraId="563A3D33" w14:textId="77777777" w:rsidR="00625C8B" w:rsidRDefault="006F5E7B" w:rsidP="00625C8B">
      <w:pPr>
        <w:pStyle w:val="Titre1"/>
        <w:rPr>
          <w:noProof/>
        </w:rPr>
      </w:pPr>
      <w:bookmarkStart w:id="1" w:name="_Toc104877502"/>
      <w:r>
        <w:lastRenderedPageBreak/>
        <w:t>Glossaire</w:t>
      </w:r>
      <w:bookmarkEnd w:id="1"/>
      <w:r>
        <w:rPr>
          <w:rStyle w:val="lev"/>
          <w:rFonts w:asciiTheme="majorHAnsi" w:hAnsiTheme="majorHAnsi"/>
          <w:b w:val="0"/>
          <w:bCs/>
          <w:sz w:val="72"/>
          <w:szCs w:val="90"/>
        </w:rPr>
        <w:fldChar w:fldCharType="begin"/>
      </w:r>
      <w:r>
        <w:rPr>
          <w:rStyle w:val="lev"/>
          <w:rFonts w:asciiTheme="majorHAnsi" w:hAnsiTheme="majorHAnsi"/>
          <w:sz w:val="72"/>
          <w:szCs w:val="90"/>
        </w:rPr>
        <w:instrText xml:space="preserve"> INDEX \e "</w:instrText>
      </w:r>
      <w:r>
        <w:rPr>
          <w:rStyle w:val="lev"/>
          <w:rFonts w:asciiTheme="majorHAnsi" w:hAnsiTheme="majorHAnsi"/>
          <w:sz w:val="72"/>
          <w:szCs w:val="90"/>
        </w:rPr>
        <w:tab/>
        <w:instrText xml:space="preserve">" \h "A" \c "2" \z "4108" </w:instrText>
      </w:r>
      <w:r>
        <w:rPr>
          <w:rStyle w:val="lev"/>
          <w:rFonts w:asciiTheme="majorHAnsi" w:hAnsiTheme="majorHAnsi"/>
          <w:b w:val="0"/>
          <w:bCs/>
          <w:sz w:val="72"/>
          <w:szCs w:val="90"/>
        </w:rPr>
        <w:fldChar w:fldCharType="separate"/>
      </w:r>
    </w:p>
    <w:p w14:paraId="30DB8024" w14:textId="77777777" w:rsidR="00625C8B" w:rsidRDefault="00625C8B" w:rsidP="00B25BFF">
      <w:pPr>
        <w:spacing w:after="180" w:line="336" w:lineRule="auto"/>
        <w:contextualSpacing w:val="0"/>
        <w:rPr>
          <w:rStyle w:val="lev"/>
          <w:rFonts w:asciiTheme="majorHAnsi" w:eastAsiaTheme="majorEastAsia" w:hAnsiTheme="majorHAnsi" w:cstheme="majorBidi"/>
          <w:b/>
          <w:bCs w:val="0"/>
          <w:noProof/>
          <w:sz w:val="72"/>
          <w:szCs w:val="90"/>
        </w:rPr>
        <w:sectPr w:rsidR="00625C8B" w:rsidSect="00625C8B">
          <w:headerReference w:type="even" r:id="rId12"/>
          <w:headerReference w:type="default" r:id="rId13"/>
          <w:footerReference w:type="even" r:id="rId14"/>
          <w:footerReference w:type="default" r:id="rId15"/>
          <w:headerReference w:type="first" r:id="rId16"/>
          <w:footerReference w:type="first" r:id="rId17"/>
          <w:pgSz w:w="11906" w:h="16838" w:code="9"/>
          <w:pgMar w:top="425" w:right="1152" w:bottom="720" w:left="1152" w:header="0" w:footer="0" w:gutter="0"/>
          <w:pgNumType w:start="1"/>
          <w:cols w:space="708"/>
          <w:titlePg/>
          <w:docGrid w:linePitch="360"/>
        </w:sectPr>
      </w:pPr>
    </w:p>
    <w:p w14:paraId="6FCFC0F0" w14:textId="77777777" w:rsidR="00625C8B" w:rsidRDefault="00625C8B">
      <w:pPr>
        <w:pStyle w:val="Titreindex"/>
        <w:keepNext/>
        <w:tabs>
          <w:tab w:val="right" w:leader="dot" w:pos="4431"/>
        </w:tabs>
        <w:rPr>
          <w:rFonts w:eastAsiaTheme="minorEastAsia" w:cstheme="minorBidi"/>
          <w:b w:val="0"/>
          <w:bCs w:val="0"/>
          <w:noProof/>
        </w:rPr>
      </w:pPr>
      <w:r>
        <w:rPr>
          <w:noProof/>
        </w:rPr>
        <w:t>A</w:t>
      </w:r>
    </w:p>
    <w:p w14:paraId="1029AB8E" w14:textId="77777777" w:rsidR="00625C8B" w:rsidRDefault="00625C8B">
      <w:pPr>
        <w:pStyle w:val="Index1"/>
        <w:tabs>
          <w:tab w:val="right" w:leader="dot" w:pos="4431"/>
        </w:tabs>
        <w:rPr>
          <w:noProof/>
        </w:rPr>
      </w:pPr>
      <w:r>
        <w:rPr>
          <w:noProof/>
        </w:rPr>
        <w:t>Anchois</w:t>
      </w:r>
    </w:p>
    <w:p w14:paraId="29A71D83" w14:textId="77777777" w:rsidR="00625C8B" w:rsidRDefault="00625C8B">
      <w:pPr>
        <w:pStyle w:val="Index2"/>
        <w:tabs>
          <w:tab w:val="right" w:leader="dot" w:pos="4431"/>
        </w:tabs>
        <w:rPr>
          <w:noProof/>
        </w:rPr>
      </w:pPr>
      <w:r>
        <w:rPr>
          <w:noProof/>
        </w:rPr>
        <w:t>Espèce de poisson</w:t>
      </w:r>
      <w:r>
        <w:rPr>
          <w:noProof/>
        </w:rPr>
        <w:tab/>
        <w:t>34</w:t>
      </w:r>
    </w:p>
    <w:p w14:paraId="0B23E38A" w14:textId="77777777" w:rsidR="00625C8B" w:rsidRDefault="00625C8B">
      <w:pPr>
        <w:pStyle w:val="Index1"/>
        <w:tabs>
          <w:tab w:val="right" w:leader="dot" w:pos="4431"/>
        </w:tabs>
        <w:rPr>
          <w:noProof/>
        </w:rPr>
      </w:pPr>
      <w:r>
        <w:rPr>
          <w:noProof/>
        </w:rPr>
        <w:t>assets</w:t>
      </w:r>
    </w:p>
    <w:p w14:paraId="7ADCDA67" w14:textId="77777777" w:rsidR="00625C8B" w:rsidRDefault="00625C8B">
      <w:pPr>
        <w:pStyle w:val="Index2"/>
        <w:tabs>
          <w:tab w:val="right" w:leader="dot" w:pos="4431"/>
        </w:tabs>
        <w:rPr>
          <w:noProof/>
        </w:rPr>
      </w:pPr>
      <w:r>
        <w:rPr>
          <w:noProof/>
        </w:rPr>
        <w:t>dossier maître de unity</w:t>
      </w:r>
      <w:r>
        <w:rPr>
          <w:noProof/>
        </w:rPr>
        <w:tab/>
        <w:t>24</w:t>
      </w:r>
    </w:p>
    <w:p w14:paraId="05B3A73E" w14:textId="77777777" w:rsidR="00625C8B" w:rsidRDefault="00625C8B">
      <w:pPr>
        <w:pStyle w:val="Titreindex"/>
        <w:keepNext/>
        <w:tabs>
          <w:tab w:val="right" w:leader="dot" w:pos="4431"/>
        </w:tabs>
        <w:rPr>
          <w:rFonts w:eastAsiaTheme="minorEastAsia" w:cstheme="minorBidi"/>
          <w:b w:val="0"/>
          <w:bCs w:val="0"/>
          <w:noProof/>
        </w:rPr>
      </w:pPr>
      <w:r>
        <w:rPr>
          <w:noProof/>
        </w:rPr>
        <w:t>C</w:t>
      </w:r>
    </w:p>
    <w:p w14:paraId="5823B8E2" w14:textId="2040F07E" w:rsidR="00625C8B" w:rsidRDefault="00625C8B">
      <w:pPr>
        <w:pStyle w:val="Index1"/>
        <w:tabs>
          <w:tab w:val="right" w:leader="dot" w:pos="4431"/>
        </w:tabs>
        <w:rPr>
          <w:noProof/>
        </w:rPr>
      </w:pPr>
      <w:r>
        <w:rPr>
          <w:noProof/>
        </w:rPr>
        <w:t>C#</w:t>
      </w:r>
      <w:r>
        <w:rPr>
          <w:noProof/>
        </w:rPr>
        <w:tab/>
      </w:r>
    </w:p>
    <w:p w14:paraId="6D789B41" w14:textId="77777777" w:rsidR="00625C8B" w:rsidRDefault="00625C8B">
      <w:pPr>
        <w:pStyle w:val="Index2"/>
        <w:tabs>
          <w:tab w:val="right" w:leader="dot" w:pos="4431"/>
        </w:tabs>
        <w:rPr>
          <w:noProof/>
        </w:rPr>
      </w:pPr>
      <w:r>
        <w:rPr>
          <w:noProof/>
        </w:rPr>
        <w:t>Language de programmation</w:t>
      </w:r>
      <w:r>
        <w:rPr>
          <w:noProof/>
        </w:rPr>
        <w:tab/>
        <w:t>7, 34</w:t>
      </w:r>
    </w:p>
    <w:p w14:paraId="46E8EEB2" w14:textId="77777777" w:rsidR="00625C8B" w:rsidRDefault="00625C8B">
      <w:pPr>
        <w:pStyle w:val="Index1"/>
        <w:tabs>
          <w:tab w:val="right" w:leader="dot" w:pos="4431"/>
        </w:tabs>
        <w:rPr>
          <w:noProof/>
        </w:rPr>
      </w:pPr>
      <w:r>
        <w:rPr>
          <w:noProof/>
        </w:rPr>
        <w:t>Cabillaud</w:t>
      </w:r>
    </w:p>
    <w:p w14:paraId="7119F3A9" w14:textId="77777777" w:rsidR="00625C8B" w:rsidRDefault="00625C8B">
      <w:pPr>
        <w:pStyle w:val="Index2"/>
        <w:tabs>
          <w:tab w:val="right" w:leader="dot" w:pos="4431"/>
        </w:tabs>
        <w:rPr>
          <w:noProof/>
        </w:rPr>
      </w:pPr>
      <w:r>
        <w:rPr>
          <w:noProof/>
        </w:rPr>
        <w:t>Espèce de poisson</w:t>
      </w:r>
      <w:r>
        <w:rPr>
          <w:noProof/>
        </w:rPr>
        <w:tab/>
        <w:t>35</w:t>
      </w:r>
    </w:p>
    <w:p w14:paraId="0BA581CD" w14:textId="77777777" w:rsidR="00625C8B" w:rsidRDefault="00625C8B">
      <w:pPr>
        <w:pStyle w:val="Titreindex"/>
        <w:keepNext/>
        <w:tabs>
          <w:tab w:val="right" w:leader="dot" w:pos="4431"/>
        </w:tabs>
        <w:rPr>
          <w:rFonts w:eastAsiaTheme="minorEastAsia" w:cstheme="minorBidi"/>
          <w:b w:val="0"/>
          <w:bCs w:val="0"/>
          <w:noProof/>
        </w:rPr>
      </w:pPr>
      <w:r>
        <w:rPr>
          <w:noProof/>
        </w:rPr>
        <w:t>E</w:t>
      </w:r>
    </w:p>
    <w:p w14:paraId="67713C0F" w14:textId="77777777" w:rsidR="00625C8B" w:rsidRDefault="00625C8B">
      <w:pPr>
        <w:pStyle w:val="Index1"/>
        <w:tabs>
          <w:tab w:val="right" w:leader="dot" w:pos="4431"/>
        </w:tabs>
        <w:rPr>
          <w:noProof/>
        </w:rPr>
      </w:pPr>
      <w:r w:rsidRPr="00857E51">
        <w:rPr>
          <w:rFonts w:cs="Segoe UI"/>
          <w:noProof/>
        </w:rPr>
        <w:t>exe</w:t>
      </w:r>
    </w:p>
    <w:p w14:paraId="7E19FA31" w14:textId="77777777" w:rsidR="00625C8B" w:rsidRDefault="00625C8B">
      <w:pPr>
        <w:pStyle w:val="Index2"/>
        <w:tabs>
          <w:tab w:val="right" w:leader="dot" w:pos="4431"/>
        </w:tabs>
        <w:rPr>
          <w:noProof/>
        </w:rPr>
      </w:pPr>
      <w:r>
        <w:rPr>
          <w:noProof/>
        </w:rPr>
        <w:t>programme windows</w:t>
      </w:r>
      <w:r>
        <w:rPr>
          <w:noProof/>
        </w:rPr>
        <w:tab/>
        <w:t>55</w:t>
      </w:r>
    </w:p>
    <w:p w14:paraId="45A01579" w14:textId="77777777" w:rsidR="00625C8B" w:rsidRDefault="00625C8B">
      <w:pPr>
        <w:pStyle w:val="Titreindex"/>
        <w:keepNext/>
        <w:tabs>
          <w:tab w:val="right" w:leader="dot" w:pos="4431"/>
        </w:tabs>
        <w:rPr>
          <w:rFonts w:eastAsiaTheme="minorEastAsia" w:cstheme="minorBidi"/>
          <w:b w:val="0"/>
          <w:bCs w:val="0"/>
          <w:noProof/>
        </w:rPr>
      </w:pPr>
      <w:r>
        <w:rPr>
          <w:noProof/>
        </w:rPr>
        <w:t>G</w:t>
      </w:r>
    </w:p>
    <w:p w14:paraId="29649D8C" w14:textId="77777777" w:rsidR="00625C8B" w:rsidRDefault="00625C8B">
      <w:pPr>
        <w:pStyle w:val="Index1"/>
        <w:tabs>
          <w:tab w:val="right" w:leader="dot" w:pos="4431"/>
        </w:tabs>
        <w:rPr>
          <w:noProof/>
        </w:rPr>
      </w:pPr>
      <w:r>
        <w:rPr>
          <w:noProof/>
        </w:rPr>
        <w:t>gameobject</w:t>
      </w:r>
    </w:p>
    <w:p w14:paraId="13FCCE7E" w14:textId="77777777" w:rsidR="00625C8B" w:rsidRDefault="00625C8B">
      <w:pPr>
        <w:pStyle w:val="Index2"/>
        <w:tabs>
          <w:tab w:val="right" w:leader="dot" w:pos="4431"/>
        </w:tabs>
        <w:rPr>
          <w:noProof/>
        </w:rPr>
      </w:pPr>
      <w:r>
        <w:rPr>
          <w:noProof/>
        </w:rPr>
        <w:t>Objet du jeu</w:t>
      </w:r>
      <w:r>
        <w:rPr>
          <w:noProof/>
        </w:rPr>
        <w:tab/>
        <w:t>26</w:t>
      </w:r>
    </w:p>
    <w:p w14:paraId="648A67F3" w14:textId="77777777" w:rsidR="00625C8B" w:rsidRDefault="00625C8B">
      <w:pPr>
        <w:pStyle w:val="Titreindex"/>
        <w:keepNext/>
        <w:tabs>
          <w:tab w:val="right" w:leader="dot" w:pos="4431"/>
        </w:tabs>
        <w:rPr>
          <w:rFonts w:eastAsiaTheme="minorEastAsia" w:cstheme="minorBidi"/>
          <w:b w:val="0"/>
          <w:bCs w:val="0"/>
          <w:noProof/>
        </w:rPr>
      </w:pPr>
      <w:r>
        <w:rPr>
          <w:noProof/>
        </w:rPr>
        <w:t>I</w:t>
      </w:r>
    </w:p>
    <w:p w14:paraId="2CC2CD9D" w14:textId="77777777" w:rsidR="00625C8B" w:rsidRDefault="00625C8B">
      <w:pPr>
        <w:pStyle w:val="Index1"/>
        <w:tabs>
          <w:tab w:val="right" w:leader="dot" w:pos="4431"/>
        </w:tabs>
        <w:rPr>
          <w:noProof/>
        </w:rPr>
      </w:pPr>
      <w:r>
        <w:rPr>
          <w:noProof/>
        </w:rPr>
        <w:t>IceScrum</w:t>
      </w:r>
    </w:p>
    <w:p w14:paraId="4856CEEF" w14:textId="77777777" w:rsidR="00625C8B" w:rsidRDefault="00625C8B">
      <w:pPr>
        <w:pStyle w:val="Index2"/>
        <w:tabs>
          <w:tab w:val="right" w:leader="dot" w:pos="4431"/>
        </w:tabs>
        <w:rPr>
          <w:noProof/>
        </w:rPr>
      </w:pPr>
      <w:r>
        <w:rPr>
          <w:noProof/>
        </w:rPr>
        <w:t>Outil de gestion de projet</w:t>
      </w:r>
      <w:r>
        <w:rPr>
          <w:noProof/>
        </w:rPr>
        <w:tab/>
        <w:t>36</w:t>
      </w:r>
    </w:p>
    <w:p w14:paraId="454D8AEE" w14:textId="77777777" w:rsidR="00625C8B" w:rsidRDefault="00625C8B">
      <w:pPr>
        <w:pStyle w:val="Titreindex"/>
        <w:keepNext/>
        <w:tabs>
          <w:tab w:val="right" w:leader="dot" w:pos="4431"/>
        </w:tabs>
        <w:rPr>
          <w:rFonts w:eastAsiaTheme="minorEastAsia" w:cstheme="minorBidi"/>
          <w:b w:val="0"/>
          <w:bCs w:val="0"/>
          <w:noProof/>
        </w:rPr>
      </w:pPr>
      <w:r>
        <w:rPr>
          <w:noProof/>
        </w:rPr>
        <w:t>M</w:t>
      </w:r>
    </w:p>
    <w:p w14:paraId="4AD799B6" w14:textId="77777777" w:rsidR="00625C8B" w:rsidRDefault="00625C8B">
      <w:pPr>
        <w:pStyle w:val="Index1"/>
        <w:tabs>
          <w:tab w:val="right" w:leader="dot" w:pos="4431"/>
        </w:tabs>
        <w:rPr>
          <w:noProof/>
        </w:rPr>
      </w:pPr>
      <w:r>
        <w:rPr>
          <w:noProof/>
        </w:rPr>
        <w:t>Maquereaux</w:t>
      </w:r>
    </w:p>
    <w:p w14:paraId="4C30BF5F" w14:textId="77777777" w:rsidR="00625C8B" w:rsidRDefault="00625C8B">
      <w:pPr>
        <w:pStyle w:val="Index2"/>
        <w:tabs>
          <w:tab w:val="right" w:leader="dot" w:pos="4431"/>
        </w:tabs>
        <w:rPr>
          <w:noProof/>
        </w:rPr>
      </w:pPr>
      <w:r>
        <w:rPr>
          <w:noProof/>
        </w:rPr>
        <w:t>Espèce de poisson</w:t>
      </w:r>
      <w:r>
        <w:rPr>
          <w:noProof/>
        </w:rPr>
        <w:tab/>
        <w:t>35</w:t>
      </w:r>
    </w:p>
    <w:p w14:paraId="052A7AB4" w14:textId="77777777" w:rsidR="00625C8B" w:rsidRDefault="00625C8B">
      <w:pPr>
        <w:pStyle w:val="Titreindex"/>
        <w:keepNext/>
        <w:tabs>
          <w:tab w:val="right" w:leader="dot" w:pos="4431"/>
        </w:tabs>
        <w:rPr>
          <w:rFonts w:eastAsiaTheme="minorEastAsia" w:cstheme="minorBidi"/>
          <w:b w:val="0"/>
          <w:bCs w:val="0"/>
          <w:noProof/>
        </w:rPr>
      </w:pPr>
      <w:r>
        <w:rPr>
          <w:noProof/>
        </w:rPr>
        <w:t>P</w:t>
      </w:r>
    </w:p>
    <w:p w14:paraId="49B2010A" w14:textId="77777777" w:rsidR="00625C8B" w:rsidRDefault="00625C8B">
      <w:pPr>
        <w:pStyle w:val="Index1"/>
        <w:tabs>
          <w:tab w:val="right" w:leader="dot" w:pos="4431"/>
        </w:tabs>
        <w:rPr>
          <w:noProof/>
        </w:rPr>
      </w:pPr>
      <w:r w:rsidRPr="00857E51">
        <w:rPr>
          <w:rFonts w:cs="Segoe UI"/>
          <w:noProof/>
        </w:rPr>
        <w:t>packages</w:t>
      </w:r>
    </w:p>
    <w:p w14:paraId="4CDEB892" w14:textId="77777777" w:rsidR="00625C8B" w:rsidRDefault="00625C8B">
      <w:pPr>
        <w:pStyle w:val="Index2"/>
        <w:tabs>
          <w:tab w:val="right" w:leader="dot" w:pos="4431"/>
        </w:tabs>
        <w:rPr>
          <w:noProof/>
        </w:rPr>
      </w:pPr>
      <w:r>
        <w:rPr>
          <w:noProof/>
        </w:rPr>
        <w:t>Packets, modules</w:t>
      </w:r>
      <w:r>
        <w:rPr>
          <w:noProof/>
        </w:rPr>
        <w:tab/>
        <w:t>10</w:t>
      </w:r>
    </w:p>
    <w:p w14:paraId="175B8E03" w14:textId="77777777" w:rsidR="00625C8B" w:rsidRDefault="00625C8B">
      <w:pPr>
        <w:pStyle w:val="Index1"/>
        <w:tabs>
          <w:tab w:val="right" w:leader="dot" w:pos="4431"/>
        </w:tabs>
        <w:rPr>
          <w:noProof/>
        </w:rPr>
      </w:pPr>
      <w:r w:rsidRPr="00857E51">
        <w:rPr>
          <w:rFonts w:cs="Segoe UI"/>
          <w:noProof/>
        </w:rPr>
        <w:t>POO</w:t>
      </w:r>
    </w:p>
    <w:p w14:paraId="2E63BBD1" w14:textId="77777777" w:rsidR="00625C8B" w:rsidRDefault="00625C8B">
      <w:pPr>
        <w:pStyle w:val="Index2"/>
        <w:tabs>
          <w:tab w:val="right" w:leader="dot" w:pos="4431"/>
        </w:tabs>
        <w:rPr>
          <w:noProof/>
        </w:rPr>
      </w:pPr>
      <w:r>
        <w:rPr>
          <w:noProof/>
        </w:rPr>
        <w:t>Programmation orientée objet</w:t>
      </w:r>
      <w:r>
        <w:rPr>
          <w:noProof/>
        </w:rPr>
        <w:tab/>
        <w:t>8</w:t>
      </w:r>
    </w:p>
    <w:p w14:paraId="432919A4" w14:textId="77777777" w:rsidR="00625C8B" w:rsidRDefault="00625C8B">
      <w:pPr>
        <w:pStyle w:val="Index1"/>
        <w:tabs>
          <w:tab w:val="right" w:leader="dot" w:pos="4431"/>
        </w:tabs>
        <w:rPr>
          <w:noProof/>
        </w:rPr>
      </w:pPr>
      <w:r>
        <w:rPr>
          <w:noProof/>
        </w:rPr>
        <w:t>Prefab</w:t>
      </w:r>
    </w:p>
    <w:p w14:paraId="1AC984D1" w14:textId="77777777" w:rsidR="00625C8B" w:rsidRDefault="00625C8B">
      <w:pPr>
        <w:pStyle w:val="Index2"/>
        <w:tabs>
          <w:tab w:val="right" w:leader="dot" w:pos="4431"/>
        </w:tabs>
        <w:rPr>
          <w:noProof/>
        </w:rPr>
      </w:pPr>
      <w:r>
        <w:rPr>
          <w:noProof/>
        </w:rPr>
        <w:t>gameobject prefabriqué</w:t>
      </w:r>
      <w:r>
        <w:rPr>
          <w:noProof/>
        </w:rPr>
        <w:tab/>
        <w:t>26</w:t>
      </w:r>
    </w:p>
    <w:p w14:paraId="3FF91068" w14:textId="77777777" w:rsidR="00625C8B" w:rsidRDefault="00625C8B">
      <w:pPr>
        <w:pStyle w:val="Titreindex"/>
        <w:keepNext/>
        <w:tabs>
          <w:tab w:val="right" w:leader="dot" w:pos="4431"/>
        </w:tabs>
        <w:rPr>
          <w:rFonts w:eastAsiaTheme="minorEastAsia" w:cstheme="minorBidi"/>
          <w:b w:val="0"/>
          <w:bCs w:val="0"/>
          <w:noProof/>
        </w:rPr>
      </w:pPr>
      <w:r>
        <w:rPr>
          <w:noProof/>
        </w:rPr>
        <w:t>R</w:t>
      </w:r>
    </w:p>
    <w:p w14:paraId="50F72E63" w14:textId="77777777" w:rsidR="00625C8B" w:rsidRDefault="00625C8B">
      <w:pPr>
        <w:pStyle w:val="Index1"/>
        <w:tabs>
          <w:tab w:val="right" w:leader="dot" w:pos="4431"/>
        </w:tabs>
        <w:rPr>
          <w:noProof/>
        </w:rPr>
      </w:pPr>
      <w:r>
        <w:rPr>
          <w:noProof/>
        </w:rPr>
        <w:t>random</w:t>
      </w:r>
    </w:p>
    <w:p w14:paraId="35BB662E" w14:textId="77777777" w:rsidR="00625C8B" w:rsidRDefault="00625C8B">
      <w:pPr>
        <w:pStyle w:val="Index2"/>
        <w:tabs>
          <w:tab w:val="right" w:leader="dot" w:pos="4431"/>
        </w:tabs>
        <w:rPr>
          <w:noProof/>
        </w:rPr>
      </w:pPr>
      <w:r>
        <w:rPr>
          <w:noProof/>
        </w:rPr>
        <w:t>aléatoire</w:t>
      </w:r>
      <w:r>
        <w:rPr>
          <w:noProof/>
        </w:rPr>
        <w:tab/>
        <w:t>25</w:t>
      </w:r>
    </w:p>
    <w:p w14:paraId="714BC0DC" w14:textId="77777777" w:rsidR="00625C8B" w:rsidRDefault="00625C8B">
      <w:pPr>
        <w:pStyle w:val="Index1"/>
        <w:tabs>
          <w:tab w:val="right" w:leader="dot" w:pos="4431"/>
        </w:tabs>
        <w:rPr>
          <w:noProof/>
        </w:rPr>
      </w:pPr>
      <w:r>
        <w:rPr>
          <w:noProof/>
        </w:rPr>
        <w:t>release</w:t>
      </w:r>
    </w:p>
    <w:p w14:paraId="0232A313" w14:textId="77777777" w:rsidR="00625C8B" w:rsidRDefault="00625C8B">
      <w:pPr>
        <w:pStyle w:val="Index2"/>
        <w:tabs>
          <w:tab w:val="right" w:leader="dot" w:pos="4431"/>
        </w:tabs>
        <w:rPr>
          <w:noProof/>
        </w:rPr>
      </w:pPr>
      <w:r>
        <w:rPr>
          <w:noProof/>
        </w:rPr>
        <w:t>dernière version du programme</w:t>
      </w:r>
      <w:r>
        <w:rPr>
          <w:noProof/>
        </w:rPr>
        <w:tab/>
        <w:t>23</w:t>
      </w:r>
    </w:p>
    <w:p w14:paraId="6BA6B9C9" w14:textId="77777777" w:rsidR="00625C8B" w:rsidRDefault="00625C8B">
      <w:pPr>
        <w:pStyle w:val="Titreindex"/>
        <w:keepNext/>
        <w:tabs>
          <w:tab w:val="right" w:leader="dot" w:pos="4431"/>
        </w:tabs>
        <w:rPr>
          <w:rFonts w:eastAsiaTheme="minorEastAsia" w:cstheme="minorBidi"/>
          <w:b w:val="0"/>
          <w:bCs w:val="0"/>
          <w:noProof/>
        </w:rPr>
      </w:pPr>
      <w:r>
        <w:rPr>
          <w:noProof/>
        </w:rPr>
        <w:t>S</w:t>
      </w:r>
    </w:p>
    <w:p w14:paraId="76324277" w14:textId="77777777" w:rsidR="00625C8B" w:rsidRDefault="00625C8B">
      <w:pPr>
        <w:pStyle w:val="Index1"/>
        <w:tabs>
          <w:tab w:val="right" w:leader="dot" w:pos="4431"/>
        </w:tabs>
        <w:rPr>
          <w:noProof/>
        </w:rPr>
      </w:pPr>
      <w:r>
        <w:rPr>
          <w:noProof/>
        </w:rPr>
        <w:t>Sardine</w:t>
      </w:r>
    </w:p>
    <w:p w14:paraId="012CB61C" w14:textId="77777777" w:rsidR="00625C8B" w:rsidRDefault="00625C8B">
      <w:pPr>
        <w:pStyle w:val="Index2"/>
        <w:tabs>
          <w:tab w:val="right" w:leader="dot" w:pos="4431"/>
        </w:tabs>
        <w:rPr>
          <w:noProof/>
        </w:rPr>
      </w:pPr>
      <w:r>
        <w:rPr>
          <w:noProof/>
        </w:rPr>
        <w:t>Espèce de poisson</w:t>
      </w:r>
      <w:r>
        <w:rPr>
          <w:noProof/>
        </w:rPr>
        <w:tab/>
        <w:t>35</w:t>
      </w:r>
    </w:p>
    <w:p w14:paraId="2B5312C9" w14:textId="77777777" w:rsidR="00625C8B" w:rsidRDefault="00625C8B">
      <w:pPr>
        <w:pStyle w:val="Index1"/>
        <w:tabs>
          <w:tab w:val="right" w:leader="dot" w:pos="4431"/>
        </w:tabs>
        <w:rPr>
          <w:noProof/>
        </w:rPr>
      </w:pPr>
      <w:r>
        <w:rPr>
          <w:noProof/>
        </w:rPr>
        <w:t>Sprite</w:t>
      </w:r>
    </w:p>
    <w:p w14:paraId="2D046EDB" w14:textId="77777777" w:rsidR="00625C8B" w:rsidRDefault="00625C8B">
      <w:pPr>
        <w:pStyle w:val="Index2"/>
        <w:tabs>
          <w:tab w:val="right" w:leader="dot" w:pos="4431"/>
        </w:tabs>
        <w:rPr>
          <w:noProof/>
        </w:rPr>
      </w:pPr>
      <w:r>
        <w:rPr>
          <w:noProof/>
        </w:rPr>
        <w:t>Image utilisé pour le jeu</w:t>
      </w:r>
      <w:r>
        <w:rPr>
          <w:noProof/>
        </w:rPr>
        <w:tab/>
        <w:t>29</w:t>
      </w:r>
    </w:p>
    <w:p w14:paraId="1E1D91A1" w14:textId="77777777" w:rsidR="00625C8B" w:rsidRDefault="00625C8B">
      <w:pPr>
        <w:pStyle w:val="Titreindex"/>
        <w:keepNext/>
        <w:tabs>
          <w:tab w:val="right" w:leader="dot" w:pos="4431"/>
        </w:tabs>
        <w:rPr>
          <w:rFonts w:eastAsiaTheme="minorEastAsia" w:cstheme="minorBidi"/>
          <w:b w:val="0"/>
          <w:bCs w:val="0"/>
          <w:noProof/>
        </w:rPr>
      </w:pPr>
      <w:r>
        <w:rPr>
          <w:noProof/>
        </w:rPr>
        <w:t>T</w:t>
      </w:r>
    </w:p>
    <w:p w14:paraId="6F6882F2" w14:textId="77777777" w:rsidR="00625C8B" w:rsidRDefault="00625C8B">
      <w:pPr>
        <w:pStyle w:val="Index1"/>
        <w:tabs>
          <w:tab w:val="right" w:leader="dot" w:pos="4431"/>
        </w:tabs>
        <w:rPr>
          <w:noProof/>
        </w:rPr>
      </w:pPr>
      <w:r>
        <w:rPr>
          <w:noProof/>
        </w:rPr>
        <w:t>Thon rouge</w:t>
      </w:r>
    </w:p>
    <w:p w14:paraId="177481FA" w14:textId="77777777" w:rsidR="00625C8B" w:rsidRDefault="00625C8B">
      <w:pPr>
        <w:pStyle w:val="Index2"/>
        <w:tabs>
          <w:tab w:val="right" w:leader="dot" w:pos="4431"/>
        </w:tabs>
        <w:rPr>
          <w:noProof/>
        </w:rPr>
      </w:pPr>
      <w:r>
        <w:rPr>
          <w:noProof/>
        </w:rPr>
        <w:t>Espèce de poisson</w:t>
      </w:r>
      <w:r>
        <w:rPr>
          <w:noProof/>
        </w:rPr>
        <w:tab/>
        <w:t>35</w:t>
      </w:r>
    </w:p>
    <w:p w14:paraId="6BAB2005" w14:textId="77777777" w:rsidR="00625C8B" w:rsidRDefault="00625C8B">
      <w:pPr>
        <w:pStyle w:val="Titreindex"/>
        <w:keepNext/>
        <w:tabs>
          <w:tab w:val="right" w:leader="dot" w:pos="4431"/>
        </w:tabs>
        <w:rPr>
          <w:rFonts w:eastAsiaTheme="minorEastAsia" w:cstheme="minorBidi"/>
          <w:b w:val="0"/>
          <w:bCs w:val="0"/>
          <w:noProof/>
        </w:rPr>
      </w:pPr>
      <w:r>
        <w:rPr>
          <w:noProof/>
        </w:rPr>
        <w:t>U</w:t>
      </w:r>
    </w:p>
    <w:p w14:paraId="1EF8559B" w14:textId="77777777" w:rsidR="00625C8B" w:rsidRDefault="00625C8B">
      <w:pPr>
        <w:pStyle w:val="Index1"/>
        <w:tabs>
          <w:tab w:val="right" w:leader="dot" w:pos="4431"/>
        </w:tabs>
        <w:rPr>
          <w:noProof/>
        </w:rPr>
      </w:pPr>
      <w:r>
        <w:rPr>
          <w:noProof/>
        </w:rPr>
        <w:t>UI</w:t>
      </w:r>
    </w:p>
    <w:p w14:paraId="37F8E377" w14:textId="77777777" w:rsidR="00625C8B" w:rsidRDefault="00625C8B">
      <w:pPr>
        <w:pStyle w:val="Index2"/>
        <w:tabs>
          <w:tab w:val="right" w:leader="dot" w:pos="4431"/>
        </w:tabs>
        <w:rPr>
          <w:noProof/>
        </w:rPr>
      </w:pPr>
      <w:r>
        <w:rPr>
          <w:noProof/>
        </w:rPr>
        <w:t>User interface, interface utilisateur</w:t>
      </w:r>
      <w:r>
        <w:rPr>
          <w:noProof/>
        </w:rPr>
        <w:tab/>
        <w:t>29</w:t>
      </w:r>
    </w:p>
    <w:p w14:paraId="623B22FF" w14:textId="77777777" w:rsidR="00625C8B" w:rsidRDefault="00625C8B">
      <w:pPr>
        <w:pStyle w:val="Index1"/>
        <w:tabs>
          <w:tab w:val="right" w:leader="dot" w:pos="4431"/>
        </w:tabs>
        <w:rPr>
          <w:noProof/>
        </w:rPr>
      </w:pPr>
      <w:r w:rsidRPr="00857E51">
        <w:rPr>
          <w:rFonts w:cs="Segoe UI"/>
          <w:noProof/>
        </w:rPr>
        <w:t>Unity</w:t>
      </w:r>
    </w:p>
    <w:p w14:paraId="11BA7784" w14:textId="77777777" w:rsidR="00625C8B" w:rsidRDefault="00625C8B">
      <w:pPr>
        <w:pStyle w:val="Index2"/>
        <w:tabs>
          <w:tab w:val="right" w:leader="dot" w:pos="4431"/>
        </w:tabs>
        <w:rPr>
          <w:noProof/>
        </w:rPr>
      </w:pPr>
      <w:r>
        <w:rPr>
          <w:noProof/>
        </w:rPr>
        <w:t>Moteur graphique de jeu</w:t>
      </w:r>
      <w:r>
        <w:rPr>
          <w:noProof/>
        </w:rPr>
        <w:tab/>
        <w:t>8</w:t>
      </w:r>
    </w:p>
    <w:p w14:paraId="3987C57D" w14:textId="77777777" w:rsidR="00625C8B" w:rsidRDefault="00625C8B">
      <w:pPr>
        <w:pStyle w:val="Titreindex"/>
        <w:keepNext/>
        <w:tabs>
          <w:tab w:val="right" w:leader="dot" w:pos="4431"/>
        </w:tabs>
        <w:rPr>
          <w:rFonts w:eastAsiaTheme="minorEastAsia" w:cstheme="minorBidi"/>
          <w:b w:val="0"/>
          <w:bCs w:val="0"/>
          <w:noProof/>
        </w:rPr>
      </w:pPr>
      <w:r>
        <w:rPr>
          <w:noProof/>
        </w:rPr>
        <w:t>V</w:t>
      </w:r>
    </w:p>
    <w:p w14:paraId="28B031A4" w14:textId="77777777" w:rsidR="00625C8B" w:rsidRDefault="00625C8B">
      <w:pPr>
        <w:pStyle w:val="Index1"/>
        <w:tabs>
          <w:tab w:val="right" w:leader="dot" w:pos="4431"/>
        </w:tabs>
        <w:rPr>
          <w:noProof/>
        </w:rPr>
      </w:pPr>
      <w:r w:rsidRPr="00857E51">
        <w:rPr>
          <w:rFonts w:cs="Segoe UI"/>
          <w:noProof/>
        </w:rPr>
        <w:t>visual studio</w:t>
      </w:r>
    </w:p>
    <w:p w14:paraId="0A6D2345" w14:textId="77777777" w:rsidR="00625C8B" w:rsidRDefault="00625C8B">
      <w:pPr>
        <w:pStyle w:val="Index2"/>
        <w:tabs>
          <w:tab w:val="right" w:leader="dot" w:pos="4431"/>
        </w:tabs>
        <w:rPr>
          <w:noProof/>
        </w:rPr>
      </w:pPr>
      <w:r>
        <w:rPr>
          <w:noProof/>
        </w:rPr>
        <w:t>IDE</w:t>
      </w:r>
      <w:r>
        <w:rPr>
          <w:noProof/>
        </w:rPr>
        <w:tab/>
        <w:t>10</w:t>
      </w:r>
    </w:p>
    <w:p w14:paraId="17EEB482" w14:textId="77777777" w:rsidR="00625C8B" w:rsidRDefault="00625C8B">
      <w:pPr>
        <w:pStyle w:val="Index1"/>
        <w:tabs>
          <w:tab w:val="right" w:leader="dot" w:pos="4431"/>
        </w:tabs>
        <w:rPr>
          <w:noProof/>
        </w:rPr>
      </w:pPr>
      <w:r>
        <w:rPr>
          <w:noProof/>
        </w:rPr>
        <w:t>Visual Studio</w:t>
      </w:r>
    </w:p>
    <w:p w14:paraId="3B8F99AC" w14:textId="77777777" w:rsidR="00625C8B" w:rsidRDefault="00625C8B">
      <w:pPr>
        <w:pStyle w:val="Index2"/>
        <w:tabs>
          <w:tab w:val="right" w:leader="dot" w:pos="4431"/>
        </w:tabs>
        <w:rPr>
          <w:noProof/>
        </w:rPr>
      </w:pPr>
      <w:r>
        <w:rPr>
          <w:noProof/>
        </w:rPr>
        <w:t>Application pour programmer</w:t>
      </w:r>
      <w:r>
        <w:rPr>
          <w:noProof/>
        </w:rPr>
        <w:tab/>
        <w:t>34</w:t>
      </w:r>
    </w:p>
    <w:p w14:paraId="134A9FA7" w14:textId="77777777" w:rsidR="00625C8B" w:rsidRDefault="00625C8B" w:rsidP="00B25BFF">
      <w:pPr>
        <w:spacing w:after="180" w:line="336" w:lineRule="auto"/>
        <w:contextualSpacing w:val="0"/>
        <w:rPr>
          <w:rStyle w:val="lev"/>
          <w:rFonts w:asciiTheme="majorHAnsi" w:eastAsiaTheme="majorEastAsia" w:hAnsiTheme="majorHAnsi" w:cstheme="majorBidi"/>
          <w:b/>
          <w:bCs w:val="0"/>
          <w:noProof/>
          <w:sz w:val="72"/>
          <w:szCs w:val="90"/>
        </w:rPr>
        <w:sectPr w:rsidR="00625C8B" w:rsidSect="00625C8B">
          <w:type w:val="continuous"/>
          <w:pgSz w:w="11906" w:h="16838" w:code="9"/>
          <w:pgMar w:top="425" w:right="1152" w:bottom="720" w:left="1152" w:header="0" w:footer="0" w:gutter="0"/>
          <w:cols w:num="2" w:space="720"/>
          <w:titlePg/>
          <w:docGrid w:linePitch="360"/>
        </w:sectPr>
      </w:pPr>
    </w:p>
    <w:p w14:paraId="23004E65" w14:textId="4C0E28A6" w:rsidR="00B25BFF" w:rsidRPr="00B25BFF" w:rsidRDefault="006F5E7B" w:rsidP="00B25BFF">
      <w:pPr>
        <w:spacing w:after="180" w:line="336" w:lineRule="auto"/>
        <w:contextualSpacing w:val="0"/>
        <w:rPr>
          <w:rFonts w:asciiTheme="majorHAnsi" w:eastAsiaTheme="majorEastAsia" w:hAnsiTheme="majorHAnsi" w:cstheme="majorBidi"/>
          <w:b/>
          <w:sz w:val="72"/>
          <w:szCs w:val="90"/>
        </w:rPr>
      </w:pPr>
      <w:r>
        <w:rPr>
          <w:rStyle w:val="lev"/>
          <w:rFonts w:asciiTheme="majorHAnsi" w:eastAsiaTheme="majorEastAsia" w:hAnsiTheme="majorHAnsi" w:cstheme="majorBidi"/>
          <w:b/>
          <w:bCs w:val="0"/>
          <w:sz w:val="72"/>
          <w:szCs w:val="90"/>
        </w:rPr>
        <w:fldChar w:fldCharType="end"/>
      </w:r>
    </w:p>
    <w:sdt>
      <w:sdtPr>
        <w:rPr>
          <w:rFonts w:asciiTheme="minorHAnsi" w:eastAsiaTheme="minorHAnsi" w:hAnsiTheme="minorHAnsi" w:cstheme="minorBidi"/>
          <w:b w:val="0"/>
          <w:bCs w:val="0"/>
          <w:caps w:val="0"/>
          <w:kern w:val="0"/>
          <w:sz w:val="24"/>
        </w:rPr>
        <w:id w:val="-340857336"/>
        <w:docPartObj>
          <w:docPartGallery w:val="Table of Contents"/>
          <w:docPartUnique/>
        </w:docPartObj>
      </w:sdtPr>
      <w:sdtContent>
        <w:p w14:paraId="4F86901C" w14:textId="2678F400" w:rsidR="00917C05" w:rsidRPr="00917C05" w:rsidRDefault="00917C05" w:rsidP="00917C05">
          <w:pPr>
            <w:pStyle w:val="En-ttedetabledesmatires"/>
          </w:pPr>
          <w:r>
            <w:t>Table des matières</w:t>
          </w:r>
        </w:p>
        <w:p w14:paraId="219CE2C0" w14:textId="3376D571" w:rsidR="00FC33FA" w:rsidRDefault="00131C94">
          <w:pPr>
            <w:pStyle w:val="TM1"/>
            <w:tabs>
              <w:tab w:val="right" w:leader="dot" w:pos="9592"/>
            </w:tabs>
            <w:rPr>
              <w:rFonts w:eastAsiaTheme="minorEastAsia" w:cstheme="minorBidi"/>
              <w:b w:val="0"/>
              <w:bCs w:val="0"/>
              <w:caps w:val="0"/>
              <w:noProof/>
              <w:color w:val="auto"/>
              <w:sz w:val="22"/>
              <w:szCs w:val="22"/>
              <w:lang w:val="fr-CH" w:eastAsia="fr-CH"/>
            </w:rPr>
          </w:pPr>
          <w:r>
            <w:rPr>
              <w:noProof/>
              <w:kern w:val="20"/>
            </w:rPr>
            <w:fldChar w:fldCharType="begin"/>
          </w:r>
          <w:r>
            <w:rPr>
              <w:noProof/>
              <w:kern w:val="20"/>
            </w:rPr>
            <w:instrText xml:space="preserve"> TOC \o "1-3" \h \z \u </w:instrText>
          </w:r>
          <w:r>
            <w:rPr>
              <w:noProof/>
              <w:kern w:val="20"/>
            </w:rPr>
            <w:fldChar w:fldCharType="separate"/>
          </w:r>
          <w:hyperlink w:anchor="_Toc104877502" w:history="1">
            <w:r w:rsidR="00FC33FA" w:rsidRPr="002129EF">
              <w:rPr>
                <w:rStyle w:val="Lienhypertexte"/>
                <w:noProof/>
              </w:rPr>
              <w:t>Glossaire</w:t>
            </w:r>
            <w:r w:rsidR="00FC33FA">
              <w:rPr>
                <w:noProof/>
                <w:webHidden/>
              </w:rPr>
              <w:tab/>
            </w:r>
            <w:r w:rsidR="00FC33FA">
              <w:rPr>
                <w:noProof/>
                <w:webHidden/>
              </w:rPr>
              <w:fldChar w:fldCharType="begin"/>
            </w:r>
            <w:r w:rsidR="00FC33FA">
              <w:rPr>
                <w:noProof/>
                <w:webHidden/>
              </w:rPr>
              <w:instrText xml:space="preserve"> PAGEREF _Toc104877502 \h </w:instrText>
            </w:r>
            <w:r w:rsidR="00FC33FA">
              <w:rPr>
                <w:noProof/>
                <w:webHidden/>
              </w:rPr>
            </w:r>
            <w:r w:rsidR="00FC33FA">
              <w:rPr>
                <w:noProof/>
                <w:webHidden/>
              </w:rPr>
              <w:fldChar w:fldCharType="separate"/>
            </w:r>
            <w:r w:rsidR="002D361E">
              <w:rPr>
                <w:noProof/>
                <w:webHidden/>
              </w:rPr>
              <w:t>2</w:t>
            </w:r>
            <w:r w:rsidR="00FC33FA">
              <w:rPr>
                <w:noProof/>
                <w:webHidden/>
              </w:rPr>
              <w:fldChar w:fldCharType="end"/>
            </w:r>
          </w:hyperlink>
        </w:p>
        <w:p w14:paraId="1AB3B2B3" w14:textId="41BADB13"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03" w:history="1">
            <w:r w:rsidR="00FC33FA" w:rsidRPr="002129EF">
              <w:rPr>
                <w:rStyle w:val="Lienhypertexte"/>
                <w:rFonts w:cs="Segoe UI"/>
                <w:noProof/>
              </w:rPr>
              <w:t>Information générales</w:t>
            </w:r>
            <w:r w:rsidR="00FC33FA">
              <w:rPr>
                <w:noProof/>
                <w:webHidden/>
              </w:rPr>
              <w:tab/>
            </w:r>
            <w:r w:rsidR="00FC33FA">
              <w:rPr>
                <w:noProof/>
                <w:webHidden/>
              </w:rPr>
              <w:fldChar w:fldCharType="begin"/>
            </w:r>
            <w:r w:rsidR="00FC33FA">
              <w:rPr>
                <w:noProof/>
                <w:webHidden/>
              </w:rPr>
              <w:instrText xml:space="preserve"> PAGEREF _Toc104877503 \h </w:instrText>
            </w:r>
            <w:r w:rsidR="00FC33FA">
              <w:rPr>
                <w:noProof/>
                <w:webHidden/>
              </w:rPr>
            </w:r>
            <w:r w:rsidR="00FC33FA">
              <w:rPr>
                <w:noProof/>
                <w:webHidden/>
              </w:rPr>
              <w:fldChar w:fldCharType="separate"/>
            </w:r>
            <w:r>
              <w:rPr>
                <w:noProof/>
                <w:webHidden/>
              </w:rPr>
              <w:t>5</w:t>
            </w:r>
            <w:r w:rsidR="00FC33FA">
              <w:rPr>
                <w:noProof/>
                <w:webHidden/>
              </w:rPr>
              <w:fldChar w:fldCharType="end"/>
            </w:r>
          </w:hyperlink>
        </w:p>
        <w:p w14:paraId="7ADB336C" w14:textId="3621650E"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04" w:history="1">
            <w:r w:rsidR="00FC33FA" w:rsidRPr="002129EF">
              <w:rPr>
                <w:rStyle w:val="Lienhypertexte"/>
                <w:rFonts w:cs="Segoe UI"/>
                <w:iCs/>
                <w:noProof/>
              </w:rPr>
              <w:t>Contacts</w:t>
            </w:r>
            <w:r w:rsidR="00FC33FA">
              <w:rPr>
                <w:noProof/>
                <w:webHidden/>
              </w:rPr>
              <w:tab/>
            </w:r>
            <w:r w:rsidR="00FC33FA">
              <w:rPr>
                <w:noProof/>
                <w:webHidden/>
              </w:rPr>
              <w:fldChar w:fldCharType="begin"/>
            </w:r>
            <w:r w:rsidR="00FC33FA">
              <w:rPr>
                <w:noProof/>
                <w:webHidden/>
              </w:rPr>
              <w:instrText xml:space="preserve"> PAGEREF _Toc104877504 \h </w:instrText>
            </w:r>
            <w:r w:rsidR="00FC33FA">
              <w:rPr>
                <w:noProof/>
                <w:webHidden/>
              </w:rPr>
            </w:r>
            <w:r w:rsidR="00FC33FA">
              <w:rPr>
                <w:noProof/>
                <w:webHidden/>
              </w:rPr>
              <w:fldChar w:fldCharType="separate"/>
            </w:r>
            <w:r>
              <w:rPr>
                <w:noProof/>
                <w:webHidden/>
              </w:rPr>
              <w:t>5</w:t>
            </w:r>
            <w:r w:rsidR="00FC33FA">
              <w:rPr>
                <w:noProof/>
                <w:webHidden/>
              </w:rPr>
              <w:fldChar w:fldCharType="end"/>
            </w:r>
          </w:hyperlink>
        </w:p>
        <w:p w14:paraId="4650B17E" w14:textId="26B8D649"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05" w:history="1">
            <w:r w:rsidR="00FC33FA" w:rsidRPr="002129EF">
              <w:rPr>
                <w:rStyle w:val="Lienhypertexte"/>
                <w:rFonts w:cs="Segoe UI"/>
                <w:iCs/>
                <w:noProof/>
              </w:rPr>
              <w:t>Période de réalisation</w:t>
            </w:r>
            <w:r w:rsidR="00FC33FA">
              <w:rPr>
                <w:noProof/>
                <w:webHidden/>
              </w:rPr>
              <w:tab/>
            </w:r>
            <w:r w:rsidR="00FC33FA">
              <w:rPr>
                <w:noProof/>
                <w:webHidden/>
              </w:rPr>
              <w:fldChar w:fldCharType="begin"/>
            </w:r>
            <w:r w:rsidR="00FC33FA">
              <w:rPr>
                <w:noProof/>
                <w:webHidden/>
              </w:rPr>
              <w:instrText xml:space="preserve"> PAGEREF _Toc104877505 \h </w:instrText>
            </w:r>
            <w:r w:rsidR="00FC33FA">
              <w:rPr>
                <w:noProof/>
                <w:webHidden/>
              </w:rPr>
            </w:r>
            <w:r w:rsidR="00FC33FA">
              <w:rPr>
                <w:noProof/>
                <w:webHidden/>
              </w:rPr>
              <w:fldChar w:fldCharType="separate"/>
            </w:r>
            <w:r>
              <w:rPr>
                <w:noProof/>
                <w:webHidden/>
              </w:rPr>
              <w:t>5</w:t>
            </w:r>
            <w:r w:rsidR="00FC33FA">
              <w:rPr>
                <w:noProof/>
                <w:webHidden/>
              </w:rPr>
              <w:fldChar w:fldCharType="end"/>
            </w:r>
          </w:hyperlink>
        </w:p>
        <w:p w14:paraId="20B600F9" w14:textId="7ECE0623"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06" w:history="1">
            <w:r w:rsidR="00FC33FA" w:rsidRPr="002129EF">
              <w:rPr>
                <w:rStyle w:val="Lienhypertexte"/>
                <w:noProof/>
              </w:rPr>
              <w:t>Horaire de travail</w:t>
            </w:r>
            <w:r w:rsidR="00FC33FA">
              <w:rPr>
                <w:noProof/>
                <w:webHidden/>
              </w:rPr>
              <w:tab/>
            </w:r>
            <w:r w:rsidR="00FC33FA">
              <w:rPr>
                <w:noProof/>
                <w:webHidden/>
              </w:rPr>
              <w:fldChar w:fldCharType="begin"/>
            </w:r>
            <w:r w:rsidR="00FC33FA">
              <w:rPr>
                <w:noProof/>
                <w:webHidden/>
              </w:rPr>
              <w:instrText xml:space="preserve"> PAGEREF _Toc104877506 \h </w:instrText>
            </w:r>
            <w:r w:rsidR="00FC33FA">
              <w:rPr>
                <w:noProof/>
                <w:webHidden/>
              </w:rPr>
            </w:r>
            <w:r w:rsidR="00FC33FA">
              <w:rPr>
                <w:noProof/>
                <w:webHidden/>
              </w:rPr>
              <w:fldChar w:fldCharType="separate"/>
            </w:r>
            <w:r>
              <w:rPr>
                <w:noProof/>
                <w:webHidden/>
              </w:rPr>
              <w:t>6</w:t>
            </w:r>
            <w:r w:rsidR="00FC33FA">
              <w:rPr>
                <w:noProof/>
                <w:webHidden/>
              </w:rPr>
              <w:fldChar w:fldCharType="end"/>
            </w:r>
          </w:hyperlink>
        </w:p>
        <w:p w14:paraId="01500DE7" w14:textId="4AC7DE99"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07" w:history="1">
            <w:r w:rsidR="00FC33FA" w:rsidRPr="002129EF">
              <w:rPr>
                <w:rStyle w:val="Lienhypertexte"/>
                <w:noProof/>
              </w:rPr>
              <w:t>Liens utiles</w:t>
            </w:r>
            <w:r w:rsidR="00FC33FA">
              <w:rPr>
                <w:noProof/>
                <w:webHidden/>
              </w:rPr>
              <w:tab/>
            </w:r>
            <w:r w:rsidR="00FC33FA">
              <w:rPr>
                <w:noProof/>
                <w:webHidden/>
              </w:rPr>
              <w:fldChar w:fldCharType="begin"/>
            </w:r>
            <w:r w:rsidR="00FC33FA">
              <w:rPr>
                <w:noProof/>
                <w:webHidden/>
              </w:rPr>
              <w:instrText xml:space="preserve"> PAGEREF _Toc104877507 \h </w:instrText>
            </w:r>
            <w:r w:rsidR="00FC33FA">
              <w:rPr>
                <w:noProof/>
                <w:webHidden/>
              </w:rPr>
            </w:r>
            <w:r w:rsidR="00FC33FA">
              <w:rPr>
                <w:noProof/>
                <w:webHidden/>
              </w:rPr>
              <w:fldChar w:fldCharType="separate"/>
            </w:r>
            <w:r>
              <w:rPr>
                <w:noProof/>
                <w:webHidden/>
              </w:rPr>
              <w:t>6</w:t>
            </w:r>
            <w:r w:rsidR="00FC33FA">
              <w:rPr>
                <w:noProof/>
                <w:webHidden/>
              </w:rPr>
              <w:fldChar w:fldCharType="end"/>
            </w:r>
          </w:hyperlink>
        </w:p>
        <w:p w14:paraId="7732084B" w14:textId="2DBEC250"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08" w:history="1">
            <w:r w:rsidR="00FC33FA" w:rsidRPr="002129EF">
              <w:rPr>
                <w:rStyle w:val="Lienhypertexte"/>
                <w:noProof/>
              </w:rPr>
              <w:t>Méthode de sauvegarde</w:t>
            </w:r>
            <w:r w:rsidR="00FC33FA">
              <w:rPr>
                <w:noProof/>
                <w:webHidden/>
              </w:rPr>
              <w:tab/>
            </w:r>
            <w:r w:rsidR="00FC33FA">
              <w:rPr>
                <w:noProof/>
                <w:webHidden/>
              </w:rPr>
              <w:fldChar w:fldCharType="begin"/>
            </w:r>
            <w:r w:rsidR="00FC33FA">
              <w:rPr>
                <w:noProof/>
                <w:webHidden/>
              </w:rPr>
              <w:instrText xml:space="preserve"> PAGEREF _Toc104877508 \h </w:instrText>
            </w:r>
            <w:r w:rsidR="00FC33FA">
              <w:rPr>
                <w:noProof/>
                <w:webHidden/>
              </w:rPr>
            </w:r>
            <w:r w:rsidR="00FC33FA">
              <w:rPr>
                <w:noProof/>
                <w:webHidden/>
              </w:rPr>
              <w:fldChar w:fldCharType="separate"/>
            </w:r>
            <w:r>
              <w:rPr>
                <w:noProof/>
                <w:webHidden/>
              </w:rPr>
              <w:t>6</w:t>
            </w:r>
            <w:r w:rsidR="00FC33FA">
              <w:rPr>
                <w:noProof/>
                <w:webHidden/>
              </w:rPr>
              <w:fldChar w:fldCharType="end"/>
            </w:r>
          </w:hyperlink>
        </w:p>
        <w:p w14:paraId="557519FC" w14:textId="20D14167"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09" w:history="1">
            <w:r w:rsidR="00FC33FA" w:rsidRPr="002129EF">
              <w:rPr>
                <w:rStyle w:val="Lienhypertexte"/>
                <w:rFonts w:cs="Segoe UI"/>
                <w:noProof/>
              </w:rPr>
              <w:t>Analyse préliminaire</w:t>
            </w:r>
            <w:r w:rsidR="00FC33FA">
              <w:rPr>
                <w:noProof/>
                <w:webHidden/>
              </w:rPr>
              <w:tab/>
            </w:r>
            <w:r w:rsidR="00FC33FA">
              <w:rPr>
                <w:noProof/>
                <w:webHidden/>
              </w:rPr>
              <w:fldChar w:fldCharType="begin"/>
            </w:r>
            <w:r w:rsidR="00FC33FA">
              <w:rPr>
                <w:noProof/>
                <w:webHidden/>
              </w:rPr>
              <w:instrText xml:space="preserve"> PAGEREF _Toc104877509 \h </w:instrText>
            </w:r>
            <w:r w:rsidR="00FC33FA">
              <w:rPr>
                <w:noProof/>
                <w:webHidden/>
              </w:rPr>
            </w:r>
            <w:r w:rsidR="00FC33FA">
              <w:rPr>
                <w:noProof/>
                <w:webHidden/>
              </w:rPr>
              <w:fldChar w:fldCharType="separate"/>
            </w:r>
            <w:r>
              <w:rPr>
                <w:noProof/>
                <w:webHidden/>
              </w:rPr>
              <w:t>7</w:t>
            </w:r>
            <w:r w:rsidR="00FC33FA">
              <w:rPr>
                <w:noProof/>
                <w:webHidden/>
              </w:rPr>
              <w:fldChar w:fldCharType="end"/>
            </w:r>
          </w:hyperlink>
        </w:p>
        <w:p w14:paraId="0872BDC7" w14:textId="6490E545"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0" w:history="1">
            <w:r w:rsidR="00FC33FA" w:rsidRPr="002129EF">
              <w:rPr>
                <w:rStyle w:val="Lienhypertexte"/>
                <w:rFonts w:cs="Segoe UI"/>
                <w:iCs/>
                <w:noProof/>
              </w:rPr>
              <w:t>Introduction</w:t>
            </w:r>
            <w:r w:rsidR="00FC33FA">
              <w:rPr>
                <w:noProof/>
                <w:webHidden/>
              </w:rPr>
              <w:tab/>
            </w:r>
            <w:r w:rsidR="00FC33FA">
              <w:rPr>
                <w:noProof/>
                <w:webHidden/>
              </w:rPr>
              <w:fldChar w:fldCharType="begin"/>
            </w:r>
            <w:r w:rsidR="00FC33FA">
              <w:rPr>
                <w:noProof/>
                <w:webHidden/>
              </w:rPr>
              <w:instrText xml:space="preserve"> PAGEREF _Toc104877510 \h </w:instrText>
            </w:r>
            <w:r w:rsidR="00FC33FA">
              <w:rPr>
                <w:noProof/>
                <w:webHidden/>
              </w:rPr>
            </w:r>
            <w:r w:rsidR="00FC33FA">
              <w:rPr>
                <w:noProof/>
                <w:webHidden/>
              </w:rPr>
              <w:fldChar w:fldCharType="separate"/>
            </w:r>
            <w:r>
              <w:rPr>
                <w:noProof/>
                <w:webHidden/>
              </w:rPr>
              <w:t>7</w:t>
            </w:r>
            <w:r w:rsidR="00FC33FA">
              <w:rPr>
                <w:noProof/>
                <w:webHidden/>
              </w:rPr>
              <w:fldChar w:fldCharType="end"/>
            </w:r>
          </w:hyperlink>
        </w:p>
        <w:p w14:paraId="34E73DFB" w14:textId="32D7D62C"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1" w:history="1">
            <w:r w:rsidR="00FC33FA" w:rsidRPr="002129EF">
              <w:rPr>
                <w:rStyle w:val="Lienhypertexte"/>
                <w:rFonts w:cs="Segoe UI"/>
                <w:iCs/>
                <w:noProof/>
              </w:rPr>
              <w:t>Matériel et logiciel à disposition</w:t>
            </w:r>
            <w:r w:rsidR="00FC33FA">
              <w:rPr>
                <w:noProof/>
                <w:webHidden/>
              </w:rPr>
              <w:tab/>
            </w:r>
            <w:r w:rsidR="00FC33FA">
              <w:rPr>
                <w:noProof/>
                <w:webHidden/>
              </w:rPr>
              <w:fldChar w:fldCharType="begin"/>
            </w:r>
            <w:r w:rsidR="00FC33FA">
              <w:rPr>
                <w:noProof/>
                <w:webHidden/>
              </w:rPr>
              <w:instrText xml:space="preserve"> PAGEREF _Toc104877511 \h </w:instrText>
            </w:r>
            <w:r w:rsidR="00FC33FA">
              <w:rPr>
                <w:noProof/>
                <w:webHidden/>
              </w:rPr>
            </w:r>
            <w:r w:rsidR="00FC33FA">
              <w:rPr>
                <w:noProof/>
                <w:webHidden/>
              </w:rPr>
              <w:fldChar w:fldCharType="separate"/>
            </w:r>
            <w:r>
              <w:rPr>
                <w:noProof/>
                <w:webHidden/>
              </w:rPr>
              <w:t>7</w:t>
            </w:r>
            <w:r w:rsidR="00FC33FA">
              <w:rPr>
                <w:noProof/>
                <w:webHidden/>
              </w:rPr>
              <w:fldChar w:fldCharType="end"/>
            </w:r>
          </w:hyperlink>
        </w:p>
        <w:p w14:paraId="264192FD" w14:textId="3F97A46F"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12" w:history="1">
            <w:r w:rsidR="00FC33FA" w:rsidRPr="002129EF">
              <w:rPr>
                <w:rStyle w:val="Lienhypertexte"/>
                <w:noProof/>
              </w:rPr>
              <w:t>Matériel</w:t>
            </w:r>
            <w:r w:rsidR="00FC33FA">
              <w:rPr>
                <w:noProof/>
                <w:webHidden/>
              </w:rPr>
              <w:tab/>
            </w:r>
            <w:r w:rsidR="00FC33FA">
              <w:rPr>
                <w:noProof/>
                <w:webHidden/>
              </w:rPr>
              <w:fldChar w:fldCharType="begin"/>
            </w:r>
            <w:r w:rsidR="00FC33FA">
              <w:rPr>
                <w:noProof/>
                <w:webHidden/>
              </w:rPr>
              <w:instrText xml:space="preserve"> PAGEREF _Toc104877512 \h </w:instrText>
            </w:r>
            <w:r w:rsidR="00FC33FA">
              <w:rPr>
                <w:noProof/>
                <w:webHidden/>
              </w:rPr>
            </w:r>
            <w:r w:rsidR="00FC33FA">
              <w:rPr>
                <w:noProof/>
                <w:webHidden/>
              </w:rPr>
              <w:fldChar w:fldCharType="separate"/>
            </w:r>
            <w:r>
              <w:rPr>
                <w:noProof/>
                <w:webHidden/>
              </w:rPr>
              <w:t>7</w:t>
            </w:r>
            <w:r w:rsidR="00FC33FA">
              <w:rPr>
                <w:noProof/>
                <w:webHidden/>
              </w:rPr>
              <w:fldChar w:fldCharType="end"/>
            </w:r>
          </w:hyperlink>
        </w:p>
        <w:p w14:paraId="3CB0AE5B" w14:textId="1063CED1"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3" w:history="1">
            <w:r w:rsidR="00FC33FA" w:rsidRPr="002129EF">
              <w:rPr>
                <w:rStyle w:val="Lienhypertexte"/>
                <w:rFonts w:cs="Segoe UI"/>
                <w:iCs/>
                <w:noProof/>
              </w:rPr>
              <w:t>Prérequis</w:t>
            </w:r>
            <w:r w:rsidR="00FC33FA">
              <w:rPr>
                <w:noProof/>
                <w:webHidden/>
              </w:rPr>
              <w:tab/>
            </w:r>
            <w:r w:rsidR="00FC33FA">
              <w:rPr>
                <w:noProof/>
                <w:webHidden/>
              </w:rPr>
              <w:fldChar w:fldCharType="begin"/>
            </w:r>
            <w:r w:rsidR="00FC33FA">
              <w:rPr>
                <w:noProof/>
                <w:webHidden/>
              </w:rPr>
              <w:instrText xml:space="preserve"> PAGEREF _Toc104877513 \h </w:instrText>
            </w:r>
            <w:r w:rsidR="00FC33FA">
              <w:rPr>
                <w:noProof/>
                <w:webHidden/>
              </w:rPr>
            </w:r>
            <w:r w:rsidR="00FC33FA">
              <w:rPr>
                <w:noProof/>
                <w:webHidden/>
              </w:rPr>
              <w:fldChar w:fldCharType="separate"/>
            </w:r>
            <w:r>
              <w:rPr>
                <w:noProof/>
                <w:webHidden/>
              </w:rPr>
              <w:t>8</w:t>
            </w:r>
            <w:r w:rsidR="00FC33FA">
              <w:rPr>
                <w:noProof/>
                <w:webHidden/>
              </w:rPr>
              <w:fldChar w:fldCharType="end"/>
            </w:r>
          </w:hyperlink>
        </w:p>
        <w:p w14:paraId="611DA69C" w14:textId="430E474C"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4" w:history="1">
            <w:r w:rsidR="00FC33FA" w:rsidRPr="002129EF">
              <w:rPr>
                <w:rStyle w:val="Lienhypertexte"/>
                <w:rFonts w:cs="Segoe UI"/>
                <w:iCs/>
                <w:noProof/>
              </w:rPr>
              <w:t>Objectifs</w:t>
            </w:r>
            <w:r w:rsidR="00FC33FA">
              <w:rPr>
                <w:noProof/>
                <w:webHidden/>
              </w:rPr>
              <w:tab/>
            </w:r>
            <w:r w:rsidR="00FC33FA">
              <w:rPr>
                <w:noProof/>
                <w:webHidden/>
              </w:rPr>
              <w:fldChar w:fldCharType="begin"/>
            </w:r>
            <w:r w:rsidR="00FC33FA">
              <w:rPr>
                <w:noProof/>
                <w:webHidden/>
              </w:rPr>
              <w:instrText xml:space="preserve"> PAGEREF _Toc104877514 \h </w:instrText>
            </w:r>
            <w:r w:rsidR="00FC33FA">
              <w:rPr>
                <w:noProof/>
                <w:webHidden/>
              </w:rPr>
            </w:r>
            <w:r w:rsidR="00FC33FA">
              <w:rPr>
                <w:noProof/>
                <w:webHidden/>
              </w:rPr>
              <w:fldChar w:fldCharType="separate"/>
            </w:r>
            <w:r>
              <w:rPr>
                <w:noProof/>
                <w:webHidden/>
              </w:rPr>
              <w:t>8</w:t>
            </w:r>
            <w:r w:rsidR="00FC33FA">
              <w:rPr>
                <w:noProof/>
                <w:webHidden/>
              </w:rPr>
              <w:fldChar w:fldCharType="end"/>
            </w:r>
          </w:hyperlink>
        </w:p>
        <w:p w14:paraId="498D8870" w14:textId="33C94A67"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5" w:history="1">
            <w:r w:rsidR="00FC33FA" w:rsidRPr="002129EF">
              <w:rPr>
                <w:rStyle w:val="Lienhypertexte"/>
                <w:rFonts w:cs="Segoe UI"/>
                <w:iCs/>
                <w:noProof/>
              </w:rPr>
              <w:t>Planification initiale</w:t>
            </w:r>
            <w:r w:rsidR="00FC33FA">
              <w:rPr>
                <w:noProof/>
                <w:webHidden/>
              </w:rPr>
              <w:tab/>
            </w:r>
            <w:r w:rsidR="00FC33FA">
              <w:rPr>
                <w:noProof/>
                <w:webHidden/>
              </w:rPr>
              <w:fldChar w:fldCharType="begin"/>
            </w:r>
            <w:r w:rsidR="00FC33FA">
              <w:rPr>
                <w:noProof/>
                <w:webHidden/>
              </w:rPr>
              <w:instrText xml:space="preserve"> PAGEREF _Toc104877515 \h </w:instrText>
            </w:r>
            <w:r w:rsidR="00FC33FA">
              <w:rPr>
                <w:noProof/>
                <w:webHidden/>
              </w:rPr>
            </w:r>
            <w:r w:rsidR="00FC33FA">
              <w:rPr>
                <w:noProof/>
                <w:webHidden/>
              </w:rPr>
              <w:fldChar w:fldCharType="separate"/>
            </w:r>
            <w:r>
              <w:rPr>
                <w:noProof/>
                <w:webHidden/>
              </w:rPr>
              <w:t>9</w:t>
            </w:r>
            <w:r w:rsidR="00FC33FA">
              <w:rPr>
                <w:noProof/>
                <w:webHidden/>
              </w:rPr>
              <w:fldChar w:fldCharType="end"/>
            </w:r>
          </w:hyperlink>
        </w:p>
        <w:p w14:paraId="55B7FB64" w14:textId="1E5F7D00"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6" w:history="1">
            <w:r w:rsidR="00FC33FA" w:rsidRPr="002129EF">
              <w:rPr>
                <w:rStyle w:val="Lienhypertexte"/>
                <w:rFonts w:cs="Segoe UI"/>
                <w:iCs/>
                <w:noProof/>
              </w:rPr>
              <w:t>Planification détaillée</w:t>
            </w:r>
            <w:r w:rsidR="00FC33FA">
              <w:rPr>
                <w:noProof/>
                <w:webHidden/>
              </w:rPr>
              <w:tab/>
            </w:r>
            <w:r w:rsidR="00FC33FA">
              <w:rPr>
                <w:noProof/>
                <w:webHidden/>
              </w:rPr>
              <w:fldChar w:fldCharType="begin"/>
            </w:r>
            <w:r w:rsidR="00FC33FA">
              <w:rPr>
                <w:noProof/>
                <w:webHidden/>
              </w:rPr>
              <w:instrText xml:space="preserve"> PAGEREF _Toc104877516 \h </w:instrText>
            </w:r>
            <w:r w:rsidR="00FC33FA">
              <w:rPr>
                <w:noProof/>
                <w:webHidden/>
              </w:rPr>
            </w:r>
            <w:r w:rsidR="00FC33FA">
              <w:rPr>
                <w:noProof/>
                <w:webHidden/>
              </w:rPr>
              <w:fldChar w:fldCharType="separate"/>
            </w:r>
            <w:r>
              <w:rPr>
                <w:noProof/>
                <w:webHidden/>
              </w:rPr>
              <w:t>10</w:t>
            </w:r>
            <w:r w:rsidR="00FC33FA">
              <w:rPr>
                <w:noProof/>
                <w:webHidden/>
              </w:rPr>
              <w:fldChar w:fldCharType="end"/>
            </w:r>
          </w:hyperlink>
        </w:p>
        <w:p w14:paraId="0E3408D8" w14:textId="6F75E4A0"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17" w:history="1">
            <w:r w:rsidR="00FC33FA" w:rsidRPr="002129EF">
              <w:rPr>
                <w:rStyle w:val="Lienhypertexte"/>
                <w:rFonts w:cs="Segoe UI"/>
                <w:noProof/>
              </w:rPr>
              <w:t>Analyse / Conception</w:t>
            </w:r>
            <w:r w:rsidR="00FC33FA">
              <w:rPr>
                <w:noProof/>
                <w:webHidden/>
              </w:rPr>
              <w:tab/>
            </w:r>
            <w:r w:rsidR="00FC33FA">
              <w:rPr>
                <w:noProof/>
                <w:webHidden/>
              </w:rPr>
              <w:fldChar w:fldCharType="begin"/>
            </w:r>
            <w:r w:rsidR="00FC33FA">
              <w:rPr>
                <w:noProof/>
                <w:webHidden/>
              </w:rPr>
              <w:instrText xml:space="preserve"> PAGEREF _Toc104877517 \h </w:instrText>
            </w:r>
            <w:r w:rsidR="00FC33FA">
              <w:rPr>
                <w:noProof/>
                <w:webHidden/>
              </w:rPr>
            </w:r>
            <w:r w:rsidR="00FC33FA">
              <w:rPr>
                <w:noProof/>
                <w:webHidden/>
              </w:rPr>
              <w:fldChar w:fldCharType="separate"/>
            </w:r>
            <w:r>
              <w:rPr>
                <w:noProof/>
                <w:webHidden/>
              </w:rPr>
              <w:t>15</w:t>
            </w:r>
            <w:r w:rsidR="00FC33FA">
              <w:rPr>
                <w:noProof/>
                <w:webHidden/>
              </w:rPr>
              <w:fldChar w:fldCharType="end"/>
            </w:r>
          </w:hyperlink>
        </w:p>
        <w:p w14:paraId="7D43EDF4" w14:textId="195AEE60"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18" w:history="1">
            <w:r w:rsidR="00FC33FA" w:rsidRPr="002129EF">
              <w:rPr>
                <w:rStyle w:val="Lienhypertexte"/>
                <w:rFonts w:cs="Segoe UI"/>
                <w:iCs/>
                <w:noProof/>
              </w:rPr>
              <w:t>Concepts</w:t>
            </w:r>
            <w:r w:rsidR="00FC33FA">
              <w:rPr>
                <w:noProof/>
                <w:webHidden/>
              </w:rPr>
              <w:tab/>
            </w:r>
            <w:r w:rsidR="00FC33FA">
              <w:rPr>
                <w:noProof/>
                <w:webHidden/>
              </w:rPr>
              <w:fldChar w:fldCharType="begin"/>
            </w:r>
            <w:r w:rsidR="00FC33FA">
              <w:rPr>
                <w:noProof/>
                <w:webHidden/>
              </w:rPr>
              <w:instrText xml:space="preserve"> PAGEREF _Toc104877518 \h </w:instrText>
            </w:r>
            <w:r w:rsidR="00FC33FA">
              <w:rPr>
                <w:noProof/>
                <w:webHidden/>
              </w:rPr>
            </w:r>
            <w:r w:rsidR="00FC33FA">
              <w:rPr>
                <w:noProof/>
                <w:webHidden/>
              </w:rPr>
              <w:fldChar w:fldCharType="separate"/>
            </w:r>
            <w:r>
              <w:rPr>
                <w:noProof/>
                <w:webHidden/>
              </w:rPr>
              <w:t>15</w:t>
            </w:r>
            <w:r w:rsidR="00FC33FA">
              <w:rPr>
                <w:noProof/>
                <w:webHidden/>
              </w:rPr>
              <w:fldChar w:fldCharType="end"/>
            </w:r>
          </w:hyperlink>
        </w:p>
        <w:p w14:paraId="320C9F47" w14:textId="1610C1B5"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19" w:history="1">
            <w:r w:rsidR="00FC33FA" w:rsidRPr="002129EF">
              <w:rPr>
                <w:rStyle w:val="Lienhypertexte"/>
                <w:noProof/>
              </w:rPr>
              <w:t>Diagramme de flux</w:t>
            </w:r>
            <w:r w:rsidR="00FC33FA">
              <w:rPr>
                <w:noProof/>
                <w:webHidden/>
              </w:rPr>
              <w:tab/>
            </w:r>
            <w:r w:rsidR="00FC33FA">
              <w:rPr>
                <w:noProof/>
                <w:webHidden/>
              </w:rPr>
              <w:fldChar w:fldCharType="begin"/>
            </w:r>
            <w:r w:rsidR="00FC33FA">
              <w:rPr>
                <w:noProof/>
                <w:webHidden/>
              </w:rPr>
              <w:instrText xml:space="preserve"> PAGEREF _Toc104877519 \h </w:instrText>
            </w:r>
            <w:r w:rsidR="00FC33FA">
              <w:rPr>
                <w:noProof/>
                <w:webHidden/>
              </w:rPr>
            </w:r>
            <w:r w:rsidR="00FC33FA">
              <w:rPr>
                <w:noProof/>
                <w:webHidden/>
              </w:rPr>
              <w:fldChar w:fldCharType="separate"/>
            </w:r>
            <w:r>
              <w:rPr>
                <w:noProof/>
                <w:webHidden/>
              </w:rPr>
              <w:t>15</w:t>
            </w:r>
            <w:r w:rsidR="00FC33FA">
              <w:rPr>
                <w:noProof/>
                <w:webHidden/>
              </w:rPr>
              <w:fldChar w:fldCharType="end"/>
            </w:r>
          </w:hyperlink>
        </w:p>
        <w:p w14:paraId="29474787" w14:textId="115046F2"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20" w:history="1">
            <w:r w:rsidR="00FC33FA" w:rsidRPr="002129EF">
              <w:rPr>
                <w:rStyle w:val="Lienhypertexte"/>
                <w:noProof/>
              </w:rPr>
              <w:t>Maquettes</w:t>
            </w:r>
            <w:r w:rsidR="00FC33FA">
              <w:rPr>
                <w:noProof/>
                <w:webHidden/>
              </w:rPr>
              <w:tab/>
            </w:r>
            <w:r w:rsidR="00FC33FA">
              <w:rPr>
                <w:noProof/>
                <w:webHidden/>
              </w:rPr>
              <w:fldChar w:fldCharType="begin"/>
            </w:r>
            <w:r w:rsidR="00FC33FA">
              <w:rPr>
                <w:noProof/>
                <w:webHidden/>
              </w:rPr>
              <w:instrText xml:space="preserve"> PAGEREF _Toc104877520 \h </w:instrText>
            </w:r>
            <w:r w:rsidR="00FC33FA">
              <w:rPr>
                <w:noProof/>
                <w:webHidden/>
              </w:rPr>
            </w:r>
            <w:r w:rsidR="00FC33FA">
              <w:rPr>
                <w:noProof/>
                <w:webHidden/>
              </w:rPr>
              <w:fldChar w:fldCharType="separate"/>
            </w:r>
            <w:r>
              <w:rPr>
                <w:noProof/>
                <w:webHidden/>
              </w:rPr>
              <w:t>18</w:t>
            </w:r>
            <w:r w:rsidR="00FC33FA">
              <w:rPr>
                <w:noProof/>
                <w:webHidden/>
              </w:rPr>
              <w:fldChar w:fldCharType="end"/>
            </w:r>
          </w:hyperlink>
        </w:p>
        <w:p w14:paraId="2E8FCCA0" w14:textId="590A7F0E"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21" w:history="1">
            <w:r w:rsidR="00FC33FA" w:rsidRPr="002129EF">
              <w:rPr>
                <w:rStyle w:val="Lienhypertexte"/>
                <w:rFonts w:cs="Segoe UI"/>
                <w:iCs/>
                <w:noProof/>
              </w:rPr>
              <w:t>Stratégie de test</w:t>
            </w:r>
            <w:r w:rsidR="00FC33FA">
              <w:rPr>
                <w:noProof/>
                <w:webHidden/>
              </w:rPr>
              <w:tab/>
            </w:r>
            <w:r w:rsidR="00FC33FA">
              <w:rPr>
                <w:noProof/>
                <w:webHidden/>
              </w:rPr>
              <w:fldChar w:fldCharType="begin"/>
            </w:r>
            <w:r w:rsidR="00FC33FA">
              <w:rPr>
                <w:noProof/>
                <w:webHidden/>
              </w:rPr>
              <w:instrText xml:space="preserve"> PAGEREF _Toc104877521 \h </w:instrText>
            </w:r>
            <w:r w:rsidR="00FC33FA">
              <w:rPr>
                <w:noProof/>
                <w:webHidden/>
              </w:rPr>
            </w:r>
            <w:r w:rsidR="00FC33FA">
              <w:rPr>
                <w:noProof/>
                <w:webHidden/>
              </w:rPr>
              <w:fldChar w:fldCharType="separate"/>
            </w:r>
            <w:r>
              <w:rPr>
                <w:noProof/>
                <w:webHidden/>
              </w:rPr>
              <w:t>22</w:t>
            </w:r>
            <w:r w:rsidR="00FC33FA">
              <w:rPr>
                <w:noProof/>
                <w:webHidden/>
              </w:rPr>
              <w:fldChar w:fldCharType="end"/>
            </w:r>
          </w:hyperlink>
        </w:p>
        <w:p w14:paraId="5DA9F402" w14:textId="1428B8A4"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22" w:history="1">
            <w:r w:rsidR="00FC33FA" w:rsidRPr="002129EF">
              <w:rPr>
                <w:rStyle w:val="Lienhypertexte"/>
                <w:noProof/>
              </w:rPr>
              <w:t>Test Unitaire</w:t>
            </w:r>
            <w:r w:rsidR="00FC33FA">
              <w:rPr>
                <w:noProof/>
                <w:webHidden/>
              </w:rPr>
              <w:tab/>
            </w:r>
            <w:r w:rsidR="00FC33FA">
              <w:rPr>
                <w:noProof/>
                <w:webHidden/>
              </w:rPr>
              <w:fldChar w:fldCharType="begin"/>
            </w:r>
            <w:r w:rsidR="00FC33FA">
              <w:rPr>
                <w:noProof/>
                <w:webHidden/>
              </w:rPr>
              <w:instrText xml:space="preserve"> PAGEREF _Toc104877522 \h </w:instrText>
            </w:r>
            <w:r w:rsidR="00FC33FA">
              <w:rPr>
                <w:noProof/>
                <w:webHidden/>
              </w:rPr>
            </w:r>
            <w:r w:rsidR="00FC33FA">
              <w:rPr>
                <w:noProof/>
                <w:webHidden/>
              </w:rPr>
              <w:fldChar w:fldCharType="separate"/>
            </w:r>
            <w:r>
              <w:rPr>
                <w:noProof/>
                <w:webHidden/>
              </w:rPr>
              <w:t>22</w:t>
            </w:r>
            <w:r w:rsidR="00FC33FA">
              <w:rPr>
                <w:noProof/>
                <w:webHidden/>
              </w:rPr>
              <w:fldChar w:fldCharType="end"/>
            </w:r>
          </w:hyperlink>
        </w:p>
        <w:p w14:paraId="5C02E16B" w14:textId="2BB7E77A"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23" w:history="1">
            <w:r w:rsidR="00FC33FA" w:rsidRPr="002129EF">
              <w:rPr>
                <w:rStyle w:val="Lienhypertexte"/>
                <w:noProof/>
              </w:rPr>
              <w:t>Tests d’acceptations</w:t>
            </w:r>
            <w:r w:rsidR="00FC33FA">
              <w:rPr>
                <w:noProof/>
                <w:webHidden/>
              </w:rPr>
              <w:tab/>
            </w:r>
            <w:r w:rsidR="00FC33FA">
              <w:rPr>
                <w:noProof/>
                <w:webHidden/>
              </w:rPr>
              <w:fldChar w:fldCharType="begin"/>
            </w:r>
            <w:r w:rsidR="00FC33FA">
              <w:rPr>
                <w:noProof/>
                <w:webHidden/>
              </w:rPr>
              <w:instrText xml:space="preserve"> PAGEREF _Toc104877523 \h </w:instrText>
            </w:r>
            <w:r w:rsidR="00FC33FA">
              <w:rPr>
                <w:noProof/>
                <w:webHidden/>
              </w:rPr>
            </w:r>
            <w:r w:rsidR="00FC33FA">
              <w:rPr>
                <w:noProof/>
                <w:webHidden/>
              </w:rPr>
              <w:fldChar w:fldCharType="separate"/>
            </w:r>
            <w:r>
              <w:rPr>
                <w:noProof/>
                <w:webHidden/>
              </w:rPr>
              <w:t>22</w:t>
            </w:r>
            <w:r w:rsidR="00FC33FA">
              <w:rPr>
                <w:noProof/>
                <w:webHidden/>
              </w:rPr>
              <w:fldChar w:fldCharType="end"/>
            </w:r>
          </w:hyperlink>
        </w:p>
        <w:p w14:paraId="758EA6E6" w14:textId="06692F0E"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24" w:history="1">
            <w:r w:rsidR="00FC33FA" w:rsidRPr="002129EF">
              <w:rPr>
                <w:rStyle w:val="Lienhypertexte"/>
                <w:noProof/>
              </w:rPr>
              <w:t>Risques techniques</w:t>
            </w:r>
            <w:r w:rsidR="00FC33FA">
              <w:rPr>
                <w:noProof/>
                <w:webHidden/>
              </w:rPr>
              <w:tab/>
            </w:r>
            <w:r w:rsidR="00FC33FA">
              <w:rPr>
                <w:noProof/>
                <w:webHidden/>
              </w:rPr>
              <w:fldChar w:fldCharType="begin"/>
            </w:r>
            <w:r w:rsidR="00FC33FA">
              <w:rPr>
                <w:noProof/>
                <w:webHidden/>
              </w:rPr>
              <w:instrText xml:space="preserve"> PAGEREF _Toc104877524 \h </w:instrText>
            </w:r>
            <w:r w:rsidR="00FC33FA">
              <w:rPr>
                <w:noProof/>
                <w:webHidden/>
              </w:rPr>
            </w:r>
            <w:r w:rsidR="00FC33FA">
              <w:rPr>
                <w:noProof/>
                <w:webHidden/>
              </w:rPr>
              <w:fldChar w:fldCharType="separate"/>
            </w:r>
            <w:r>
              <w:rPr>
                <w:noProof/>
                <w:webHidden/>
              </w:rPr>
              <w:t>22</w:t>
            </w:r>
            <w:r w:rsidR="00FC33FA">
              <w:rPr>
                <w:noProof/>
                <w:webHidden/>
              </w:rPr>
              <w:fldChar w:fldCharType="end"/>
            </w:r>
          </w:hyperlink>
        </w:p>
        <w:p w14:paraId="7CA5CE5F" w14:textId="6089C636"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25" w:history="1">
            <w:r w:rsidR="00FC33FA" w:rsidRPr="002129EF">
              <w:rPr>
                <w:rStyle w:val="Lienhypertexte"/>
                <w:rFonts w:cs="Segoe UI"/>
                <w:noProof/>
              </w:rPr>
              <w:t>Réalisation</w:t>
            </w:r>
            <w:r w:rsidR="00FC33FA">
              <w:rPr>
                <w:noProof/>
                <w:webHidden/>
              </w:rPr>
              <w:tab/>
            </w:r>
            <w:r w:rsidR="00FC33FA">
              <w:rPr>
                <w:noProof/>
                <w:webHidden/>
              </w:rPr>
              <w:fldChar w:fldCharType="begin"/>
            </w:r>
            <w:r w:rsidR="00FC33FA">
              <w:rPr>
                <w:noProof/>
                <w:webHidden/>
              </w:rPr>
              <w:instrText xml:space="preserve"> PAGEREF _Toc104877525 \h </w:instrText>
            </w:r>
            <w:r w:rsidR="00FC33FA">
              <w:rPr>
                <w:noProof/>
                <w:webHidden/>
              </w:rPr>
            </w:r>
            <w:r w:rsidR="00FC33FA">
              <w:rPr>
                <w:noProof/>
                <w:webHidden/>
              </w:rPr>
              <w:fldChar w:fldCharType="separate"/>
            </w:r>
            <w:r>
              <w:rPr>
                <w:noProof/>
                <w:webHidden/>
              </w:rPr>
              <w:t>23</w:t>
            </w:r>
            <w:r w:rsidR="00FC33FA">
              <w:rPr>
                <w:noProof/>
                <w:webHidden/>
              </w:rPr>
              <w:fldChar w:fldCharType="end"/>
            </w:r>
          </w:hyperlink>
        </w:p>
        <w:p w14:paraId="7FEB066C" w14:textId="4C614B96"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26" w:history="1">
            <w:r w:rsidR="00FC33FA" w:rsidRPr="002129EF">
              <w:rPr>
                <w:rStyle w:val="Lienhypertexte"/>
                <w:noProof/>
              </w:rPr>
              <w:t>Planification finale</w:t>
            </w:r>
            <w:r w:rsidR="00FC33FA">
              <w:rPr>
                <w:noProof/>
                <w:webHidden/>
              </w:rPr>
              <w:tab/>
            </w:r>
            <w:r w:rsidR="00FC33FA">
              <w:rPr>
                <w:noProof/>
                <w:webHidden/>
              </w:rPr>
              <w:fldChar w:fldCharType="begin"/>
            </w:r>
            <w:r w:rsidR="00FC33FA">
              <w:rPr>
                <w:noProof/>
                <w:webHidden/>
              </w:rPr>
              <w:instrText xml:space="preserve"> PAGEREF _Toc104877526 \h </w:instrText>
            </w:r>
            <w:r w:rsidR="00FC33FA">
              <w:rPr>
                <w:noProof/>
                <w:webHidden/>
              </w:rPr>
            </w:r>
            <w:r w:rsidR="00FC33FA">
              <w:rPr>
                <w:noProof/>
                <w:webHidden/>
              </w:rPr>
              <w:fldChar w:fldCharType="separate"/>
            </w:r>
            <w:r>
              <w:rPr>
                <w:noProof/>
                <w:webHidden/>
              </w:rPr>
              <w:t>23</w:t>
            </w:r>
            <w:r w:rsidR="00FC33FA">
              <w:rPr>
                <w:noProof/>
                <w:webHidden/>
              </w:rPr>
              <w:fldChar w:fldCharType="end"/>
            </w:r>
          </w:hyperlink>
        </w:p>
        <w:p w14:paraId="76625D6F" w14:textId="79579C75"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27" w:history="1">
            <w:r w:rsidR="00FC33FA" w:rsidRPr="002129EF">
              <w:rPr>
                <w:rStyle w:val="Lienhypertexte"/>
                <w:rFonts w:cs="Segoe UI"/>
                <w:iCs/>
                <w:noProof/>
              </w:rPr>
              <w:t>Planification sur IceScrum</w:t>
            </w:r>
            <w:r w:rsidR="00FC33FA">
              <w:rPr>
                <w:noProof/>
                <w:webHidden/>
              </w:rPr>
              <w:tab/>
            </w:r>
            <w:r w:rsidR="00FC33FA">
              <w:rPr>
                <w:noProof/>
                <w:webHidden/>
              </w:rPr>
              <w:fldChar w:fldCharType="begin"/>
            </w:r>
            <w:r w:rsidR="00FC33FA">
              <w:rPr>
                <w:noProof/>
                <w:webHidden/>
              </w:rPr>
              <w:instrText xml:space="preserve"> PAGEREF _Toc104877527 \h </w:instrText>
            </w:r>
            <w:r w:rsidR="00FC33FA">
              <w:rPr>
                <w:noProof/>
                <w:webHidden/>
              </w:rPr>
            </w:r>
            <w:r w:rsidR="00FC33FA">
              <w:rPr>
                <w:noProof/>
                <w:webHidden/>
              </w:rPr>
              <w:fldChar w:fldCharType="separate"/>
            </w:r>
            <w:r>
              <w:rPr>
                <w:noProof/>
                <w:webHidden/>
              </w:rPr>
              <w:t>23</w:t>
            </w:r>
            <w:r w:rsidR="00FC33FA">
              <w:rPr>
                <w:noProof/>
                <w:webHidden/>
              </w:rPr>
              <w:fldChar w:fldCharType="end"/>
            </w:r>
          </w:hyperlink>
        </w:p>
        <w:p w14:paraId="36A7636F" w14:textId="563F4BAC"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28" w:history="1">
            <w:r w:rsidR="00FC33FA" w:rsidRPr="002129EF">
              <w:rPr>
                <w:rStyle w:val="Lienhypertexte"/>
                <w:rFonts w:cs="Segoe UI"/>
                <w:iCs/>
                <w:noProof/>
              </w:rPr>
              <w:t>Dossier de réalisation</w:t>
            </w:r>
            <w:r w:rsidR="00FC33FA">
              <w:rPr>
                <w:noProof/>
                <w:webHidden/>
              </w:rPr>
              <w:tab/>
            </w:r>
            <w:r w:rsidR="00FC33FA">
              <w:rPr>
                <w:noProof/>
                <w:webHidden/>
              </w:rPr>
              <w:fldChar w:fldCharType="begin"/>
            </w:r>
            <w:r w:rsidR="00FC33FA">
              <w:rPr>
                <w:noProof/>
                <w:webHidden/>
              </w:rPr>
              <w:instrText xml:space="preserve"> PAGEREF _Toc104877528 \h </w:instrText>
            </w:r>
            <w:r w:rsidR="00FC33FA">
              <w:rPr>
                <w:noProof/>
                <w:webHidden/>
              </w:rPr>
            </w:r>
            <w:r w:rsidR="00FC33FA">
              <w:rPr>
                <w:noProof/>
                <w:webHidden/>
              </w:rPr>
              <w:fldChar w:fldCharType="separate"/>
            </w:r>
            <w:r>
              <w:rPr>
                <w:noProof/>
                <w:webHidden/>
              </w:rPr>
              <w:t>24</w:t>
            </w:r>
            <w:r w:rsidR="00FC33FA">
              <w:rPr>
                <w:noProof/>
                <w:webHidden/>
              </w:rPr>
              <w:fldChar w:fldCharType="end"/>
            </w:r>
          </w:hyperlink>
        </w:p>
        <w:p w14:paraId="4E9E79C2" w14:textId="1AFAE470"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29" w:history="1">
            <w:r w:rsidR="00FC33FA" w:rsidRPr="002129EF">
              <w:rPr>
                <w:rStyle w:val="Lienhypertexte"/>
                <w:noProof/>
              </w:rPr>
              <w:t>Convention de nommage</w:t>
            </w:r>
            <w:r w:rsidR="00FC33FA">
              <w:rPr>
                <w:noProof/>
                <w:webHidden/>
              </w:rPr>
              <w:tab/>
            </w:r>
            <w:r w:rsidR="00FC33FA">
              <w:rPr>
                <w:noProof/>
                <w:webHidden/>
              </w:rPr>
              <w:fldChar w:fldCharType="begin"/>
            </w:r>
            <w:r w:rsidR="00FC33FA">
              <w:rPr>
                <w:noProof/>
                <w:webHidden/>
              </w:rPr>
              <w:instrText xml:space="preserve"> PAGEREF _Toc104877529 \h </w:instrText>
            </w:r>
            <w:r w:rsidR="00FC33FA">
              <w:rPr>
                <w:noProof/>
                <w:webHidden/>
              </w:rPr>
            </w:r>
            <w:r w:rsidR="00FC33FA">
              <w:rPr>
                <w:noProof/>
                <w:webHidden/>
              </w:rPr>
              <w:fldChar w:fldCharType="separate"/>
            </w:r>
            <w:r>
              <w:rPr>
                <w:noProof/>
                <w:webHidden/>
              </w:rPr>
              <w:t>24</w:t>
            </w:r>
            <w:r w:rsidR="00FC33FA">
              <w:rPr>
                <w:noProof/>
                <w:webHidden/>
              </w:rPr>
              <w:fldChar w:fldCharType="end"/>
            </w:r>
          </w:hyperlink>
        </w:p>
        <w:p w14:paraId="30B1D88D" w14:textId="5E5660D4"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30" w:history="1">
            <w:r w:rsidR="00FC33FA" w:rsidRPr="002129EF">
              <w:rPr>
                <w:rStyle w:val="Lienhypertexte"/>
                <w:noProof/>
              </w:rPr>
              <w:t>Scripts</w:t>
            </w:r>
            <w:r w:rsidR="00FC33FA">
              <w:rPr>
                <w:noProof/>
                <w:webHidden/>
              </w:rPr>
              <w:tab/>
            </w:r>
            <w:r w:rsidR="00FC33FA">
              <w:rPr>
                <w:noProof/>
                <w:webHidden/>
              </w:rPr>
              <w:fldChar w:fldCharType="begin"/>
            </w:r>
            <w:r w:rsidR="00FC33FA">
              <w:rPr>
                <w:noProof/>
                <w:webHidden/>
              </w:rPr>
              <w:instrText xml:space="preserve"> PAGEREF _Toc104877530 \h </w:instrText>
            </w:r>
            <w:r w:rsidR="00FC33FA">
              <w:rPr>
                <w:noProof/>
                <w:webHidden/>
              </w:rPr>
            </w:r>
            <w:r w:rsidR="00FC33FA">
              <w:rPr>
                <w:noProof/>
                <w:webHidden/>
              </w:rPr>
              <w:fldChar w:fldCharType="separate"/>
            </w:r>
            <w:r>
              <w:rPr>
                <w:noProof/>
                <w:webHidden/>
              </w:rPr>
              <w:t>24</w:t>
            </w:r>
            <w:r w:rsidR="00FC33FA">
              <w:rPr>
                <w:noProof/>
                <w:webHidden/>
              </w:rPr>
              <w:fldChar w:fldCharType="end"/>
            </w:r>
          </w:hyperlink>
        </w:p>
        <w:p w14:paraId="31CD613B" w14:textId="12967191"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31" w:history="1">
            <w:r w:rsidR="00FC33FA" w:rsidRPr="002129EF">
              <w:rPr>
                <w:rStyle w:val="Lienhypertexte"/>
                <w:rFonts w:cs="Segoe UI"/>
                <w:iCs/>
                <w:noProof/>
              </w:rPr>
              <w:t>Rèpertoires</w:t>
            </w:r>
            <w:r w:rsidR="00FC33FA">
              <w:rPr>
                <w:noProof/>
                <w:webHidden/>
              </w:rPr>
              <w:tab/>
            </w:r>
            <w:r w:rsidR="00FC33FA">
              <w:rPr>
                <w:noProof/>
                <w:webHidden/>
              </w:rPr>
              <w:fldChar w:fldCharType="begin"/>
            </w:r>
            <w:r w:rsidR="00FC33FA">
              <w:rPr>
                <w:noProof/>
                <w:webHidden/>
              </w:rPr>
              <w:instrText xml:space="preserve"> PAGEREF _Toc104877531 \h </w:instrText>
            </w:r>
            <w:r w:rsidR="00FC33FA">
              <w:rPr>
                <w:noProof/>
                <w:webHidden/>
              </w:rPr>
            </w:r>
            <w:r w:rsidR="00FC33FA">
              <w:rPr>
                <w:noProof/>
                <w:webHidden/>
              </w:rPr>
              <w:fldChar w:fldCharType="separate"/>
            </w:r>
            <w:r>
              <w:rPr>
                <w:noProof/>
                <w:webHidden/>
              </w:rPr>
              <w:t>26</w:t>
            </w:r>
            <w:r w:rsidR="00FC33FA">
              <w:rPr>
                <w:noProof/>
                <w:webHidden/>
              </w:rPr>
              <w:fldChar w:fldCharType="end"/>
            </w:r>
          </w:hyperlink>
        </w:p>
        <w:p w14:paraId="2F17DD44" w14:textId="0D5A22FD"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32" w:history="1">
            <w:r w:rsidR="00FC33FA" w:rsidRPr="002129EF">
              <w:rPr>
                <w:rStyle w:val="Lienhypertexte"/>
                <w:rFonts w:cs="Segoe UI"/>
                <w:iCs/>
                <w:noProof/>
              </w:rPr>
              <w:t>Touches de DEBUG</w:t>
            </w:r>
            <w:r w:rsidR="00FC33FA">
              <w:rPr>
                <w:noProof/>
                <w:webHidden/>
              </w:rPr>
              <w:tab/>
            </w:r>
            <w:r w:rsidR="00FC33FA">
              <w:rPr>
                <w:noProof/>
                <w:webHidden/>
              </w:rPr>
              <w:fldChar w:fldCharType="begin"/>
            </w:r>
            <w:r w:rsidR="00FC33FA">
              <w:rPr>
                <w:noProof/>
                <w:webHidden/>
              </w:rPr>
              <w:instrText xml:space="preserve"> PAGEREF _Toc104877532 \h </w:instrText>
            </w:r>
            <w:r w:rsidR="00FC33FA">
              <w:rPr>
                <w:noProof/>
                <w:webHidden/>
              </w:rPr>
            </w:r>
            <w:r w:rsidR="00FC33FA">
              <w:rPr>
                <w:noProof/>
                <w:webHidden/>
              </w:rPr>
              <w:fldChar w:fldCharType="separate"/>
            </w:r>
            <w:r>
              <w:rPr>
                <w:noProof/>
                <w:webHidden/>
              </w:rPr>
              <w:t>27</w:t>
            </w:r>
            <w:r w:rsidR="00FC33FA">
              <w:rPr>
                <w:noProof/>
                <w:webHidden/>
              </w:rPr>
              <w:fldChar w:fldCharType="end"/>
            </w:r>
          </w:hyperlink>
        </w:p>
        <w:p w14:paraId="41904275" w14:textId="63B70DA1"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33" w:history="1">
            <w:r w:rsidR="00FC33FA" w:rsidRPr="002129EF">
              <w:rPr>
                <w:rStyle w:val="Lienhypertexte"/>
                <w:rFonts w:cs="Segoe UI"/>
                <w:iCs/>
                <w:noProof/>
              </w:rPr>
              <w:t>Versions</w:t>
            </w:r>
            <w:r w:rsidR="00FC33FA">
              <w:rPr>
                <w:noProof/>
                <w:webHidden/>
              </w:rPr>
              <w:tab/>
            </w:r>
            <w:r w:rsidR="00FC33FA">
              <w:rPr>
                <w:noProof/>
                <w:webHidden/>
              </w:rPr>
              <w:fldChar w:fldCharType="begin"/>
            </w:r>
            <w:r w:rsidR="00FC33FA">
              <w:rPr>
                <w:noProof/>
                <w:webHidden/>
              </w:rPr>
              <w:instrText xml:space="preserve"> PAGEREF _Toc104877533 \h </w:instrText>
            </w:r>
            <w:r w:rsidR="00FC33FA">
              <w:rPr>
                <w:noProof/>
                <w:webHidden/>
              </w:rPr>
            </w:r>
            <w:r w:rsidR="00FC33FA">
              <w:rPr>
                <w:noProof/>
                <w:webHidden/>
              </w:rPr>
              <w:fldChar w:fldCharType="separate"/>
            </w:r>
            <w:r>
              <w:rPr>
                <w:noProof/>
                <w:webHidden/>
              </w:rPr>
              <w:t>27</w:t>
            </w:r>
            <w:r w:rsidR="00FC33FA">
              <w:rPr>
                <w:noProof/>
                <w:webHidden/>
              </w:rPr>
              <w:fldChar w:fldCharType="end"/>
            </w:r>
          </w:hyperlink>
        </w:p>
        <w:p w14:paraId="56526AA7" w14:textId="17A5C74D"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34" w:history="1">
            <w:r w:rsidR="00FC33FA" w:rsidRPr="002129EF">
              <w:rPr>
                <w:rStyle w:val="Lienhypertexte"/>
                <w:noProof/>
              </w:rPr>
              <w:t>Tests logiciels et Windows</w:t>
            </w:r>
            <w:r w:rsidR="00FC33FA">
              <w:rPr>
                <w:noProof/>
                <w:webHidden/>
              </w:rPr>
              <w:tab/>
            </w:r>
            <w:r w:rsidR="00FC33FA">
              <w:rPr>
                <w:noProof/>
                <w:webHidden/>
              </w:rPr>
              <w:fldChar w:fldCharType="begin"/>
            </w:r>
            <w:r w:rsidR="00FC33FA">
              <w:rPr>
                <w:noProof/>
                <w:webHidden/>
              </w:rPr>
              <w:instrText xml:space="preserve"> PAGEREF _Toc104877534 \h </w:instrText>
            </w:r>
            <w:r w:rsidR="00FC33FA">
              <w:rPr>
                <w:noProof/>
                <w:webHidden/>
              </w:rPr>
            </w:r>
            <w:r w:rsidR="00FC33FA">
              <w:rPr>
                <w:noProof/>
                <w:webHidden/>
              </w:rPr>
              <w:fldChar w:fldCharType="separate"/>
            </w:r>
            <w:r>
              <w:rPr>
                <w:noProof/>
                <w:webHidden/>
              </w:rPr>
              <w:t>27</w:t>
            </w:r>
            <w:r w:rsidR="00FC33FA">
              <w:rPr>
                <w:noProof/>
                <w:webHidden/>
              </w:rPr>
              <w:fldChar w:fldCharType="end"/>
            </w:r>
          </w:hyperlink>
        </w:p>
        <w:p w14:paraId="32D274F1" w14:textId="7C8F841C"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35" w:history="1">
            <w:r w:rsidR="00FC33FA" w:rsidRPr="002129EF">
              <w:rPr>
                <w:rStyle w:val="Lienhypertexte"/>
                <w:rFonts w:cs="Segoe UI"/>
                <w:iCs/>
                <w:noProof/>
              </w:rPr>
              <w:t>Librairies</w:t>
            </w:r>
            <w:r w:rsidR="00FC33FA">
              <w:rPr>
                <w:noProof/>
                <w:webHidden/>
              </w:rPr>
              <w:tab/>
            </w:r>
            <w:r w:rsidR="00FC33FA">
              <w:rPr>
                <w:noProof/>
                <w:webHidden/>
              </w:rPr>
              <w:fldChar w:fldCharType="begin"/>
            </w:r>
            <w:r w:rsidR="00FC33FA">
              <w:rPr>
                <w:noProof/>
                <w:webHidden/>
              </w:rPr>
              <w:instrText xml:space="preserve"> PAGEREF _Toc104877535 \h </w:instrText>
            </w:r>
            <w:r w:rsidR="00FC33FA">
              <w:rPr>
                <w:noProof/>
                <w:webHidden/>
              </w:rPr>
            </w:r>
            <w:r w:rsidR="00FC33FA">
              <w:rPr>
                <w:noProof/>
                <w:webHidden/>
              </w:rPr>
              <w:fldChar w:fldCharType="separate"/>
            </w:r>
            <w:r>
              <w:rPr>
                <w:noProof/>
                <w:webHidden/>
              </w:rPr>
              <w:t>29</w:t>
            </w:r>
            <w:r w:rsidR="00FC33FA">
              <w:rPr>
                <w:noProof/>
                <w:webHidden/>
              </w:rPr>
              <w:fldChar w:fldCharType="end"/>
            </w:r>
          </w:hyperlink>
        </w:p>
        <w:p w14:paraId="4EDD0715" w14:textId="378D8937"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36" w:history="1">
            <w:r w:rsidR="00FC33FA" w:rsidRPr="002129EF">
              <w:rPr>
                <w:rStyle w:val="Lienhypertexte"/>
                <w:noProof/>
              </w:rPr>
              <w:t>Projet</w:t>
            </w:r>
            <w:r w:rsidR="00FC33FA">
              <w:rPr>
                <w:noProof/>
                <w:webHidden/>
              </w:rPr>
              <w:tab/>
            </w:r>
            <w:r w:rsidR="00FC33FA">
              <w:rPr>
                <w:noProof/>
                <w:webHidden/>
              </w:rPr>
              <w:fldChar w:fldCharType="begin"/>
            </w:r>
            <w:r w:rsidR="00FC33FA">
              <w:rPr>
                <w:noProof/>
                <w:webHidden/>
              </w:rPr>
              <w:instrText xml:space="preserve"> PAGEREF _Toc104877536 \h </w:instrText>
            </w:r>
            <w:r w:rsidR="00FC33FA">
              <w:rPr>
                <w:noProof/>
                <w:webHidden/>
              </w:rPr>
            </w:r>
            <w:r w:rsidR="00FC33FA">
              <w:rPr>
                <w:noProof/>
                <w:webHidden/>
              </w:rPr>
              <w:fldChar w:fldCharType="separate"/>
            </w:r>
            <w:r>
              <w:rPr>
                <w:noProof/>
                <w:webHidden/>
              </w:rPr>
              <w:t>29</w:t>
            </w:r>
            <w:r w:rsidR="00FC33FA">
              <w:rPr>
                <w:noProof/>
                <w:webHidden/>
              </w:rPr>
              <w:fldChar w:fldCharType="end"/>
            </w:r>
          </w:hyperlink>
        </w:p>
        <w:p w14:paraId="1065A00D" w14:textId="67234ED9"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37" w:history="1">
            <w:r w:rsidR="00FC33FA" w:rsidRPr="002129EF">
              <w:rPr>
                <w:rStyle w:val="Lienhypertexte"/>
                <w:noProof/>
                <w:lang w:val="en-US"/>
              </w:rPr>
              <w:t>Librairies built-in</w:t>
            </w:r>
            <w:r w:rsidR="00FC33FA">
              <w:rPr>
                <w:noProof/>
                <w:webHidden/>
              </w:rPr>
              <w:tab/>
            </w:r>
            <w:r w:rsidR="00FC33FA">
              <w:rPr>
                <w:noProof/>
                <w:webHidden/>
              </w:rPr>
              <w:fldChar w:fldCharType="begin"/>
            </w:r>
            <w:r w:rsidR="00FC33FA">
              <w:rPr>
                <w:noProof/>
                <w:webHidden/>
              </w:rPr>
              <w:instrText xml:space="preserve"> PAGEREF _Toc104877537 \h </w:instrText>
            </w:r>
            <w:r w:rsidR="00FC33FA">
              <w:rPr>
                <w:noProof/>
                <w:webHidden/>
              </w:rPr>
            </w:r>
            <w:r w:rsidR="00FC33FA">
              <w:rPr>
                <w:noProof/>
                <w:webHidden/>
              </w:rPr>
              <w:fldChar w:fldCharType="separate"/>
            </w:r>
            <w:r>
              <w:rPr>
                <w:noProof/>
                <w:webHidden/>
              </w:rPr>
              <w:t>29</w:t>
            </w:r>
            <w:r w:rsidR="00FC33FA">
              <w:rPr>
                <w:noProof/>
                <w:webHidden/>
              </w:rPr>
              <w:fldChar w:fldCharType="end"/>
            </w:r>
          </w:hyperlink>
        </w:p>
        <w:p w14:paraId="25B9CA06" w14:textId="7459D6DA"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38" w:history="1">
            <w:r w:rsidR="00FC33FA" w:rsidRPr="002129EF">
              <w:rPr>
                <w:rStyle w:val="Lienhypertexte"/>
                <w:rFonts w:cs="Segoe UI"/>
                <w:iCs/>
                <w:noProof/>
              </w:rPr>
              <w:t>Description des tests effectués</w:t>
            </w:r>
            <w:r w:rsidR="00FC33FA">
              <w:rPr>
                <w:noProof/>
                <w:webHidden/>
              </w:rPr>
              <w:tab/>
            </w:r>
            <w:r w:rsidR="00FC33FA">
              <w:rPr>
                <w:noProof/>
                <w:webHidden/>
              </w:rPr>
              <w:fldChar w:fldCharType="begin"/>
            </w:r>
            <w:r w:rsidR="00FC33FA">
              <w:rPr>
                <w:noProof/>
                <w:webHidden/>
              </w:rPr>
              <w:instrText xml:space="preserve"> PAGEREF _Toc104877538 \h </w:instrText>
            </w:r>
            <w:r w:rsidR="00FC33FA">
              <w:rPr>
                <w:noProof/>
                <w:webHidden/>
              </w:rPr>
            </w:r>
            <w:r w:rsidR="00FC33FA">
              <w:rPr>
                <w:noProof/>
                <w:webHidden/>
              </w:rPr>
              <w:fldChar w:fldCharType="separate"/>
            </w:r>
            <w:r>
              <w:rPr>
                <w:noProof/>
                <w:webHidden/>
              </w:rPr>
              <w:t>30</w:t>
            </w:r>
            <w:r w:rsidR="00FC33FA">
              <w:rPr>
                <w:noProof/>
                <w:webHidden/>
              </w:rPr>
              <w:fldChar w:fldCharType="end"/>
            </w:r>
          </w:hyperlink>
        </w:p>
        <w:p w14:paraId="6387FD9A" w14:textId="1737FB6D"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39" w:history="1">
            <w:r w:rsidR="00FC33FA" w:rsidRPr="002129EF">
              <w:rPr>
                <w:rStyle w:val="Lienhypertexte"/>
                <w:noProof/>
              </w:rPr>
              <w:t>Tests d’acceptations</w:t>
            </w:r>
            <w:r w:rsidR="00FC33FA">
              <w:rPr>
                <w:noProof/>
                <w:webHidden/>
              </w:rPr>
              <w:tab/>
            </w:r>
            <w:r w:rsidR="00FC33FA">
              <w:rPr>
                <w:noProof/>
                <w:webHidden/>
              </w:rPr>
              <w:fldChar w:fldCharType="begin"/>
            </w:r>
            <w:r w:rsidR="00FC33FA">
              <w:rPr>
                <w:noProof/>
                <w:webHidden/>
              </w:rPr>
              <w:instrText xml:space="preserve"> PAGEREF _Toc104877539 \h </w:instrText>
            </w:r>
            <w:r w:rsidR="00FC33FA">
              <w:rPr>
                <w:noProof/>
                <w:webHidden/>
              </w:rPr>
            </w:r>
            <w:r w:rsidR="00FC33FA">
              <w:rPr>
                <w:noProof/>
                <w:webHidden/>
              </w:rPr>
              <w:fldChar w:fldCharType="separate"/>
            </w:r>
            <w:r>
              <w:rPr>
                <w:noProof/>
                <w:webHidden/>
              </w:rPr>
              <w:t>30</w:t>
            </w:r>
            <w:r w:rsidR="00FC33FA">
              <w:rPr>
                <w:noProof/>
                <w:webHidden/>
              </w:rPr>
              <w:fldChar w:fldCharType="end"/>
            </w:r>
          </w:hyperlink>
        </w:p>
        <w:p w14:paraId="7318EA56" w14:textId="198B1330"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40" w:history="1">
            <w:r w:rsidR="00FC33FA" w:rsidRPr="002129EF">
              <w:rPr>
                <w:rStyle w:val="Lienhypertexte"/>
                <w:rFonts w:cs="Segoe UI"/>
                <w:iCs/>
                <w:noProof/>
              </w:rPr>
              <w:t>Test unitaire</w:t>
            </w:r>
            <w:r w:rsidR="00FC33FA">
              <w:rPr>
                <w:noProof/>
                <w:webHidden/>
              </w:rPr>
              <w:tab/>
            </w:r>
            <w:r w:rsidR="00FC33FA">
              <w:rPr>
                <w:noProof/>
                <w:webHidden/>
              </w:rPr>
              <w:fldChar w:fldCharType="begin"/>
            </w:r>
            <w:r w:rsidR="00FC33FA">
              <w:rPr>
                <w:noProof/>
                <w:webHidden/>
              </w:rPr>
              <w:instrText xml:space="preserve"> PAGEREF _Toc104877540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1DE2ECF1" w14:textId="4EA8741A"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1" w:history="1">
            <w:r w:rsidR="00FC33FA" w:rsidRPr="002129EF">
              <w:rPr>
                <w:rStyle w:val="Lienhypertexte"/>
                <w:noProof/>
                <w:lang w:val="en-US"/>
              </w:rPr>
              <w:t>Test Sell Fish Large And Old Enough</w:t>
            </w:r>
            <w:r w:rsidR="00FC33FA">
              <w:rPr>
                <w:noProof/>
                <w:webHidden/>
              </w:rPr>
              <w:tab/>
            </w:r>
            <w:r w:rsidR="00FC33FA">
              <w:rPr>
                <w:noProof/>
                <w:webHidden/>
              </w:rPr>
              <w:fldChar w:fldCharType="begin"/>
            </w:r>
            <w:r w:rsidR="00FC33FA">
              <w:rPr>
                <w:noProof/>
                <w:webHidden/>
              </w:rPr>
              <w:instrText xml:space="preserve"> PAGEREF _Toc104877541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25A88B3B" w14:textId="16C1EC77"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2" w:history="1">
            <w:r w:rsidR="00FC33FA" w:rsidRPr="002129EF">
              <w:rPr>
                <w:rStyle w:val="Lienhypertexte"/>
                <w:noProof/>
                <w:lang w:val="en-US"/>
              </w:rPr>
              <w:t>Test Sell Fish Not Fresh</w:t>
            </w:r>
            <w:r w:rsidR="00FC33FA">
              <w:rPr>
                <w:noProof/>
                <w:webHidden/>
              </w:rPr>
              <w:tab/>
            </w:r>
            <w:r w:rsidR="00FC33FA">
              <w:rPr>
                <w:noProof/>
                <w:webHidden/>
              </w:rPr>
              <w:fldChar w:fldCharType="begin"/>
            </w:r>
            <w:r w:rsidR="00FC33FA">
              <w:rPr>
                <w:noProof/>
                <w:webHidden/>
              </w:rPr>
              <w:instrText xml:space="preserve"> PAGEREF _Toc104877542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4DF21A51" w14:textId="1AE505D1"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3" w:history="1">
            <w:r w:rsidR="00FC33FA" w:rsidRPr="002129EF">
              <w:rPr>
                <w:rStyle w:val="Lienhypertexte"/>
                <w:noProof/>
                <w:lang w:val="en-US"/>
              </w:rPr>
              <w:t>Test Sell Fish Too Small</w:t>
            </w:r>
            <w:r w:rsidR="00FC33FA">
              <w:rPr>
                <w:noProof/>
                <w:webHidden/>
              </w:rPr>
              <w:tab/>
            </w:r>
            <w:r w:rsidR="00FC33FA">
              <w:rPr>
                <w:noProof/>
                <w:webHidden/>
              </w:rPr>
              <w:fldChar w:fldCharType="begin"/>
            </w:r>
            <w:r w:rsidR="00FC33FA">
              <w:rPr>
                <w:noProof/>
                <w:webHidden/>
              </w:rPr>
              <w:instrText xml:space="preserve"> PAGEREF _Toc104877543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5BE884FE" w14:textId="72230A86"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4" w:history="1">
            <w:r w:rsidR="00FC33FA" w:rsidRPr="002129EF">
              <w:rPr>
                <w:rStyle w:val="Lienhypertexte"/>
                <w:noProof/>
                <w:lang w:val="fr-CH"/>
              </w:rPr>
              <w:t>Test Sell Fish Too Young</w:t>
            </w:r>
            <w:r w:rsidR="00FC33FA">
              <w:rPr>
                <w:noProof/>
                <w:webHidden/>
              </w:rPr>
              <w:tab/>
            </w:r>
            <w:r w:rsidR="00FC33FA">
              <w:rPr>
                <w:noProof/>
                <w:webHidden/>
              </w:rPr>
              <w:fldChar w:fldCharType="begin"/>
            </w:r>
            <w:r w:rsidR="00FC33FA">
              <w:rPr>
                <w:noProof/>
                <w:webHidden/>
              </w:rPr>
              <w:instrText xml:space="preserve"> PAGEREF _Toc104877544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0242EFE0" w14:textId="5088B3DA"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45" w:history="1">
            <w:r w:rsidR="00FC33FA" w:rsidRPr="002129EF">
              <w:rPr>
                <w:rStyle w:val="Lienhypertexte"/>
                <w:rFonts w:cs="Segoe UI"/>
                <w:iCs/>
                <w:noProof/>
              </w:rPr>
              <w:t>Listes des poissons présent dans le jeu</w:t>
            </w:r>
            <w:r w:rsidR="00FC33FA">
              <w:rPr>
                <w:noProof/>
                <w:webHidden/>
              </w:rPr>
              <w:tab/>
            </w:r>
            <w:r w:rsidR="00FC33FA">
              <w:rPr>
                <w:noProof/>
                <w:webHidden/>
              </w:rPr>
              <w:fldChar w:fldCharType="begin"/>
            </w:r>
            <w:r w:rsidR="00FC33FA">
              <w:rPr>
                <w:noProof/>
                <w:webHidden/>
              </w:rPr>
              <w:instrText xml:space="preserve"> PAGEREF _Toc104877545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5CF9118E" w14:textId="7107A47B"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6" w:history="1">
            <w:r w:rsidR="00FC33FA" w:rsidRPr="002129EF">
              <w:rPr>
                <w:rStyle w:val="Lienhypertexte"/>
                <w:noProof/>
              </w:rPr>
              <w:t>Anchois</w:t>
            </w:r>
            <w:r w:rsidR="00FC33FA">
              <w:rPr>
                <w:noProof/>
                <w:webHidden/>
              </w:rPr>
              <w:tab/>
            </w:r>
            <w:r w:rsidR="00FC33FA">
              <w:rPr>
                <w:noProof/>
                <w:webHidden/>
              </w:rPr>
              <w:fldChar w:fldCharType="begin"/>
            </w:r>
            <w:r w:rsidR="00FC33FA">
              <w:rPr>
                <w:noProof/>
                <w:webHidden/>
              </w:rPr>
              <w:instrText xml:space="preserve"> PAGEREF _Toc104877546 \h </w:instrText>
            </w:r>
            <w:r w:rsidR="00FC33FA">
              <w:rPr>
                <w:noProof/>
                <w:webHidden/>
              </w:rPr>
            </w:r>
            <w:r w:rsidR="00FC33FA">
              <w:rPr>
                <w:noProof/>
                <w:webHidden/>
              </w:rPr>
              <w:fldChar w:fldCharType="separate"/>
            </w:r>
            <w:r>
              <w:rPr>
                <w:noProof/>
                <w:webHidden/>
              </w:rPr>
              <w:t>34</w:t>
            </w:r>
            <w:r w:rsidR="00FC33FA">
              <w:rPr>
                <w:noProof/>
                <w:webHidden/>
              </w:rPr>
              <w:fldChar w:fldCharType="end"/>
            </w:r>
          </w:hyperlink>
        </w:p>
        <w:p w14:paraId="5A2362BB" w14:textId="5EB3F3A0"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7" w:history="1">
            <w:r w:rsidR="00FC33FA" w:rsidRPr="002129EF">
              <w:rPr>
                <w:rStyle w:val="Lienhypertexte"/>
                <w:noProof/>
              </w:rPr>
              <w:t>Sardine</w:t>
            </w:r>
            <w:r w:rsidR="00FC33FA">
              <w:rPr>
                <w:noProof/>
                <w:webHidden/>
              </w:rPr>
              <w:tab/>
            </w:r>
            <w:r w:rsidR="00FC33FA">
              <w:rPr>
                <w:noProof/>
                <w:webHidden/>
              </w:rPr>
              <w:fldChar w:fldCharType="begin"/>
            </w:r>
            <w:r w:rsidR="00FC33FA">
              <w:rPr>
                <w:noProof/>
                <w:webHidden/>
              </w:rPr>
              <w:instrText xml:space="preserve"> PAGEREF _Toc104877547 \h </w:instrText>
            </w:r>
            <w:r w:rsidR="00FC33FA">
              <w:rPr>
                <w:noProof/>
                <w:webHidden/>
              </w:rPr>
            </w:r>
            <w:r w:rsidR="00FC33FA">
              <w:rPr>
                <w:noProof/>
                <w:webHidden/>
              </w:rPr>
              <w:fldChar w:fldCharType="separate"/>
            </w:r>
            <w:r>
              <w:rPr>
                <w:noProof/>
                <w:webHidden/>
              </w:rPr>
              <w:t>35</w:t>
            </w:r>
            <w:r w:rsidR="00FC33FA">
              <w:rPr>
                <w:noProof/>
                <w:webHidden/>
              </w:rPr>
              <w:fldChar w:fldCharType="end"/>
            </w:r>
          </w:hyperlink>
        </w:p>
        <w:p w14:paraId="1A8F913A" w14:textId="76B12C8E"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8" w:history="1">
            <w:r w:rsidR="00FC33FA" w:rsidRPr="002129EF">
              <w:rPr>
                <w:rStyle w:val="Lienhypertexte"/>
                <w:noProof/>
              </w:rPr>
              <w:t>Maquereaux</w:t>
            </w:r>
            <w:r w:rsidR="00FC33FA">
              <w:rPr>
                <w:noProof/>
                <w:webHidden/>
              </w:rPr>
              <w:tab/>
            </w:r>
            <w:r w:rsidR="00FC33FA">
              <w:rPr>
                <w:noProof/>
                <w:webHidden/>
              </w:rPr>
              <w:fldChar w:fldCharType="begin"/>
            </w:r>
            <w:r w:rsidR="00FC33FA">
              <w:rPr>
                <w:noProof/>
                <w:webHidden/>
              </w:rPr>
              <w:instrText xml:space="preserve"> PAGEREF _Toc104877548 \h </w:instrText>
            </w:r>
            <w:r w:rsidR="00FC33FA">
              <w:rPr>
                <w:noProof/>
                <w:webHidden/>
              </w:rPr>
            </w:r>
            <w:r w:rsidR="00FC33FA">
              <w:rPr>
                <w:noProof/>
                <w:webHidden/>
              </w:rPr>
              <w:fldChar w:fldCharType="separate"/>
            </w:r>
            <w:r>
              <w:rPr>
                <w:noProof/>
                <w:webHidden/>
              </w:rPr>
              <w:t>35</w:t>
            </w:r>
            <w:r w:rsidR="00FC33FA">
              <w:rPr>
                <w:noProof/>
                <w:webHidden/>
              </w:rPr>
              <w:fldChar w:fldCharType="end"/>
            </w:r>
          </w:hyperlink>
        </w:p>
        <w:p w14:paraId="10C32A20" w14:textId="606446AE"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49" w:history="1">
            <w:r w:rsidR="00FC33FA" w:rsidRPr="002129EF">
              <w:rPr>
                <w:rStyle w:val="Lienhypertexte"/>
                <w:noProof/>
              </w:rPr>
              <w:t>Cabillaud</w:t>
            </w:r>
            <w:r w:rsidR="00FC33FA">
              <w:rPr>
                <w:noProof/>
                <w:webHidden/>
              </w:rPr>
              <w:tab/>
            </w:r>
            <w:r w:rsidR="00FC33FA">
              <w:rPr>
                <w:noProof/>
                <w:webHidden/>
              </w:rPr>
              <w:fldChar w:fldCharType="begin"/>
            </w:r>
            <w:r w:rsidR="00FC33FA">
              <w:rPr>
                <w:noProof/>
                <w:webHidden/>
              </w:rPr>
              <w:instrText xml:space="preserve"> PAGEREF _Toc104877549 \h </w:instrText>
            </w:r>
            <w:r w:rsidR="00FC33FA">
              <w:rPr>
                <w:noProof/>
                <w:webHidden/>
              </w:rPr>
            </w:r>
            <w:r w:rsidR="00FC33FA">
              <w:rPr>
                <w:noProof/>
                <w:webHidden/>
              </w:rPr>
              <w:fldChar w:fldCharType="separate"/>
            </w:r>
            <w:r>
              <w:rPr>
                <w:noProof/>
                <w:webHidden/>
              </w:rPr>
              <w:t>35</w:t>
            </w:r>
            <w:r w:rsidR="00FC33FA">
              <w:rPr>
                <w:noProof/>
                <w:webHidden/>
              </w:rPr>
              <w:fldChar w:fldCharType="end"/>
            </w:r>
          </w:hyperlink>
        </w:p>
        <w:p w14:paraId="2A33CF1D" w14:textId="34C33A1B"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50" w:history="1">
            <w:r w:rsidR="00FC33FA" w:rsidRPr="002129EF">
              <w:rPr>
                <w:rStyle w:val="Lienhypertexte"/>
                <w:noProof/>
              </w:rPr>
              <w:t>Thon rouge</w:t>
            </w:r>
            <w:r w:rsidR="00FC33FA">
              <w:rPr>
                <w:noProof/>
                <w:webHidden/>
              </w:rPr>
              <w:tab/>
            </w:r>
            <w:r w:rsidR="00FC33FA">
              <w:rPr>
                <w:noProof/>
                <w:webHidden/>
              </w:rPr>
              <w:fldChar w:fldCharType="begin"/>
            </w:r>
            <w:r w:rsidR="00FC33FA">
              <w:rPr>
                <w:noProof/>
                <w:webHidden/>
              </w:rPr>
              <w:instrText xml:space="preserve"> PAGEREF _Toc104877550 \h </w:instrText>
            </w:r>
            <w:r w:rsidR="00FC33FA">
              <w:rPr>
                <w:noProof/>
                <w:webHidden/>
              </w:rPr>
            </w:r>
            <w:r w:rsidR="00FC33FA">
              <w:rPr>
                <w:noProof/>
                <w:webHidden/>
              </w:rPr>
              <w:fldChar w:fldCharType="separate"/>
            </w:r>
            <w:r>
              <w:rPr>
                <w:noProof/>
                <w:webHidden/>
              </w:rPr>
              <w:t>35</w:t>
            </w:r>
            <w:r w:rsidR="00FC33FA">
              <w:rPr>
                <w:noProof/>
                <w:webHidden/>
              </w:rPr>
              <w:fldChar w:fldCharType="end"/>
            </w:r>
          </w:hyperlink>
        </w:p>
        <w:p w14:paraId="209D5BEF" w14:textId="43EF0BAF"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51" w:history="1">
            <w:r w:rsidR="00FC33FA" w:rsidRPr="002129EF">
              <w:rPr>
                <w:rStyle w:val="Lienhypertexte"/>
                <w:rFonts w:cs="Segoe UI"/>
                <w:iCs/>
                <w:noProof/>
              </w:rPr>
              <w:t>Liste des documents fournis</w:t>
            </w:r>
            <w:r w:rsidR="00FC33FA">
              <w:rPr>
                <w:noProof/>
                <w:webHidden/>
              </w:rPr>
              <w:tab/>
            </w:r>
            <w:r w:rsidR="00FC33FA">
              <w:rPr>
                <w:noProof/>
                <w:webHidden/>
              </w:rPr>
              <w:fldChar w:fldCharType="begin"/>
            </w:r>
            <w:r w:rsidR="00FC33FA">
              <w:rPr>
                <w:noProof/>
                <w:webHidden/>
              </w:rPr>
              <w:instrText xml:space="preserve"> PAGEREF _Toc104877551 \h </w:instrText>
            </w:r>
            <w:r w:rsidR="00FC33FA">
              <w:rPr>
                <w:noProof/>
                <w:webHidden/>
              </w:rPr>
            </w:r>
            <w:r w:rsidR="00FC33FA">
              <w:rPr>
                <w:noProof/>
                <w:webHidden/>
              </w:rPr>
              <w:fldChar w:fldCharType="separate"/>
            </w:r>
            <w:r>
              <w:rPr>
                <w:noProof/>
                <w:webHidden/>
              </w:rPr>
              <w:t>36</w:t>
            </w:r>
            <w:r w:rsidR="00FC33FA">
              <w:rPr>
                <w:noProof/>
                <w:webHidden/>
              </w:rPr>
              <w:fldChar w:fldCharType="end"/>
            </w:r>
          </w:hyperlink>
        </w:p>
        <w:p w14:paraId="4FDCB5D7" w14:textId="4A629007"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52" w:history="1">
            <w:r w:rsidR="00FC33FA" w:rsidRPr="002129EF">
              <w:rPr>
                <w:rStyle w:val="Lienhypertexte"/>
                <w:noProof/>
              </w:rPr>
              <w:t>Conclusions</w:t>
            </w:r>
            <w:r w:rsidR="00FC33FA">
              <w:rPr>
                <w:noProof/>
                <w:webHidden/>
              </w:rPr>
              <w:tab/>
            </w:r>
            <w:r w:rsidR="00FC33FA">
              <w:rPr>
                <w:noProof/>
                <w:webHidden/>
              </w:rPr>
              <w:fldChar w:fldCharType="begin"/>
            </w:r>
            <w:r w:rsidR="00FC33FA">
              <w:rPr>
                <w:noProof/>
                <w:webHidden/>
              </w:rPr>
              <w:instrText xml:space="preserve"> PAGEREF _Toc104877552 \h </w:instrText>
            </w:r>
            <w:r w:rsidR="00FC33FA">
              <w:rPr>
                <w:noProof/>
                <w:webHidden/>
              </w:rPr>
            </w:r>
            <w:r w:rsidR="00FC33FA">
              <w:rPr>
                <w:noProof/>
                <w:webHidden/>
              </w:rPr>
              <w:fldChar w:fldCharType="separate"/>
            </w:r>
            <w:r>
              <w:rPr>
                <w:noProof/>
                <w:webHidden/>
              </w:rPr>
              <w:t>37</w:t>
            </w:r>
            <w:r w:rsidR="00FC33FA">
              <w:rPr>
                <w:noProof/>
                <w:webHidden/>
              </w:rPr>
              <w:fldChar w:fldCharType="end"/>
            </w:r>
          </w:hyperlink>
        </w:p>
        <w:p w14:paraId="6138E706" w14:textId="19EB2BB1"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53" w:history="1">
            <w:r w:rsidR="00FC33FA" w:rsidRPr="002129EF">
              <w:rPr>
                <w:rStyle w:val="Lienhypertexte"/>
                <w:noProof/>
              </w:rPr>
              <w:t>Ce qui a été atteints</w:t>
            </w:r>
            <w:r w:rsidR="00FC33FA">
              <w:rPr>
                <w:noProof/>
                <w:webHidden/>
              </w:rPr>
              <w:tab/>
            </w:r>
            <w:r w:rsidR="00FC33FA">
              <w:rPr>
                <w:noProof/>
                <w:webHidden/>
              </w:rPr>
              <w:fldChar w:fldCharType="begin"/>
            </w:r>
            <w:r w:rsidR="00FC33FA">
              <w:rPr>
                <w:noProof/>
                <w:webHidden/>
              </w:rPr>
              <w:instrText xml:space="preserve"> PAGEREF _Toc104877553 \h </w:instrText>
            </w:r>
            <w:r w:rsidR="00FC33FA">
              <w:rPr>
                <w:noProof/>
                <w:webHidden/>
              </w:rPr>
            </w:r>
            <w:r w:rsidR="00FC33FA">
              <w:rPr>
                <w:noProof/>
                <w:webHidden/>
              </w:rPr>
              <w:fldChar w:fldCharType="separate"/>
            </w:r>
            <w:r>
              <w:rPr>
                <w:noProof/>
                <w:webHidden/>
              </w:rPr>
              <w:t>37</w:t>
            </w:r>
            <w:r w:rsidR="00FC33FA">
              <w:rPr>
                <w:noProof/>
                <w:webHidden/>
              </w:rPr>
              <w:fldChar w:fldCharType="end"/>
            </w:r>
          </w:hyperlink>
        </w:p>
        <w:p w14:paraId="5F03BCED" w14:textId="59FEC80C"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54" w:history="1">
            <w:r w:rsidR="00FC33FA" w:rsidRPr="002129EF">
              <w:rPr>
                <w:rStyle w:val="Lienhypertexte"/>
                <w:noProof/>
              </w:rPr>
              <w:t>Points positifs</w:t>
            </w:r>
            <w:r w:rsidR="00FC33FA">
              <w:rPr>
                <w:noProof/>
                <w:webHidden/>
              </w:rPr>
              <w:tab/>
            </w:r>
            <w:r w:rsidR="00FC33FA">
              <w:rPr>
                <w:noProof/>
                <w:webHidden/>
              </w:rPr>
              <w:fldChar w:fldCharType="begin"/>
            </w:r>
            <w:r w:rsidR="00FC33FA">
              <w:rPr>
                <w:noProof/>
                <w:webHidden/>
              </w:rPr>
              <w:instrText xml:space="preserve"> PAGEREF _Toc104877554 \h </w:instrText>
            </w:r>
            <w:r w:rsidR="00FC33FA">
              <w:rPr>
                <w:noProof/>
                <w:webHidden/>
              </w:rPr>
            </w:r>
            <w:r w:rsidR="00FC33FA">
              <w:rPr>
                <w:noProof/>
                <w:webHidden/>
              </w:rPr>
              <w:fldChar w:fldCharType="separate"/>
            </w:r>
            <w:r>
              <w:rPr>
                <w:noProof/>
                <w:webHidden/>
              </w:rPr>
              <w:t>37</w:t>
            </w:r>
            <w:r w:rsidR="00FC33FA">
              <w:rPr>
                <w:noProof/>
                <w:webHidden/>
              </w:rPr>
              <w:fldChar w:fldCharType="end"/>
            </w:r>
          </w:hyperlink>
        </w:p>
        <w:p w14:paraId="2D73B195" w14:textId="194D2EB7"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55" w:history="1">
            <w:r w:rsidR="00FC33FA" w:rsidRPr="002129EF">
              <w:rPr>
                <w:rStyle w:val="Lienhypertexte"/>
                <w:noProof/>
              </w:rPr>
              <w:t>Points négatifs</w:t>
            </w:r>
            <w:r w:rsidR="00FC33FA">
              <w:rPr>
                <w:noProof/>
                <w:webHidden/>
              </w:rPr>
              <w:tab/>
            </w:r>
            <w:r w:rsidR="00FC33FA">
              <w:rPr>
                <w:noProof/>
                <w:webHidden/>
              </w:rPr>
              <w:fldChar w:fldCharType="begin"/>
            </w:r>
            <w:r w:rsidR="00FC33FA">
              <w:rPr>
                <w:noProof/>
                <w:webHidden/>
              </w:rPr>
              <w:instrText xml:space="preserve"> PAGEREF _Toc104877555 \h </w:instrText>
            </w:r>
            <w:r w:rsidR="00FC33FA">
              <w:rPr>
                <w:noProof/>
                <w:webHidden/>
              </w:rPr>
            </w:r>
            <w:r w:rsidR="00FC33FA">
              <w:rPr>
                <w:noProof/>
                <w:webHidden/>
              </w:rPr>
              <w:fldChar w:fldCharType="separate"/>
            </w:r>
            <w:r>
              <w:rPr>
                <w:noProof/>
                <w:webHidden/>
              </w:rPr>
              <w:t>37</w:t>
            </w:r>
            <w:r w:rsidR="00FC33FA">
              <w:rPr>
                <w:noProof/>
                <w:webHidden/>
              </w:rPr>
              <w:fldChar w:fldCharType="end"/>
            </w:r>
          </w:hyperlink>
        </w:p>
        <w:p w14:paraId="4A7060AB" w14:textId="1AC808D4"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56" w:history="1">
            <w:r w:rsidR="00FC33FA" w:rsidRPr="002129EF">
              <w:rPr>
                <w:rStyle w:val="Lienhypertexte"/>
                <w:rFonts w:cs="Segoe UI"/>
                <w:iCs/>
                <w:noProof/>
              </w:rPr>
              <w:t>Difficultés particulières</w:t>
            </w:r>
            <w:r w:rsidR="00FC33FA">
              <w:rPr>
                <w:noProof/>
                <w:webHidden/>
              </w:rPr>
              <w:tab/>
            </w:r>
            <w:r w:rsidR="00FC33FA">
              <w:rPr>
                <w:noProof/>
                <w:webHidden/>
              </w:rPr>
              <w:fldChar w:fldCharType="begin"/>
            </w:r>
            <w:r w:rsidR="00FC33FA">
              <w:rPr>
                <w:noProof/>
                <w:webHidden/>
              </w:rPr>
              <w:instrText xml:space="preserve"> PAGEREF _Toc104877556 \h </w:instrText>
            </w:r>
            <w:r w:rsidR="00FC33FA">
              <w:rPr>
                <w:noProof/>
                <w:webHidden/>
              </w:rPr>
            </w:r>
            <w:r w:rsidR="00FC33FA">
              <w:rPr>
                <w:noProof/>
                <w:webHidden/>
              </w:rPr>
              <w:fldChar w:fldCharType="separate"/>
            </w:r>
            <w:r>
              <w:rPr>
                <w:noProof/>
                <w:webHidden/>
              </w:rPr>
              <w:t>38</w:t>
            </w:r>
            <w:r w:rsidR="00FC33FA">
              <w:rPr>
                <w:noProof/>
                <w:webHidden/>
              </w:rPr>
              <w:fldChar w:fldCharType="end"/>
            </w:r>
          </w:hyperlink>
        </w:p>
        <w:p w14:paraId="54395B28" w14:textId="451864E3"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57" w:history="1">
            <w:r w:rsidR="00FC33FA" w:rsidRPr="002129EF">
              <w:rPr>
                <w:rStyle w:val="Lienhypertexte"/>
                <w:rFonts w:cs="Segoe UI"/>
                <w:iCs/>
                <w:noProof/>
              </w:rPr>
              <w:t>Suites possibles pour le projet</w:t>
            </w:r>
            <w:r w:rsidR="00FC33FA">
              <w:rPr>
                <w:noProof/>
                <w:webHidden/>
              </w:rPr>
              <w:tab/>
            </w:r>
            <w:r w:rsidR="00FC33FA">
              <w:rPr>
                <w:noProof/>
                <w:webHidden/>
              </w:rPr>
              <w:fldChar w:fldCharType="begin"/>
            </w:r>
            <w:r w:rsidR="00FC33FA">
              <w:rPr>
                <w:noProof/>
                <w:webHidden/>
              </w:rPr>
              <w:instrText xml:space="preserve"> PAGEREF _Toc104877557 \h </w:instrText>
            </w:r>
            <w:r w:rsidR="00FC33FA">
              <w:rPr>
                <w:noProof/>
                <w:webHidden/>
              </w:rPr>
            </w:r>
            <w:r w:rsidR="00FC33FA">
              <w:rPr>
                <w:noProof/>
                <w:webHidden/>
              </w:rPr>
              <w:fldChar w:fldCharType="separate"/>
            </w:r>
            <w:r>
              <w:rPr>
                <w:noProof/>
                <w:webHidden/>
              </w:rPr>
              <w:t>38</w:t>
            </w:r>
            <w:r w:rsidR="00FC33FA">
              <w:rPr>
                <w:noProof/>
                <w:webHidden/>
              </w:rPr>
              <w:fldChar w:fldCharType="end"/>
            </w:r>
          </w:hyperlink>
        </w:p>
        <w:p w14:paraId="376B01F8" w14:textId="4FDF570E" w:rsidR="00FC33FA" w:rsidRDefault="002D361E">
          <w:pPr>
            <w:pStyle w:val="TM1"/>
            <w:tabs>
              <w:tab w:val="right" w:leader="dot" w:pos="9592"/>
            </w:tabs>
            <w:rPr>
              <w:rFonts w:eastAsiaTheme="minorEastAsia" w:cstheme="minorBidi"/>
              <w:b w:val="0"/>
              <w:bCs w:val="0"/>
              <w:caps w:val="0"/>
              <w:noProof/>
              <w:color w:val="auto"/>
              <w:sz w:val="22"/>
              <w:szCs w:val="22"/>
              <w:lang w:val="fr-CH" w:eastAsia="fr-CH"/>
            </w:rPr>
          </w:pPr>
          <w:hyperlink w:anchor="_Toc104877558" w:history="1">
            <w:r w:rsidR="00FC33FA" w:rsidRPr="002129EF">
              <w:rPr>
                <w:rStyle w:val="Lienhypertexte"/>
                <w:rFonts w:cs="Segoe UI"/>
                <w:noProof/>
              </w:rPr>
              <w:t>Annexes</w:t>
            </w:r>
            <w:r w:rsidR="00FC33FA">
              <w:rPr>
                <w:noProof/>
                <w:webHidden/>
              </w:rPr>
              <w:tab/>
            </w:r>
            <w:r w:rsidR="00FC33FA">
              <w:rPr>
                <w:noProof/>
                <w:webHidden/>
              </w:rPr>
              <w:fldChar w:fldCharType="begin"/>
            </w:r>
            <w:r w:rsidR="00FC33FA">
              <w:rPr>
                <w:noProof/>
                <w:webHidden/>
              </w:rPr>
              <w:instrText xml:space="preserve"> PAGEREF _Toc104877558 \h </w:instrText>
            </w:r>
            <w:r w:rsidR="00FC33FA">
              <w:rPr>
                <w:noProof/>
                <w:webHidden/>
              </w:rPr>
            </w:r>
            <w:r w:rsidR="00FC33FA">
              <w:rPr>
                <w:noProof/>
                <w:webHidden/>
              </w:rPr>
              <w:fldChar w:fldCharType="separate"/>
            </w:r>
            <w:r>
              <w:rPr>
                <w:noProof/>
                <w:webHidden/>
              </w:rPr>
              <w:t>39</w:t>
            </w:r>
            <w:r w:rsidR="00FC33FA">
              <w:rPr>
                <w:noProof/>
                <w:webHidden/>
              </w:rPr>
              <w:fldChar w:fldCharType="end"/>
            </w:r>
          </w:hyperlink>
        </w:p>
        <w:p w14:paraId="1F376B46" w14:textId="2D7EE7F9"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59" w:history="1">
            <w:r w:rsidR="00FC33FA" w:rsidRPr="002129EF">
              <w:rPr>
                <w:rStyle w:val="Lienhypertexte"/>
                <w:rFonts w:cs="Segoe UI"/>
                <w:iCs/>
                <w:noProof/>
              </w:rPr>
              <w:t>Résumé du rapport du TPI / version succincte de la documentation</w:t>
            </w:r>
            <w:r w:rsidR="00FC33FA">
              <w:rPr>
                <w:noProof/>
                <w:webHidden/>
              </w:rPr>
              <w:tab/>
            </w:r>
            <w:r w:rsidR="00FC33FA">
              <w:rPr>
                <w:noProof/>
                <w:webHidden/>
              </w:rPr>
              <w:fldChar w:fldCharType="begin"/>
            </w:r>
            <w:r w:rsidR="00FC33FA">
              <w:rPr>
                <w:noProof/>
                <w:webHidden/>
              </w:rPr>
              <w:instrText xml:space="preserve"> PAGEREF _Toc104877559 \h </w:instrText>
            </w:r>
            <w:r w:rsidR="00FC33FA">
              <w:rPr>
                <w:noProof/>
                <w:webHidden/>
              </w:rPr>
            </w:r>
            <w:r w:rsidR="00FC33FA">
              <w:rPr>
                <w:noProof/>
                <w:webHidden/>
              </w:rPr>
              <w:fldChar w:fldCharType="separate"/>
            </w:r>
            <w:r>
              <w:rPr>
                <w:noProof/>
                <w:webHidden/>
              </w:rPr>
              <w:t>39</w:t>
            </w:r>
            <w:r w:rsidR="00FC33FA">
              <w:rPr>
                <w:noProof/>
                <w:webHidden/>
              </w:rPr>
              <w:fldChar w:fldCharType="end"/>
            </w:r>
          </w:hyperlink>
        </w:p>
        <w:p w14:paraId="2C1B30A7" w14:textId="2F5D260F"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60" w:history="1">
            <w:r w:rsidR="00FC33FA" w:rsidRPr="002129EF">
              <w:rPr>
                <w:rStyle w:val="Lienhypertexte"/>
                <w:noProof/>
              </w:rPr>
              <w:t>Situation de départ</w:t>
            </w:r>
            <w:r w:rsidR="00FC33FA">
              <w:rPr>
                <w:noProof/>
                <w:webHidden/>
              </w:rPr>
              <w:tab/>
            </w:r>
            <w:r w:rsidR="00FC33FA">
              <w:rPr>
                <w:noProof/>
                <w:webHidden/>
              </w:rPr>
              <w:fldChar w:fldCharType="begin"/>
            </w:r>
            <w:r w:rsidR="00FC33FA">
              <w:rPr>
                <w:noProof/>
                <w:webHidden/>
              </w:rPr>
              <w:instrText xml:space="preserve"> PAGEREF _Toc104877560 \h </w:instrText>
            </w:r>
            <w:r w:rsidR="00FC33FA">
              <w:rPr>
                <w:noProof/>
                <w:webHidden/>
              </w:rPr>
            </w:r>
            <w:r w:rsidR="00FC33FA">
              <w:rPr>
                <w:noProof/>
                <w:webHidden/>
              </w:rPr>
              <w:fldChar w:fldCharType="separate"/>
            </w:r>
            <w:r>
              <w:rPr>
                <w:noProof/>
                <w:webHidden/>
              </w:rPr>
              <w:t>39</w:t>
            </w:r>
            <w:r w:rsidR="00FC33FA">
              <w:rPr>
                <w:noProof/>
                <w:webHidden/>
              </w:rPr>
              <w:fldChar w:fldCharType="end"/>
            </w:r>
          </w:hyperlink>
        </w:p>
        <w:p w14:paraId="2A263070" w14:textId="7D04CD58"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61" w:history="1">
            <w:r w:rsidR="00FC33FA" w:rsidRPr="002129EF">
              <w:rPr>
                <w:rStyle w:val="Lienhypertexte"/>
                <w:noProof/>
              </w:rPr>
              <w:t>Mise en œuvre</w:t>
            </w:r>
            <w:r w:rsidR="00FC33FA">
              <w:rPr>
                <w:noProof/>
                <w:webHidden/>
              </w:rPr>
              <w:tab/>
            </w:r>
            <w:r w:rsidR="00FC33FA">
              <w:rPr>
                <w:noProof/>
                <w:webHidden/>
              </w:rPr>
              <w:fldChar w:fldCharType="begin"/>
            </w:r>
            <w:r w:rsidR="00FC33FA">
              <w:rPr>
                <w:noProof/>
                <w:webHidden/>
              </w:rPr>
              <w:instrText xml:space="preserve"> PAGEREF _Toc104877561 \h </w:instrText>
            </w:r>
            <w:r w:rsidR="00FC33FA">
              <w:rPr>
                <w:noProof/>
                <w:webHidden/>
              </w:rPr>
            </w:r>
            <w:r w:rsidR="00FC33FA">
              <w:rPr>
                <w:noProof/>
                <w:webHidden/>
              </w:rPr>
              <w:fldChar w:fldCharType="separate"/>
            </w:r>
            <w:r>
              <w:rPr>
                <w:noProof/>
                <w:webHidden/>
              </w:rPr>
              <w:t>39</w:t>
            </w:r>
            <w:r w:rsidR="00FC33FA">
              <w:rPr>
                <w:noProof/>
                <w:webHidden/>
              </w:rPr>
              <w:fldChar w:fldCharType="end"/>
            </w:r>
          </w:hyperlink>
        </w:p>
        <w:p w14:paraId="161D1441" w14:textId="7CDD99DA"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62" w:history="1">
            <w:r w:rsidR="00FC33FA" w:rsidRPr="002129EF">
              <w:rPr>
                <w:rStyle w:val="Lienhypertexte"/>
                <w:noProof/>
              </w:rPr>
              <w:t>Résultats</w:t>
            </w:r>
            <w:r w:rsidR="00FC33FA">
              <w:rPr>
                <w:noProof/>
                <w:webHidden/>
              </w:rPr>
              <w:tab/>
            </w:r>
            <w:r w:rsidR="00FC33FA">
              <w:rPr>
                <w:noProof/>
                <w:webHidden/>
              </w:rPr>
              <w:fldChar w:fldCharType="begin"/>
            </w:r>
            <w:r w:rsidR="00FC33FA">
              <w:rPr>
                <w:noProof/>
                <w:webHidden/>
              </w:rPr>
              <w:instrText xml:space="preserve"> PAGEREF _Toc104877562 \h </w:instrText>
            </w:r>
            <w:r w:rsidR="00FC33FA">
              <w:rPr>
                <w:noProof/>
                <w:webHidden/>
              </w:rPr>
            </w:r>
            <w:r w:rsidR="00FC33FA">
              <w:rPr>
                <w:noProof/>
                <w:webHidden/>
              </w:rPr>
              <w:fldChar w:fldCharType="separate"/>
            </w:r>
            <w:r>
              <w:rPr>
                <w:noProof/>
                <w:webHidden/>
              </w:rPr>
              <w:t>39</w:t>
            </w:r>
            <w:r w:rsidR="00FC33FA">
              <w:rPr>
                <w:noProof/>
                <w:webHidden/>
              </w:rPr>
              <w:fldChar w:fldCharType="end"/>
            </w:r>
          </w:hyperlink>
        </w:p>
        <w:p w14:paraId="749EB3BD" w14:textId="09A061EA"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63" w:history="1">
            <w:r w:rsidR="00FC33FA" w:rsidRPr="002129EF">
              <w:rPr>
                <w:rStyle w:val="Lienhypertexte"/>
                <w:rFonts w:cs="Segoe UI"/>
                <w:iCs/>
                <w:noProof/>
              </w:rPr>
              <w:t>Sources – Bibliographie</w:t>
            </w:r>
            <w:r w:rsidR="00FC33FA">
              <w:rPr>
                <w:noProof/>
                <w:webHidden/>
              </w:rPr>
              <w:tab/>
            </w:r>
            <w:r w:rsidR="00FC33FA">
              <w:rPr>
                <w:noProof/>
                <w:webHidden/>
              </w:rPr>
              <w:fldChar w:fldCharType="begin"/>
            </w:r>
            <w:r w:rsidR="00FC33FA">
              <w:rPr>
                <w:noProof/>
                <w:webHidden/>
              </w:rPr>
              <w:instrText xml:space="preserve"> PAGEREF _Toc104877563 \h </w:instrText>
            </w:r>
            <w:r w:rsidR="00FC33FA">
              <w:rPr>
                <w:noProof/>
                <w:webHidden/>
              </w:rPr>
            </w:r>
            <w:r w:rsidR="00FC33FA">
              <w:rPr>
                <w:noProof/>
                <w:webHidden/>
              </w:rPr>
              <w:fldChar w:fldCharType="separate"/>
            </w:r>
            <w:r>
              <w:rPr>
                <w:noProof/>
                <w:webHidden/>
              </w:rPr>
              <w:t>40</w:t>
            </w:r>
            <w:r w:rsidR="00FC33FA">
              <w:rPr>
                <w:noProof/>
                <w:webHidden/>
              </w:rPr>
              <w:fldChar w:fldCharType="end"/>
            </w:r>
          </w:hyperlink>
        </w:p>
        <w:p w14:paraId="0762475C" w14:textId="6B314027"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64" w:history="1">
            <w:r w:rsidR="00FC33FA" w:rsidRPr="002129EF">
              <w:rPr>
                <w:rStyle w:val="Lienhypertexte"/>
                <w:rFonts w:cs="Segoe UI"/>
                <w:iCs/>
                <w:noProof/>
              </w:rPr>
              <w:t>Journal de travail</w:t>
            </w:r>
            <w:r w:rsidR="00FC33FA">
              <w:rPr>
                <w:noProof/>
                <w:webHidden/>
              </w:rPr>
              <w:tab/>
            </w:r>
            <w:r w:rsidR="00FC33FA">
              <w:rPr>
                <w:noProof/>
                <w:webHidden/>
              </w:rPr>
              <w:fldChar w:fldCharType="begin"/>
            </w:r>
            <w:r w:rsidR="00FC33FA">
              <w:rPr>
                <w:noProof/>
                <w:webHidden/>
              </w:rPr>
              <w:instrText xml:space="preserve"> PAGEREF _Toc104877564 \h </w:instrText>
            </w:r>
            <w:r w:rsidR="00FC33FA">
              <w:rPr>
                <w:noProof/>
                <w:webHidden/>
              </w:rPr>
            </w:r>
            <w:r w:rsidR="00FC33FA">
              <w:rPr>
                <w:noProof/>
                <w:webHidden/>
              </w:rPr>
              <w:fldChar w:fldCharType="separate"/>
            </w:r>
            <w:r>
              <w:rPr>
                <w:noProof/>
                <w:webHidden/>
              </w:rPr>
              <w:t>41</w:t>
            </w:r>
            <w:r w:rsidR="00FC33FA">
              <w:rPr>
                <w:noProof/>
                <w:webHidden/>
              </w:rPr>
              <w:fldChar w:fldCharType="end"/>
            </w:r>
          </w:hyperlink>
        </w:p>
        <w:p w14:paraId="605844E6" w14:textId="7FC14AC7"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65" w:history="1">
            <w:r w:rsidR="00FC33FA" w:rsidRPr="002129EF">
              <w:rPr>
                <w:rStyle w:val="Lienhypertexte"/>
                <w:rFonts w:cs="Segoe UI"/>
                <w:iCs/>
                <w:noProof/>
              </w:rPr>
              <w:t>Manuel d'Installation</w:t>
            </w:r>
            <w:r w:rsidR="00FC33FA">
              <w:rPr>
                <w:noProof/>
                <w:webHidden/>
              </w:rPr>
              <w:tab/>
            </w:r>
            <w:r w:rsidR="00FC33FA">
              <w:rPr>
                <w:noProof/>
                <w:webHidden/>
              </w:rPr>
              <w:fldChar w:fldCharType="begin"/>
            </w:r>
            <w:r w:rsidR="00FC33FA">
              <w:rPr>
                <w:noProof/>
                <w:webHidden/>
              </w:rPr>
              <w:instrText xml:space="preserve"> PAGEREF _Toc104877565 \h </w:instrText>
            </w:r>
            <w:r w:rsidR="00FC33FA">
              <w:rPr>
                <w:noProof/>
                <w:webHidden/>
              </w:rPr>
            </w:r>
            <w:r w:rsidR="00FC33FA">
              <w:rPr>
                <w:noProof/>
                <w:webHidden/>
              </w:rPr>
              <w:fldChar w:fldCharType="separate"/>
            </w:r>
            <w:r>
              <w:rPr>
                <w:noProof/>
                <w:webHidden/>
              </w:rPr>
              <w:t>55</w:t>
            </w:r>
            <w:r w:rsidR="00FC33FA">
              <w:rPr>
                <w:noProof/>
                <w:webHidden/>
              </w:rPr>
              <w:fldChar w:fldCharType="end"/>
            </w:r>
          </w:hyperlink>
        </w:p>
        <w:p w14:paraId="35581967" w14:textId="0F7B443A"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66" w:history="1">
            <w:r w:rsidR="00FC33FA" w:rsidRPr="002129EF">
              <w:rPr>
                <w:rStyle w:val="Lienhypertexte"/>
                <w:rFonts w:cs="Segoe UI"/>
                <w:iCs/>
                <w:noProof/>
              </w:rPr>
              <w:t>Manuel d'utilisation</w:t>
            </w:r>
            <w:r w:rsidR="00FC33FA">
              <w:rPr>
                <w:noProof/>
                <w:webHidden/>
              </w:rPr>
              <w:tab/>
            </w:r>
            <w:r w:rsidR="00FC33FA">
              <w:rPr>
                <w:noProof/>
                <w:webHidden/>
              </w:rPr>
              <w:fldChar w:fldCharType="begin"/>
            </w:r>
            <w:r w:rsidR="00FC33FA">
              <w:rPr>
                <w:noProof/>
                <w:webHidden/>
              </w:rPr>
              <w:instrText xml:space="preserve"> PAGEREF _Toc104877566 \h </w:instrText>
            </w:r>
            <w:r w:rsidR="00FC33FA">
              <w:rPr>
                <w:noProof/>
                <w:webHidden/>
              </w:rPr>
            </w:r>
            <w:r w:rsidR="00FC33FA">
              <w:rPr>
                <w:noProof/>
                <w:webHidden/>
              </w:rPr>
              <w:fldChar w:fldCharType="separate"/>
            </w:r>
            <w:r>
              <w:rPr>
                <w:noProof/>
                <w:webHidden/>
              </w:rPr>
              <w:t>55</w:t>
            </w:r>
            <w:r w:rsidR="00FC33FA">
              <w:rPr>
                <w:noProof/>
                <w:webHidden/>
              </w:rPr>
              <w:fldChar w:fldCharType="end"/>
            </w:r>
          </w:hyperlink>
        </w:p>
        <w:p w14:paraId="0FD342D6" w14:textId="03962637"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67" w:history="1">
            <w:r w:rsidR="00FC33FA" w:rsidRPr="002129EF">
              <w:rPr>
                <w:rStyle w:val="Lienhypertexte"/>
                <w:rFonts w:cs="Segoe UI"/>
                <w:iCs/>
                <w:noProof/>
              </w:rPr>
              <w:t>Archives du projet</w:t>
            </w:r>
            <w:r w:rsidR="00FC33FA">
              <w:rPr>
                <w:noProof/>
                <w:webHidden/>
              </w:rPr>
              <w:tab/>
            </w:r>
            <w:r w:rsidR="00FC33FA">
              <w:rPr>
                <w:noProof/>
                <w:webHidden/>
              </w:rPr>
              <w:fldChar w:fldCharType="begin"/>
            </w:r>
            <w:r w:rsidR="00FC33FA">
              <w:rPr>
                <w:noProof/>
                <w:webHidden/>
              </w:rPr>
              <w:instrText xml:space="preserve"> PAGEREF _Toc104877567 \h </w:instrText>
            </w:r>
            <w:r w:rsidR="00FC33FA">
              <w:rPr>
                <w:noProof/>
                <w:webHidden/>
              </w:rPr>
            </w:r>
            <w:r w:rsidR="00FC33FA">
              <w:rPr>
                <w:noProof/>
                <w:webHidden/>
              </w:rPr>
              <w:fldChar w:fldCharType="separate"/>
            </w:r>
            <w:r>
              <w:rPr>
                <w:noProof/>
                <w:webHidden/>
              </w:rPr>
              <w:t>62</w:t>
            </w:r>
            <w:r w:rsidR="00FC33FA">
              <w:rPr>
                <w:noProof/>
                <w:webHidden/>
              </w:rPr>
              <w:fldChar w:fldCharType="end"/>
            </w:r>
          </w:hyperlink>
        </w:p>
        <w:p w14:paraId="36B7CAFC" w14:textId="14A803B4"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68" w:history="1">
            <w:r w:rsidR="00FC33FA" w:rsidRPr="002129EF">
              <w:rPr>
                <w:rStyle w:val="Lienhypertexte"/>
                <w:noProof/>
                <w:lang w:val="fr-CH"/>
              </w:rPr>
              <w:t>Archives Documentations</w:t>
            </w:r>
            <w:r w:rsidR="00FC33FA">
              <w:rPr>
                <w:noProof/>
                <w:webHidden/>
              </w:rPr>
              <w:tab/>
            </w:r>
            <w:r w:rsidR="00FC33FA">
              <w:rPr>
                <w:noProof/>
                <w:webHidden/>
              </w:rPr>
              <w:fldChar w:fldCharType="begin"/>
            </w:r>
            <w:r w:rsidR="00FC33FA">
              <w:rPr>
                <w:noProof/>
                <w:webHidden/>
              </w:rPr>
              <w:instrText xml:space="preserve"> PAGEREF _Toc104877568 \h </w:instrText>
            </w:r>
            <w:r w:rsidR="00FC33FA">
              <w:rPr>
                <w:noProof/>
                <w:webHidden/>
              </w:rPr>
            </w:r>
            <w:r w:rsidR="00FC33FA">
              <w:rPr>
                <w:noProof/>
                <w:webHidden/>
              </w:rPr>
              <w:fldChar w:fldCharType="separate"/>
            </w:r>
            <w:r>
              <w:rPr>
                <w:noProof/>
                <w:webHidden/>
              </w:rPr>
              <w:t>62</w:t>
            </w:r>
            <w:r w:rsidR="00FC33FA">
              <w:rPr>
                <w:noProof/>
                <w:webHidden/>
              </w:rPr>
              <w:fldChar w:fldCharType="end"/>
            </w:r>
          </w:hyperlink>
        </w:p>
        <w:p w14:paraId="43F2E4B6" w14:textId="5A4118D4"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69" w:history="1">
            <w:r w:rsidR="00FC33FA" w:rsidRPr="002129EF">
              <w:rPr>
                <w:rStyle w:val="Lienhypertexte"/>
                <w:noProof/>
                <w:lang w:val="fr-CH"/>
              </w:rPr>
              <w:t>Archives Releases</w:t>
            </w:r>
            <w:r w:rsidR="00FC33FA">
              <w:rPr>
                <w:noProof/>
                <w:webHidden/>
              </w:rPr>
              <w:tab/>
            </w:r>
            <w:r w:rsidR="00FC33FA">
              <w:rPr>
                <w:noProof/>
                <w:webHidden/>
              </w:rPr>
              <w:fldChar w:fldCharType="begin"/>
            </w:r>
            <w:r w:rsidR="00FC33FA">
              <w:rPr>
                <w:noProof/>
                <w:webHidden/>
              </w:rPr>
              <w:instrText xml:space="preserve"> PAGEREF _Toc104877569 \h </w:instrText>
            </w:r>
            <w:r w:rsidR="00FC33FA">
              <w:rPr>
                <w:noProof/>
                <w:webHidden/>
              </w:rPr>
            </w:r>
            <w:r w:rsidR="00FC33FA">
              <w:rPr>
                <w:noProof/>
                <w:webHidden/>
              </w:rPr>
              <w:fldChar w:fldCharType="separate"/>
            </w:r>
            <w:r>
              <w:rPr>
                <w:noProof/>
                <w:webHidden/>
              </w:rPr>
              <w:t>62</w:t>
            </w:r>
            <w:r w:rsidR="00FC33FA">
              <w:rPr>
                <w:noProof/>
                <w:webHidden/>
              </w:rPr>
              <w:fldChar w:fldCharType="end"/>
            </w:r>
          </w:hyperlink>
        </w:p>
        <w:p w14:paraId="583CF8AD" w14:textId="70D29CE3" w:rsidR="00FC33FA" w:rsidRDefault="002D361E">
          <w:pPr>
            <w:pStyle w:val="TM3"/>
            <w:tabs>
              <w:tab w:val="right" w:leader="dot" w:pos="9592"/>
            </w:tabs>
            <w:rPr>
              <w:rFonts w:eastAsiaTheme="minorEastAsia" w:cstheme="minorBidi"/>
              <w:iCs w:val="0"/>
              <w:noProof/>
              <w:color w:val="auto"/>
              <w:sz w:val="22"/>
              <w:szCs w:val="22"/>
              <w:lang w:val="fr-CH" w:eastAsia="fr-CH"/>
            </w:rPr>
          </w:pPr>
          <w:hyperlink w:anchor="_Toc104877570" w:history="1">
            <w:r w:rsidR="00FC33FA" w:rsidRPr="002129EF">
              <w:rPr>
                <w:rStyle w:val="Lienhypertexte"/>
                <w:noProof/>
              </w:rPr>
              <w:t>Archives répertoires du projet</w:t>
            </w:r>
            <w:r w:rsidR="00FC33FA">
              <w:rPr>
                <w:noProof/>
                <w:webHidden/>
              </w:rPr>
              <w:tab/>
            </w:r>
            <w:r w:rsidR="00FC33FA">
              <w:rPr>
                <w:noProof/>
                <w:webHidden/>
              </w:rPr>
              <w:fldChar w:fldCharType="begin"/>
            </w:r>
            <w:r w:rsidR="00FC33FA">
              <w:rPr>
                <w:noProof/>
                <w:webHidden/>
              </w:rPr>
              <w:instrText xml:space="preserve"> PAGEREF _Toc104877570 \h </w:instrText>
            </w:r>
            <w:r w:rsidR="00FC33FA">
              <w:rPr>
                <w:noProof/>
                <w:webHidden/>
              </w:rPr>
            </w:r>
            <w:r w:rsidR="00FC33FA">
              <w:rPr>
                <w:noProof/>
                <w:webHidden/>
              </w:rPr>
              <w:fldChar w:fldCharType="separate"/>
            </w:r>
            <w:r>
              <w:rPr>
                <w:noProof/>
                <w:webHidden/>
              </w:rPr>
              <w:t>62</w:t>
            </w:r>
            <w:r w:rsidR="00FC33FA">
              <w:rPr>
                <w:noProof/>
                <w:webHidden/>
              </w:rPr>
              <w:fldChar w:fldCharType="end"/>
            </w:r>
          </w:hyperlink>
        </w:p>
        <w:p w14:paraId="361CE787" w14:textId="6B390F01" w:rsidR="00FC33FA" w:rsidRDefault="002D361E">
          <w:pPr>
            <w:pStyle w:val="TM2"/>
            <w:tabs>
              <w:tab w:val="right" w:leader="dot" w:pos="9592"/>
            </w:tabs>
            <w:rPr>
              <w:rFonts w:eastAsiaTheme="minorEastAsia" w:cstheme="minorBidi"/>
              <w:noProof/>
              <w:color w:val="auto"/>
              <w:sz w:val="22"/>
              <w:szCs w:val="22"/>
              <w:lang w:val="fr-CH" w:eastAsia="fr-CH"/>
            </w:rPr>
          </w:pPr>
          <w:hyperlink w:anchor="_Toc104877571" w:history="1">
            <w:r w:rsidR="00FC33FA" w:rsidRPr="002129EF">
              <w:rPr>
                <w:rStyle w:val="Lienhypertexte"/>
                <w:rFonts w:cs="Segoe UI"/>
                <w:iCs/>
                <w:noProof/>
              </w:rPr>
              <w:t>Table des illustrations</w:t>
            </w:r>
            <w:r w:rsidR="00FC33FA">
              <w:rPr>
                <w:noProof/>
                <w:webHidden/>
              </w:rPr>
              <w:tab/>
            </w:r>
            <w:r w:rsidR="00FC33FA">
              <w:rPr>
                <w:noProof/>
                <w:webHidden/>
              </w:rPr>
              <w:fldChar w:fldCharType="begin"/>
            </w:r>
            <w:r w:rsidR="00FC33FA">
              <w:rPr>
                <w:noProof/>
                <w:webHidden/>
              </w:rPr>
              <w:instrText xml:space="preserve"> PAGEREF _Toc104877571 \h </w:instrText>
            </w:r>
            <w:r w:rsidR="00FC33FA">
              <w:rPr>
                <w:noProof/>
                <w:webHidden/>
              </w:rPr>
            </w:r>
            <w:r w:rsidR="00FC33FA">
              <w:rPr>
                <w:noProof/>
                <w:webHidden/>
              </w:rPr>
              <w:fldChar w:fldCharType="separate"/>
            </w:r>
            <w:r>
              <w:rPr>
                <w:noProof/>
                <w:webHidden/>
              </w:rPr>
              <w:t>63</w:t>
            </w:r>
            <w:r w:rsidR="00FC33FA">
              <w:rPr>
                <w:noProof/>
                <w:webHidden/>
              </w:rPr>
              <w:fldChar w:fldCharType="end"/>
            </w:r>
          </w:hyperlink>
        </w:p>
        <w:p w14:paraId="76962E3E" w14:textId="551BABDB" w:rsidR="00917C05" w:rsidRPr="00917C05" w:rsidRDefault="00131C94">
          <w:pPr>
            <w:rPr>
              <w:noProof/>
              <w:kern w:val="20"/>
            </w:rPr>
          </w:pPr>
          <w:r>
            <w:rPr>
              <w:noProof/>
              <w:kern w:val="20"/>
            </w:rPr>
            <w:fldChar w:fldCharType="end"/>
          </w:r>
        </w:p>
      </w:sdtContent>
    </w:sdt>
    <w:p w14:paraId="07D5E787" w14:textId="6C4242D0" w:rsidR="007B2A41" w:rsidRDefault="007B2A41">
      <w:pPr>
        <w:spacing w:after="180" w:line="336" w:lineRule="auto"/>
        <w:contextualSpacing w:val="0"/>
        <w:rPr>
          <w:rStyle w:val="lev"/>
        </w:rPr>
      </w:pPr>
    </w:p>
    <w:p w14:paraId="0BD3ABB4" w14:textId="1E3D9C67" w:rsidR="003267F7" w:rsidRDefault="003267F7" w:rsidP="003267F7">
      <w:pPr>
        <w:pStyle w:val="Titre1"/>
        <w:rPr>
          <w:rFonts w:cs="Segoe UI"/>
        </w:rPr>
      </w:pPr>
      <w:bookmarkStart w:id="2" w:name="_Toc104877503"/>
      <w:r>
        <w:rPr>
          <w:rFonts w:cs="Segoe UI"/>
        </w:rPr>
        <w:lastRenderedPageBreak/>
        <w:t>Information générales</w:t>
      </w:r>
      <w:bookmarkEnd w:id="2"/>
    </w:p>
    <w:p w14:paraId="40C27012" w14:textId="4045CABD" w:rsidR="003267F7" w:rsidRDefault="003267F7" w:rsidP="003267F7">
      <w:pPr>
        <w:pStyle w:val="Titre2"/>
        <w:spacing w:before="0"/>
        <w:rPr>
          <w:rFonts w:cs="Segoe UI"/>
          <w:iCs/>
        </w:rPr>
      </w:pPr>
      <w:bookmarkStart w:id="3" w:name="_Toc104877504"/>
      <w:r>
        <w:rPr>
          <w:rFonts w:cs="Segoe UI"/>
          <w:iCs/>
        </w:rPr>
        <w:t>Contacts</w:t>
      </w:r>
      <w:bookmarkEnd w:id="3"/>
    </w:p>
    <w:p w14:paraId="79C01C6C" w14:textId="7242CD16" w:rsidR="004210FC" w:rsidRPr="004210FC" w:rsidRDefault="004210FC" w:rsidP="009E0AD5">
      <w:pPr>
        <w:pStyle w:val="Paragraphedeliste"/>
        <w:numPr>
          <w:ilvl w:val="0"/>
          <w:numId w:val="15"/>
        </w:numPr>
      </w:pPr>
      <w:r w:rsidRPr="004210FC">
        <w:t>Candidat :</w:t>
      </w:r>
    </w:p>
    <w:p w14:paraId="5A0F6507" w14:textId="35701CC2" w:rsidR="004210FC" w:rsidRPr="004210FC" w:rsidRDefault="004210FC" w:rsidP="009E0AD5">
      <w:pPr>
        <w:pStyle w:val="Paragraphedeliste"/>
        <w:numPr>
          <w:ilvl w:val="1"/>
          <w:numId w:val="15"/>
        </w:numPr>
      </w:pPr>
      <w:r w:rsidRPr="004210FC">
        <w:t xml:space="preserve">Nom : </w:t>
      </w:r>
      <w:r>
        <w:t>GACON</w:t>
      </w:r>
    </w:p>
    <w:p w14:paraId="1BA398E2" w14:textId="39F9E933" w:rsidR="004210FC" w:rsidRPr="004210FC" w:rsidRDefault="004210FC" w:rsidP="009E0AD5">
      <w:pPr>
        <w:pStyle w:val="Paragraphedeliste"/>
        <w:numPr>
          <w:ilvl w:val="1"/>
          <w:numId w:val="15"/>
        </w:numPr>
      </w:pPr>
      <w:r w:rsidRPr="004210FC">
        <w:t xml:space="preserve">Prénom : </w:t>
      </w:r>
      <w:r>
        <w:t>Kevin</w:t>
      </w:r>
    </w:p>
    <w:p w14:paraId="6E2CD9AF" w14:textId="79CB4F4C" w:rsidR="004210FC" w:rsidRPr="004210FC" w:rsidRDefault="004210FC" w:rsidP="009E0AD5">
      <w:pPr>
        <w:pStyle w:val="Paragraphedeliste"/>
        <w:numPr>
          <w:ilvl w:val="1"/>
          <w:numId w:val="15"/>
        </w:numPr>
      </w:pPr>
      <w:r w:rsidRPr="004210FC">
        <w:t xml:space="preserve">Email : </w:t>
      </w:r>
      <w:r>
        <w:t>K</w:t>
      </w:r>
      <w:r w:rsidRPr="004210FC">
        <w:t>evin.GACON@cpnv.ch</w:t>
      </w:r>
    </w:p>
    <w:p w14:paraId="49A808A2" w14:textId="166F5D21" w:rsidR="004210FC" w:rsidRDefault="004210FC" w:rsidP="009E0AD5">
      <w:pPr>
        <w:pStyle w:val="Paragraphedeliste"/>
        <w:numPr>
          <w:ilvl w:val="1"/>
          <w:numId w:val="15"/>
        </w:numPr>
      </w:pPr>
      <w:r w:rsidRPr="004210FC">
        <w:t>Tél : +41 79 904 48 61</w:t>
      </w:r>
    </w:p>
    <w:p w14:paraId="58A5B774" w14:textId="77777777" w:rsidR="004210FC" w:rsidRPr="004210FC" w:rsidRDefault="004210FC" w:rsidP="004210FC">
      <w:pPr>
        <w:pStyle w:val="Paragraphedeliste"/>
        <w:ind w:left="1440"/>
      </w:pPr>
    </w:p>
    <w:p w14:paraId="4E6004A5" w14:textId="606EDD7B" w:rsidR="004210FC" w:rsidRPr="004210FC" w:rsidRDefault="004210FC" w:rsidP="009E0AD5">
      <w:pPr>
        <w:pStyle w:val="Paragraphedeliste"/>
        <w:numPr>
          <w:ilvl w:val="0"/>
          <w:numId w:val="15"/>
        </w:numPr>
      </w:pPr>
      <w:r w:rsidRPr="004210FC">
        <w:t>Chef de projet :</w:t>
      </w:r>
    </w:p>
    <w:p w14:paraId="549F06F5" w14:textId="70D28C3B" w:rsidR="004210FC" w:rsidRPr="004210FC" w:rsidRDefault="004210FC" w:rsidP="009E0AD5">
      <w:pPr>
        <w:pStyle w:val="Paragraphedeliste"/>
        <w:numPr>
          <w:ilvl w:val="1"/>
          <w:numId w:val="15"/>
        </w:numPr>
      </w:pPr>
      <w:r w:rsidRPr="004210FC">
        <w:t>Nom : VIRET</w:t>
      </w:r>
    </w:p>
    <w:p w14:paraId="73DAB6BF" w14:textId="3800E055" w:rsidR="004210FC" w:rsidRPr="004210FC" w:rsidRDefault="004210FC" w:rsidP="009E0AD5">
      <w:pPr>
        <w:pStyle w:val="Paragraphedeliste"/>
        <w:numPr>
          <w:ilvl w:val="1"/>
          <w:numId w:val="15"/>
        </w:numPr>
      </w:pPr>
      <w:r w:rsidRPr="004210FC">
        <w:t>Prénom : Loïc</w:t>
      </w:r>
    </w:p>
    <w:p w14:paraId="28A1C41C" w14:textId="01E92800" w:rsidR="004210FC" w:rsidRPr="004210FC" w:rsidRDefault="004210FC" w:rsidP="009E0AD5">
      <w:pPr>
        <w:pStyle w:val="Paragraphedeliste"/>
        <w:numPr>
          <w:ilvl w:val="1"/>
          <w:numId w:val="15"/>
        </w:numPr>
      </w:pPr>
      <w:r w:rsidRPr="004210FC">
        <w:t>Email : loic.viret@cpnv.ch</w:t>
      </w:r>
    </w:p>
    <w:p w14:paraId="60ED306D" w14:textId="30C8E1AD" w:rsidR="004210FC" w:rsidRDefault="004210FC" w:rsidP="009E0AD5">
      <w:pPr>
        <w:pStyle w:val="Paragraphedeliste"/>
        <w:numPr>
          <w:ilvl w:val="1"/>
          <w:numId w:val="15"/>
        </w:numPr>
      </w:pPr>
      <w:r w:rsidRPr="004210FC">
        <w:t>Tél : +41 79 344 07 35</w:t>
      </w:r>
    </w:p>
    <w:p w14:paraId="2586669E" w14:textId="77777777" w:rsidR="004210FC" w:rsidRPr="004210FC" w:rsidRDefault="004210FC" w:rsidP="004210FC">
      <w:pPr>
        <w:pStyle w:val="Paragraphedeliste"/>
        <w:ind w:left="1440"/>
      </w:pPr>
    </w:p>
    <w:p w14:paraId="06679FAA" w14:textId="1A537A0F" w:rsidR="004210FC" w:rsidRPr="004210FC" w:rsidRDefault="004210FC" w:rsidP="009E0AD5">
      <w:pPr>
        <w:pStyle w:val="Paragraphedeliste"/>
        <w:numPr>
          <w:ilvl w:val="0"/>
          <w:numId w:val="15"/>
        </w:numPr>
      </w:pPr>
      <w:r w:rsidRPr="004210FC">
        <w:t>Expert 1 :</w:t>
      </w:r>
    </w:p>
    <w:p w14:paraId="5064FCF8" w14:textId="6229293F" w:rsidR="004210FC" w:rsidRPr="004210FC" w:rsidRDefault="004210FC" w:rsidP="009E0AD5">
      <w:pPr>
        <w:pStyle w:val="Paragraphedeliste"/>
        <w:numPr>
          <w:ilvl w:val="1"/>
          <w:numId w:val="15"/>
        </w:numPr>
      </w:pPr>
      <w:r w:rsidRPr="004210FC">
        <w:t>Nom : GEHRIG</w:t>
      </w:r>
    </w:p>
    <w:p w14:paraId="4D49A97C" w14:textId="5526058A" w:rsidR="004210FC" w:rsidRPr="004210FC" w:rsidRDefault="004210FC" w:rsidP="009E0AD5">
      <w:pPr>
        <w:pStyle w:val="Paragraphedeliste"/>
        <w:numPr>
          <w:ilvl w:val="1"/>
          <w:numId w:val="15"/>
        </w:numPr>
      </w:pPr>
      <w:r w:rsidRPr="004210FC">
        <w:t>Prénom : Romain</w:t>
      </w:r>
    </w:p>
    <w:p w14:paraId="1DF7C966" w14:textId="18A12A35" w:rsidR="004210FC" w:rsidRPr="004210FC" w:rsidRDefault="004210FC" w:rsidP="009E0AD5">
      <w:pPr>
        <w:pStyle w:val="Paragraphedeliste"/>
        <w:numPr>
          <w:ilvl w:val="1"/>
          <w:numId w:val="15"/>
        </w:numPr>
      </w:pPr>
      <w:r w:rsidRPr="004210FC">
        <w:t>Email : romain.gehrig@gmail.com</w:t>
      </w:r>
    </w:p>
    <w:p w14:paraId="45F60F3E" w14:textId="52D27354" w:rsidR="004210FC" w:rsidRDefault="004210FC" w:rsidP="009E0AD5">
      <w:pPr>
        <w:pStyle w:val="Paragraphedeliste"/>
        <w:numPr>
          <w:ilvl w:val="1"/>
          <w:numId w:val="15"/>
        </w:numPr>
      </w:pPr>
      <w:r w:rsidRPr="004210FC">
        <w:t>Tél : +41 79 714 43 58</w:t>
      </w:r>
    </w:p>
    <w:p w14:paraId="2942647C" w14:textId="77777777" w:rsidR="004210FC" w:rsidRPr="004210FC" w:rsidRDefault="004210FC" w:rsidP="004210FC">
      <w:pPr>
        <w:pStyle w:val="Paragraphedeliste"/>
        <w:ind w:left="1440"/>
      </w:pPr>
    </w:p>
    <w:p w14:paraId="0BB3986A" w14:textId="70D83FDC" w:rsidR="004210FC" w:rsidRPr="004210FC" w:rsidRDefault="004210FC" w:rsidP="009E0AD5">
      <w:pPr>
        <w:pStyle w:val="Paragraphedeliste"/>
        <w:numPr>
          <w:ilvl w:val="0"/>
          <w:numId w:val="15"/>
        </w:numPr>
      </w:pPr>
      <w:r w:rsidRPr="004210FC">
        <w:t>Expert 2 :</w:t>
      </w:r>
    </w:p>
    <w:p w14:paraId="03EADAA7" w14:textId="0907EDA2" w:rsidR="004210FC" w:rsidRPr="004210FC" w:rsidRDefault="004210FC" w:rsidP="009E0AD5">
      <w:pPr>
        <w:pStyle w:val="Paragraphedeliste"/>
        <w:numPr>
          <w:ilvl w:val="1"/>
          <w:numId w:val="15"/>
        </w:numPr>
      </w:pPr>
      <w:r w:rsidRPr="004210FC">
        <w:t>Nom : MELLY</w:t>
      </w:r>
    </w:p>
    <w:p w14:paraId="63D2D85C" w14:textId="588CE1E6" w:rsidR="004210FC" w:rsidRPr="004210FC" w:rsidRDefault="004210FC" w:rsidP="009E0AD5">
      <w:pPr>
        <w:pStyle w:val="Paragraphedeliste"/>
        <w:numPr>
          <w:ilvl w:val="1"/>
          <w:numId w:val="15"/>
        </w:numPr>
      </w:pPr>
      <w:r w:rsidRPr="004210FC">
        <w:t>Prénom : Jonathan</w:t>
      </w:r>
    </w:p>
    <w:p w14:paraId="2AC33B42" w14:textId="6F07C033" w:rsidR="004210FC" w:rsidRDefault="004210FC" w:rsidP="009E0AD5">
      <w:pPr>
        <w:pStyle w:val="Paragraphedeliste"/>
        <w:numPr>
          <w:ilvl w:val="1"/>
          <w:numId w:val="15"/>
        </w:numPr>
      </w:pPr>
      <w:r w:rsidRPr="004210FC">
        <w:t>Email :</w:t>
      </w:r>
      <w:r w:rsidRPr="00D06901">
        <w:rPr>
          <w:color w:val="000000"/>
        </w:rPr>
        <w:t xml:space="preserve"> </w:t>
      </w:r>
      <w:hyperlink r:id="rId18" w:history="1">
        <w:r w:rsidR="00D06901" w:rsidRPr="00D06901">
          <w:rPr>
            <w:rStyle w:val="Lienhypertexte"/>
            <w:color w:val="000000"/>
          </w:rPr>
          <w:t>jonathan.melly@eduvaud.ch</w:t>
        </w:r>
      </w:hyperlink>
    </w:p>
    <w:p w14:paraId="2D3CCBB3" w14:textId="01507917" w:rsidR="00D06901" w:rsidRDefault="00D06901" w:rsidP="00D06901"/>
    <w:p w14:paraId="07420BED" w14:textId="440FC906" w:rsidR="00D06901" w:rsidRDefault="00D06901" w:rsidP="00D06901"/>
    <w:p w14:paraId="2C9FC04D" w14:textId="74FA2520" w:rsidR="00D06901" w:rsidRDefault="00D06901" w:rsidP="00D06901"/>
    <w:p w14:paraId="4EFE1EE1" w14:textId="125ED0D9" w:rsidR="00D06901" w:rsidRDefault="00D06901" w:rsidP="00D06901">
      <w:pPr>
        <w:pStyle w:val="Titre2"/>
        <w:spacing w:before="0"/>
        <w:rPr>
          <w:rFonts w:cs="Segoe UI"/>
          <w:iCs/>
        </w:rPr>
      </w:pPr>
      <w:bookmarkStart w:id="4" w:name="_Toc104877505"/>
      <w:r>
        <w:rPr>
          <w:rFonts w:cs="Segoe UI"/>
          <w:iCs/>
        </w:rPr>
        <w:t>Période de réalisation</w:t>
      </w:r>
      <w:bookmarkEnd w:id="4"/>
    </w:p>
    <w:p w14:paraId="0F22C5ED" w14:textId="08E9C76A" w:rsidR="00D06901" w:rsidRPr="00D06901" w:rsidRDefault="00D06901" w:rsidP="00D06901"/>
    <w:p w14:paraId="102EFFC3" w14:textId="77777777" w:rsidR="004A3170" w:rsidRDefault="00D06901" w:rsidP="00D06901">
      <w:pPr>
        <w:rPr>
          <w:sz w:val="23"/>
          <w:szCs w:val="23"/>
        </w:rPr>
      </w:pPr>
      <w:r>
        <w:rPr>
          <w:sz w:val="23"/>
          <w:szCs w:val="23"/>
        </w:rPr>
        <w:t>Le candidat commence son travail pratique individuel le 2 mai 2022 à 8h00 et doit rendre celui-ci le 31 mai 2022 à 10h45.</w:t>
      </w:r>
    </w:p>
    <w:p w14:paraId="5DC0C2DA" w14:textId="77777777" w:rsidR="004A3170" w:rsidRDefault="004A3170" w:rsidP="00D06901">
      <w:pPr>
        <w:rPr>
          <w:sz w:val="23"/>
          <w:szCs w:val="23"/>
        </w:rPr>
      </w:pPr>
    </w:p>
    <w:p w14:paraId="66384A51" w14:textId="77777777" w:rsidR="004A3170" w:rsidRDefault="004A3170" w:rsidP="00D06901">
      <w:pPr>
        <w:rPr>
          <w:sz w:val="23"/>
          <w:szCs w:val="23"/>
        </w:rPr>
      </w:pPr>
    </w:p>
    <w:p w14:paraId="35300474" w14:textId="77777777" w:rsidR="004A3170" w:rsidRDefault="004A3170" w:rsidP="00D06901">
      <w:pPr>
        <w:rPr>
          <w:sz w:val="23"/>
          <w:szCs w:val="23"/>
        </w:rPr>
      </w:pPr>
    </w:p>
    <w:p w14:paraId="23F2FDB8" w14:textId="77777777" w:rsidR="004A3170" w:rsidRDefault="004A3170" w:rsidP="00D06901">
      <w:pPr>
        <w:rPr>
          <w:sz w:val="23"/>
          <w:szCs w:val="23"/>
        </w:rPr>
      </w:pPr>
    </w:p>
    <w:p w14:paraId="57DAC9FD" w14:textId="77777777" w:rsidR="004A3170" w:rsidRDefault="004A3170" w:rsidP="00D06901">
      <w:pPr>
        <w:rPr>
          <w:sz w:val="23"/>
          <w:szCs w:val="23"/>
        </w:rPr>
      </w:pPr>
    </w:p>
    <w:p w14:paraId="01B89163" w14:textId="77777777" w:rsidR="004A3170" w:rsidRDefault="004A3170" w:rsidP="00D06901">
      <w:pPr>
        <w:rPr>
          <w:sz w:val="23"/>
          <w:szCs w:val="23"/>
        </w:rPr>
      </w:pPr>
    </w:p>
    <w:p w14:paraId="54FB6F47" w14:textId="77777777" w:rsidR="004A3170" w:rsidRDefault="004A3170" w:rsidP="00D06901">
      <w:pPr>
        <w:rPr>
          <w:sz w:val="23"/>
          <w:szCs w:val="23"/>
        </w:rPr>
      </w:pPr>
    </w:p>
    <w:p w14:paraId="1C89F227" w14:textId="77777777" w:rsidR="004A3170" w:rsidRDefault="004A3170" w:rsidP="00D06901">
      <w:pPr>
        <w:rPr>
          <w:sz w:val="23"/>
          <w:szCs w:val="23"/>
        </w:rPr>
      </w:pPr>
    </w:p>
    <w:p w14:paraId="01D011D9" w14:textId="77777777" w:rsidR="004A3170" w:rsidRDefault="004A3170" w:rsidP="00D06901">
      <w:pPr>
        <w:rPr>
          <w:sz w:val="23"/>
          <w:szCs w:val="23"/>
        </w:rPr>
      </w:pPr>
    </w:p>
    <w:p w14:paraId="675629AB" w14:textId="77777777" w:rsidR="004A3170" w:rsidRDefault="004A3170" w:rsidP="00D06901">
      <w:pPr>
        <w:rPr>
          <w:sz w:val="23"/>
          <w:szCs w:val="23"/>
        </w:rPr>
      </w:pPr>
    </w:p>
    <w:p w14:paraId="04C1ECE5" w14:textId="77777777" w:rsidR="004A3170" w:rsidRDefault="004A3170" w:rsidP="00D06901">
      <w:pPr>
        <w:rPr>
          <w:sz w:val="23"/>
          <w:szCs w:val="23"/>
        </w:rPr>
      </w:pPr>
    </w:p>
    <w:p w14:paraId="7298E30C" w14:textId="3F23E530" w:rsidR="004A3170" w:rsidRDefault="004A3170" w:rsidP="00D06901">
      <w:pPr>
        <w:rPr>
          <w:sz w:val="23"/>
          <w:szCs w:val="23"/>
        </w:rPr>
      </w:pPr>
    </w:p>
    <w:p w14:paraId="178533FD" w14:textId="46DA1746" w:rsidR="00476CEE" w:rsidRPr="009D4618" w:rsidRDefault="004A3170" w:rsidP="009D4618">
      <w:pPr>
        <w:pStyle w:val="Titre2"/>
        <w:rPr>
          <w:rFonts w:cstheme="minorBidi"/>
          <w:sz w:val="23"/>
          <w:szCs w:val="23"/>
        </w:rPr>
      </w:pPr>
      <w:bookmarkStart w:id="5" w:name="_Toc104877506"/>
      <w:r>
        <w:t>Horaire de travail</w:t>
      </w:r>
      <w:bookmarkEnd w:id="5"/>
    </w:p>
    <w:p w14:paraId="5A6D829E" w14:textId="1FEE7005" w:rsidR="00476CEE" w:rsidRDefault="004A3170" w:rsidP="004A3170">
      <w:pPr>
        <w:rPr>
          <w:sz w:val="23"/>
          <w:szCs w:val="23"/>
        </w:rPr>
      </w:pPr>
      <w:r>
        <w:rPr>
          <w:sz w:val="23"/>
          <w:szCs w:val="23"/>
        </w:rPr>
        <w:t xml:space="preserve">Le candidat possède à sa disposition environ 90 heures pour effectuer son travail, voici </w:t>
      </w:r>
      <w:r w:rsidR="00476CEE">
        <w:rPr>
          <w:sz w:val="23"/>
          <w:szCs w:val="23"/>
        </w:rPr>
        <w:t>l’</w:t>
      </w:r>
      <w:r>
        <w:rPr>
          <w:sz w:val="23"/>
          <w:szCs w:val="23"/>
        </w:rPr>
        <w:t>horaire :</w:t>
      </w:r>
    </w:p>
    <w:p w14:paraId="3EE35E96" w14:textId="74CAE618" w:rsidR="00476CEE" w:rsidRDefault="009D4618" w:rsidP="004A3170">
      <w:pPr>
        <w:rPr>
          <w:sz w:val="23"/>
          <w:szCs w:val="23"/>
        </w:rPr>
      </w:pPr>
      <w:r>
        <w:rPr>
          <w:noProof/>
          <w:lang w:val="fr-CH" w:eastAsia="fr-CH"/>
        </w:rPr>
        <w:drawing>
          <wp:anchor distT="0" distB="0" distL="114300" distR="114300" simplePos="0" relativeHeight="251681792" behindDoc="0" locked="0" layoutInCell="1" allowOverlap="1" wp14:anchorId="29BC945C" wp14:editId="43DBCFC3">
            <wp:simplePos x="0" y="0"/>
            <wp:positionH relativeFrom="column">
              <wp:posOffset>-68728</wp:posOffset>
            </wp:positionH>
            <wp:positionV relativeFrom="paragraph">
              <wp:posOffset>34842</wp:posOffset>
            </wp:positionV>
            <wp:extent cx="6089650" cy="3090545"/>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96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CBC8" w14:textId="64997EB7" w:rsidR="00D06901" w:rsidRDefault="00D06901" w:rsidP="004A3170"/>
    <w:p w14:paraId="6F9F1CA7" w14:textId="461B1B45" w:rsidR="00AD1FB1" w:rsidRDefault="00AD1FB1" w:rsidP="004A3170"/>
    <w:p w14:paraId="18F1EF6D" w14:textId="59778E86" w:rsidR="00AD1FB1" w:rsidRDefault="00AD1FB1" w:rsidP="004A3170"/>
    <w:p w14:paraId="5AA37DEC" w14:textId="2E4A285B" w:rsidR="00AD1FB1" w:rsidRDefault="00AD1FB1" w:rsidP="004A3170"/>
    <w:p w14:paraId="6DFAF9CE" w14:textId="016165D4" w:rsidR="00AD1FB1" w:rsidRDefault="00AD1FB1" w:rsidP="004A3170"/>
    <w:p w14:paraId="108C29A5" w14:textId="4C8057BA" w:rsidR="00AD1FB1" w:rsidRDefault="00AD1FB1" w:rsidP="004A3170"/>
    <w:p w14:paraId="72B25D53" w14:textId="6CA211A6" w:rsidR="00AD1FB1" w:rsidRDefault="00AD1FB1" w:rsidP="004A3170"/>
    <w:p w14:paraId="208BFE39" w14:textId="6B138FAA" w:rsidR="00AD1FB1" w:rsidRDefault="00AD1FB1" w:rsidP="004A3170"/>
    <w:p w14:paraId="687B54C2" w14:textId="7B2F5AE8" w:rsidR="00AD1FB1" w:rsidRDefault="00AD1FB1" w:rsidP="004A3170"/>
    <w:p w14:paraId="62BF816C" w14:textId="207B9385" w:rsidR="00AD1FB1" w:rsidRDefault="00AD1FB1" w:rsidP="004A3170"/>
    <w:p w14:paraId="3FD71215" w14:textId="7086D8B5" w:rsidR="00AD1FB1" w:rsidRDefault="00AD1FB1" w:rsidP="004A3170"/>
    <w:p w14:paraId="00347B30" w14:textId="24A8C5CD" w:rsidR="00AD1FB1" w:rsidRDefault="00AD1FB1" w:rsidP="004A3170"/>
    <w:p w14:paraId="2CDB03E8" w14:textId="6C1C1D8D" w:rsidR="00AD1FB1" w:rsidRDefault="00AD1FB1" w:rsidP="00AD1FB1">
      <w:pPr>
        <w:pStyle w:val="Titre2"/>
      </w:pPr>
      <w:bookmarkStart w:id="6" w:name="_Toc104877507"/>
      <w:r>
        <w:t>Liens utiles</w:t>
      </w:r>
      <w:bookmarkEnd w:id="6"/>
    </w:p>
    <w:p w14:paraId="0DA68BC8" w14:textId="3E01EF01" w:rsidR="00AD1FB1" w:rsidRPr="00DF673C" w:rsidRDefault="00AD1FB1" w:rsidP="009E0AD5">
      <w:pPr>
        <w:pStyle w:val="Paragraphedeliste"/>
        <w:numPr>
          <w:ilvl w:val="0"/>
          <w:numId w:val="18"/>
        </w:numPr>
      </w:pPr>
      <w:r>
        <w:t xml:space="preserve">Répertoire GitHub : </w:t>
      </w:r>
      <w:hyperlink r:id="rId20" w:history="1">
        <w:r w:rsidRPr="00AD1FB1">
          <w:rPr>
            <w:rStyle w:val="Lienhypertexte"/>
          </w:rPr>
          <w:t>GitHub - Fishermen</w:t>
        </w:r>
      </w:hyperlink>
    </w:p>
    <w:p w14:paraId="6B3AC21E" w14:textId="1F1DCB67" w:rsidR="00DF673C" w:rsidRPr="00DF673C" w:rsidRDefault="00DF673C" w:rsidP="009E0AD5">
      <w:pPr>
        <w:pStyle w:val="Paragraphedeliste"/>
        <w:numPr>
          <w:ilvl w:val="0"/>
          <w:numId w:val="18"/>
        </w:numPr>
        <w:rPr>
          <w:color w:val="7E7EB9" w:themeColor="accent6" w:themeTint="99"/>
        </w:rPr>
      </w:pPr>
      <w:r>
        <w:t xml:space="preserve">IceScrum : </w:t>
      </w:r>
      <w:hyperlink r:id="rId21" w:anchor="/project" w:history="1">
        <w:r w:rsidRPr="00DF673C">
          <w:rPr>
            <w:rStyle w:val="Lienhypertexte"/>
          </w:rPr>
          <w:t>IceScrum - Fishermen</w:t>
        </w:r>
      </w:hyperlink>
    </w:p>
    <w:p w14:paraId="7C3911B8" w14:textId="16A3A6EF" w:rsidR="00DF673C" w:rsidRDefault="00DF673C" w:rsidP="00DF673C">
      <w:pPr>
        <w:pStyle w:val="Titre2"/>
      </w:pPr>
      <w:bookmarkStart w:id="7" w:name="_Toc104877508"/>
      <w:r>
        <w:t>Méthode de sauvegarde</w:t>
      </w:r>
      <w:bookmarkEnd w:id="7"/>
    </w:p>
    <w:p w14:paraId="374DB08F" w14:textId="77777777" w:rsidR="00DF673C" w:rsidRDefault="00DF673C" w:rsidP="00DF673C">
      <w:r>
        <w:t>Afin d’assurer la protection des données face à la suppression fortuite ou causée par tout autre accident, les données du projet sont sauvegardées et stockées des manières suivantes :</w:t>
      </w:r>
    </w:p>
    <w:p w14:paraId="3A7B25E2" w14:textId="22E84360" w:rsidR="00DF673C" w:rsidRPr="0043646C" w:rsidRDefault="00DF673C" w:rsidP="009E0AD5">
      <w:pPr>
        <w:pStyle w:val="Paragraphedeliste"/>
        <w:numPr>
          <w:ilvl w:val="0"/>
          <w:numId w:val="15"/>
        </w:numPr>
        <w:rPr>
          <w:sz w:val="24"/>
          <w:szCs w:val="24"/>
        </w:rPr>
      </w:pPr>
      <w:r w:rsidRPr="0043646C">
        <w:rPr>
          <w:sz w:val="24"/>
          <w:szCs w:val="24"/>
        </w:rPr>
        <w:t>Une clé USB de 120 GB contient la version la plus récente du travail effectué</w:t>
      </w:r>
    </w:p>
    <w:p w14:paraId="216910F7" w14:textId="5FF37F9D" w:rsidR="00DF673C" w:rsidRDefault="00DF673C" w:rsidP="009E0AD5">
      <w:pPr>
        <w:pStyle w:val="Paragraphedeliste"/>
        <w:numPr>
          <w:ilvl w:val="1"/>
          <w:numId w:val="15"/>
        </w:numPr>
        <w:rPr>
          <w:sz w:val="24"/>
          <w:szCs w:val="24"/>
        </w:rPr>
      </w:pPr>
      <w:r w:rsidRPr="0043646C">
        <w:rPr>
          <w:sz w:val="24"/>
          <w:szCs w:val="24"/>
        </w:rPr>
        <w:t>Chaque fin de journée, ce travail est téléchargé sur un ordinateur sur lequel chaque version est stockée en cas de problème avec les autres moyens de sauvegarde</w:t>
      </w:r>
    </w:p>
    <w:p w14:paraId="1B738B4B" w14:textId="77777777" w:rsidR="0043646C" w:rsidRPr="0043646C" w:rsidRDefault="0043646C" w:rsidP="0043646C">
      <w:pPr>
        <w:pStyle w:val="Paragraphedeliste"/>
        <w:ind w:left="1440"/>
        <w:rPr>
          <w:sz w:val="24"/>
          <w:szCs w:val="24"/>
        </w:rPr>
      </w:pPr>
    </w:p>
    <w:p w14:paraId="79B91A64" w14:textId="5917556D" w:rsidR="00AD1FB1" w:rsidRPr="0043646C" w:rsidRDefault="00DF673C" w:rsidP="009E0AD5">
      <w:pPr>
        <w:pStyle w:val="Paragraphedeliste"/>
        <w:numPr>
          <w:ilvl w:val="0"/>
          <w:numId w:val="15"/>
        </w:numPr>
        <w:rPr>
          <w:sz w:val="24"/>
          <w:szCs w:val="24"/>
        </w:rPr>
      </w:pPr>
      <w:r w:rsidRPr="0043646C">
        <w:rPr>
          <w:sz w:val="24"/>
          <w:szCs w:val="24"/>
        </w:rPr>
        <w:t>GitHub permet le suivi du travail effectué en donnant accès aux multiples versions du code et permettant de stocker le travail en dehors du poste du candidat en cas de problème avec celui-ci</w:t>
      </w:r>
    </w:p>
    <w:p w14:paraId="28267845" w14:textId="08D1465C" w:rsidR="007B2A41" w:rsidRDefault="007B2A41" w:rsidP="007B2A41">
      <w:pPr>
        <w:pStyle w:val="Titre1"/>
        <w:rPr>
          <w:rFonts w:cs="Segoe UI"/>
        </w:rPr>
      </w:pPr>
      <w:bookmarkStart w:id="8" w:name="_Toc104297160"/>
      <w:bookmarkStart w:id="9" w:name="_Toc104877509"/>
      <w:r w:rsidRPr="00090680">
        <w:rPr>
          <w:rFonts w:cs="Segoe UI"/>
        </w:rPr>
        <w:lastRenderedPageBreak/>
        <w:t>Analyse préliminaire</w:t>
      </w:r>
      <w:bookmarkEnd w:id="8"/>
      <w:bookmarkEnd w:id="9"/>
    </w:p>
    <w:p w14:paraId="020AC07C" w14:textId="77777777" w:rsidR="00A5240B" w:rsidRPr="00925FA8" w:rsidRDefault="00A5240B" w:rsidP="00925FA8"/>
    <w:p w14:paraId="539776DB" w14:textId="2801D7EA" w:rsidR="007B2A41" w:rsidRPr="00E72D23" w:rsidRDefault="007B2A41" w:rsidP="00E72D23">
      <w:pPr>
        <w:pStyle w:val="Titre2"/>
        <w:spacing w:before="0"/>
        <w:rPr>
          <w:rFonts w:cs="Segoe UI"/>
          <w:i/>
          <w:iCs/>
          <w:color w:val="262140" w:themeColor="text1"/>
        </w:rPr>
      </w:pPr>
      <w:bookmarkStart w:id="10" w:name="_Toc104297161"/>
      <w:bookmarkStart w:id="11" w:name="_Toc104877510"/>
      <w:r w:rsidRPr="00090680">
        <w:rPr>
          <w:rFonts w:cs="Segoe UI"/>
          <w:iCs/>
        </w:rPr>
        <w:t>Introduction</w:t>
      </w:r>
      <w:bookmarkEnd w:id="10"/>
      <w:bookmarkEnd w:id="11"/>
      <w:r w:rsidRPr="00090680">
        <w:rPr>
          <w:rFonts w:cs="Segoe UI"/>
          <w:iCs/>
        </w:rPr>
        <w:t xml:space="preserve"> </w:t>
      </w:r>
    </w:p>
    <w:p w14:paraId="74B79323" w14:textId="1DF03948" w:rsidR="007B2A41" w:rsidRPr="00090680" w:rsidRDefault="008C7787" w:rsidP="00272787">
      <w:pPr>
        <w:rPr>
          <w:lang w:eastAsia="fr-FR"/>
        </w:rPr>
      </w:pPr>
      <w:r>
        <w:rPr>
          <w:lang w:eastAsia="fr-FR"/>
        </w:rPr>
        <w:t>É</w:t>
      </w:r>
      <w:r w:rsidRPr="00090680">
        <w:rPr>
          <w:lang w:eastAsia="fr-FR"/>
        </w:rPr>
        <w:t>tant</w:t>
      </w:r>
      <w:r w:rsidR="007B2A41" w:rsidRPr="00090680">
        <w:rPr>
          <w:lang w:eastAsia="fr-FR"/>
        </w:rPr>
        <w:t xml:space="preserve"> très intéressé par le développement et ayant de l’expérience sur Unity, J’ai demandé que mon projet TPI s’effectue dans ce domaine.</w:t>
      </w:r>
    </w:p>
    <w:p w14:paraId="41948EEA" w14:textId="77777777" w:rsidR="007B2A41" w:rsidRPr="00090680" w:rsidRDefault="007B2A41" w:rsidP="00272787">
      <w:pPr>
        <w:rPr>
          <w:lang w:eastAsia="fr-FR"/>
        </w:rPr>
      </w:pPr>
    </w:p>
    <w:p w14:paraId="7B3B81BE" w14:textId="33BEF67C" w:rsidR="007B2A41" w:rsidRPr="00090680" w:rsidRDefault="007B2A41" w:rsidP="00272787">
      <w:r w:rsidRPr="00090680">
        <w:t>Le projet consiste à créer, à l’aide du moteur de jeu Unity, en langage C#,</w:t>
      </w:r>
      <w:r w:rsidR="006F5E7B">
        <w:fldChar w:fldCharType="begin"/>
      </w:r>
      <w:r w:rsidR="006F5E7B">
        <w:instrText xml:space="preserve"> XE "</w:instrText>
      </w:r>
      <w:r w:rsidR="006F5E7B" w:rsidRPr="000151C6">
        <w:instrText>C#:</w:instrText>
      </w:r>
      <w:r w:rsidR="006F5E7B" w:rsidRPr="000151C6">
        <w:rPr>
          <w:lang w:val="fr-CH"/>
        </w:rPr>
        <w:instrText>Language de programmation</w:instrText>
      </w:r>
      <w:r w:rsidR="006F5E7B">
        <w:instrText xml:space="preserve">" </w:instrText>
      </w:r>
      <w:r w:rsidR="006F5E7B">
        <w:fldChar w:fldCharType="end"/>
      </w:r>
      <w:r w:rsidRPr="00090680">
        <w:t xml:space="preserve"> un Serious Game de simulation/gestion économique de pêche. Le joueur pourra pêcher différentes espèces de poissons dans différentes zones, et pouvoir les revendre pour gérer son économie. </w:t>
      </w:r>
    </w:p>
    <w:p w14:paraId="34ED54F4" w14:textId="77777777" w:rsidR="007B2A41" w:rsidRPr="00090680" w:rsidRDefault="007B2A41" w:rsidP="00272787"/>
    <w:p w14:paraId="7BA1FEB5" w14:textId="4E022061" w:rsidR="00BD4171" w:rsidRPr="00DA0495" w:rsidRDefault="007B2A41" w:rsidP="00DA0495">
      <w:r w:rsidRPr="00090680">
        <w:t>Des poissons trop petits ou trop jeûne peuvent être pêché. Il faudra, alors</w:t>
      </w:r>
      <w:r w:rsidR="0031411F">
        <w:t>,</w:t>
      </w:r>
      <w:r w:rsidRPr="00090680">
        <w:t xml:space="preserve"> les relâcher, Auquel cas</w:t>
      </w:r>
      <w:r w:rsidR="00DA0495">
        <w:t>, le joueur recevra une amende.</w:t>
      </w:r>
    </w:p>
    <w:p w14:paraId="0F5C0F26" w14:textId="0AEFDCC5" w:rsidR="00205223" w:rsidRPr="00205223" w:rsidRDefault="00205223" w:rsidP="00205223">
      <w:pPr>
        <w:pStyle w:val="Titre2"/>
        <w:ind w:left="578" w:hanging="578"/>
        <w:rPr>
          <w:rFonts w:cs="Segoe UI"/>
          <w:i/>
          <w:iCs/>
        </w:rPr>
      </w:pPr>
      <w:bookmarkStart w:id="12" w:name="_Toc104297163"/>
      <w:bookmarkStart w:id="13" w:name="_Toc104877511"/>
      <w:r w:rsidRPr="00090680">
        <w:rPr>
          <w:rFonts w:cs="Segoe UI"/>
          <w:iCs/>
        </w:rPr>
        <w:t>Matériel et logiciel à disposition</w:t>
      </w:r>
      <w:bookmarkEnd w:id="12"/>
      <w:bookmarkEnd w:id="13"/>
    </w:p>
    <w:p w14:paraId="647DC40C" w14:textId="608E1CF7" w:rsidR="00205223" w:rsidRPr="00090680" w:rsidRDefault="00205223" w:rsidP="00272787">
      <w:pPr>
        <w:rPr>
          <w:rFonts w:cs="Segoe UI"/>
        </w:rPr>
      </w:pPr>
      <w:r>
        <w:t>Liste de matériel et de logiciel mis à disposition</w:t>
      </w:r>
    </w:p>
    <w:p w14:paraId="47D6FC11" w14:textId="77777777" w:rsidR="00205223" w:rsidRPr="00272787" w:rsidRDefault="00205223" w:rsidP="00EB6527">
      <w:pPr>
        <w:pStyle w:val="Paragraphedeliste"/>
        <w:numPr>
          <w:ilvl w:val="0"/>
          <w:numId w:val="14"/>
        </w:numPr>
      </w:pPr>
      <w:r w:rsidRPr="00272787">
        <w:t>1 ordinateur du CPNV</w:t>
      </w:r>
    </w:p>
    <w:p w14:paraId="1D90EDBF" w14:textId="77777777" w:rsidR="00205223" w:rsidRPr="00272787" w:rsidRDefault="00205223" w:rsidP="00EB6527">
      <w:pPr>
        <w:pStyle w:val="Paragraphedeliste"/>
        <w:numPr>
          <w:ilvl w:val="0"/>
          <w:numId w:val="14"/>
        </w:numPr>
      </w:pPr>
      <w:r w:rsidRPr="00272787">
        <w:t>Unity 2020</w:t>
      </w:r>
    </w:p>
    <w:p w14:paraId="5BFD7C7F" w14:textId="77777777" w:rsidR="00205223" w:rsidRPr="00272787" w:rsidRDefault="00205223" w:rsidP="00EB6527">
      <w:pPr>
        <w:pStyle w:val="Paragraphedeliste"/>
        <w:numPr>
          <w:ilvl w:val="0"/>
          <w:numId w:val="14"/>
        </w:numPr>
      </w:pPr>
      <w:r w:rsidRPr="00272787">
        <w:t>Visual Studio 2020</w:t>
      </w:r>
    </w:p>
    <w:p w14:paraId="269DF240" w14:textId="77777777" w:rsidR="00205223" w:rsidRPr="00272787" w:rsidRDefault="00205223" w:rsidP="00EB6527">
      <w:pPr>
        <w:pStyle w:val="Paragraphedeliste"/>
        <w:numPr>
          <w:ilvl w:val="0"/>
          <w:numId w:val="14"/>
        </w:numPr>
      </w:pPr>
      <w:r w:rsidRPr="00272787">
        <w:t>Visual Studio Code</w:t>
      </w:r>
    </w:p>
    <w:p w14:paraId="14633A20" w14:textId="1F5A73A2" w:rsidR="00205223" w:rsidRDefault="00205223" w:rsidP="00EB6527">
      <w:pPr>
        <w:pStyle w:val="Paragraphedeliste"/>
        <w:numPr>
          <w:ilvl w:val="0"/>
          <w:numId w:val="14"/>
        </w:numPr>
      </w:pPr>
      <w:r w:rsidRPr="00272787">
        <w:t>Suite office</w:t>
      </w:r>
    </w:p>
    <w:p w14:paraId="6C12D166" w14:textId="46FA2478" w:rsidR="00DA0495" w:rsidRDefault="00DA0495" w:rsidP="00DA0495">
      <w:pPr>
        <w:pStyle w:val="Paragraphedeliste"/>
      </w:pPr>
    </w:p>
    <w:p w14:paraId="0555E949" w14:textId="77777777" w:rsidR="00974373" w:rsidRPr="00272787" w:rsidRDefault="00974373" w:rsidP="00DA0495">
      <w:pPr>
        <w:pStyle w:val="Paragraphedeliste"/>
      </w:pPr>
    </w:p>
    <w:p w14:paraId="49D73BAD" w14:textId="45C0BEF1" w:rsidR="00DA0495" w:rsidRDefault="00DA0495" w:rsidP="00DA0495">
      <w:pPr>
        <w:pStyle w:val="Titre3"/>
        <w:ind w:left="0"/>
      </w:pPr>
      <w:bookmarkStart w:id="14" w:name="_Toc104877512"/>
      <w:r>
        <w:t>Matériel</w:t>
      </w:r>
      <w:bookmarkEnd w:id="14"/>
    </w:p>
    <w:p w14:paraId="61192CB2" w14:textId="77777777" w:rsidR="00DA0495" w:rsidRDefault="00DA0495" w:rsidP="00DA0495">
      <w:pPr>
        <w:pStyle w:val="Titre4"/>
      </w:pPr>
    </w:p>
    <w:p w14:paraId="1DD48221" w14:textId="77777777" w:rsidR="00DA0495" w:rsidRDefault="00DA0495" w:rsidP="00DA0495">
      <w:pPr>
        <w:pStyle w:val="Titre4"/>
      </w:pPr>
      <w:r>
        <w:t>Processeur</w:t>
      </w:r>
    </w:p>
    <w:p w14:paraId="7C91012E" w14:textId="77777777" w:rsidR="00DA0495" w:rsidRPr="00D0198A" w:rsidRDefault="00DA0495" w:rsidP="00DA0495">
      <w:pPr>
        <w:rPr>
          <w:lang w:val="it-IT"/>
        </w:rPr>
      </w:pPr>
      <w:r w:rsidRPr="00D0198A">
        <w:rPr>
          <w:lang w:val="it-IT"/>
        </w:rPr>
        <w:t>Intel(R) Core (TM) i7-6700 CPU @ 3.40GHz 3.41 GHz</w:t>
      </w:r>
    </w:p>
    <w:p w14:paraId="61E72FB4" w14:textId="77777777" w:rsidR="00DA0495" w:rsidRPr="005F4F6D" w:rsidRDefault="00DA0495" w:rsidP="00DA0495">
      <w:pPr>
        <w:pStyle w:val="Titre4"/>
        <w:rPr>
          <w:lang w:val="en-US"/>
        </w:rPr>
      </w:pPr>
      <w:r w:rsidRPr="005F4F6D">
        <w:rPr>
          <w:lang w:val="en-US"/>
        </w:rPr>
        <w:t>RAM</w:t>
      </w:r>
    </w:p>
    <w:p w14:paraId="7D1DFF1A" w14:textId="77777777" w:rsidR="00DA0495" w:rsidRPr="009F0EC7" w:rsidRDefault="00DA0495" w:rsidP="00DA0495">
      <w:pPr>
        <w:rPr>
          <w:lang w:val="en-US"/>
        </w:rPr>
      </w:pPr>
      <w:r w:rsidRPr="009F0EC7">
        <w:rPr>
          <w:lang w:val="en-US"/>
        </w:rPr>
        <w:t>16.0 Go</w:t>
      </w:r>
    </w:p>
    <w:p w14:paraId="02D08C2C" w14:textId="77777777" w:rsidR="00DA0495" w:rsidRPr="009F0EC7" w:rsidRDefault="00DA0495" w:rsidP="00DA0495">
      <w:pPr>
        <w:pStyle w:val="Titre4"/>
        <w:rPr>
          <w:lang w:val="en-US"/>
        </w:rPr>
      </w:pPr>
      <w:r w:rsidRPr="009F0EC7">
        <w:rPr>
          <w:lang w:val="en-US"/>
        </w:rPr>
        <w:t>OS</w:t>
      </w:r>
    </w:p>
    <w:p w14:paraId="159E340D" w14:textId="77777777" w:rsidR="00DA0495" w:rsidRDefault="00DA0495" w:rsidP="00DA0495">
      <w:pPr>
        <w:rPr>
          <w:lang w:val="en-US"/>
        </w:rPr>
      </w:pPr>
      <w:r w:rsidRPr="009F0EC7">
        <w:rPr>
          <w:lang w:val="en-US"/>
        </w:rPr>
        <w:t>Windows 10 Education 21H2 x64</w:t>
      </w:r>
    </w:p>
    <w:p w14:paraId="1609C991" w14:textId="10B570D3" w:rsidR="00925FA8" w:rsidRPr="00D0198A" w:rsidRDefault="00925FA8" w:rsidP="00205223">
      <w:pPr>
        <w:rPr>
          <w:rFonts w:cs="Segoe UI"/>
          <w:lang w:val="en-US"/>
        </w:rPr>
      </w:pPr>
    </w:p>
    <w:p w14:paraId="1BB606ED" w14:textId="77777777" w:rsidR="00BD4171" w:rsidRPr="00D0198A" w:rsidRDefault="00BD4171" w:rsidP="00205223">
      <w:pPr>
        <w:rPr>
          <w:rFonts w:cs="Segoe UI"/>
          <w:lang w:val="en-US"/>
        </w:rPr>
      </w:pPr>
    </w:p>
    <w:p w14:paraId="7105C31D" w14:textId="7A57BFD1" w:rsidR="00205223" w:rsidRPr="00205223" w:rsidRDefault="00917C05" w:rsidP="00205223">
      <w:pPr>
        <w:pStyle w:val="Titre2"/>
        <w:rPr>
          <w:rFonts w:cs="Segoe UI"/>
          <w:i/>
          <w:iCs/>
        </w:rPr>
      </w:pPr>
      <w:bookmarkStart w:id="15" w:name="_Toc104877513"/>
      <w:r w:rsidRPr="00090680">
        <w:rPr>
          <w:rFonts w:cs="Segoe UI"/>
          <w:iCs/>
        </w:rPr>
        <w:lastRenderedPageBreak/>
        <w:t>Prérequis</w:t>
      </w:r>
      <w:bookmarkEnd w:id="15"/>
    </w:p>
    <w:p w14:paraId="051B2E78" w14:textId="77777777" w:rsidR="00205223" w:rsidRPr="00090680" w:rsidRDefault="00205223" w:rsidP="009E0AD5">
      <w:pPr>
        <w:pStyle w:val="Paragraphedeliste"/>
        <w:numPr>
          <w:ilvl w:val="0"/>
          <w:numId w:val="8"/>
        </w:numPr>
        <w:rPr>
          <w:rFonts w:cs="Segoe UI"/>
        </w:rPr>
      </w:pPr>
      <w:r w:rsidRPr="00090680">
        <w:rPr>
          <w:rFonts w:cs="Segoe UI"/>
        </w:rPr>
        <w:t>Formation de base du CPNV</w:t>
      </w:r>
    </w:p>
    <w:p w14:paraId="7ED259AD" w14:textId="590BBDE1" w:rsidR="00205223" w:rsidRPr="00090680" w:rsidRDefault="00205223" w:rsidP="009E0AD5">
      <w:pPr>
        <w:pStyle w:val="Paragraphedeliste"/>
        <w:numPr>
          <w:ilvl w:val="0"/>
          <w:numId w:val="8"/>
        </w:numPr>
        <w:rPr>
          <w:rFonts w:cs="Segoe UI"/>
        </w:rPr>
      </w:pPr>
      <w:r w:rsidRPr="00090680">
        <w:rPr>
          <w:rFonts w:cs="Segoe UI"/>
        </w:rPr>
        <w:t>Connaissances en POO</w:t>
      </w:r>
      <w:r w:rsidR="00386D33">
        <w:rPr>
          <w:rFonts w:cs="Segoe UI"/>
        </w:rPr>
        <w:fldChar w:fldCharType="begin"/>
      </w:r>
      <w:r w:rsidR="00386D33">
        <w:instrText xml:space="preserve"> XE "</w:instrText>
      </w:r>
      <w:r w:rsidR="00386D33" w:rsidRPr="00A20C69">
        <w:rPr>
          <w:rFonts w:cs="Segoe UI"/>
        </w:rPr>
        <w:instrText>POO:</w:instrText>
      </w:r>
      <w:r w:rsidR="00386D33" w:rsidRPr="00A20C69">
        <w:instrText>Programmation orientée objet</w:instrText>
      </w:r>
      <w:r w:rsidR="00386D33">
        <w:instrText xml:space="preserve">" </w:instrText>
      </w:r>
      <w:r w:rsidR="00386D33">
        <w:rPr>
          <w:rFonts w:cs="Segoe UI"/>
        </w:rPr>
        <w:fldChar w:fldCharType="end"/>
      </w:r>
    </w:p>
    <w:p w14:paraId="66C748DE" w14:textId="0B78A094" w:rsidR="00205223" w:rsidRPr="003267F7" w:rsidRDefault="00205223" w:rsidP="009E0AD5">
      <w:pPr>
        <w:pStyle w:val="Paragraphedeliste"/>
        <w:numPr>
          <w:ilvl w:val="0"/>
          <w:numId w:val="8"/>
        </w:numPr>
        <w:rPr>
          <w:rFonts w:cs="Segoe UI"/>
          <w:szCs w:val="14"/>
        </w:rPr>
      </w:pPr>
      <w:r w:rsidRPr="00090680">
        <w:rPr>
          <w:rFonts w:cs="Segoe UI"/>
        </w:rPr>
        <w:t>Maitrise de Unity</w:t>
      </w:r>
      <w:r w:rsidR="00FE6105">
        <w:rPr>
          <w:rFonts w:cs="Segoe UI"/>
        </w:rPr>
        <w:fldChar w:fldCharType="begin"/>
      </w:r>
      <w:r w:rsidR="00FE6105">
        <w:instrText xml:space="preserve"> XE "</w:instrText>
      </w:r>
      <w:r w:rsidR="00FE6105" w:rsidRPr="001C173E">
        <w:rPr>
          <w:rFonts w:cs="Segoe UI"/>
        </w:rPr>
        <w:instrText>Unity:</w:instrText>
      </w:r>
      <w:r w:rsidR="00FE6105" w:rsidRPr="001C173E">
        <w:instrText>Moteur graphique de jeu</w:instrText>
      </w:r>
      <w:r w:rsidR="00FE6105">
        <w:instrText xml:space="preserve">" </w:instrText>
      </w:r>
      <w:r w:rsidR="00FE6105">
        <w:rPr>
          <w:rFonts w:cs="Segoe UI"/>
        </w:rPr>
        <w:fldChar w:fldCharType="end"/>
      </w:r>
    </w:p>
    <w:p w14:paraId="5D5AAE10" w14:textId="793BD66D" w:rsidR="00DA02C8" w:rsidRPr="00DA0495" w:rsidRDefault="003267F7" w:rsidP="007B2A41">
      <w:pPr>
        <w:pStyle w:val="Paragraphedeliste"/>
        <w:numPr>
          <w:ilvl w:val="0"/>
          <w:numId w:val="8"/>
        </w:numPr>
        <w:rPr>
          <w:rFonts w:cs="Segoe UI"/>
          <w:szCs w:val="14"/>
        </w:rPr>
      </w:pPr>
      <w:r>
        <w:rPr>
          <w:rFonts w:cs="Segoe UI"/>
        </w:rPr>
        <w:t xml:space="preserve">Maitrise de </w:t>
      </w:r>
      <w:r w:rsidRPr="003267F7">
        <w:rPr>
          <w:rFonts w:cs="Segoe UI"/>
        </w:rPr>
        <w:t>C#</w:t>
      </w:r>
      <w:r w:rsidR="00386D33">
        <w:rPr>
          <w:rFonts w:cs="Segoe UI"/>
        </w:rPr>
        <w:fldChar w:fldCharType="begin"/>
      </w:r>
      <w:r w:rsidR="00386D33">
        <w:instrText xml:space="preserve"> XE "</w:instrText>
      </w:r>
      <w:r w:rsidR="00386D33" w:rsidRPr="00645770">
        <w:rPr>
          <w:rFonts w:cs="Segoe UI"/>
        </w:rPr>
        <w:instrText>C#</w:instrText>
      </w:r>
      <w:r w:rsidR="00386D33">
        <w:instrText xml:space="preserve">" </w:instrText>
      </w:r>
      <w:r w:rsidR="00386D33">
        <w:rPr>
          <w:rFonts w:cs="Segoe UI"/>
        </w:rPr>
        <w:fldChar w:fldCharType="end"/>
      </w:r>
    </w:p>
    <w:p w14:paraId="3DF35D2F" w14:textId="26CBBE66" w:rsidR="007B2A41" w:rsidRPr="00E72D23" w:rsidRDefault="007B2A41" w:rsidP="00E72D23">
      <w:pPr>
        <w:pStyle w:val="Titre2"/>
        <w:rPr>
          <w:rFonts w:cs="Segoe UI"/>
          <w:i/>
          <w:iCs/>
        </w:rPr>
      </w:pPr>
      <w:bookmarkStart w:id="16" w:name="_Toc104297162"/>
      <w:bookmarkStart w:id="17" w:name="_Toc104877514"/>
      <w:r w:rsidRPr="00090680">
        <w:rPr>
          <w:rFonts w:cs="Segoe UI"/>
          <w:iCs/>
        </w:rPr>
        <w:t>Objectifs</w:t>
      </w:r>
      <w:bookmarkEnd w:id="16"/>
      <w:bookmarkEnd w:id="17"/>
    </w:p>
    <w:p w14:paraId="3C4A9E07" w14:textId="77777777" w:rsidR="007B2A41" w:rsidRDefault="007B2A41" w:rsidP="00DA02C8">
      <w:r w:rsidRPr="004F720B">
        <w:t>Ce chapitre énumère les objectifs du projet. L'atteinte ou non de ceux-ci devra pou</w:t>
      </w:r>
      <w:r>
        <w:t xml:space="preserve">voir être contrôlée à la fin du </w:t>
      </w:r>
      <w:r w:rsidRPr="004F720B">
        <w:t>projet. Les objectifs pourront éventuellement être revus après l'analyse.</w:t>
      </w:r>
    </w:p>
    <w:p w14:paraId="159D571A" w14:textId="77777777" w:rsidR="007B2A41" w:rsidRPr="004F720B" w:rsidRDefault="007B2A41" w:rsidP="00DA02C8"/>
    <w:p w14:paraId="50232AC7" w14:textId="77777777" w:rsidR="007B2A41" w:rsidRDefault="007B2A41" w:rsidP="00DA02C8">
      <w:r w:rsidRPr="004F720B">
        <w:t>Ces éléments peuvent être repris des spécifications de départ.</w:t>
      </w:r>
    </w:p>
    <w:p w14:paraId="702D062E" w14:textId="77777777" w:rsidR="007B2A41" w:rsidRPr="004F720B" w:rsidRDefault="007B2A41" w:rsidP="00DA02C8"/>
    <w:p w14:paraId="0A531683" w14:textId="77777777" w:rsidR="007B2A41" w:rsidRPr="00090680" w:rsidRDefault="007B2A41" w:rsidP="00DA02C8">
      <w:r>
        <w:t>Les objectifs du projet étant :</w:t>
      </w:r>
    </w:p>
    <w:p w14:paraId="3093668C" w14:textId="77777777" w:rsidR="007B2A41" w:rsidRPr="00090680" w:rsidRDefault="007B2A41" w:rsidP="007B2A41">
      <w:pPr>
        <w:pStyle w:val="Default"/>
        <w:rPr>
          <w:rFonts w:ascii="Segoe UI" w:hAnsi="Segoe UI" w:cs="Segoe UI"/>
        </w:rPr>
      </w:pPr>
      <w:r w:rsidRPr="00090680">
        <w:rPr>
          <w:rFonts w:ascii="Segoe UI" w:hAnsi="Segoe UI" w:cs="Segoe UI"/>
        </w:rPr>
        <w:t xml:space="preserve"> </w:t>
      </w:r>
    </w:p>
    <w:p w14:paraId="21D1E33A"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Différentes zones de pêches</w:t>
      </w:r>
    </w:p>
    <w:p w14:paraId="0C06DDCC" w14:textId="704D2A59" w:rsidR="007B2A41" w:rsidRPr="00090680" w:rsidRDefault="007B2A41" w:rsidP="009E0AD5">
      <w:pPr>
        <w:pStyle w:val="Default"/>
        <w:numPr>
          <w:ilvl w:val="0"/>
          <w:numId w:val="7"/>
        </w:numPr>
        <w:rPr>
          <w:rFonts w:ascii="Segoe UI" w:hAnsi="Segoe UI" w:cs="Segoe UI"/>
        </w:rPr>
      </w:pPr>
      <w:r w:rsidRPr="00090680">
        <w:rPr>
          <w:rFonts w:ascii="Segoe UI" w:hAnsi="Segoe UI" w:cs="Segoe UI"/>
        </w:rPr>
        <w:t>Le joueur doit</w:t>
      </w:r>
      <w:r w:rsidR="008E460A">
        <w:rPr>
          <w:rFonts w:ascii="Segoe UI" w:hAnsi="Segoe UI" w:cs="Segoe UI"/>
        </w:rPr>
        <w:t xml:space="preserve"> pouvoir</w:t>
      </w:r>
      <w:r w:rsidRPr="00090680">
        <w:rPr>
          <w:rFonts w:ascii="Segoe UI" w:hAnsi="Segoe UI" w:cs="Segoe UI"/>
        </w:rPr>
        <w:t xml:space="preserve"> payer certaines zones de pêches pour y accéder</w:t>
      </w:r>
    </w:p>
    <w:p w14:paraId="7E7797A6" w14:textId="77777777" w:rsidR="007B2A41" w:rsidRPr="00090680" w:rsidRDefault="007B2A41" w:rsidP="007B2A41">
      <w:pPr>
        <w:pStyle w:val="Default"/>
        <w:ind w:left="1440"/>
        <w:rPr>
          <w:rFonts w:ascii="Segoe UI" w:hAnsi="Segoe UI" w:cs="Segoe UI"/>
        </w:rPr>
      </w:pPr>
    </w:p>
    <w:p w14:paraId="4D01B284"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pêche</w:t>
      </w:r>
    </w:p>
    <w:p w14:paraId="552A4B7E"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Quand un poisson est pêché, le moment où il a été pêché est indiqué sur le poisson</w:t>
      </w:r>
    </w:p>
    <w:p w14:paraId="529EFCEF"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Chaque poisson pêché aura un âge et une taille aléatoire</w:t>
      </w:r>
    </w:p>
    <w:p w14:paraId="385A46B3"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La possibilité de relâcher un poisson</w:t>
      </w:r>
    </w:p>
    <w:p w14:paraId="12B03E67" w14:textId="77777777" w:rsidR="007B2A41" w:rsidRPr="00090680" w:rsidRDefault="007B2A41" w:rsidP="007B2A41">
      <w:pPr>
        <w:pStyle w:val="Default"/>
        <w:ind w:left="1440"/>
        <w:rPr>
          <w:rFonts w:ascii="Segoe UI" w:hAnsi="Segoe UI" w:cs="Segoe UI"/>
        </w:rPr>
      </w:pPr>
    </w:p>
    <w:p w14:paraId="0E56A021" w14:textId="31F8117F" w:rsidR="007B2A41" w:rsidRDefault="007B2A41" w:rsidP="009E0AD5">
      <w:pPr>
        <w:pStyle w:val="Default"/>
        <w:numPr>
          <w:ilvl w:val="0"/>
          <w:numId w:val="4"/>
        </w:numPr>
        <w:rPr>
          <w:rFonts w:ascii="Segoe UI" w:hAnsi="Segoe UI" w:cs="Segoe UI"/>
        </w:rPr>
      </w:pPr>
      <w:r w:rsidRPr="00090680">
        <w:rPr>
          <w:rFonts w:ascii="Segoe UI" w:hAnsi="Segoe UI" w:cs="Segoe UI"/>
        </w:rPr>
        <w:t>5 espèces de poissons différentes</w:t>
      </w:r>
    </w:p>
    <w:p w14:paraId="14C40636" w14:textId="77777777" w:rsidR="00F84780" w:rsidRPr="00090680" w:rsidRDefault="00F84780" w:rsidP="00F84780">
      <w:pPr>
        <w:pStyle w:val="Default"/>
        <w:ind w:left="720"/>
        <w:rPr>
          <w:rFonts w:ascii="Segoe UI" w:hAnsi="Segoe UI" w:cs="Segoe UI"/>
        </w:rPr>
      </w:pPr>
    </w:p>
    <w:p w14:paraId="2C49D9FF"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 xml:space="preserve">Un inventaire </w:t>
      </w:r>
    </w:p>
    <w:p w14:paraId="283CD478"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pêché devra être mis dans un inventaire. L’inventaire pourra être consulté à n’importe quel moment</w:t>
      </w:r>
    </w:p>
    <w:p w14:paraId="6ED2F1A0" w14:textId="77777777" w:rsidR="00E72D23" w:rsidRPr="00090680" w:rsidRDefault="00E72D23" w:rsidP="007B2A41">
      <w:pPr>
        <w:pStyle w:val="Default"/>
        <w:rPr>
          <w:rFonts w:ascii="Segoe UI" w:hAnsi="Segoe UI" w:cs="Segoe UI"/>
        </w:rPr>
      </w:pPr>
    </w:p>
    <w:p w14:paraId="32A5E67C"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Système d’économie</w:t>
      </w:r>
    </w:p>
    <w:p w14:paraId="2187E8F5"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Le joueur possédera un compteur qui donnera l’état actuel de son argent</w:t>
      </w:r>
    </w:p>
    <w:p w14:paraId="7600C489" w14:textId="77777777" w:rsidR="007B2A41" w:rsidRPr="00090680" w:rsidRDefault="007B2A41" w:rsidP="007B2A41">
      <w:pPr>
        <w:pStyle w:val="Default"/>
        <w:rPr>
          <w:rFonts w:ascii="Segoe UI" w:hAnsi="Segoe UI" w:cs="Segoe UI"/>
        </w:rPr>
      </w:pPr>
    </w:p>
    <w:p w14:paraId="1680AB31"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Vente</w:t>
      </w:r>
    </w:p>
    <w:p w14:paraId="61342E2C"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pourra être vendu</w:t>
      </w:r>
    </w:p>
    <w:p w14:paraId="29DC30BE"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 xml:space="preserve">SI un poisson vendu est trop jeune ou trop petit, le joueur devra payer une amende </w:t>
      </w:r>
    </w:p>
    <w:p w14:paraId="7F46ABEE" w14:textId="77777777" w:rsidR="007B2A41" w:rsidRPr="00090680" w:rsidRDefault="007B2A41" w:rsidP="007B2A41">
      <w:pPr>
        <w:pStyle w:val="Default"/>
        <w:ind w:left="708"/>
        <w:rPr>
          <w:rFonts w:ascii="Segoe UI" w:hAnsi="Segoe UI" w:cs="Segoe UI"/>
          <w:sz w:val="22"/>
          <w:szCs w:val="22"/>
        </w:rPr>
      </w:pPr>
    </w:p>
    <w:p w14:paraId="553ED188" w14:textId="77777777" w:rsidR="007B2A41" w:rsidRPr="00090680" w:rsidRDefault="007B2A41" w:rsidP="009E0AD5">
      <w:pPr>
        <w:pStyle w:val="Default"/>
        <w:numPr>
          <w:ilvl w:val="0"/>
          <w:numId w:val="4"/>
        </w:numPr>
        <w:rPr>
          <w:rFonts w:ascii="Segoe UI" w:hAnsi="Segoe UI" w:cs="Segoe UI"/>
          <w:sz w:val="22"/>
          <w:szCs w:val="22"/>
        </w:rPr>
      </w:pPr>
      <w:r w:rsidRPr="00090680">
        <w:rPr>
          <w:rFonts w:ascii="Segoe UI" w:hAnsi="Segoe UI" w:cs="Segoe UI"/>
          <w:sz w:val="22"/>
          <w:szCs w:val="22"/>
        </w:rPr>
        <w:t xml:space="preserve">Chaine de froid </w:t>
      </w:r>
    </w:p>
    <w:p w14:paraId="182E46DA" w14:textId="2E630FC6" w:rsidR="00DA0495" w:rsidRPr="000F6704" w:rsidRDefault="007B2A41" w:rsidP="007B2A41">
      <w:pPr>
        <w:pStyle w:val="Default"/>
        <w:numPr>
          <w:ilvl w:val="0"/>
          <w:numId w:val="9"/>
        </w:numPr>
        <w:rPr>
          <w:rFonts w:ascii="Segoe UI" w:hAnsi="Segoe UI" w:cs="Segoe UI"/>
          <w:sz w:val="22"/>
          <w:szCs w:val="22"/>
        </w:rPr>
      </w:pPr>
      <w:r w:rsidRPr="00090680">
        <w:rPr>
          <w:rFonts w:ascii="Segoe UI" w:hAnsi="Segoe UI" w:cs="Segoe UI"/>
          <w:sz w:val="22"/>
          <w:szCs w:val="22"/>
        </w:rPr>
        <w:t xml:space="preserve">Le moment où le poisson a été péché est indiqué sur le poisson. Dépassé un certain moment le poisson devra être jeté, sinon le joueur recevra une amende </w:t>
      </w:r>
    </w:p>
    <w:p w14:paraId="402E287E" w14:textId="77777777" w:rsidR="00EB6527" w:rsidRPr="00090680" w:rsidRDefault="00EB6527" w:rsidP="007B2A41">
      <w:pPr>
        <w:rPr>
          <w:rFonts w:cs="Segoe UI"/>
          <w:szCs w:val="14"/>
        </w:rPr>
      </w:pPr>
    </w:p>
    <w:p w14:paraId="6F699FF8" w14:textId="09ECA588" w:rsidR="007B2A41" w:rsidRDefault="007B2A41" w:rsidP="007B2A41">
      <w:pPr>
        <w:pStyle w:val="Titre2"/>
        <w:rPr>
          <w:rFonts w:cs="Segoe UI"/>
          <w:iCs/>
        </w:rPr>
      </w:pPr>
      <w:bookmarkStart w:id="18" w:name="_Toc104297165"/>
      <w:bookmarkStart w:id="19" w:name="_Toc104877515"/>
      <w:r w:rsidRPr="00090680">
        <w:rPr>
          <w:rFonts w:cs="Segoe UI"/>
          <w:iCs/>
        </w:rPr>
        <w:t>Planification initiale</w:t>
      </w:r>
      <w:bookmarkEnd w:id="18"/>
      <w:bookmarkEnd w:id="19"/>
    </w:p>
    <w:p w14:paraId="5696F985" w14:textId="77777777" w:rsidR="00EB6527" w:rsidRPr="00EB6527" w:rsidRDefault="00EB6527" w:rsidP="00EB6527"/>
    <w:p w14:paraId="16458A23" w14:textId="77777777" w:rsidR="001E6620" w:rsidRPr="001E6620" w:rsidRDefault="001E6620" w:rsidP="001E6620"/>
    <w:p w14:paraId="422AD565" w14:textId="59CD7440" w:rsidR="007B2A41" w:rsidRPr="00090680" w:rsidRDefault="00A25F9A" w:rsidP="007B2A41">
      <w:pPr>
        <w:keepNext/>
      </w:pPr>
      <w:r w:rsidRPr="00090680">
        <w:rPr>
          <w:rFonts w:cs="Segoe UI"/>
          <w:noProof/>
          <w:szCs w:val="14"/>
          <w:lang w:val="fr-CH" w:eastAsia="fr-CH"/>
        </w:rPr>
        <w:drawing>
          <wp:anchor distT="0" distB="0" distL="114300" distR="114300" simplePos="0" relativeHeight="251677696" behindDoc="0" locked="0" layoutInCell="1" allowOverlap="1" wp14:anchorId="4FC6AC5B" wp14:editId="3326E6FC">
            <wp:simplePos x="0" y="0"/>
            <wp:positionH relativeFrom="column">
              <wp:posOffset>85090</wp:posOffset>
            </wp:positionH>
            <wp:positionV relativeFrom="paragraph">
              <wp:posOffset>194310</wp:posOffset>
            </wp:positionV>
            <wp:extent cx="5749290" cy="2881630"/>
            <wp:effectExtent l="0" t="0" r="3810" b="0"/>
            <wp:wrapThrough wrapText="bothSides">
              <wp:wrapPolygon edited="0">
                <wp:start x="0" y="0"/>
                <wp:lineTo x="0" y="21419"/>
                <wp:lineTo x="21543" y="21419"/>
                <wp:lineTo x="21543" y="0"/>
                <wp:lineTo x="0" y="0"/>
              </wp:wrapPolygon>
            </wp:wrapThrough>
            <wp:docPr id="8" name="Image 8" descr="C:\Users\Kevin.Gacon\AppData\Local\Microsoft\Windows\INetCache\Content.Word\Fishermen - Planification initiale - K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Gacon\AppData\Local\Microsoft\Windows\INetCache\Content.Word\Fishermen - Planification initiale - KGN-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834" b="22298"/>
                    <a:stretch/>
                  </pic:blipFill>
                  <pic:spPr bwMode="auto">
                    <a:xfrm>
                      <a:off x="0" y="0"/>
                      <a:ext cx="5749290" cy="2881630"/>
                    </a:xfrm>
                    <a:prstGeom prst="rect">
                      <a:avLst/>
                    </a:prstGeom>
                    <a:noFill/>
                    <a:ln>
                      <a:noFill/>
                    </a:ln>
                    <a:extLst>
                      <a:ext uri="{53640926-AAD7-44D8-BBD7-CCE9431645EC}">
                        <a14:shadowObscured xmlns:a14="http://schemas.microsoft.com/office/drawing/2010/main"/>
                      </a:ext>
                    </a:extLst>
                  </pic:spPr>
                </pic:pic>
              </a:graphicData>
            </a:graphic>
          </wp:anchor>
        </w:drawing>
      </w:r>
    </w:p>
    <w:p w14:paraId="0049578A" w14:textId="77169FED" w:rsidR="007B2A41" w:rsidRDefault="007B2A41" w:rsidP="007B2A41">
      <w:pPr>
        <w:pStyle w:val="Lgende"/>
      </w:pPr>
      <w:r w:rsidRPr="00090680">
        <w:rPr>
          <w:rFonts w:cs="Segoe UI"/>
          <w:szCs w:val="14"/>
        </w:rPr>
        <w:fldChar w:fldCharType="begin"/>
      </w:r>
      <w:r w:rsidRPr="00090680">
        <w:rPr>
          <w:rFonts w:cs="Segoe UI"/>
          <w:szCs w:val="14"/>
        </w:rPr>
        <w:instrText xml:space="preserve"> SEQ Figure \* ARABIC </w:instrText>
      </w:r>
      <w:r w:rsidRPr="00090680">
        <w:rPr>
          <w:rFonts w:cs="Segoe UI"/>
          <w:szCs w:val="14"/>
        </w:rPr>
        <w:fldChar w:fldCharType="separate"/>
      </w:r>
      <w:bookmarkStart w:id="20" w:name="_Toc104840080"/>
      <w:r w:rsidR="002D361E">
        <w:rPr>
          <w:rFonts w:cs="Segoe UI"/>
          <w:noProof/>
          <w:szCs w:val="14"/>
        </w:rPr>
        <w:t>1</w:t>
      </w:r>
      <w:r w:rsidRPr="00090680">
        <w:rPr>
          <w:rFonts w:cs="Segoe UI"/>
          <w:szCs w:val="14"/>
        </w:rPr>
        <w:fldChar w:fldCharType="end"/>
      </w:r>
      <w:r w:rsidRPr="00090680">
        <w:t xml:space="preserve"> : Planification initiale</w:t>
      </w:r>
      <w:bookmarkEnd w:id="20"/>
    </w:p>
    <w:p w14:paraId="7A229246" w14:textId="77777777" w:rsidR="00A25F9A" w:rsidRDefault="00A25F9A" w:rsidP="007B2A41">
      <w:pPr>
        <w:pStyle w:val="Lgende"/>
      </w:pPr>
    </w:p>
    <w:p w14:paraId="18B0066D" w14:textId="7DF6CC44" w:rsidR="007B2A41" w:rsidRPr="00EF18F3" w:rsidRDefault="007B2A41" w:rsidP="007B2A41">
      <w:r>
        <w:t xml:space="preserve">La première section contient la planification et l’analyse du projet, il regroupe toute la partie de création de diagramme, maquettes et des réflexions sur la création du projet. </w:t>
      </w:r>
    </w:p>
    <w:p w14:paraId="33F34D68" w14:textId="77777777" w:rsidR="007B2A41" w:rsidRDefault="007B2A41" w:rsidP="007B2A41"/>
    <w:p w14:paraId="17ED4D68" w14:textId="4EB855E9" w:rsidR="007B2A41" w:rsidRDefault="007B2A41" w:rsidP="007B2A41">
      <w:r>
        <w:t xml:space="preserve">La deuxième section, regroupe la partie réalisation, c’est à ce moment que le projet en lui-même sera réalisé </w:t>
      </w:r>
    </w:p>
    <w:p w14:paraId="05BF446F" w14:textId="7DEDF52D" w:rsidR="007B2A41" w:rsidRDefault="007B2A41" w:rsidP="007B2A41"/>
    <w:p w14:paraId="15B10BE7" w14:textId="671C450B" w:rsidR="007B2A41" w:rsidRDefault="007B2A41" w:rsidP="007B2A41">
      <w:r>
        <w:t>La dernière partie est la documentation. Il sera réalisé tout au long du projet.</w:t>
      </w:r>
    </w:p>
    <w:p w14:paraId="44224B86" w14:textId="015935FA" w:rsidR="007B2A41" w:rsidRDefault="007B2A41" w:rsidP="007B2A41"/>
    <w:p w14:paraId="56787ABB" w14:textId="670939A4" w:rsidR="00A25F9A" w:rsidRDefault="00A25F9A" w:rsidP="007B2A41"/>
    <w:p w14:paraId="67F5287C" w14:textId="441299F1" w:rsidR="00A25F9A" w:rsidRDefault="00A25F9A" w:rsidP="007B2A41"/>
    <w:p w14:paraId="18A8917D" w14:textId="45D76757" w:rsidR="00A25F9A" w:rsidRDefault="00A25F9A" w:rsidP="007B2A41"/>
    <w:p w14:paraId="73A45D6D" w14:textId="09463C20" w:rsidR="00A25F9A" w:rsidRDefault="00A25F9A" w:rsidP="007B2A41"/>
    <w:p w14:paraId="667D4D59" w14:textId="3AAB6944" w:rsidR="00A25F9A" w:rsidRDefault="00A25F9A" w:rsidP="007B2A41"/>
    <w:p w14:paraId="5CF231DD" w14:textId="75DB7799" w:rsidR="00A25F9A" w:rsidRDefault="00A25F9A" w:rsidP="007B2A41"/>
    <w:p w14:paraId="69D15334" w14:textId="0472B33A" w:rsidR="00A25F9A" w:rsidRPr="00EF18F3" w:rsidRDefault="00A25F9A" w:rsidP="007B2A41"/>
    <w:p w14:paraId="72B82CC4" w14:textId="5FB7F061" w:rsidR="007B2A41" w:rsidRDefault="00732239" w:rsidP="007B2A41">
      <w:pPr>
        <w:pStyle w:val="Titre2"/>
        <w:rPr>
          <w:rFonts w:cs="Segoe UI"/>
          <w:iCs/>
        </w:rPr>
      </w:pPr>
      <w:bookmarkStart w:id="21" w:name="_Toc104877516"/>
      <w:r w:rsidRPr="00090680">
        <w:rPr>
          <w:rFonts w:cs="Segoe UI"/>
          <w:iCs/>
        </w:rPr>
        <w:lastRenderedPageBreak/>
        <w:t>Planification détaillée</w:t>
      </w:r>
      <w:bookmarkEnd w:id="21"/>
    </w:p>
    <w:p w14:paraId="2E8D9ADF" w14:textId="77777777" w:rsidR="003F730C" w:rsidRPr="003F730C" w:rsidRDefault="003F730C" w:rsidP="003F730C"/>
    <w:p w14:paraId="3C03DDA1" w14:textId="77777777" w:rsidR="00D80FAF" w:rsidRPr="00D80FAF" w:rsidRDefault="00D80FAF" w:rsidP="00D80FAF"/>
    <w:p w14:paraId="1E9A5A49" w14:textId="1DAEA1DD" w:rsidR="007B2A41" w:rsidRPr="00090680" w:rsidRDefault="00A25F9A" w:rsidP="007B2A41">
      <w:pPr>
        <w:rPr>
          <w:rFonts w:cs="Segoe UI"/>
          <w:szCs w:val="14"/>
        </w:rPr>
      </w:pPr>
      <w:r>
        <w:rPr>
          <w:noProof/>
          <w:lang w:val="fr-CH" w:eastAsia="fr-CH"/>
        </w:rPr>
        <mc:AlternateContent>
          <mc:Choice Requires="wps">
            <w:drawing>
              <wp:anchor distT="0" distB="0" distL="114300" distR="114300" simplePos="0" relativeHeight="251680768" behindDoc="0" locked="0" layoutInCell="1" allowOverlap="1" wp14:anchorId="4F844B8A" wp14:editId="2BE4E41B">
                <wp:simplePos x="0" y="0"/>
                <wp:positionH relativeFrom="column">
                  <wp:posOffset>45720</wp:posOffset>
                </wp:positionH>
                <wp:positionV relativeFrom="paragraph">
                  <wp:posOffset>3783965</wp:posOffset>
                </wp:positionV>
                <wp:extent cx="60960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2921ED7" w14:textId="638E1F16" w:rsidR="002D361E" w:rsidRPr="007451EE" w:rsidRDefault="002D361E"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2" w:name="_Toc104840081"/>
                            <w:r>
                              <w:rPr>
                                <w:rFonts w:cs="Segoe UI"/>
                                <w:iCs w:val="0"/>
                                <w:noProof/>
                              </w:rPr>
                              <w:t>2</w:t>
                            </w:r>
                            <w:r>
                              <w:rPr>
                                <w:rFonts w:cs="Segoe UI"/>
                                <w:iCs w:val="0"/>
                                <w:noProof/>
                              </w:rPr>
                              <w:fldChar w:fldCharType="end"/>
                            </w:r>
                            <w:r>
                              <w:t xml:space="preserve"> : </w:t>
                            </w:r>
                            <w:r w:rsidRPr="0098088C">
                              <w:t>Planification détaillée semaine 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44B8A" id="_x0000_t202" coordsize="21600,21600" o:spt="202" path="m,l,21600r21600,l21600,xe">
                <v:stroke joinstyle="miter"/>
                <v:path gradientshapeok="t" o:connecttype="rect"/>
              </v:shapetype>
              <v:shape id="Zone de texte 18" o:spid="_x0000_s1026" type="#_x0000_t202" style="position:absolute;margin-left:3.6pt;margin-top:297.95pt;width:4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" stroked="f">
                <v:textbox style="mso-fit-shape-to-text:t" inset="0,0,0,0">
                  <w:txbxContent>
                    <w:p w14:paraId="32921ED7" w14:textId="638E1F16" w:rsidR="002D361E" w:rsidRPr="007451EE" w:rsidRDefault="002D361E"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3" w:name="_Toc104840081"/>
                      <w:r>
                        <w:rPr>
                          <w:rFonts w:cs="Segoe UI"/>
                          <w:iCs w:val="0"/>
                          <w:noProof/>
                        </w:rPr>
                        <w:t>2</w:t>
                      </w:r>
                      <w:r>
                        <w:rPr>
                          <w:rFonts w:cs="Segoe UI"/>
                          <w:iCs w:val="0"/>
                          <w:noProof/>
                        </w:rPr>
                        <w:fldChar w:fldCharType="end"/>
                      </w:r>
                      <w:r>
                        <w:t xml:space="preserve"> : </w:t>
                      </w:r>
                      <w:r w:rsidRPr="0098088C">
                        <w:t>Planification détaillée semaine 1</w:t>
                      </w:r>
                      <w:bookmarkEnd w:id="23"/>
                    </w:p>
                  </w:txbxContent>
                </v:textbox>
              </v:shape>
            </w:pict>
          </mc:Fallback>
        </mc:AlternateContent>
      </w:r>
      <w:r>
        <w:rPr>
          <w:rFonts w:cs="Segoe UI"/>
          <w:iCs/>
          <w:noProof/>
          <w:lang w:val="fr-CH" w:eastAsia="fr-CH"/>
        </w:rPr>
        <w:drawing>
          <wp:anchor distT="0" distB="0" distL="114300" distR="114300" simplePos="0" relativeHeight="251678720" behindDoc="0" locked="0" layoutInCell="1" allowOverlap="1" wp14:anchorId="0C884F27" wp14:editId="08F33C86">
            <wp:simplePos x="0" y="0"/>
            <wp:positionH relativeFrom="column">
              <wp:posOffset>45720</wp:posOffset>
            </wp:positionH>
            <wp:positionV relativeFrom="paragraph">
              <wp:posOffset>53975</wp:posOffset>
            </wp:positionV>
            <wp:extent cx="6096000" cy="36728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672840"/>
                    </a:xfrm>
                    <a:prstGeom prst="rect">
                      <a:avLst/>
                    </a:prstGeom>
                    <a:noFill/>
                    <a:ln>
                      <a:noFill/>
                    </a:ln>
                  </pic:spPr>
                </pic:pic>
              </a:graphicData>
            </a:graphic>
          </wp:anchor>
        </w:drawing>
      </w:r>
    </w:p>
    <w:p w14:paraId="22865865" w14:textId="77777777" w:rsidR="007B2A41" w:rsidRPr="00090680" w:rsidRDefault="007B2A41" w:rsidP="007B2A41">
      <w:pPr>
        <w:rPr>
          <w:rFonts w:cs="Segoe UI"/>
          <w:szCs w:val="14"/>
        </w:rPr>
      </w:pPr>
    </w:p>
    <w:p w14:paraId="16F9E52C" w14:textId="023A7EA7" w:rsidR="007B2A41" w:rsidRPr="00090680" w:rsidRDefault="007B2A41" w:rsidP="007B2A41">
      <w:pPr>
        <w:rPr>
          <w:rFonts w:cs="Segoe UI"/>
          <w:szCs w:val="14"/>
        </w:rPr>
      </w:pPr>
    </w:p>
    <w:p w14:paraId="0BD99198" w14:textId="77777777" w:rsidR="007B2A41" w:rsidRPr="00090680" w:rsidRDefault="007B2A41" w:rsidP="007B2A41">
      <w:pPr>
        <w:rPr>
          <w:rFonts w:cs="Segoe UI"/>
          <w:szCs w:val="14"/>
        </w:rPr>
      </w:pPr>
    </w:p>
    <w:p w14:paraId="34B32812" w14:textId="6C99C961" w:rsidR="007B2A41" w:rsidRPr="00090680" w:rsidRDefault="007B2A41" w:rsidP="007B2A41">
      <w:pPr>
        <w:rPr>
          <w:rFonts w:cs="Segoe UI"/>
          <w:szCs w:val="14"/>
        </w:rPr>
      </w:pPr>
    </w:p>
    <w:p w14:paraId="581508B0" w14:textId="77777777" w:rsidR="007B2A41" w:rsidRPr="00090680" w:rsidRDefault="007B2A41" w:rsidP="007B2A41">
      <w:pPr>
        <w:rPr>
          <w:rFonts w:cs="Segoe UI"/>
          <w:szCs w:val="14"/>
        </w:rPr>
      </w:pPr>
    </w:p>
    <w:p w14:paraId="39FB3316" w14:textId="3EE6D813" w:rsidR="007B2A41" w:rsidRPr="00090680" w:rsidRDefault="007B2A41" w:rsidP="007B2A41">
      <w:pPr>
        <w:rPr>
          <w:rFonts w:cs="Segoe UI"/>
          <w:szCs w:val="14"/>
        </w:rPr>
      </w:pPr>
    </w:p>
    <w:p w14:paraId="74E3A316" w14:textId="77777777" w:rsidR="007B2A41" w:rsidRPr="00090680" w:rsidRDefault="007B2A41" w:rsidP="007B2A41">
      <w:pPr>
        <w:rPr>
          <w:rFonts w:cs="Segoe UI"/>
          <w:szCs w:val="14"/>
        </w:rPr>
      </w:pPr>
    </w:p>
    <w:p w14:paraId="5BF489DD" w14:textId="53DD0312" w:rsidR="007B2A41" w:rsidRPr="00090680" w:rsidRDefault="007B2A41" w:rsidP="007B2A41">
      <w:pPr>
        <w:rPr>
          <w:rFonts w:cs="Segoe UI"/>
          <w:szCs w:val="14"/>
        </w:rPr>
      </w:pPr>
    </w:p>
    <w:p w14:paraId="4F59BB53" w14:textId="77777777" w:rsidR="007B2A41" w:rsidRPr="00090680" w:rsidRDefault="007B2A41" w:rsidP="007B2A41">
      <w:pPr>
        <w:rPr>
          <w:rFonts w:cs="Segoe UI"/>
          <w:szCs w:val="14"/>
        </w:rPr>
      </w:pPr>
    </w:p>
    <w:p w14:paraId="40744967" w14:textId="77777777" w:rsidR="007B2A41" w:rsidRPr="00090680" w:rsidRDefault="007B2A41" w:rsidP="007B2A41">
      <w:pPr>
        <w:rPr>
          <w:rFonts w:cs="Segoe UI"/>
          <w:szCs w:val="14"/>
        </w:rPr>
      </w:pPr>
    </w:p>
    <w:p w14:paraId="4830BD9F" w14:textId="4582C13F" w:rsidR="007B2A41" w:rsidRPr="00090680" w:rsidRDefault="007B2A41" w:rsidP="007B2A41">
      <w:pPr>
        <w:rPr>
          <w:rFonts w:cs="Segoe UI"/>
          <w:szCs w:val="14"/>
        </w:rPr>
      </w:pPr>
    </w:p>
    <w:p w14:paraId="10E7685D" w14:textId="24A09F98" w:rsidR="007B2A41" w:rsidRPr="00090680" w:rsidRDefault="007B2A41" w:rsidP="007B2A41">
      <w:pPr>
        <w:rPr>
          <w:rFonts w:cs="Segoe UI"/>
          <w:szCs w:val="14"/>
        </w:rPr>
      </w:pPr>
    </w:p>
    <w:p w14:paraId="189B64F8" w14:textId="12C87F03" w:rsidR="007B2A41" w:rsidRPr="00090680" w:rsidRDefault="007B2A41" w:rsidP="007B2A41">
      <w:pPr>
        <w:rPr>
          <w:rFonts w:cs="Segoe UI"/>
          <w:szCs w:val="14"/>
        </w:rPr>
      </w:pPr>
    </w:p>
    <w:p w14:paraId="1C7D45E1" w14:textId="77777777" w:rsidR="007B2A41" w:rsidRPr="00090680" w:rsidRDefault="007B2A41" w:rsidP="007B2A41">
      <w:pPr>
        <w:rPr>
          <w:rFonts w:cs="Segoe UI"/>
          <w:szCs w:val="14"/>
        </w:rPr>
      </w:pPr>
    </w:p>
    <w:p w14:paraId="0CEE7CAB" w14:textId="77777777" w:rsidR="007B2A41" w:rsidRPr="00090680" w:rsidRDefault="007B2A41" w:rsidP="007B2A41">
      <w:pPr>
        <w:rPr>
          <w:rFonts w:cs="Segoe UI"/>
          <w:szCs w:val="14"/>
        </w:rPr>
      </w:pPr>
    </w:p>
    <w:p w14:paraId="36A275E6" w14:textId="77777777" w:rsidR="001518CA" w:rsidRDefault="001518CA" w:rsidP="007B2A41">
      <w:pPr>
        <w:rPr>
          <w:rFonts w:cs="Segoe UI"/>
          <w:szCs w:val="14"/>
        </w:rPr>
      </w:pPr>
    </w:p>
    <w:p w14:paraId="34315AE1" w14:textId="1191C941" w:rsidR="007B2A41" w:rsidRDefault="004D76BE" w:rsidP="007B2A41">
      <w:pPr>
        <w:rPr>
          <w:rFonts w:cs="Segoe UI"/>
          <w:szCs w:val="14"/>
        </w:rPr>
      </w:pPr>
      <w:r>
        <w:rPr>
          <w:rFonts w:cs="Segoe UI"/>
          <w:szCs w:val="14"/>
        </w:rPr>
        <w:t xml:space="preserve">La première semaine du TPI est consacrée, principalement, à la réalisation de la planification et à la création des différents documents. </w:t>
      </w:r>
    </w:p>
    <w:p w14:paraId="20E28E25" w14:textId="77777777" w:rsidR="001518CA" w:rsidRDefault="001518CA" w:rsidP="007B2A41">
      <w:pPr>
        <w:rPr>
          <w:rFonts w:cs="Segoe UI"/>
          <w:szCs w:val="14"/>
        </w:rPr>
      </w:pPr>
    </w:p>
    <w:p w14:paraId="1C082794" w14:textId="5CC08C0B" w:rsidR="001518CA" w:rsidRDefault="001518CA" w:rsidP="00773194">
      <w:pPr>
        <w:rPr>
          <w:rFonts w:cs="Segoe UI"/>
          <w:szCs w:val="14"/>
        </w:rPr>
      </w:pPr>
      <w:r>
        <w:rPr>
          <w:rFonts w:cs="Segoe UI"/>
          <w:szCs w:val="14"/>
        </w:rPr>
        <w:t>Le deuxième jour, la préparation de l’environnement de travail a été commencé.</w:t>
      </w:r>
      <w:r w:rsidR="00773194" w:rsidRPr="00773194">
        <w:t xml:space="preserve"> </w:t>
      </w:r>
      <w:r w:rsidR="00773194" w:rsidRPr="00773194">
        <w:rPr>
          <w:rFonts w:cs="Segoe UI"/>
          <w:szCs w:val="14"/>
        </w:rPr>
        <w:t>Cela prend en compte, l’installation d’unity, visual studio</w:t>
      </w:r>
      <w:r w:rsidR="00FE6105">
        <w:rPr>
          <w:rFonts w:cs="Segoe UI"/>
          <w:szCs w:val="14"/>
        </w:rPr>
        <w:fldChar w:fldCharType="begin"/>
      </w:r>
      <w:r w:rsidR="00FE6105">
        <w:instrText xml:space="preserve"> XE "</w:instrText>
      </w:r>
      <w:r w:rsidR="00FE6105" w:rsidRPr="006A356F">
        <w:rPr>
          <w:rFonts w:cs="Segoe UI"/>
          <w:szCs w:val="14"/>
        </w:rPr>
        <w:instrText>visual studio:</w:instrText>
      </w:r>
      <w:r w:rsidR="00FE6105" w:rsidRPr="006A356F">
        <w:instrText>IDE</w:instrText>
      </w:r>
      <w:r w:rsidR="00FE6105">
        <w:instrText xml:space="preserve">" </w:instrText>
      </w:r>
      <w:r w:rsidR="00FE6105">
        <w:rPr>
          <w:rFonts w:cs="Segoe UI"/>
          <w:szCs w:val="14"/>
        </w:rPr>
        <w:fldChar w:fldCharType="end"/>
      </w:r>
      <w:r w:rsidR="00773194">
        <w:rPr>
          <w:rFonts w:cs="Segoe UI"/>
          <w:szCs w:val="14"/>
        </w:rPr>
        <w:t xml:space="preserve"> et l’</w:t>
      </w:r>
      <w:r w:rsidR="00773194" w:rsidRPr="00773194">
        <w:rPr>
          <w:rFonts w:cs="Segoe UI"/>
          <w:szCs w:val="14"/>
        </w:rPr>
        <w:t>installation de packages</w:t>
      </w:r>
      <w:r w:rsidR="006F5E7B">
        <w:rPr>
          <w:rFonts w:cs="Segoe UI"/>
          <w:szCs w:val="14"/>
        </w:rPr>
        <w:fldChar w:fldCharType="begin"/>
      </w:r>
      <w:r w:rsidR="006F5E7B">
        <w:instrText xml:space="preserve"> XE "</w:instrText>
      </w:r>
      <w:r w:rsidR="006F5E7B" w:rsidRPr="00A633F3">
        <w:rPr>
          <w:rFonts w:cs="Segoe UI"/>
          <w:szCs w:val="14"/>
        </w:rPr>
        <w:instrText>packages:</w:instrText>
      </w:r>
      <w:r w:rsidR="006F5E7B" w:rsidRPr="00A633F3">
        <w:instrText>Packets, modules</w:instrText>
      </w:r>
      <w:r w:rsidR="006F5E7B">
        <w:instrText xml:space="preserve">" </w:instrText>
      </w:r>
      <w:r w:rsidR="006F5E7B">
        <w:rPr>
          <w:rFonts w:cs="Segoe UI"/>
          <w:szCs w:val="14"/>
        </w:rPr>
        <w:fldChar w:fldCharType="end"/>
      </w:r>
      <w:r w:rsidR="00773194" w:rsidRPr="00773194">
        <w:rPr>
          <w:rFonts w:cs="Segoe UI"/>
          <w:szCs w:val="14"/>
        </w:rPr>
        <w:t xml:space="preserve"> nécessaires</w:t>
      </w:r>
    </w:p>
    <w:p w14:paraId="62B33CB8" w14:textId="77777777" w:rsidR="00773194" w:rsidRDefault="00773194" w:rsidP="00773194">
      <w:pPr>
        <w:rPr>
          <w:rFonts w:cs="Segoe UI"/>
          <w:szCs w:val="14"/>
        </w:rPr>
      </w:pPr>
    </w:p>
    <w:p w14:paraId="1E698DDD" w14:textId="01CF1B62" w:rsidR="001518CA" w:rsidRPr="00090680" w:rsidRDefault="00773194" w:rsidP="007B2A41">
      <w:pPr>
        <w:rPr>
          <w:rFonts w:cs="Segoe UI"/>
          <w:szCs w:val="14"/>
        </w:rPr>
      </w:pPr>
      <w:r>
        <w:rPr>
          <w:rFonts w:cs="Segoe UI"/>
          <w:szCs w:val="14"/>
        </w:rPr>
        <w:t>Jeudi</w:t>
      </w:r>
      <w:r w:rsidR="001518CA">
        <w:rPr>
          <w:rFonts w:cs="Segoe UI"/>
          <w:szCs w:val="14"/>
        </w:rPr>
        <w:t xml:space="preserve"> et </w:t>
      </w:r>
      <w:r>
        <w:rPr>
          <w:rFonts w:cs="Segoe UI"/>
          <w:szCs w:val="14"/>
        </w:rPr>
        <w:t>vendredi</w:t>
      </w:r>
      <w:r w:rsidR="001518CA">
        <w:rPr>
          <w:rFonts w:cs="Segoe UI"/>
          <w:szCs w:val="14"/>
        </w:rPr>
        <w:t xml:space="preserve"> </w:t>
      </w:r>
      <w:r>
        <w:rPr>
          <w:rFonts w:cs="Segoe UI"/>
          <w:szCs w:val="14"/>
        </w:rPr>
        <w:t>est consacrée à la création des diagrammes de flux et à la conception des stories sur IceScrum.</w:t>
      </w:r>
    </w:p>
    <w:p w14:paraId="64782A66" w14:textId="77777777" w:rsidR="007B2A41" w:rsidRPr="00090680" w:rsidRDefault="007B2A41" w:rsidP="007B2A41">
      <w:pPr>
        <w:rPr>
          <w:rFonts w:cs="Segoe UI"/>
          <w:szCs w:val="14"/>
        </w:rPr>
      </w:pPr>
    </w:p>
    <w:p w14:paraId="70FF81E3" w14:textId="77777777" w:rsidR="007B2A41" w:rsidRPr="00090680" w:rsidRDefault="007B2A41" w:rsidP="007B2A41">
      <w:pPr>
        <w:rPr>
          <w:rFonts w:cs="Segoe UI"/>
          <w:szCs w:val="14"/>
        </w:rPr>
      </w:pPr>
    </w:p>
    <w:p w14:paraId="143BD087" w14:textId="77777777" w:rsidR="00B600CF" w:rsidRDefault="00B600CF" w:rsidP="007B2A41">
      <w:pPr>
        <w:rPr>
          <w:rFonts w:cs="Segoe UI"/>
          <w:szCs w:val="14"/>
        </w:rPr>
      </w:pPr>
    </w:p>
    <w:p w14:paraId="3E0C6991" w14:textId="6721489A" w:rsidR="00C62F33" w:rsidRDefault="00C62F33" w:rsidP="007B2A41">
      <w:pPr>
        <w:rPr>
          <w:rFonts w:cs="Segoe UI"/>
          <w:szCs w:val="14"/>
        </w:rPr>
      </w:pPr>
    </w:p>
    <w:p w14:paraId="02EB2D04" w14:textId="045F8A60" w:rsidR="004362A7" w:rsidRDefault="004362A7" w:rsidP="007B2A41">
      <w:pPr>
        <w:rPr>
          <w:rFonts w:cs="Segoe UI"/>
          <w:szCs w:val="14"/>
        </w:rPr>
      </w:pPr>
    </w:p>
    <w:p w14:paraId="604C3C2C" w14:textId="77777777" w:rsidR="004362A7" w:rsidRDefault="004362A7" w:rsidP="007B2A41">
      <w:pPr>
        <w:rPr>
          <w:rFonts w:cs="Segoe UI"/>
          <w:szCs w:val="14"/>
        </w:rPr>
      </w:pPr>
    </w:p>
    <w:p w14:paraId="34977415" w14:textId="77777777" w:rsidR="00C62F33" w:rsidRDefault="00C62F33" w:rsidP="00C62F33">
      <w:pPr>
        <w:keepNext/>
      </w:pPr>
      <w:r>
        <w:rPr>
          <w:rFonts w:cs="Segoe UI"/>
          <w:noProof/>
          <w:szCs w:val="14"/>
          <w:lang w:val="fr-CH" w:eastAsia="fr-CH"/>
        </w:rPr>
        <w:drawing>
          <wp:inline distT="0" distB="0" distL="0" distR="0" wp14:anchorId="3DDD5B6F" wp14:editId="74CA0831">
            <wp:extent cx="6088380" cy="3865880"/>
            <wp:effectExtent l="0" t="0" r="762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380" cy="3865880"/>
                    </a:xfrm>
                    <a:prstGeom prst="rect">
                      <a:avLst/>
                    </a:prstGeom>
                    <a:noFill/>
                    <a:ln>
                      <a:noFill/>
                    </a:ln>
                  </pic:spPr>
                </pic:pic>
              </a:graphicData>
            </a:graphic>
          </wp:inline>
        </w:drawing>
      </w:r>
    </w:p>
    <w:p w14:paraId="4113BAEB" w14:textId="589A98E0" w:rsidR="00C62F33" w:rsidRDefault="00C62F33" w:rsidP="00C62F33">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4" w:name="_Toc104840082"/>
      <w:r w:rsidR="002D361E">
        <w:rPr>
          <w:rFonts w:cs="Segoe UI"/>
          <w:noProof/>
          <w:szCs w:val="14"/>
        </w:rPr>
        <w:t>3</w:t>
      </w:r>
      <w:r>
        <w:rPr>
          <w:rFonts w:cs="Segoe UI"/>
          <w:szCs w:val="14"/>
        </w:rPr>
        <w:fldChar w:fldCharType="end"/>
      </w:r>
      <w:r>
        <w:t xml:space="preserve"> : </w:t>
      </w:r>
      <w:r w:rsidRPr="00BF5EA1">
        <w:t>Planification détaillée semaine 2</w:t>
      </w:r>
      <w:bookmarkEnd w:id="24"/>
    </w:p>
    <w:p w14:paraId="2491DBDA" w14:textId="0AABFE89" w:rsidR="00A25CB1" w:rsidRDefault="00A25CB1" w:rsidP="00C62F33">
      <w:pPr>
        <w:pStyle w:val="Lgende"/>
      </w:pPr>
    </w:p>
    <w:p w14:paraId="13BC83E5" w14:textId="77777777" w:rsidR="00B600CF" w:rsidRDefault="00B600CF" w:rsidP="00611B8A"/>
    <w:p w14:paraId="5D4C937C" w14:textId="56EF0EA3" w:rsidR="00A25CB1" w:rsidRDefault="00611B8A" w:rsidP="00611B8A">
      <w:r>
        <w:t>Le début d</w:t>
      </w:r>
      <w:r w:rsidR="00990700">
        <w:t>u premier jour</w:t>
      </w:r>
      <w:r>
        <w:t xml:space="preserve"> la deuxième semaine est utilisé pour </w:t>
      </w:r>
      <w:r w:rsidR="00990700">
        <w:t>commencer la conception visuelle du jeu en réalisant des maquettes</w:t>
      </w:r>
      <w:r>
        <w:t>.</w:t>
      </w:r>
      <w:r w:rsidR="0069484C">
        <w:t xml:space="preserve"> L’implémentation du système d’argent pour le joueur et le système de chargement de scène a été commencé, également.</w:t>
      </w:r>
    </w:p>
    <w:p w14:paraId="2C117A34" w14:textId="3589E173" w:rsidR="0069484C" w:rsidRDefault="0069484C" w:rsidP="00611B8A"/>
    <w:p w14:paraId="059ADA56" w14:textId="521162E9" w:rsidR="0069484C" w:rsidRDefault="0069484C" w:rsidP="00611B8A">
      <w:r>
        <w:t xml:space="preserve">L’après-midi </w:t>
      </w:r>
      <w:r w:rsidR="00925EEB">
        <w:t>du lundi</w:t>
      </w:r>
      <w:r>
        <w:t xml:space="preserve"> a servi pour </w:t>
      </w:r>
      <w:r w:rsidR="00925EEB">
        <w:t xml:space="preserve">la réalisation graphique d’une zone de pêche et </w:t>
      </w:r>
      <w:r>
        <w:t xml:space="preserve">le début de l’implémentation </w:t>
      </w:r>
      <w:r w:rsidR="00925EEB">
        <w:t>du mini-jeu de pêche.</w:t>
      </w:r>
    </w:p>
    <w:p w14:paraId="60B3A35C" w14:textId="5DDA8E4A" w:rsidR="00611B8A" w:rsidRDefault="00611B8A" w:rsidP="00611B8A"/>
    <w:p w14:paraId="2491A5F8" w14:textId="02D15DCD" w:rsidR="005725E4" w:rsidRDefault="005725E4" w:rsidP="00611B8A">
      <w:r>
        <w:t>Les autres jours ont été consacrée à l’implémentations de différents systèmes et de recherches sur internet.</w:t>
      </w:r>
    </w:p>
    <w:p w14:paraId="11974B2B" w14:textId="4D3EB8B7" w:rsidR="00611B8A" w:rsidRDefault="00611B8A" w:rsidP="00611B8A"/>
    <w:p w14:paraId="5F1A5D31" w14:textId="117614B8" w:rsidR="00611B8A" w:rsidRDefault="00611B8A" w:rsidP="00C62F33">
      <w:pPr>
        <w:pStyle w:val="Lgende"/>
      </w:pPr>
    </w:p>
    <w:p w14:paraId="7A058A3E" w14:textId="1E1C173A" w:rsidR="00611B8A" w:rsidRDefault="00611B8A" w:rsidP="00C62F33">
      <w:pPr>
        <w:pStyle w:val="Lgende"/>
        <w:rPr>
          <w:rFonts w:cs="Segoe UI"/>
          <w:szCs w:val="14"/>
        </w:rPr>
      </w:pPr>
    </w:p>
    <w:p w14:paraId="36B3BEDF" w14:textId="28AE50B2" w:rsidR="002A0B17" w:rsidRDefault="002A0B17" w:rsidP="00C62F33">
      <w:pPr>
        <w:pStyle w:val="Lgende"/>
        <w:rPr>
          <w:rFonts w:cs="Segoe UI"/>
          <w:szCs w:val="14"/>
        </w:rPr>
      </w:pPr>
    </w:p>
    <w:p w14:paraId="425A94C8" w14:textId="33FEBF75" w:rsidR="002A0B17" w:rsidRDefault="002A0B17" w:rsidP="00C62F33">
      <w:pPr>
        <w:pStyle w:val="Lgende"/>
        <w:rPr>
          <w:rFonts w:cs="Segoe UI"/>
          <w:szCs w:val="14"/>
        </w:rPr>
      </w:pPr>
    </w:p>
    <w:p w14:paraId="4F03BB87" w14:textId="6AE7CBC1" w:rsidR="002A0B17" w:rsidRDefault="002A0B17" w:rsidP="00C62F33">
      <w:pPr>
        <w:pStyle w:val="Lgende"/>
        <w:rPr>
          <w:rFonts w:cs="Segoe UI"/>
          <w:szCs w:val="14"/>
        </w:rPr>
      </w:pPr>
    </w:p>
    <w:p w14:paraId="59809E34" w14:textId="01FE6679" w:rsidR="002A0B17" w:rsidRDefault="002A0B17" w:rsidP="00C62F33">
      <w:pPr>
        <w:pStyle w:val="Lgende"/>
        <w:rPr>
          <w:rFonts w:cs="Segoe UI"/>
          <w:szCs w:val="14"/>
        </w:rPr>
      </w:pPr>
    </w:p>
    <w:p w14:paraId="17ADDAAB" w14:textId="03AA9A22" w:rsidR="00860BE9" w:rsidRDefault="00860BE9" w:rsidP="00C62F33">
      <w:pPr>
        <w:pStyle w:val="Lgende"/>
        <w:rPr>
          <w:rFonts w:cs="Segoe UI"/>
          <w:szCs w:val="14"/>
        </w:rPr>
      </w:pPr>
    </w:p>
    <w:p w14:paraId="42E7C3D2" w14:textId="50503557" w:rsidR="00860BE9" w:rsidRDefault="00860BE9" w:rsidP="00C62F33">
      <w:pPr>
        <w:pStyle w:val="Lgende"/>
        <w:rPr>
          <w:rFonts w:cs="Segoe UI"/>
          <w:szCs w:val="14"/>
        </w:rPr>
      </w:pPr>
    </w:p>
    <w:p w14:paraId="301B3395" w14:textId="1E96A0F7" w:rsidR="00860BE9" w:rsidRDefault="00860BE9" w:rsidP="00C62F33">
      <w:pPr>
        <w:pStyle w:val="Lgende"/>
        <w:rPr>
          <w:rFonts w:cs="Segoe UI"/>
          <w:szCs w:val="14"/>
        </w:rPr>
      </w:pPr>
    </w:p>
    <w:p w14:paraId="13A9E24C" w14:textId="775B4AC8" w:rsidR="00860BE9" w:rsidRDefault="00860BE9" w:rsidP="00C62F33">
      <w:pPr>
        <w:pStyle w:val="Lgende"/>
        <w:rPr>
          <w:rFonts w:cs="Segoe UI"/>
          <w:szCs w:val="14"/>
        </w:rPr>
      </w:pPr>
    </w:p>
    <w:p w14:paraId="0450DE4F" w14:textId="2D6D35B9" w:rsidR="00860BE9" w:rsidRDefault="00860BE9" w:rsidP="00C62F33">
      <w:pPr>
        <w:pStyle w:val="Lgende"/>
        <w:rPr>
          <w:rFonts w:cs="Segoe UI"/>
          <w:szCs w:val="14"/>
        </w:rPr>
      </w:pPr>
    </w:p>
    <w:p w14:paraId="51B2B673" w14:textId="500E351D" w:rsidR="00860BE9" w:rsidRDefault="00860BE9" w:rsidP="00C62F33">
      <w:pPr>
        <w:pStyle w:val="Lgende"/>
        <w:rPr>
          <w:rFonts w:cs="Segoe UI"/>
          <w:szCs w:val="14"/>
        </w:rPr>
      </w:pPr>
    </w:p>
    <w:p w14:paraId="4C18837C" w14:textId="77777777" w:rsidR="00860BE9" w:rsidRDefault="00860BE9" w:rsidP="00C62F33">
      <w:pPr>
        <w:pStyle w:val="Lgende"/>
        <w:rPr>
          <w:rFonts w:cs="Segoe UI"/>
          <w:szCs w:val="14"/>
        </w:rPr>
      </w:pPr>
    </w:p>
    <w:p w14:paraId="19FA8941" w14:textId="38250482" w:rsidR="002A0B17" w:rsidRDefault="002A0B17" w:rsidP="00C62F33">
      <w:pPr>
        <w:pStyle w:val="Lgende"/>
        <w:rPr>
          <w:rFonts w:cs="Segoe UI"/>
          <w:szCs w:val="14"/>
        </w:rPr>
      </w:pPr>
    </w:p>
    <w:p w14:paraId="7F2AC3BE" w14:textId="59F41268" w:rsidR="002A0B17" w:rsidRDefault="002A0B17" w:rsidP="00C62F33">
      <w:pPr>
        <w:pStyle w:val="Lgende"/>
        <w:rPr>
          <w:rFonts w:cs="Segoe UI"/>
          <w:szCs w:val="14"/>
        </w:rPr>
      </w:pPr>
    </w:p>
    <w:p w14:paraId="0372FB46" w14:textId="350C383E" w:rsidR="002A0B17" w:rsidRDefault="002A0B17" w:rsidP="00C62F33">
      <w:pPr>
        <w:pStyle w:val="Lgende"/>
        <w:rPr>
          <w:rFonts w:cs="Segoe UI"/>
          <w:szCs w:val="14"/>
        </w:rPr>
      </w:pPr>
    </w:p>
    <w:p w14:paraId="023A4954" w14:textId="77777777" w:rsidR="002A0B17" w:rsidRDefault="002A0B17" w:rsidP="002A0B17">
      <w:pPr>
        <w:pStyle w:val="Lgende"/>
        <w:keepNext/>
      </w:pPr>
      <w:r>
        <w:rPr>
          <w:rFonts w:cs="Segoe UI"/>
          <w:noProof/>
          <w:szCs w:val="14"/>
          <w:lang w:val="fr-CH" w:eastAsia="fr-CH"/>
        </w:rPr>
        <w:drawing>
          <wp:inline distT="0" distB="0" distL="0" distR="0" wp14:anchorId="729EED1B" wp14:editId="42E87567">
            <wp:extent cx="6096000" cy="3688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688080"/>
                    </a:xfrm>
                    <a:prstGeom prst="rect">
                      <a:avLst/>
                    </a:prstGeom>
                    <a:noFill/>
                    <a:ln>
                      <a:noFill/>
                    </a:ln>
                  </pic:spPr>
                </pic:pic>
              </a:graphicData>
            </a:graphic>
          </wp:inline>
        </w:drawing>
      </w:r>
    </w:p>
    <w:p w14:paraId="30D6747F" w14:textId="0BBD23EB" w:rsidR="002A0B17" w:rsidRDefault="002A0B17" w:rsidP="002A0B17">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5" w:name="_Toc104840083"/>
      <w:r w:rsidR="002D361E">
        <w:rPr>
          <w:rFonts w:cs="Segoe UI"/>
          <w:noProof/>
          <w:szCs w:val="14"/>
        </w:rPr>
        <w:t>4</w:t>
      </w:r>
      <w:r>
        <w:rPr>
          <w:rFonts w:cs="Segoe UI"/>
          <w:szCs w:val="14"/>
        </w:rPr>
        <w:fldChar w:fldCharType="end"/>
      </w:r>
      <w:r>
        <w:t xml:space="preserve"> : </w:t>
      </w:r>
      <w:bookmarkStart w:id="26" w:name="_Hlk104727060"/>
      <w:r w:rsidRPr="00085E3F">
        <w:t xml:space="preserve">Planification détaillée semaine </w:t>
      </w:r>
      <w:r>
        <w:t>3</w:t>
      </w:r>
      <w:bookmarkEnd w:id="25"/>
    </w:p>
    <w:bookmarkEnd w:id="26"/>
    <w:p w14:paraId="7A1EC0E2" w14:textId="08DA855B" w:rsidR="005470C6" w:rsidRDefault="005470C6" w:rsidP="002A0B17">
      <w:pPr>
        <w:pStyle w:val="Lgende"/>
      </w:pPr>
    </w:p>
    <w:p w14:paraId="3FE179A9" w14:textId="48050CF4" w:rsidR="002A0B17" w:rsidRDefault="002A0B17" w:rsidP="009A787F"/>
    <w:p w14:paraId="04CECE34" w14:textId="74BA7FD2" w:rsidR="002A0B17" w:rsidRDefault="002A0B17" w:rsidP="009A787F">
      <w:r>
        <w:t>La troisième semaine, je me suis, principalement, concentré sur la réalisation de mon rapport de projet.</w:t>
      </w:r>
    </w:p>
    <w:p w14:paraId="31C6A1F0" w14:textId="303FF0DB" w:rsidR="002A0B17" w:rsidRDefault="002A0B17" w:rsidP="009A787F"/>
    <w:p w14:paraId="2007C18D" w14:textId="0EFBD743" w:rsidR="002A0B17" w:rsidRDefault="002A0B17" w:rsidP="009A787F">
      <w:r>
        <w:t>Le début de la semaine, j’ai continué à faire d’implémentation dur le jeu et fais de la recherche.</w:t>
      </w:r>
    </w:p>
    <w:p w14:paraId="277A8C19" w14:textId="235D67A9" w:rsidR="002A0B17" w:rsidRDefault="002A0B17" w:rsidP="009A787F"/>
    <w:p w14:paraId="515E8A4C" w14:textId="4EC3C6C1" w:rsidR="002A0B17" w:rsidRDefault="002A0B17" w:rsidP="009A787F">
      <w:r>
        <w:t>Le reste de la semaine, me rendant compte que mon rapport de projet manquait d’élément je me suis principalement consacrée à son écriture.</w:t>
      </w:r>
    </w:p>
    <w:p w14:paraId="47ACB7EC" w14:textId="4818C275" w:rsidR="002A40CA" w:rsidRDefault="002A40CA" w:rsidP="009A787F"/>
    <w:p w14:paraId="78E8E7A7" w14:textId="6B0EAAC3" w:rsidR="002A40CA" w:rsidRDefault="002A40CA" w:rsidP="009A787F">
      <w:pPr>
        <w:rPr>
          <w:rFonts w:cs="Segoe UI"/>
          <w:szCs w:val="14"/>
        </w:rPr>
      </w:pPr>
      <w:r>
        <w:rPr>
          <w:rFonts w:cs="Segoe UI"/>
          <w:szCs w:val="14"/>
        </w:rPr>
        <w:t xml:space="preserve">Vendredi, en fin de journée, j’ai fait </w:t>
      </w:r>
      <w:r w:rsidR="00A5650C">
        <w:rPr>
          <w:rFonts w:cs="Segoe UI"/>
          <w:szCs w:val="14"/>
        </w:rPr>
        <w:t>tester</w:t>
      </w:r>
      <w:r>
        <w:rPr>
          <w:rFonts w:cs="Segoe UI"/>
          <w:szCs w:val="14"/>
        </w:rPr>
        <w:t xml:space="preserve"> mon jeu à plusieurs camarades pour repérer différents bugs ou souci du jeu.</w:t>
      </w:r>
    </w:p>
    <w:p w14:paraId="703C72E4" w14:textId="5A109195" w:rsidR="00A5650C" w:rsidRDefault="00A5650C" w:rsidP="002A0B17">
      <w:pPr>
        <w:pStyle w:val="Lgende"/>
        <w:rPr>
          <w:rFonts w:cs="Segoe UI"/>
          <w:szCs w:val="14"/>
        </w:rPr>
      </w:pPr>
    </w:p>
    <w:p w14:paraId="48ADEB9A" w14:textId="0B39CF76" w:rsidR="00A5650C" w:rsidRDefault="00A5650C" w:rsidP="002A0B17">
      <w:pPr>
        <w:pStyle w:val="Lgende"/>
        <w:rPr>
          <w:rFonts w:cs="Segoe UI"/>
          <w:szCs w:val="14"/>
        </w:rPr>
      </w:pPr>
    </w:p>
    <w:p w14:paraId="43D89F15" w14:textId="425DA0AE" w:rsidR="00A5650C" w:rsidRDefault="00A5650C" w:rsidP="002A0B17">
      <w:pPr>
        <w:pStyle w:val="Lgende"/>
        <w:rPr>
          <w:rFonts w:cs="Segoe UI"/>
          <w:szCs w:val="14"/>
        </w:rPr>
      </w:pPr>
    </w:p>
    <w:p w14:paraId="1CEA0183" w14:textId="22C065A1" w:rsidR="00A5650C" w:rsidRDefault="00A5650C" w:rsidP="002A0B17">
      <w:pPr>
        <w:pStyle w:val="Lgende"/>
        <w:rPr>
          <w:rFonts w:cs="Segoe UI"/>
          <w:szCs w:val="14"/>
        </w:rPr>
      </w:pPr>
    </w:p>
    <w:p w14:paraId="4A07A2A3" w14:textId="6DD4DCB8" w:rsidR="00A5650C" w:rsidRDefault="00A5650C" w:rsidP="002A0B17">
      <w:pPr>
        <w:pStyle w:val="Lgende"/>
        <w:rPr>
          <w:rFonts w:cs="Segoe UI"/>
          <w:szCs w:val="14"/>
        </w:rPr>
      </w:pPr>
    </w:p>
    <w:p w14:paraId="1A24637A" w14:textId="539C361C" w:rsidR="00A5650C" w:rsidRDefault="00A5650C" w:rsidP="002A0B17">
      <w:pPr>
        <w:pStyle w:val="Lgende"/>
        <w:rPr>
          <w:rFonts w:cs="Segoe UI"/>
          <w:szCs w:val="14"/>
        </w:rPr>
      </w:pPr>
    </w:p>
    <w:p w14:paraId="2AD49F5F" w14:textId="414B68DE" w:rsidR="00A5650C" w:rsidRDefault="00A5650C" w:rsidP="002A0B17">
      <w:pPr>
        <w:pStyle w:val="Lgende"/>
        <w:rPr>
          <w:rFonts w:cs="Segoe UI"/>
          <w:szCs w:val="14"/>
        </w:rPr>
      </w:pPr>
    </w:p>
    <w:p w14:paraId="0502D9C1" w14:textId="57A72192" w:rsidR="00A5650C" w:rsidRDefault="00A5650C" w:rsidP="002A0B17">
      <w:pPr>
        <w:pStyle w:val="Lgende"/>
        <w:rPr>
          <w:rFonts w:cs="Segoe UI"/>
          <w:szCs w:val="14"/>
        </w:rPr>
      </w:pPr>
    </w:p>
    <w:p w14:paraId="41BFC105" w14:textId="1364D3CF" w:rsidR="00A5650C" w:rsidRDefault="00A5650C" w:rsidP="002A0B17">
      <w:pPr>
        <w:pStyle w:val="Lgende"/>
        <w:rPr>
          <w:rFonts w:cs="Segoe UI"/>
          <w:szCs w:val="14"/>
        </w:rPr>
      </w:pPr>
    </w:p>
    <w:p w14:paraId="1E1E7748" w14:textId="2E01F1DA" w:rsidR="00A5650C" w:rsidRDefault="00A5650C" w:rsidP="002A0B17">
      <w:pPr>
        <w:pStyle w:val="Lgende"/>
        <w:rPr>
          <w:rFonts w:cs="Segoe UI"/>
          <w:szCs w:val="14"/>
        </w:rPr>
      </w:pPr>
    </w:p>
    <w:p w14:paraId="1BA8072C" w14:textId="19BE3061" w:rsidR="00A5650C" w:rsidRDefault="00A5650C" w:rsidP="002A0B17">
      <w:pPr>
        <w:pStyle w:val="Lgende"/>
        <w:rPr>
          <w:rFonts w:cs="Segoe UI"/>
          <w:szCs w:val="14"/>
        </w:rPr>
      </w:pPr>
    </w:p>
    <w:p w14:paraId="3052AA8B" w14:textId="6DE97D4B" w:rsidR="00A5650C" w:rsidRDefault="00A5650C" w:rsidP="002A0B17">
      <w:pPr>
        <w:pStyle w:val="Lgende"/>
        <w:rPr>
          <w:rFonts w:cs="Segoe UI"/>
          <w:szCs w:val="14"/>
        </w:rPr>
      </w:pPr>
    </w:p>
    <w:p w14:paraId="31788B67" w14:textId="31E01F3B" w:rsidR="00A5650C" w:rsidRDefault="00A5650C" w:rsidP="002A0B17">
      <w:pPr>
        <w:pStyle w:val="Lgende"/>
        <w:rPr>
          <w:rFonts w:cs="Segoe UI"/>
          <w:szCs w:val="14"/>
        </w:rPr>
      </w:pPr>
    </w:p>
    <w:p w14:paraId="446C2C04" w14:textId="03C9D69E" w:rsidR="00A5650C" w:rsidRDefault="00A5650C" w:rsidP="002A0B17">
      <w:pPr>
        <w:pStyle w:val="Lgende"/>
        <w:rPr>
          <w:rFonts w:cs="Segoe UI"/>
          <w:szCs w:val="14"/>
        </w:rPr>
      </w:pPr>
    </w:p>
    <w:p w14:paraId="713B1EA6" w14:textId="77777777" w:rsidR="00C52CBC" w:rsidRDefault="00C52CBC" w:rsidP="002A0B17">
      <w:pPr>
        <w:pStyle w:val="Lgende"/>
        <w:rPr>
          <w:rFonts w:cs="Segoe UI"/>
          <w:szCs w:val="14"/>
        </w:rPr>
      </w:pPr>
    </w:p>
    <w:p w14:paraId="60ED51DA" w14:textId="316D6973" w:rsidR="00A5650C" w:rsidRDefault="00A5650C" w:rsidP="002A0B17">
      <w:pPr>
        <w:pStyle w:val="Lgende"/>
        <w:rPr>
          <w:rFonts w:cs="Segoe UI"/>
          <w:szCs w:val="14"/>
        </w:rPr>
      </w:pPr>
    </w:p>
    <w:p w14:paraId="4D731E4B" w14:textId="38C4640B" w:rsidR="00A5650C" w:rsidRDefault="00A5650C" w:rsidP="002A0B17">
      <w:pPr>
        <w:pStyle w:val="Lgende"/>
        <w:rPr>
          <w:rFonts w:cs="Segoe UI"/>
          <w:szCs w:val="14"/>
        </w:rPr>
      </w:pPr>
    </w:p>
    <w:p w14:paraId="613EBA35" w14:textId="0B556970" w:rsidR="00A5650C" w:rsidRDefault="00A5650C" w:rsidP="002A0B17">
      <w:pPr>
        <w:pStyle w:val="Lgende"/>
        <w:rPr>
          <w:rFonts w:cs="Segoe UI"/>
          <w:szCs w:val="14"/>
        </w:rPr>
      </w:pPr>
    </w:p>
    <w:p w14:paraId="1EB8C5B3" w14:textId="77777777" w:rsidR="00A5650C" w:rsidRDefault="00A5650C" w:rsidP="00A5650C">
      <w:pPr>
        <w:pStyle w:val="Lgende"/>
        <w:keepNext/>
      </w:pPr>
      <w:r>
        <w:rPr>
          <w:rFonts w:cs="Segoe UI"/>
          <w:noProof/>
          <w:szCs w:val="14"/>
          <w:lang w:val="fr-CH" w:eastAsia="fr-CH"/>
        </w:rPr>
        <w:drawing>
          <wp:inline distT="0" distB="0" distL="0" distR="0" wp14:anchorId="51B76CDC" wp14:editId="1C015E55">
            <wp:extent cx="6082665" cy="34855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2665" cy="3485515"/>
                    </a:xfrm>
                    <a:prstGeom prst="rect">
                      <a:avLst/>
                    </a:prstGeom>
                    <a:noFill/>
                    <a:ln>
                      <a:noFill/>
                    </a:ln>
                  </pic:spPr>
                </pic:pic>
              </a:graphicData>
            </a:graphic>
          </wp:inline>
        </w:drawing>
      </w:r>
    </w:p>
    <w:p w14:paraId="66BAA25C" w14:textId="49719EEB" w:rsidR="00A5650C" w:rsidRDefault="00A5650C" w:rsidP="00A5650C">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7" w:name="_Toc104840084"/>
      <w:r w:rsidR="002D361E">
        <w:rPr>
          <w:rFonts w:cs="Segoe UI"/>
          <w:noProof/>
          <w:szCs w:val="14"/>
        </w:rPr>
        <w:t>5</w:t>
      </w:r>
      <w:r>
        <w:rPr>
          <w:rFonts w:cs="Segoe UI"/>
          <w:szCs w:val="14"/>
        </w:rPr>
        <w:fldChar w:fldCharType="end"/>
      </w:r>
      <w:r>
        <w:t xml:space="preserve"> : </w:t>
      </w:r>
      <w:r w:rsidRPr="00032073">
        <w:t xml:space="preserve">Planification détaillée semaine </w:t>
      </w:r>
      <w:r w:rsidR="00C64033">
        <w:t>4</w:t>
      </w:r>
      <w:bookmarkEnd w:id="27"/>
    </w:p>
    <w:p w14:paraId="7FDCB2D2" w14:textId="50C525A3" w:rsidR="00A5650C" w:rsidRDefault="00A5650C" w:rsidP="00A5650C">
      <w:pPr>
        <w:pStyle w:val="Lgende"/>
      </w:pPr>
    </w:p>
    <w:p w14:paraId="5DEF3102" w14:textId="77777777" w:rsidR="00C52CBC" w:rsidRDefault="00C52CBC" w:rsidP="009A787F"/>
    <w:p w14:paraId="4E789A72" w14:textId="77777777" w:rsidR="00C52CBC" w:rsidRDefault="00C52CBC" w:rsidP="009A787F"/>
    <w:p w14:paraId="3641C817" w14:textId="3C381489" w:rsidR="00A5650C" w:rsidRDefault="00A5650C" w:rsidP="009A787F">
      <w:r>
        <w:t xml:space="preserve">La quatrième semaine est coupée par le pont de l’ascension, seulement le lundi et mardi </w:t>
      </w:r>
      <w:r w:rsidR="009A787F">
        <w:t>peuvent être utilisé pour la réalisation du projet.</w:t>
      </w:r>
      <w:r w:rsidR="00BE1BB3">
        <w:t xml:space="preserve"> Le lundi, a été consacré à la finalisation des différents système et correction des différents problèmes.</w:t>
      </w:r>
    </w:p>
    <w:p w14:paraId="2BDB70E7" w14:textId="1C870EA9" w:rsidR="00652DBA" w:rsidRDefault="00652DBA" w:rsidP="009A787F"/>
    <w:p w14:paraId="044A1A7A" w14:textId="13EE67B2" w:rsidR="00652DBA" w:rsidRDefault="00736389" w:rsidP="009A787F">
      <w:pPr>
        <w:rPr>
          <w:lang w:val="fr-CH"/>
        </w:rPr>
      </w:pPr>
      <w:r w:rsidRPr="00736389">
        <w:rPr>
          <w:lang w:val="fr-CH"/>
        </w:rPr>
        <w:t>Le mardi, j’ai continué la rédac</w:t>
      </w:r>
      <w:r>
        <w:rPr>
          <w:lang w:val="fr-CH"/>
        </w:rPr>
        <w:t>tion du rapport et créer le test unitaire.</w:t>
      </w:r>
    </w:p>
    <w:p w14:paraId="3C0CDA6D" w14:textId="54245B5E" w:rsidR="00C64033" w:rsidRDefault="00C64033" w:rsidP="009A787F">
      <w:pPr>
        <w:rPr>
          <w:lang w:val="fr-CH"/>
        </w:rPr>
      </w:pPr>
    </w:p>
    <w:p w14:paraId="11D201D6" w14:textId="4257C63F" w:rsidR="00C64033" w:rsidRDefault="00C64033" w:rsidP="009A787F">
      <w:pPr>
        <w:rPr>
          <w:lang w:val="fr-CH"/>
        </w:rPr>
      </w:pPr>
    </w:p>
    <w:p w14:paraId="3C5D3E6C" w14:textId="4C4676A5" w:rsidR="00C64033" w:rsidRDefault="00C64033" w:rsidP="009A787F">
      <w:pPr>
        <w:rPr>
          <w:lang w:val="fr-CH"/>
        </w:rPr>
      </w:pPr>
    </w:p>
    <w:p w14:paraId="46426498" w14:textId="01BE90E6" w:rsidR="00C64033" w:rsidRDefault="00C64033" w:rsidP="009A787F">
      <w:pPr>
        <w:rPr>
          <w:lang w:val="fr-CH"/>
        </w:rPr>
      </w:pPr>
    </w:p>
    <w:p w14:paraId="06C979E9" w14:textId="79CC4C12" w:rsidR="00C64033" w:rsidRDefault="00C64033" w:rsidP="009A787F">
      <w:pPr>
        <w:rPr>
          <w:lang w:val="fr-CH"/>
        </w:rPr>
      </w:pPr>
    </w:p>
    <w:p w14:paraId="2D8F54D0" w14:textId="093D95E4" w:rsidR="00C64033" w:rsidRDefault="00C64033" w:rsidP="009A787F">
      <w:pPr>
        <w:rPr>
          <w:lang w:val="fr-CH"/>
        </w:rPr>
      </w:pPr>
    </w:p>
    <w:p w14:paraId="1AABEE73" w14:textId="6A35AA80" w:rsidR="00C64033" w:rsidRDefault="00C64033" w:rsidP="009A787F">
      <w:pPr>
        <w:rPr>
          <w:lang w:val="fr-CH"/>
        </w:rPr>
      </w:pPr>
    </w:p>
    <w:p w14:paraId="27DAD55B" w14:textId="4A0E351B" w:rsidR="00C64033" w:rsidRDefault="00C64033" w:rsidP="009A787F">
      <w:pPr>
        <w:rPr>
          <w:lang w:val="fr-CH"/>
        </w:rPr>
      </w:pPr>
    </w:p>
    <w:p w14:paraId="1E182BF8" w14:textId="57D3EB3D" w:rsidR="00C64033" w:rsidRDefault="00C64033" w:rsidP="009A787F">
      <w:pPr>
        <w:rPr>
          <w:lang w:val="fr-CH"/>
        </w:rPr>
      </w:pPr>
    </w:p>
    <w:p w14:paraId="77F4617E" w14:textId="5DDDCBDA" w:rsidR="00C64033" w:rsidRDefault="00C64033" w:rsidP="009A787F">
      <w:pPr>
        <w:rPr>
          <w:lang w:val="fr-CH"/>
        </w:rPr>
      </w:pPr>
    </w:p>
    <w:p w14:paraId="20E2459C" w14:textId="59D64CCC" w:rsidR="00C64033" w:rsidRDefault="00C64033" w:rsidP="009A787F">
      <w:pPr>
        <w:rPr>
          <w:lang w:val="fr-CH"/>
        </w:rPr>
      </w:pPr>
    </w:p>
    <w:p w14:paraId="0D4D1A29" w14:textId="77777777" w:rsidR="00C22441" w:rsidRDefault="00C22441" w:rsidP="009A787F">
      <w:pPr>
        <w:rPr>
          <w:lang w:val="fr-CH"/>
        </w:rPr>
      </w:pPr>
    </w:p>
    <w:p w14:paraId="6B3F23CB" w14:textId="704D0A5F" w:rsidR="00C64033" w:rsidRDefault="00C64033" w:rsidP="009A787F">
      <w:pPr>
        <w:rPr>
          <w:lang w:val="fr-CH"/>
        </w:rPr>
      </w:pPr>
    </w:p>
    <w:p w14:paraId="5693C071" w14:textId="7D4A9879" w:rsidR="00C64033" w:rsidRDefault="00C64033" w:rsidP="009A787F">
      <w:pPr>
        <w:rPr>
          <w:lang w:val="fr-CH"/>
        </w:rPr>
      </w:pPr>
    </w:p>
    <w:p w14:paraId="3B95390A" w14:textId="77777777" w:rsidR="00C64033" w:rsidRDefault="00C64033" w:rsidP="00C64033">
      <w:pPr>
        <w:keepNext/>
      </w:pPr>
      <w:r>
        <w:rPr>
          <w:noProof/>
          <w:lang w:val="fr-CH" w:eastAsia="fr-CH"/>
        </w:rPr>
        <w:drawing>
          <wp:inline distT="0" distB="0" distL="0" distR="0" wp14:anchorId="6090DCC5" wp14:editId="53404D18">
            <wp:extent cx="6096000" cy="35782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578225"/>
                    </a:xfrm>
                    <a:prstGeom prst="rect">
                      <a:avLst/>
                    </a:prstGeom>
                    <a:noFill/>
                    <a:ln>
                      <a:noFill/>
                    </a:ln>
                  </pic:spPr>
                </pic:pic>
              </a:graphicData>
            </a:graphic>
          </wp:inline>
        </w:drawing>
      </w:r>
    </w:p>
    <w:p w14:paraId="31C8499A" w14:textId="7C4714BF" w:rsidR="00C64033" w:rsidRDefault="00C64033" w:rsidP="00C64033">
      <w:pPr>
        <w:pStyle w:val="Lgende"/>
      </w:pPr>
      <w:r>
        <w:rPr>
          <w:lang w:val="fr-CH"/>
        </w:rPr>
        <w:fldChar w:fldCharType="begin"/>
      </w:r>
      <w:r>
        <w:rPr>
          <w:lang w:val="fr-CH"/>
        </w:rPr>
        <w:instrText xml:space="preserve"> SEQ Figure \* ARABIC </w:instrText>
      </w:r>
      <w:r>
        <w:rPr>
          <w:lang w:val="fr-CH"/>
        </w:rPr>
        <w:fldChar w:fldCharType="separate"/>
      </w:r>
      <w:bookmarkStart w:id="28" w:name="_Toc104840085"/>
      <w:r w:rsidR="002D361E">
        <w:rPr>
          <w:noProof/>
          <w:lang w:val="fr-CH"/>
        </w:rPr>
        <w:t>6</w:t>
      </w:r>
      <w:r>
        <w:rPr>
          <w:lang w:val="fr-CH"/>
        </w:rPr>
        <w:fldChar w:fldCharType="end"/>
      </w:r>
      <w:r>
        <w:t xml:space="preserve"> : </w:t>
      </w:r>
      <w:r w:rsidRPr="00DF2AF2">
        <w:t xml:space="preserve">Planification détaillée semaine </w:t>
      </w:r>
      <w:r>
        <w:t>5</w:t>
      </w:r>
      <w:bookmarkEnd w:id="28"/>
    </w:p>
    <w:p w14:paraId="68258A4E" w14:textId="0337B326" w:rsidR="00C64033" w:rsidRDefault="00C64033" w:rsidP="00C64033">
      <w:pPr>
        <w:pStyle w:val="Lgende"/>
      </w:pPr>
    </w:p>
    <w:p w14:paraId="39286A35" w14:textId="77777777" w:rsidR="00C22441" w:rsidRDefault="00C22441" w:rsidP="00C64033"/>
    <w:p w14:paraId="5108CE11" w14:textId="77777777" w:rsidR="00C22441" w:rsidRDefault="00C22441" w:rsidP="00C64033"/>
    <w:p w14:paraId="0AE05FFF" w14:textId="5E7F345D" w:rsidR="00C64033" w:rsidRDefault="00C64033" w:rsidP="00C64033">
      <w:pPr>
        <w:rPr>
          <w:lang w:val="fr-CH"/>
        </w:rPr>
      </w:pPr>
      <w:r>
        <w:t>La cinquième semaine, est la dernière semaine de travail, qui porte sur la finalisation du rapport et de 2</w:t>
      </w:r>
      <w:r w:rsidR="002D7F5A">
        <w:t>,</w:t>
      </w:r>
      <w:r>
        <w:t xml:space="preserve"> 3 corrections.</w:t>
      </w:r>
    </w:p>
    <w:p w14:paraId="6A81697D" w14:textId="48C8B2FA" w:rsidR="00C64033" w:rsidRDefault="00C64033" w:rsidP="009A787F">
      <w:pPr>
        <w:rPr>
          <w:lang w:val="fr-CH"/>
        </w:rPr>
      </w:pPr>
    </w:p>
    <w:p w14:paraId="5686F783" w14:textId="28BF313F" w:rsidR="00C64033" w:rsidRPr="00736389" w:rsidRDefault="00C64033" w:rsidP="009A787F">
      <w:pPr>
        <w:rPr>
          <w:lang w:val="fr-CH"/>
        </w:rPr>
      </w:pPr>
    </w:p>
    <w:p w14:paraId="1024E970" w14:textId="4C1FFCF7" w:rsidR="007B2A41" w:rsidRPr="00090680" w:rsidRDefault="007B2A41" w:rsidP="007B2A41">
      <w:pPr>
        <w:pStyle w:val="Titre1"/>
        <w:rPr>
          <w:rFonts w:cs="Segoe UI"/>
        </w:rPr>
      </w:pPr>
      <w:bookmarkStart w:id="29" w:name="_Toc104297167"/>
      <w:bookmarkStart w:id="30" w:name="_Toc104877517"/>
      <w:r w:rsidRPr="00090680">
        <w:rPr>
          <w:rFonts w:cs="Segoe UI"/>
        </w:rPr>
        <w:lastRenderedPageBreak/>
        <w:t>Analyse / Conception</w:t>
      </w:r>
      <w:bookmarkEnd w:id="29"/>
      <w:bookmarkEnd w:id="30"/>
    </w:p>
    <w:p w14:paraId="731C3A69" w14:textId="5C1D7A9A" w:rsidR="007B2A41" w:rsidRPr="00090680" w:rsidRDefault="007B2A41" w:rsidP="007B2A41">
      <w:pPr>
        <w:pStyle w:val="Titre2"/>
        <w:rPr>
          <w:rFonts w:cs="Segoe UI"/>
          <w:iCs/>
        </w:rPr>
      </w:pPr>
      <w:bookmarkStart w:id="31" w:name="_Toc104297168"/>
      <w:bookmarkStart w:id="32" w:name="_Toc104877518"/>
      <w:r w:rsidRPr="00090680">
        <w:rPr>
          <w:rFonts w:cs="Segoe UI"/>
          <w:iCs/>
        </w:rPr>
        <w:t>Concepts</w:t>
      </w:r>
      <w:bookmarkEnd w:id="31"/>
      <w:bookmarkEnd w:id="32"/>
    </w:p>
    <w:p w14:paraId="1CF9CE59" w14:textId="671CBB61" w:rsidR="007B2A41" w:rsidRPr="00090680" w:rsidRDefault="007B2A41" w:rsidP="007B2A41">
      <w:pPr>
        <w:pStyle w:val="Titre3"/>
      </w:pPr>
      <w:bookmarkStart w:id="33" w:name="_Toc104297169"/>
      <w:bookmarkStart w:id="34" w:name="_Toc104877519"/>
      <w:r w:rsidRPr="00090680">
        <w:t>Diagramme de flux</w:t>
      </w:r>
      <w:bookmarkEnd w:id="33"/>
      <w:bookmarkEnd w:id="34"/>
    </w:p>
    <w:p w14:paraId="366DFE14" w14:textId="14EB1A49" w:rsidR="007B2A41" w:rsidRDefault="007B2A41" w:rsidP="007B2A41">
      <w:pPr>
        <w:rPr>
          <w:szCs w:val="22"/>
        </w:rPr>
      </w:pPr>
      <w:r w:rsidRPr="00090680">
        <w:rPr>
          <w:szCs w:val="22"/>
        </w:rPr>
        <w:t xml:space="preserve">Afin de mieux comprendre les fonctionnalités demandées, j’ai créé plusieurs diagrammes de flux, pour </w:t>
      </w:r>
      <w:r w:rsidR="00965ACF">
        <w:rPr>
          <w:szCs w:val="22"/>
        </w:rPr>
        <w:t xml:space="preserve">pouvoir </w:t>
      </w:r>
      <w:r w:rsidRPr="00090680">
        <w:rPr>
          <w:szCs w:val="22"/>
        </w:rPr>
        <w:t>avoir une représentation graphique. Et pouvoir savoir comment implémenter les fonctionnalités.</w:t>
      </w:r>
    </w:p>
    <w:p w14:paraId="34B925A0" w14:textId="77777777" w:rsidR="007B2A41" w:rsidRPr="00090680" w:rsidRDefault="007B2A41" w:rsidP="007B2A41">
      <w:pPr>
        <w:rPr>
          <w:szCs w:val="22"/>
        </w:rPr>
      </w:pPr>
    </w:p>
    <w:p w14:paraId="3DE5353B" w14:textId="77777777" w:rsidR="007B2A41" w:rsidRPr="00090680" w:rsidRDefault="007B2A41" w:rsidP="007B2A41">
      <w:pPr>
        <w:pStyle w:val="Titre4"/>
      </w:pPr>
      <w:r w:rsidRPr="00090680">
        <w:t>Système de zones de pêche</w:t>
      </w:r>
    </w:p>
    <w:p w14:paraId="1D37E490" w14:textId="48941C40" w:rsidR="007B2A41" w:rsidRPr="00090680" w:rsidRDefault="007B2A41" w:rsidP="007B2A41">
      <w:r w:rsidRPr="00090680">
        <w:t xml:space="preserve">Pour pouvoir pêcher, le joueur doit accéder </w:t>
      </w:r>
      <w:r w:rsidR="0017459D" w:rsidRPr="00090680">
        <w:t>aux zones</w:t>
      </w:r>
      <w:r w:rsidRPr="00090680">
        <w:t xml:space="preserve"> de pêche, des conditions peuvent être présente avant d’accéder à ces zones. Certaines zones nécessitent d’être payé pour y accéder, par exemple. </w:t>
      </w:r>
    </w:p>
    <w:p w14:paraId="044830C6" w14:textId="77777777" w:rsidR="007B2A41" w:rsidRPr="00090680" w:rsidRDefault="007B2A41" w:rsidP="007B2A41">
      <w:r w:rsidRPr="00090680">
        <w:t>Quand le joueur arrive sur le jeu il atterrit directement sur le menu de sélection de zone.</w:t>
      </w:r>
    </w:p>
    <w:p w14:paraId="6083C1D7" w14:textId="77777777" w:rsidR="007B2A41" w:rsidRPr="00090680" w:rsidRDefault="007B2A41" w:rsidP="007B2A41">
      <w:pPr>
        <w:pStyle w:val="Retraitnormal1"/>
        <w:keepNext/>
        <w:numPr>
          <w:ilvl w:val="0"/>
          <w:numId w:val="0"/>
        </w:numPr>
        <w:rPr>
          <w:rFonts w:ascii="Segoe UI" w:hAnsi="Segoe UI" w:cs="Segoe UI"/>
        </w:rPr>
      </w:pPr>
      <w:r w:rsidRPr="00090680">
        <w:rPr>
          <w:rFonts w:cs="Segoe UI"/>
          <w:noProof/>
        </w:rPr>
        <w:drawing>
          <wp:anchor distT="0" distB="0" distL="114300" distR="114300" simplePos="0" relativeHeight="251673600" behindDoc="1" locked="0" layoutInCell="1" allowOverlap="1" wp14:anchorId="08546887" wp14:editId="293AC894">
            <wp:simplePos x="0" y="0"/>
            <wp:positionH relativeFrom="column">
              <wp:posOffset>873116</wp:posOffset>
            </wp:positionH>
            <wp:positionV relativeFrom="paragraph">
              <wp:posOffset>201295</wp:posOffset>
            </wp:positionV>
            <wp:extent cx="4189863" cy="4809963"/>
            <wp:effectExtent l="0" t="0" r="1270" b="0"/>
            <wp:wrapTopAndBottom/>
            <wp:docPr id="12" name="Image 12" descr="C:\Users\Kevin.Gacon\AppData\Local\Microsoft\Windows\INetCache\Content.Word\rewr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vin.Gacon\AppData\Local\Microsoft\Windows\INetCache\Content.Word\rewrr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9863" cy="4809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51DD" w14:textId="2E583BC9"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5" w:name="_Toc104840086"/>
      <w:r w:rsidR="002D361E">
        <w:rPr>
          <w:rFonts w:cs="Segoe UI"/>
          <w:noProof/>
        </w:rPr>
        <w:t>7</w:t>
      </w:r>
      <w:r w:rsidRPr="00090680">
        <w:rPr>
          <w:rFonts w:cs="Segoe UI"/>
        </w:rPr>
        <w:fldChar w:fldCharType="end"/>
      </w:r>
      <w:r w:rsidRPr="00090680">
        <w:rPr>
          <w:rFonts w:cs="Segoe UI"/>
        </w:rPr>
        <w:t xml:space="preserve"> : diagramme de zones de pêche</w:t>
      </w:r>
      <w:bookmarkEnd w:id="35"/>
    </w:p>
    <w:p w14:paraId="3BAC05DB" w14:textId="77777777" w:rsidR="007B2A41" w:rsidRPr="00090680" w:rsidRDefault="007B2A41" w:rsidP="007B2A41"/>
    <w:p w14:paraId="51697B6C" w14:textId="77777777" w:rsidR="007B2A41" w:rsidRPr="00090680" w:rsidRDefault="007B2A41" w:rsidP="007B2A41">
      <w:pPr>
        <w:pStyle w:val="Titre4"/>
      </w:pPr>
      <w:r w:rsidRPr="00090680">
        <w:lastRenderedPageBreak/>
        <w:t>Jeu de la pêche</w:t>
      </w:r>
    </w:p>
    <w:p w14:paraId="56B0C868" w14:textId="77777777" w:rsidR="007B2A41" w:rsidRPr="00090680" w:rsidRDefault="007B2A41" w:rsidP="007B2A41">
      <w:r w:rsidRPr="00090680">
        <w:t>Lorsque le joueur se trouve sur une zone de pêche, il peut commencer à pêcher en cliquant sur le bouton « pêcher ». Chaque zone a un nombre limité de poissons qui peuvent être pêché avant d’obliger le joueur de quitter la zone de pêche.</w:t>
      </w:r>
    </w:p>
    <w:p w14:paraId="57052661" w14:textId="77777777" w:rsidR="007B2A41" w:rsidRPr="00090680" w:rsidRDefault="007B2A41" w:rsidP="007B2A41"/>
    <w:p w14:paraId="7B9E46F4" w14:textId="172D2B34" w:rsidR="007B2A41" w:rsidRPr="00090680" w:rsidRDefault="007B2A41" w:rsidP="007B2A41">
      <w:pPr>
        <w:pStyle w:val="Retraitnormal1"/>
        <w:keepNext/>
        <w:numPr>
          <w:ilvl w:val="0"/>
          <w:numId w:val="0"/>
        </w:numPr>
        <w:ind w:left="720"/>
        <w:rPr>
          <w:rFonts w:ascii="Segoe UI" w:hAnsi="Segoe UI" w:cs="Segoe UI"/>
        </w:rPr>
      </w:pPr>
      <w:r>
        <w:rPr>
          <w:rFonts w:ascii="Segoe UI" w:hAnsi="Segoe UI" w:cs="Segoe UI"/>
          <w:i/>
          <w:iCs/>
          <w:noProof/>
          <w:sz w:val="24"/>
          <w:szCs w:val="24"/>
        </w:rPr>
        <w:drawing>
          <wp:inline distT="0" distB="0" distL="0" distR="0" wp14:anchorId="6C5E0197" wp14:editId="325237A3">
            <wp:extent cx="5777865" cy="67322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b="3072"/>
                    <a:stretch>
                      <a:fillRect/>
                    </a:stretch>
                  </pic:blipFill>
                  <pic:spPr bwMode="auto">
                    <a:xfrm>
                      <a:off x="0" y="0"/>
                      <a:ext cx="5777865" cy="6732270"/>
                    </a:xfrm>
                    <a:prstGeom prst="rect">
                      <a:avLst/>
                    </a:prstGeom>
                    <a:noFill/>
                    <a:ln>
                      <a:noFill/>
                    </a:ln>
                  </pic:spPr>
                </pic:pic>
              </a:graphicData>
            </a:graphic>
          </wp:inline>
        </w:drawing>
      </w:r>
    </w:p>
    <w:p w14:paraId="0214F82E" w14:textId="7AA246A0"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6" w:name="_Toc104840087"/>
      <w:r w:rsidR="002D361E">
        <w:rPr>
          <w:rFonts w:cs="Segoe UI"/>
          <w:noProof/>
        </w:rPr>
        <w:t>8</w:t>
      </w:r>
      <w:r w:rsidRPr="00090680">
        <w:rPr>
          <w:rFonts w:cs="Segoe UI"/>
        </w:rPr>
        <w:fldChar w:fldCharType="end"/>
      </w:r>
      <w:r w:rsidRPr="00090680">
        <w:rPr>
          <w:rFonts w:cs="Segoe UI"/>
        </w:rPr>
        <w:t xml:space="preserve"> : Mini-Jeu de pêche</w:t>
      </w:r>
      <w:bookmarkEnd w:id="36"/>
    </w:p>
    <w:p w14:paraId="7981A1CC" w14:textId="77777777" w:rsidR="007B2A41" w:rsidRPr="00090680" w:rsidRDefault="007B2A41" w:rsidP="007B2A41">
      <w:pPr>
        <w:rPr>
          <w:rFonts w:cs="Segoe UI"/>
        </w:rPr>
      </w:pPr>
    </w:p>
    <w:p w14:paraId="7D290BF0" w14:textId="77777777" w:rsidR="007B2A41" w:rsidRPr="00090680" w:rsidRDefault="007B2A41" w:rsidP="007B2A41">
      <w:pPr>
        <w:rPr>
          <w:rFonts w:cs="Segoe UI"/>
        </w:rPr>
      </w:pPr>
    </w:p>
    <w:p w14:paraId="2ABBFEA2" w14:textId="77777777" w:rsidR="007B2A41" w:rsidRPr="00090680" w:rsidRDefault="007B2A41" w:rsidP="007B2A41">
      <w:pPr>
        <w:rPr>
          <w:rFonts w:cs="Segoe UI"/>
        </w:rPr>
      </w:pPr>
    </w:p>
    <w:p w14:paraId="09245DDA" w14:textId="77777777" w:rsidR="007B2A41" w:rsidRPr="00090680" w:rsidRDefault="007B2A41" w:rsidP="007B2A41">
      <w:pPr>
        <w:pStyle w:val="Titre4"/>
      </w:pPr>
      <w:r w:rsidRPr="00090680">
        <w:lastRenderedPageBreak/>
        <w:t>Système de vente</w:t>
      </w:r>
    </w:p>
    <w:p w14:paraId="5331353B" w14:textId="77777777" w:rsidR="007B2A41" w:rsidRPr="00090680" w:rsidRDefault="007B2A41" w:rsidP="007B2A41">
      <w:r w:rsidRPr="00090680">
        <w:t>Lorsque le joueur souhaite vendre ses poissons, il peut accéder au marché en cliquant sur le bouton « Marchés » dans le menu de zone de pêche. La liste de tous les poissons de l’inventaire s’affiche avec la possibilité de les vendre.</w:t>
      </w:r>
    </w:p>
    <w:p w14:paraId="21D40BC0" w14:textId="77777777" w:rsidR="007B2A41" w:rsidRPr="00090680" w:rsidRDefault="007B2A41" w:rsidP="007B2A41">
      <w:pPr>
        <w:rPr>
          <w:rFonts w:cs="Segoe UI"/>
        </w:rPr>
      </w:pPr>
    </w:p>
    <w:p w14:paraId="5ED38D21" w14:textId="77777777" w:rsidR="007B2A41" w:rsidRPr="00090680" w:rsidRDefault="007B2A41" w:rsidP="007B2A41">
      <w:pPr>
        <w:rPr>
          <w:rFonts w:cs="Segoe UI"/>
        </w:rPr>
      </w:pPr>
    </w:p>
    <w:p w14:paraId="74DA16A8" w14:textId="1B047D24" w:rsidR="007B2A41" w:rsidRPr="00090680" w:rsidRDefault="007B2A41" w:rsidP="007B2A41">
      <w:pPr>
        <w:pStyle w:val="Retraitnormal1"/>
        <w:keepNext/>
        <w:numPr>
          <w:ilvl w:val="0"/>
          <w:numId w:val="0"/>
        </w:numPr>
        <w:ind w:left="360" w:hanging="360"/>
        <w:rPr>
          <w:rFonts w:ascii="Segoe UI" w:hAnsi="Segoe UI" w:cs="Segoe UI"/>
        </w:rPr>
      </w:pPr>
      <w:r>
        <w:rPr>
          <w:rFonts w:ascii="Segoe UI" w:hAnsi="Segoe UI" w:cs="Segoe UI"/>
          <w:noProof/>
        </w:rPr>
        <w:drawing>
          <wp:inline distT="0" distB="0" distL="0" distR="0" wp14:anchorId="6D6FE375" wp14:editId="2FBA5966">
            <wp:extent cx="5513070" cy="71564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b="3728"/>
                    <a:stretch>
                      <a:fillRect/>
                    </a:stretch>
                  </pic:blipFill>
                  <pic:spPr bwMode="auto">
                    <a:xfrm>
                      <a:off x="0" y="0"/>
                      <a:ext cx="5513070" cy="7156450"/>
                    </a:xfrm>
                    <a:prstGeom prst="rect">
                      <a:avLst/>
                    </a:prstGeom>
                    <a:noFill/>
                    <a:ln>
                      <a:noFill/>
                    </a:ln>
                  </pic:spPr>
                </pic:pic>
              </a:graphicData>
            </a:graphic>
          </wp:inline>
        </w:drawing>
      </w:r>
      <w:bookmarkStart w:id="37" w:name="_Toc71691012"/>
    </w:p>
    <w:p w14:paraId="41106DA6" w14:textId="74614B03" w:rsidR="007B2A41" w:rsidRPr="0017459D" w:rsidRDefault="007B2A41" w:rsidP="0017459D">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8" w:name="_Toc104840088"/>
      <w:r w:rsidR="002D361E">
        <w:rPr>
          <w:rFonts w:cs="Segoe UI"/>
          <w:noProof/>
        </w:rPr>
        <w:t>9</w:t>
      </w:r>
      <w:r w:rsidRPr="00090680">
        <w:rPr>
          <w:rFonts w:cs="Segoe UI"/>
        </w:rPr>
        <w:fldChar w:fldCharType="end"/>
      </w:r>
      <w:r w:rsidRPr="00090680">
        <w:rPr>
          <w:rFonts w:cs="Segoe UI"/>
        </w:rPr>
        <w:t xml:space="preserve"> : Vente de poissons</w:t>
      </w:r>
      <w:bookmarkEnd w:id="38"/>
    </w:p>
    <w:p w14:paraId="5F4B3957" w14:textId="77777777" w:rsidR="00B67A86" w:rsidRDefault="00B67A86" w:rsidP="007B2A41">
      <w:pPr>
        <w:pStyle w:val="Titre3"/>
      </w:pPr>
      <w:bookmarkStart w:id="39" w:name="_Toc104297170"/>
    </w:p>
    <w:p w14:paraId="04643CFA" w14:textId="77777777" w:rsidR="006F138B" w:rsidRDefault="006F138B" w:rsidP="007B2A41">
      <w:pPr>
        <w:pStyle w:val="Titre3"/>
      </w:pPr>
    </w:p>
    <w:p w14:paraId="2E4B4356" w14:textId="21DBB2BA" w:rsidR="007B2A41" w:rsidRPr="00BD6D16" w:rsidRDefault="007B2A41" w:rsidP="007B2A41">
      <w:pPr>
        <w:pStyle w:val="Titre3"/>
        <w:rPr>
          <w:i/>
        </w:rPr>
      </w:pPr>
      <w:bookmarkStart w:id="40" w:name="_Toc104877520"/>
      <w:r w:rsidRPr="00090680">
        <w:t>Maquettes</w:t>
      </w:r>
      <w:bookmarkEnd w:id="39"/>
      <w:bookmarkEnd w:id="40"/>
    </w:p>
    <w:p w14:paraId="1862FF67" w14:textId="618DCB21" w:rsidR="007B2A41" w:rsidRPr="00090680" w:rsidRDefault="007B2A41" w:rsidP="007B2A41">
      <w:pPr>
        <w:rPr>
          <w:szCs w:val="22"/>
        </w:rPr>
      </w:pPr>
      <w:r w:rsidRPr="00090680">
        <w:rPr>
          <w:szCs w:val="22"/>
        </w:rPr>
        <w:t xml:space="preserve">Pour me permettre de visualiser l’apparence du jeu. Plusieurs maquettes ont </w:t>
      </w:r>
      <w:r w:rsidR="000E55B9">
        <w:rPr>
          <w:szCs w:val="22"/>
        </w:rPr>
        <w:t xml:space="preserve">été </w:t>
      </w:r>
      <w:r w:rsidRPr="00090680">
        <w:rPr>
          <w:szCs w:val="22"/>
        </w:rPr>
        <w:t>réalisé pour les différents menus.</w:t>
      </w:r>
    </w:p>
    <w:p w14:paraId="20DAD645" w14:textId="77777777" w:rsidR="007B2A41" w:rsidRPr="00AF0CB6" w:rsidRDefault="007B2A41" w:rsidP="007B2A41"/>
    <w:p w14:paraId="065AE3AC" w14:textId="77777777" w:rsidR="007B2A41" w:rsidRPr="00090680" w:rsidRDefault="007B2A41" w:rsidP="007B2A41">
      <w:pPr>
        <w:pStyle w:val="Titre4"/>
      </w:pPr>
      <w:r>
        <w:t>Menu de z</w:t>
      </w:r>
      <w:r w:rsidRPr="00090680">
        <w:t>ones de pêches</w:t>
      </w:r>
    </w:p>
    <w:p w14:paraId="67DCDF5A" w14:textId="77777777" w:rsidR="007B2A41" w:rsidRDefault="007B2A41" w:rsidP="007B2A41">
      <w:pPr>
        <w:rPr>
          <w:lang w:eastAsia="fr-CH"/>
        </w:rPr>
      </w:pPr>
      <w:r w:rsidRPr="00090680">
        <w:rPr>
          <w:lang w:eastAsia="fr-CH"/>
        </w:rPr>
        <w:t>Ce menu est utilisé pour la sélection de zone de pêches. C’est aussi là que le joueur arrivera lorsqu’il démarre le jeu. Plusieurs zones peuvent être payante, alors un prix s’affichera en-dessous</w:t>
      </w:r>
      <w:r>
        <w:rPr>
          <w:lang w:eastAsia="fr-CH"/>
        </w:rPr>
        <w:t>. Le bouton pour vendre les poissons s’affichent en bas à droite avec écrit « Marchés ».</w:t>
      </w:r>
      <w:r w:rsidRPr="00090680">
        <w:rPr>
          <w:lang w:eastAsia="fr-CH"/>
        </w:rPr>
        <w:t xml:space="preserve"> </w:t>
      </w:r>
    </w:p>
    <w:p w14:paraId="1F715D6F" w14:textId="77777777" w:rsidR="007B2A41" w:rsidRDefault="007B2A41" w:rsidP="007B2A41">
      <w:pPr>
        <w:rPr>
          <w:lang w:eastAsia="fr-CH"/>
        </w:rPr>
      </w:pPr>
    </w:p>
    <w:p w14:paraId="64C24DD1"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0528" behindDoc="0" locked="0" layoutInCell="1" allowOverlap="1" wp14:anchorId="4F2D9ED2" wp14:editId="2432BBF4">
                <wp:simplePos x="0" y="0"/>
                <wp:positionH relativeFrom="margin">
                  <wp:posOffset>-163830</wp:posOffset>
                </wp:positionH>
                <wp:positionV relativeFrom="paragraph">
                  <wp:posOffset>4053441</wp:posOffset>
                </wp:positionV>
                <wp:extent cx="5753100" cy="635"/>
                <wp:effectExtent l="0" t="0" r="0" b="6985"/>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E0428A" w14:textId="2B9DB992" w:rsidR="002D361E" w:rsidRPr="00730633" w:rsidRDefault="002D361E"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1" w:name="_Toc104840089"/>
                            <w:r>
                              <w:rPr>
                                <w:noProof/>
                              </w:rPr>
                              <w:t>10</w:t>
                            </w:r>
                            <w:r>
                              <w:rPr>
                                <w:noProof/>
                              </w:rPr>
                              <w:fldChar w:fldCharType="end"/>
                            </w:r>
                            <w:r>
                              <w:t xml:space="preserve"> : Maquette menu de sélection de Zones de pêches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9ED2" id="Zone de texte 26" o:spid="_x0000_s1027" type="#_x0000_t202" style="position:absolute;margin-left:-12.9pt;margin-top:319.15pt;width:4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mIMwIAAGs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" stroked="f">
                <v:textbox style="mso-fit-shape-to-text:t" inset="0,0,0,0">
                  <w:txbxContent>
                    <w:p w14:paraId="5DE0428A" w14:textId="2B9DB992" w:rsidR="002D361E" w:rsidRPr="00730633" w:rsidRDefault="002D361E"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2" w:name="_Toc104840089"/>
                      <w:r>
                        <w:rPr>
                          <w:noProof/>
                        </w:rPr>
                        <w:t>10</w:t>
                      </w:r>
                      <w:r>
                        <w:rPr>
                          <w:noProof/>
                        </w:rPr>
                        <w:fldChar w:fldCharType="end"/>
                      </w:r>
                      <w:r>
                        <w:t xml:space="preserve"> : Maquette menu de sélection de Zones de pêches</w:t>
                      </w:r>
                      <w:bookmarkEnd w:id="42"/>
                    </w:p>
                  </w:txbxContent>
                </v:textbox>
                <w10:wrap type="square" anchorx="margin"/>
              </v:shape>
            </w:pict>
          </mc:Fallback>
        </mc:AlternateContent>
      </w:r>
      <w:r w:rsidRPr="00090680">
        <w:rPr>
          <w:rFonts w:cs="Segoe UI"/>
          <w:iCs/>
          <w:noProof/>
          <w:lang w:val="fr-CH" w:eastAsia="fr-CH"/>
        </w:rPr>
        <w:drawing>
          <wp:anchor distT="0" distB="0" distL="114300" distR="114300" simplePos="0" relativeHeight="251666432" behindDoc="0" locked="0" layoutInCell="1" allowOverlap="1" wp14:anchorId="49613510" wp14:editId="313D9436">
            <wp:simplePos x="0" y="0"/>
            <wp:positionH relativeFrom="margin">
              <wp:posOffset>150333</wp:posOffset>
            </wp:positionH>
            <wp:positionV relativeFrom="paragraph">
              <wp:posOffset>201029</wp:posOffset>
            </wp:positionV>
            <wp:extent cx="5753100" cy="3784600"/>
            <wp:effectExtent l="0" t="0" r="0" b="6350"/>
            <wp:wrapSquare wrapText="bothSides"/>
            <wp:docPr id="2" name="Image 2" descr="C:\Users\Kevin.Gacon\AppData\Local\Microsoft\Windows\INetCache\Content.Word\jessysalut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in.Gacon\AppData\Local\Microsoft\Windows\INetCache\Content.Word\jessysalutmec.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9301" b="7905"/>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45BD" w14:textId="77777777" w:rsidR="007B2A41" w:rsidRPr="00090680" w:rsidRDefault="007B2A41" w:rsidP="007B2A41">
      <w:pPr>
        <w:rPr>
          <w:rFonts w:cs="Segoe UI"/>
          <w:iCs/>
          <w:lang w:eastAsia="fr-CH"/>
        </w:rPr>
      </w:pPr>
    </w:p>
    <w:p w14:paraId="0FF00BFA" w14:textId="77777777" w:rsidR="007B2A41" w:rsidRPr="00090680" w:rsidRDefault="007B2A41" w:rsidP="007B2A41"/>
    <w:p w14:paraId="07081EA9" w14:textId="77777777" w:rsidR="007B2A41" w:rsidRPr="00090680" w:rsidRDefault="007B2A41" w:rsidP="007B2A41"/>
    <w:p w14:paraId="5D8CECA5" w14:textId="77777777" w:rsidR="007B2A41" w:rsidRPr="00090680" w:rsidRDefault="007B2A41" w:rsidP="007B2A41"/>
    <w:p w14:paraId="025F5913" w14:textId="77777777" w:rsidR="007B2A41" w:rsidRPr="00090680" w:rsidRDefault="007B2A41" w:rsidP="007B2A41"/>
    <w:p w14:paraId="1EE8ED4B" w14:textId="77777777" w:rsidR="007B2A41" w:rsidRPr="00090680" w:rsidRDefault="007B2A41" w:rsidP="007B2A41"/>
    <w:p w14:paraId="68E42359" w14:textId="77777777" w:rsidR="007B2A41" w:rsidRPr="00090680" w:rsidRDefault="007B2A41" w:rsidP="007B2A41"/>
    <w:p w14:paraId="132CFAA8" w14:textId="77777777" w:rsidR="007B2A41" w:rsidRPr="00090680" w:rsidRDefault="007B2A41" w:rsidP="007B2A41"/>
    <w:p w14:paraId="3F98B308" w14:textId="77777777" w:rsidR="007B2A41" w:rsidRPr="00090680" w:rsidRDefault="007B2A41" w:rsidP="007B2A41"/>
    <w:p w14:paraId="2FDA798F" w14:textId="21626F30" w:rsidR="007B2A41" w:rsidRDefault="007B2A41" w:rsidP="007B2A41"/>
    <w:p w14:paraId="4E61BE3F" w14:textId="756E2288" w:rsidR="00B73B54" w:rsidRPr="00FC404C" w:rsidRDefault="00B73B54" w:rsidP="007B2A41"/>
    <w:p w14:paraId="6B763C69" w14:textId="77777777" w:rsidR="007B2A41" w:rsidRPr="00090680" w:rsidRDefault="007B2A41" w:rsidP="007B2A41">
      <w:pPr>
        <w:pStyle w:val="Titre4"/>
      </w:pPr>
      <w:r w:rsidRPr="00090680">
        <w:t>M</w:t>
      </w:r>
      <w:r>
        <w:t>aquette d’une zone de pêche</w:t>
      </w:r>
    </w:p>
    <w:p w14:paraId="31F883B4" w14:textId="77777777" w:rsidR="007B2A41" w:rsidRPr="00090680" w:rsidRDefault="007B2A41" w:rsidP="007B2A41">
      <w:r>
        <w:rPr>
          <w:lang w:eastAsia="fr-CH"/>
        </w:rPr>
        <w:t>Cette maquette est le visuel d’une des zones de pêche. Plusieurs poissons se baladent dans l’océan et nous pouvons les pêcher en appuyant sur le bouton « pêcher ».</w:t>
      </w:r>
    </w:p>
    <w:p w14:paraId="25E15819" w14:textId="7632850D" w:rsidR="007B2A41" w:rsidRDefault="007B2A41" w:rsidP="007B2A41"/>
    <w:p w14:paraId="0B274859" w14:textId="77777777" w:rsidR="00FB66D5" w:rsidRPr="00090680" w:rsidRDefault="00FB66D5" w:rsidP="007B2A41"/>
    <w:p w14:paraId="67EE2E91" w14:textId="77777777" w:rsidR="007B2A41" w:rsidRPr="00090680" w:rsidRDefault="007B2A41" w:rsidP="007B2A41">
      <w:r w:rsidRPr="00090680">
        <w:rPr>
          <w:noProof/>
          <w:lang w:val="fr-CH" w:eastAsia="fr-CH"/>
        </w:rPr>
        <w:drawing>
          <wp:anchor distT="0" distB="0" distL="114300" distR="114300" simplePos="0" relativeHeight="251667456" behindDoc="0" locked="0" layoutInCell="1" allowOverlap="1" wp14:anchorId="226B9696" wp14:editId="147CD076">
            <wp:simplePos x="0" y="0"/>
            <wp:positionH relativeFrom="column">
              <wp:posOffset>-73660</wp:posOffset>
            </wp:positionH>
            <wp:positionV relativeFrom="paragraph">
              <wp:posOffset>278765</wp:posOffset>
            </wp:positionV>
            <wp:extent cx="5753100" cy="3651885"/>
            <wp:effectExtent l="0" t="0" r="0" b="5715"/>
            <wp:wrapSquare wrapText="bothSides"/>
            <wp:docPr id="5" name="Image 5" descr="C:\Users\Kevin.Gacon\AppData\Local\Microsoft\Windows\INetCache\Content.Word\jessyouaist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Gacon\AppData\Local\Microsoft\Windows\INetCache\Content.Word\jessyouaistrop.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435"/>
                    <a:stretch/>
                  </pic:blipFill>
                  <pic:spPr bwMode="auto">
                    <a:xfrm>
                      <a:off x="0" y="0"/>
                      <a:ext cx="5753100" cy="3651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7D6245"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1552" behindDoc="0" locked="0" layoutInCell="1" allowOverlap="1" wp14:anchorId="1355FBC9" wp14:editId="64A91B58">
                <wp:simplePos x="0" y="0"/>
                <wp:positionH relativeFrom="margin">
                  <wp:posOffset>-241300</wp:posOffset>
                </wp:positionH>
                <wp:positionV relativeFrom="paragraph">
                  <wp:posOffset>3891915</wp:posOffset>
                </wp:positionV>
                <wp:extent cx="5753100" cy="635"/>
                <wp:effectExtent l="0" t="0" r="0" b="6985"/>
                <wp:wrapSquare wrapText="bothSides"/>
                <wp:docPr id="4" name="Zone de texte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6591DA" w14:textId="1D4361E4" w:rsidR="002D361E" w:rsidRPr="008A52CE" w:rsidRDefault="002D361E"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3" w:name="_Toc104840090"/>
                            <w:r>
                              <w:rPr>
                                <w:noProof/>
                              </w:rPr>
                              <w:t>11</w:t>
                            </w:r>
                            <w:r>
                              <w:rPr>
                                <w:noProof/>
                              </w:rPr>
                              <w:fldChar w:fldCharType="end"/>
                            </w:r>
                            <w:r>
                              <w:t>: Maquette d'une zone de pêches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5FBC9" id="Zone de texte 4" o:spid="_x0000_s1028" type="#_x0000_t202" style="position:absolute;margin-left:-19pt;margin-top:306.45pt;width:453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" stroked="f">
                <v:textbox style="mso-fit-shape-to-text:t" inset="0,0,0,0">
                  <w:txbxContent>
                    <w:p w14:paraId="7F6591DA" w14:textId="1D4361E4" w:rsidR="002D361E" w:rsidRPr="008A52CE" w:rsidRDefault="002D361E"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4" w:name="_Toc104840090"/>
                      <w:r>
                        <w:rPr>
                          <w:noProof/>
                        </w:rPr>
                        <w:t>11</w:t>
                      </w:r>
                      <w:r>
                        <w:rPr>
                          <w:noProof/>
                        </w:rPr>
                        <w:fldChar w:fldCharType="end"/>
                      </w:r>
                      <w:r>
                        <w:t>: Maquette d'une zone de pêches</w:t>
                      </w:r>
                      <w:bookmarkEnd w:id="44"/>
                    </w:p>
                  </w:txbxContent>
                </v:textbox>
                <w10:wrap type="square" anchorx="margin"/>
              </v:shape>
            </w:pict>
          </mc:Fallback>
        </mc:AlternateContent>
      </w:r>
    </w:p>
    <w:p w14:paraId="602FB2A1" w14:textId="77777777" w:rsidR="007B2A41" w:rsidRDefault="007B2A41" w:rsidP="007B2A41"/>
    <w:p w14:paraId="20E4A1DB" w14:textId="77777777" w:rsidR="007B2A41" w:rsidRDefault="007B2A41" w:rsidP="007B2A41"/>
    <w:p w14:paraId="7E222074" w14:textId="77777777" w:rsidR="007B2A41" w:rsidRPr="00090680" w:rsidRDefault="007B2A41" w:rsidP="007B2A41"/>
    <w:p w14:paraId="7E43F06E" w14:textId="77777777" w:rsidR="007B2A41" w:rsidRPr="00090680" w:rsidRDefault="007B2A41" w:rsidP="007B2A41"/>
    <w:p w14:paraId="0F6BBA8E" w14:textId="77777777" w:rsidR="007B2A41" w:rsidRPr="00090680" w:rsidRDefault="007B2A41" w:rsidP="007B2A41">
      <w:pPr>
        <w:rPr>
          <w:lang w:eastAsia="fr-CH"/>
        </w:rPr>
      </w:pPr>
    </w:p>
    <w:p w14:paraId="32E0802D" w14:textId="77777777" w:rsidR="007B2A41" w:rsidRPr="00090680" w:rsidRDefault="007B2A41" w:rsidP="007B2A41"/>
    <w:p w14:paraId="69A206BA" w14:textId="77777777" w:rsidR="007B2A41" w:rsidRPr="00090680" w:rsidRDefault="007B2A41" w:rsidP="007B2A41"/>
    <w:p w14:paraId="07E8F93F" w14:textId="77777777" w:rsidR="007B2A41" w:rsidRPr="00090680" w:rsidRDefault="007B2A41" w:rsidP="007B2A41"/>
    <w:p w14:paraId="0FAE9A0A" w14:textId="77777777" w:rsidR="007B2A41" w:rsidRPr="00090680" w:rsidRDefault="007B2A41" w:rsidP="007B2A41"/>
    <w:p w14:paraId="3858354B" w14:textId="77777777" w:rsidR="007B2A41" w:rsidRDefault="007B2A41" w:rsidP="007B2A41">
      <w:pPr>
        <w:pStyle w:val="Titre4"/>
      </w:pPr>
    </w:p>
    <w:p w14:paraId="2B0158E9" w14:textId="77777777" w:rsidR="007B2A41" w:rsidRDefault="007B2A41" w:rsidP="007B2A41"/>
    <w:p w14:paraId="6DBCB43D" w14:textId="77777777" w:rsidR="007B2A41" w:rsidRDefault="007B2A41" w:rsidP="007B2A41"/>
    <w:p w14:paraId="7B5B80F1" w14:textId="77777777" w:rsidR="007B2A41" w:rsidRDefault="007B2A41" w:rsidP="007B2A41"/>
    <w:p w14:paraId="006E9644" w14:textId="77777777" w:rsidR="007B2A41" w:rsidRDefault="007B2A41" w:rsidP="007B2A41"/>
    <w:p w14:paraId="2D8753CB" w14:textId="77777777" w:rsidR="007B2A41" w:rsidRDefault="007B2A41" w:rsidP="007B2A41"/>
    <w:p w14:paraId="3BA66937" w14:textId="77777777" w:rsidR="007B2A41" w:rsidRDefault="007B2A41" w:rsidP="007B2A41"/>
    <w:p w14:paraId="7A1F397B" w14:textId="77777777" w:rsidR="007B2A41" w:rsidRPr="00BD6D16" w:rsidRDefault="007B2A41" w:rsidP="007B2A41"/>
    <w:p w14:paraId="1AED2BC2" w14:textId="3F7D62EF" w:rsidR="007B2A41" w:rsidRDefault="007B2A41" w:rsidP="007B2A41">
      <w:pPr>
        <w:pStyle w:val="Titre4"/>
        <w:ind w:left="864"/>
      </w:pPr>
    </w:p>
    <w:p w14:paraId="4849378D" w14:textId="3BE4F610" w:rsidR="00B73B54" w:rsidRDefault="00B73B54" w:rsidP="00B73B54"/>
    <w:p w14:paraId="59C0957C" w14:textId="4C338F70" w:rsidR="00B73B54" w:rsidRDefault="00B73B54" w:rsidP="00B73B54"/>
    <w:p w14:paraId="711289E9" w14:textId="6F41A1C2" w:rsidR="00B73B54" w:rsidRDefault="00B73B54" w:rsidP="00B73B54"/>
    <w:p w14:paraId="43E781E4" w14:textId="236EEFC1" w:rsidR="00B73B54" w:rsidRDefault="00B73B54" w:rsidP="00B73B54"/>
    <w:p w14:paraId="71F0967A" w14:textId="35C9BE95" w:rsidR="00B73B54" w:rsidRDefault="00B73B54" w:rsidP="00B73B54"/>
    <w:p w14:paraId="17A12223" w14:textId="1BA7618C" w:rsidR="00B73B54" w:rsidRDefault="00B73B54" w:rsidP="00B73B54"/>
    <w:p w14:paraId="7F56009C" w14:textId="18B8686D" w:rsidR="00B73B54" w:rsidRDefault="00B73B54" w:rsidP="00B73B54"/>
    <w:p w14:paraId="758AE800" w14:textId="6CF33E5E" w:rsidR="00950038" w:rsidRDefault="00950038" w:rsidP="00B73B54"/>
    <w:p w14:paraId="4AAC7DA1" w14:textId="77777777" w:rsidR="00950038" w:rsidRPr="00B73B54" w:rsidRDefault="00950038" w:rsidP="00B73B54"/>
    <w:p w14:paraId="17B45F8F" w14:textId="77777777" w:rsidR="007B2A41" w:rsidRDefault="007B2A41" w:rsidP="007B2A41">
      <w:pPr>
        <w:pStyle w:val="Titre4"/>
      </w:pPr>
      <w:r w:rsidRPr="00090680">
        <w:t>M</w:t>
      </w:r>
      <w:r>
        <w:t>aquette du mini jeu de pêche</w:t>
      </w:r>
    </w:p>
    <w:p w14:paraId="7DC2BF9F" w14:textId="787D6CD4" w:rsidR="007B2A41" w:rsidRDefault="007B2A41" w:rsidP="007B2A41">
      <w:r>
        <w:t>Lorsque le joueur appuie sur le bouton « pêcher », deux jauges s’affichent. Un</w:t>
      </w:r>
      <w:r w:rsidR="00950038">
        <w:t>e</w:t>
      </w:r>
      <w:r>
        <w:t xml:space="preserve"> avec le poisson qui bouge et notre barre que nous contrôlons avec la clique gauche de la souris ou la barre d’espace qui fait monter cette barre (la jauge à droite de l’écran). Et une autre jauge (en haut de l’écran) qui augmente lorsque notre barre et sur le poisson, le joueur attrape le poisson lorsque cette barre est pleine. </w:t>
      </w:r>
    </w:p>
    <w:p w14:paraId="2A7F3335" w14:textId="77777777" w:rsidR="007B2A41" w:rsidRPr="00E01C9B" w:rsidRDefault="007B2A41" w:rsidP="007B2A41"/>
    <w:p w14:paraId="6CDC3385" w14:textId="2B370311" w:rsidR="007B2A41" w:rsidRPr="00E01C9B" w:rsidRDefault="00950038" w:rsidP="007B2A41">
      <w:r w:rsidRPr="00090680">
        <w:rPr>
          <w:rFonts w:cs="Segoe UI"/>
          <w:iCs/>
          <w:noProof/>
          <w:lang w:val="fr-CH" w:eastAsia="fr-CH"/>
        </w:rPr>
        <w:drawing>
          <wp:anchor distT="0" distB="0" distL="114300" distR="114300" simplePos="0" relativeHeight="251668480" behindDoc="0" locked="0" layoutInCell="1" allowOverlap="1" wp14:anchorId="782A9108" wp14:editId="4BE7101D">
            <wp:simplePos x="0" y="0"/>
            <wp:positionH relativeFrom="margin">
              <wp:posOffset>164465</wp:posOffset>
            </wp:positionH>
            <wp:positionV relativeFrom="paragraph">
              <wp:posOffset>327660</wp:posOffset>
            </wp:positionV>
            <wp:extent cx="5759450" cy="3683635"/>
            <wp:effectExtent l="0" t="0" r="0" b="0"/>
            <wp:wrapSquare wrapText="bothSides"/>
            <wp:docPr id="6" name="Image 6" descr="C:\Users\Kevin.Gacon\AppData\Local\Microsoft\Windows\INetCache\Content.Word\Jes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vin.Gacon\AppData\Local\Microsoft\Windows\INetCache\Content.Word\Jessy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683635"/>
                    </a:xfrm>
                    <a:prstGeom prst="rect">
                      <a:avLst/>
                    </a:prstGeom>
                    <a:noFill/>
                    <a:ln>
                      <a:noFill/>
                    </a:ln>
                  </pic:spPr>
                </pic:pic>
              </a:graphicData>
            </a:graphic>
          </wp:anchor>
        </w:drawing>
      </w:r>
      <w:r w:rsidR="007B2A41">
        <w:rPr>
          <w:noProof/>
          <w:lang w:val="fr-CH" w:eastAsia="fr-CH"/>
        </w:rPr>
        <mc:AlternateContent>
          <mc:Choice Requires="wps">
            <w:drawing>
              <wp:anchor distT="0" distB="0" distL="114300" distR="114300" simplePos="0" relativeHeight="251674624" behindDoc="0" locked="0" layoutInCell="1" allowOverlap="1" wp14:anchorId="468AEA31" wp14:editId="72E35C0A">
                <wp:simplePos x="0" y="0"/>
                <wp:positionH relativeFrom="margin">
                  <wp:align>left</wp:align>
                </wp:positionH>
                <wp:positionV relativeFrom="paragraph">
                  <wp:posOffset>3750310</wp:posOffset>
                </wp:positionV>
                <wp:extent cx="5759450" cy="63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9963B5" w14:textId="4FC0189F" w:rsidR="002D361E" w:rsidRPr="00BE185D" w:rsidRDefault="002D361E"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5" w:name="_Toc104840091"/>
                            <w:r>
                              <w:rPr>
                                <w:rFonts w:cs="Segoe UI"/>
                                <w:iCs w:val="0"/>
                                <w:noProof/>
                              </w:rPr>
                              <w:t>12</w:t>
                            </w:r>
                            <w:r>
                              <w:rPr>
                                <w:rFonts w:cs="Segoe UI"/>
                                <w:iCs w:val="0"/>
                                <w:noProof/>
                              </w:rPr>
                              <w:fldChar w:fldCharType="end"/>
                            </w:r>
                            <w:r>
                              <w:t xml:space="preserve"> : Maquette mini jeu de pêche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EA31" id="Zone de texte 13" o:spid="_x0000_s1029" type="#_x0000_t202" style="position:absolute;margin-left:0;margin-top:295.3pt;width:453.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" stroked="f">
                <v:textbox style="mso-fit-shape-to-text:t" inset="0,0,0,0">
                  <w:txbxContent>
                    <w:p w14:paraId="769963B5" w14:textId="4FC0189F" w:rsidR="002D361E" w:rsidRPr="00BE185D" w:rsidRDefault="002D361E"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6" w:name="_Toc104840091"/>
                      <w:r>
                        <w:rPr>
                          <w:rFonts w:cs="Segoe UI"/>
                          <w:iCs w:val="0"/>
                          <w:noProof/>
                        </w:rPr>
                        <w:t>12</w:t>
                      </w:r>
                      <w:r>
                        <w:rPr>
                          <w:rFonts w:cs="Segoe UI"/>
                          <w:iCs w:val="0"/>
                          <w:noProof/>
                        </w:rPr>
                        <w:fldChar w:fldCharType="end"/>
                      </w:r>
                      <w:r>
                        <w:t xml:space="preserve"> : Maquette mini jeu de pêche</w:t>
                      </w:r>
                      <w:bookmarkEnd w:id="46"/>
                    </w:p>
                  </w:txbxContent>
                </v:textbox>
                <w10:wrap type="square" anchorx="margin"/>
              </v:shape>
            </w:pict>
          </mc:Fallback>
        </mc:AlternateContent>
      </w:r>
    </w:p>
    <w:p w14:paraId="56B16928" w14:textId="305AC43D" w:rsidR="007B2A41" w:rsidRPr="00090680" w:rsidRDefault="007B2A41" w:rsidP="007B2A41"/>
    <w:p w14:paraId="6F1BF679" w14:textId="77777777" w:rsidR="007B2A41" w:rsidRPr="00090680" w:rsidRDefault="007B2A41" w:rsidP="007B2A41"/>
    <w:p w14:paraId="1ECB8315" w14:textId="77777777" w:rsidR="007B2A41" w:rsidRPr="00090680" w:rsidRDefault="007B2A41" w:rsidP="007B2A41"/>
    <w:p w14:paraId="007091AD" w14:textId="77777777" w:rsidR="007B2A41" w:rsidRPr="00090680" w:rsidRDefault="007B2A41" w:rsidP="007B2A41"/>
    <w:p w14:paraId="7991538A" w14:textId="77777777" w:rsidR="007B2A41" w:rsidRPr="00090680" w:rsidRDefault="007B2A41" w:rsidP="007B2A41"/>
    <w:p w14:paraId="573ED017" w14:textId="77777777" w:rsidR="007B2A41" w:rsidRPr="00090680" w:rsidRDefault="007B2A41" w:rsidP="007B2A41"/>
    <w:p w14:paraId="1FC1EA95" w14:textId="77777777" w:rsidR="007B2A41" w:rsidRPr="00090680" w:rsidRDefault="007B2A41" w:rsidP="007B2A41"/>
    <w:p w14:paraId="6D512301" w14:textId="77777777" w:rsidR="007B2A41" w:rsidRPr="00090680" w:rsidRDefault="007B2A41" w:rsidP="007B2A41"/>
    <w:p w14:paraId="5CB8C523" w14:textId="77777777" w:rsidR="007B2A41" w:rsidRPr="00090680" w:rsidRDefault="007B2A41" w:rsidP="007B2A41"/>
    <w:p w14:paraId="376FBF95" w14:textId="77777777" w:rsidR="007B2A41" w:rsidRPr="00090680" w:rsidRDefault="007B2A41" w:rsidP="007B2A41"/>
    <w:p w14:paraId="181B8D17" w14:textId="77777777" w:rsidR="00950038" w:rsidRDefault="00950038" w:rsidP="007B2A41"/>
    <w:p w14:paraId="4C5742C8" w14:textId="77777777" w:rsidR="007B2A41" w:rsidRDefault="007B2A41" w:rsidP="007B2A41">
      <w:pPr>
        <w:pStyle w:val="Titre4"/>
      </w:pPr>
      <w:r w:rsidRPr="00090680">
        <w:t>M</w:t>
      </w:r>
      <w:r>
        <w:t>aquette de la vente de poissons</w:t>
      </w:r>
    </w:p>
    <w:p w14:paraId="4AA9D7E2" w14:textId="45B9950C" w:rsidR="007B2A41" w:rsidRDefault="007B2A41" w:rsidP="007B2A41">
      <w:r>
        <w:t>Ceci est l’affich</w:t>
      </w:r>
      <w:r w:rsidR="00CA5B03">
        <w:t>age</w:t>
      </w:r>
      <w:r>
        <w:t xml:space="preserve"> </w:t>
      </w:r>
      <w:r w:rsidR="00CA5B03">
        <w:t>l</w:t>
      </w:r>
      <w:r>
        <w:t xml:space="preserve">orsque le joueur appuie sur le bouton de l’inventaire (Stock de poissons sur la maquette). Le joueur peut consulter tous ses poissons pêchés et les relâcher si nécessaire. </w:t>
      </w:r>
    </w:p>
    <w:p w14:paraId="76289853" w14:textId="77777777" w:rsidR="007B2A41" w:rsidRDefault="007B2A41" w:rsidP="007B2A41"/>
    <w:p w14:paraId="0E68A882" w14:textId="77777777" w:rsidR="007B2A41" w:rsidRDefault="007B2A41" w:rsidP="007B2A41">
      <w:r w:rsidRPr="00090680">
        <w:rPr>
          <w:rFonts w:cs="Segoe UI"/>
          <w:noProof/>
          <w:lang w:val="fr-CH" w:eastAsia="fr-CH"/>
        </w:rPr>
        <w:drawing>
          <wp:anchor distT="0" distB="0" distL="114300" distR="114300" simplePos="0" relativeHeight="251669504" behindDoc="1" locked="0" layoutInCell="1" allowOverlap="1" wp14:anchorId="000DC64E" wp14:editId="5B8A52F1">
            <wp:simplePos x="0" y="0"/>
            <wp:positionH relativeFrom="margin">
              <wp:posOffset>690004</wp:posOffset>
            </wp:positionH>
            <wp:positionV relativeFrom="paragraph">
              <wp:posOffset>45720</wp:posOffset>
            </wp:positionV>
            <wp:extent cx="5125085" cy="3646805"/>
            <wp:effectExtent l="0" t="0" r="0" b="0"/>
            <wp:wrapTight wrapText="bothSides">
              <wp:wrapPolygon edited="0">
                <wp:start x="0" y="0"/>
                <wp:lineTo x="0" y="21438"/>
                <wp:lineTo x="21517" y="21438"/>
                <wp:lineTo x="21517" y="0"/>
                <wp:lineTo x="0" y="0"/>
              </wp:wrapPolygon>
            </wp:wrapTight>
            <wp:docPr id="27" name="Image 27" descr="C:\Users\Kevin.Gacon\AppData\Local\Microsoft\Windows\INetCache\Content.Word\BastienSa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Gacon\AppData\Local\Microsoft\Windows\INetCache\Content.Word\BastienSalu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085" cy="3646805"/>
                    </a:xfrm>
                    <a:prstGeom prst="rect">
                      <a:avLst/>
                    </a:prstGeom>
                    <a:noFill/>
                    <a:ln>
                      <a:noFill/>
                    </a:ln>
                  </pic:spPr>
                </pic:pic>
              </a:graphicData>
            </a:graphic>
          </wp:anchor>
        </w:drawing>
      </w:r>
    </w:p>
    <w:p w14:paraId="60153C8C" w14:textId="77777777" w:rsidR="007B2A41" w:rsidRDefault="007B2A41" w:rsidP="007B2A41"/>
    <w:p w14:paraId="29C09EFA" w14:textId="77777777" w:rsidR="007B2A41" w:rsidRDefault="007B2A41" w:rsidP="007B2A41"/>
    <w:p w14:paraId="5D9FA7AC" w14:textId="77777777" w:rsidR="007B2A41" w:rsidRDefault="007B2A41" w:rsidP="007B2A41"/>
    <w:p w14:paraId="50F05CEE" w14:textId="77777777" w:rsidR="007B2A41" w:rsidRDefault="007B2A41" w:rsidP="007B2A41"/>
    <w:p w14:paraId="302A026F" w14:textId="77777777" w:rsidR="007B2A41" w:rsidRDefault="007B2A41" w:rsidP="007B2A41"/>
    <w:p w14:paraId="56AC2C59" w14:textId="77777777" w:rsidR="007B2A41" w:rsidRDefault="007B2A41" w:rsidP="007B2A41"/>
    <w:p w14:paraId="262E2BE0" w14:textId="77777777" w:rsidR="007B2A41" w:rsidRDefault="007B2A41" w:rsidP="007B2A41"/>
    <w:p w14:paraId="5455E62C" w14:textId="77777777" w:rsidR="007B2A41" w:rsidRDefault="007B2A41" w:rsidP="007B2A41"/>
    <w:p w14:paraId="7E6C0FDB" w14:textId="77777777" w:rsidR="007B2A41" w:rsidRDefault="007B2A41" w:rsidP="007B2A41"/>
    <w:p w14:paraId="12A937A7" w14:textId="77777777" w:rsidR="007B2A41" w:rsidRDefault="007B2A41" w:rsidP="007B2A41"/>
    <w:p w14:paraId="00C8B526" w14:textId="77777777" w:rsidR="007B2A41" w:rsidRDefault="007B2A41" w:rsidP="007B2A41"/>
    <w:p w14:paraId="2EDA1E1D" w14:textId="77777777" w:rsidR="007B2A41" w:rsidRDefault="007B2A41" w:rsidP="007B2A41"/>
    <w:p w14:paraId="5F1CC396" w14:textId="77777777" w:rsidR="007B2A41" w:rsidRDefault="007B2A41" w:rsidP="007B2A41"/>
    <w:p w14:paraId="6D884627" w14:textId="77777777" w:rsidR="007B2A41" w:rsidRDefault="007B2A41" w:rsidP="007B2A41">
      <w:r w:rsidRPr="00090680">
        <w:rPr>
          <w:noProof/>
          <w:lang w:val="fr-CH" w:eastAsia="fr-CH"/>
        </w:rPr>
        <mc:AlternateContent>
          <mc:Choice Requires="wps">
            <w:drawing>
              <wp:anchor distT="0" distB="0" distL="114300" distR="114300" simplePos="0" relativeHeight="251672576" behindDoc="1" locked="0" layoutInCell="1" allowOverlap="1" wp14:anchorId="01E3884D" wp14:editId="10F09B30">
                <wp:simplePos x="0" y="0"/>
                <wp:positionH relativeFrom="margin">
                  <wp:align>left</wp:align>
                </wp:positionH>
                <wp:positionV relativeFrom="paragraph">
                  <wp:posOffset>15078</wp:posOffset>
                </wp:positionV>
                <wp:extent cx="5125085" cy="635"/>
                <wp:effectExtent l="0" t="0" r="0" b="6985"/>
                <wp:wrapTight wrapText="bothSides">
                  <wp:wrapPolygon edited="0">
                    <wp:start x="0" y="0"/>
                    <wp:lineTo x="0" y="20665"/>
                    <wp:lineTo x="21517" y="20665"/>
                    <wp:lineTo x="2151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75931F58" w14:textId="71A012F6" w:rsidR="002D361E" w:rsidRPr="00BA2D94" w:rsidRDefault="002D361E"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7" w:name="_Toc104840092"/>
                            <w:r>
                              <w:rPr>
                                <w:rFonts w:cs="Segoe UI"/>
                                <w:noProof/>
                              </w:rPr>
                              <w:t>13</w:t>
                            </w:r>
                            <w:r>
                              <w:rPr>
                                <w:rFonts w:cs="Segoe UI"/>
                                <w:noProof/>
                              </w:rPr>
                              <w:fldChar w:fldCharType="end"/>
                            </w:r>
                            <w:r>
                              <w:t xml:space="preserve"> : Maquette de l’inventaire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884D" id="Zone de texte 7" o:spid="_x0000_s1030" type="#_x0000_t202" style="position:absolute;margin-left:0;margin-top:1.2pt;width:403.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" stroked="f">
                <v:textbox style="mso-fit-shape-to-text:t" inset="0,0,0,0">
                  <w:txbxContent>
                    <w:p w14:paraId="75931F58" w14:textId="71A012F6" w:rsidR="002D361E" w:rsidRPr="00BA2D94" w:rsidRDefault="002D361E"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8" w:name="_Toc104840092"/>
                      <w:r>
                        <w:rPr>
                          <w:rFonts w:cs="Segoe UI"/>
                          <w:noProof/>
                        </w:rPr>
                        <w:t>13</w:t>
                      </w:r>
                      <w:r>
                        <w:rPr>
                          <w:rFonts w:cs="Segoe UI"/>
                          <w:noProof/>
                        </w:rPr>
                        <w:fldChar w:fldCharType="end"/>
                      </w:r>
                      <w:r>
                        <w:t xml:space="preserve"> : Maquette de l’inventaire</w:t>
                      </w:r>
                      <w:bookmarkEnd w:id="48"/>
                    </w:p>
                  </w:txbxContent>
                </v:textbox>
                <w10:wrap type="tight" anchorx="margin"/>
              </v:shape>
            </w:pict>
          </mc:Fallback>
        </mc:AlternateContent>
      </w:r>
    </w:p>
    <w:p w14:paraId="1FF83F41" w14:textId="77777777" w:rsidR="007B2A41" w:rsidRDefault="007B2A41" w:rsidP="007B2A41"/>
    <w:p w14:paraId="119F6879" w14:textId="77777777" w:rsidR="007B2A41" w:rsidRDefault="007B2A41" w:rsidP="007B2A41"/>
    <w:p w14:paraId="2B77A4DA" w14:textId="77777777" w:rsidR="007B2A41" w:rsidRDefault="007B2A41" w:rsidP="007B2A41"/>
    <w:p w14:paraId="27FC1032" w14:textId="77777777" w:rsidR="007B2A41" w:rsidRDefault="007B2A41" w:rsidP="007B2A41"/>
    <w:p w14:paraId="0C060F35" w14:textId="3A8F5E3F" w:rsidR="00B632FE" w:rsidRDefault="00B632FE" w:rsidP="007B2A41"/>
    <w:p w14:paraId="721CE760" w14:textId="2C700A51" w:rsidR="007B2A41" w:rsidRDefault="007B2A41" w:rsidP="00B604AA">
      <w:pPr>
        <w:spacing w:after="180" w:line="336" w:lineRule="auto"/>
        <w:contextualSpacing w:val="0"/>
      </w:pPr>
    </w:p>
    <w:p w14:paraId="614898F8" w14:textId="538E0CEF" w:rsidR="00B604AA" w:rsidRDefault="00B604AA" w:rsidP="00B604AA">
      <w:pPr>
        <w:spacing w:after="180" w:line="336" w:lineRule="auto"/>
        <w:contextualSpacing w:val="0"/>
      </w:pPr>
    </w:p>
    <w:p w14:paraId="037FF6A8" w14:textId="10E7E628" w:rsidR="009820F8" w:rsidRPr="00090680" w:rsidRDefault="009820F8" w:rsidP="007B2A41"/>
    <w:p w14:paraId="3B73FD63" w14:textId="629B0AEC" w:rsidR="007B2A41" w:rsidRDefault="007B2A41" w:rsidP="00E370F4">
      <w:pPr>
        <w:pStyle w:val="Titre2"/>
        <w:rPr>
          <w:rFonts w:cs="Segoe UI"/>
          <w:iCs/>
        </w:rPr>
      </w:pPr>
      <w:bookmarkStart w:id="49" w:name="_Toc104297171"/>
      <w:bookmarkStart w:id="50" w:name="_Toc104877521"/>
      <w:r w:rsidRPr="00090680">
        <w:rPr>
          <w:rFonts w:cs="Segoe UI"/>
          <w:iCs/>
        </w:rPr>
        <w:lastRenderedPageBreak/>
        <w:t>Stratégie de test</w:t>
      </w:r>
      <w:bookmarkEnd w:id="37"/>
      <w:bookmarkEnd w:id="49"/>
      <w:bookmarkEnd w:id="50"/>
    </w:p>
    <w:p w14:paraId="19942FDA" w14:textId="6C8EFC64" w:rsidR="00B604AA" w:rsidRDefault="00B604AA" w:rsidP="00B604AA">
      <w:pPr>
        <w:rPr>
          <w:color w:val="auto"/>
          <w:sz w:val="20"/>
        </w:rPr>
      </w:pPr>
      <w:r>
        <w:t xml:space="preserve">La stratégie de test contient principalement les tests, unitaire et d’acceptation, mais aussi des tests de fonctionnement sur </w:t>
      </w:r>
      <w:r w:rsidR="00884620">
        <w:t>plusieurs types</w:t>
      </w:r>
      <w:r>
        <w:t xml:space="preserve"> d’environnement différents</w:t>
      </w:r>
    </w:p>
    <w:p w14:paraId="70FED9CC" w14:textId="3EE9B2B8" w:rsidR="00311B58" w:rsidRDefault="00311B58" w:rsidP="00311B58"/>
    <w:p w14:paraId="267A0BF8" w14:textId="77777777" w:rsidR="009820F8" w:rsidRPr="00311B58" w:rsidRDefault="009820F8" w:rsidP="00311B58"/>
    <w:p w14:paraId="6BCC901C" w14:textId="4950DCEB" w:rsidR="007B2A41" w:rsidRPr="00090680" w:rsidRDefault="007B2A41" w:rsidP="007B2A41">
      <w:pPr>
        <w:pStyle w:val="Titre3"/>
      </w:pPr>
      <w:bookmarkStart w:id="51" w:name="_Toc104297172"/>
      <w:bookmarkStart w:id="52" w:name="_Toc104877522"/>
      <w:r w:rsidRPr="00090680">
        <w:t>Test Unitaire</w:t>
      </w:r>
      <w:bookmarkEnd w:id="51"/>
      <w:bookmarkEnd w:id="52"/>
    </w:p>
    <w:p w14:paraId="21C17783" w14:textId="06E8BFFA" w:rsidR="007B2A41" w:rsidRPr="00090680" w:rsidRDefault="007B2A41" w:rsidP="007B2A41">
      <w:r w:rsidRPr="00090680">
        <w:t xml:space="preserve">Afin de correctement tester une fonctionnalité, un test unitaire est </w:t>
      </w:r>
      <w:r w:rsidR="00E370F4" w:rsidRPr="00090680">
        <w:t>implémenté</w:t>
      </w:r>
      <w:r w:rsidRPr="00090680">
        <w:t xml:space="preserve"> et sera effectué sur la fonctionnalité de vente de poissons</w:t>
      </w:r>
      <w:r>
        <w:t>, avec le module de tests proposer par Visual Studio</w:t>
      </w:r>
      <w:r w:rsidRPr="00090680">
        <w:t>. Car c’est la partie qui a le plus de vérifications. Le poisson doit avoir des caractérisés suffisante pour être vendu.</w:t>
      </w:r>
    </w:p>
    <w:p w14:paraId="1612A174" w14:textId="77777777" w:rsidR="007B2A41" w:rsidRPr="00090680" w:rsidRDefault="007B2A41" w:rsidP="007B2A41">
      <w:pPr>
        <w:rPr>
          <w:rFonts w:cs="Segoe UI"/>
        </w:rPr>
      </w:pPr>
    </w:p>
    <w:p w14:paraId="63C88FD8" w14:textId="722F0E8F" w:rsidR="007B2A41" w:rsidRPr="00090680" w:rsidRDefault="007B2A41" w:rsidP="007B2A41">
      <w:pPr>
        <w:pStyle w:val="Titre3"/>
      </w:pPr>
      <w:bookmarkStart w:id="53" w:name="_Toc104297173"/>
      <w:bookmarkStart w:id="54" w:name="_Toc104877523"/>
      <w:r w:rsidRPr="00090680">
        <w:t>Tests d’acceptations</w:t>
      </w:r>
      <w:bookmarkEnd w:id="53"/>
      <w:bookmarkEnd w:id="54"/>
    </w:p>
    <w:p w14:paraId="20432DDC" w14:textId="269B4194" w:rsidR="007B2A41" w:rsidRPr="00090680" w:rsidRDefault="007B2A41" w:rsidP="007B2A41">
      <w:r w:rsidRPr="00090680">
        <w:t xml:space="preserve">Plusieurs tests d’acceptations sont inscrits sur IceScrum. </w:t>
      </w:r>
      <w:r>
        <w:t>Je demanderais</w:t>
      </w:r>
      <w:r w:rsidRPr="00090680">
        <w:t xml:space="preserve">                    </w:t>
      </w:r>
      <w:r>
        <w:t xml:space="preserve">    </w:t>
      </w:r>
      <w:r w:rsidRPr="00090680">
        <w:t xml:space="preserve">                                                                                                           </w:t>
      </w:r>
      <w:r>
        <w:t xml:space="preserve">                        </w:t>
      </w:r>
      <w:r w:rsidRPr="00090680">
        <w:t>à des camarades de classe et proches de tester et de me faire</w:t>
      </w:r>
      <w:r>
        <w:t xml:space="preserve"> un retour sur le jeu </w:t>
      </w:r>
      <w:r w:rsidRPr="00090680">
        <w:t>(éventuel bug et prise en main du jeu).</w:t>
      </w:r>
      <w:r>
        <w:t xml:space="preserve"> Et de vérifier que </w:t>
      </w:r>
      <w:r w:rsidR="00FF54BA">
        <w:t>tous les tests</w:t>
      </w:r>
      <w:r>
        <w:t xml:space="preserve"> d’acceptation passent.</w:t>
      </w:r>
    </w:p>
    <w:p w14:paraId="4C4302F9" w14:textId="77777777" w:rsidR="007B2A41" w:rsidRPr="00D35775" w:rsidRDefault="007B2A41" w:rsidP="007B2A41">
      <w:pPr>
        <w:rPr>
          <w:rFonts w:cs="Segoe UI"/>
          <w:color w:val="002060"/>
        </w:rPr>
      </w:pPr>
    </w:p>
    <w:p w14:paraId="19CA1C74" w14:textId="77777777" w:rsidR="009F2D34" w:rsidRDefault="002D361E"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hyperlink r:id="rId35" w:anchor="/project" w:history="1">
        <w:r w:rsidR="00281700" w:rsidRPr="00D35775">
          <w:rPr>
            <w:rStyle w:val="Lienhypertexte"/>
            <w:rFonts w:asciiTheme="minorHAnsi" w:eastAsiaTheme="minorHAnsi" w:hAnsiTheme="minorHAnsi" w:cstheme="minorBidi"/>
            <w:color w:val="002060"/>
            <w:sz w:val="24"/>
            <w:szCs w:val="20"/>
            <w:lang w:val="fr-FR" w:eastAsia="ja-JP"/>
          </w:rPr>
          <w:t>Lien IceScrum</w:t>
        </w:r>
      </w:hyperlink>
      <w:bookmarkStart w:id="55" w:name="_Toc25553310"/>
      <w:bookmarkStart w:id="56" w:name="_Toc71691015"/>
      <w:bookmarkStart w:id="57" w:name="_Toc104297174"/>
    </w:p>
    <w:p w14:paraId="327B301E" w14:textId="208F7A2E"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B4F0BC1" w14:textId="77777777"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8BD87ED" w14:textId="72140A1D" w:rsidR="007B2A41" w:rsidRDefault="007B2A41" w:rsidP="009F2D34">
      <w:pPr>
        <w:pStyle w:val="Titre2"/>
      </w:pPr>
      <w:bookmarkStart w:id="58" w:name="_Toc104877524"/>
      <w:r w:rsidRPr="00090680">
        <w:t>Risques techniques</w:t>
      </w:r>
      <w:bookmarkEnd w:id="55"/>
      <w:bookmarkEnd w:id="56"/>
      <w:bookmarkEnd w:id="57"/>
      <w:bookmarkEnd w:id="58"/>
    </w:p>
    <w:p w14:paraId="0B4A1643" w14:textId="4EF87DDF" w:rsidR="009F2D34" w:rsidRDefault="009F2D34" w:rsidP="009F2D34">
      <w:r>
        <w:t>Je ne vois pas quel risque technique je pourrai rencontrer durant le développement du jeu. Car je suis déjà familiarisé avec le moteur de jeu Unity.</w:t>
      </w:r>
    </w:p>
    <w:p w14:paraId="2E01B9FE" w14:textId="0CA10379" w:rsidR="009F2D34" w:rsidRDefault="009F2D34" w:rsidP="009F2D34">
      <w:r>
        <w:t xml:space="preserve">Ce qui pourrai être difficile c’est de gérer le temps et pouvoir implémenter toutes les fonctionnalités </w:t>
      </w:r>
      <w:r w:rsidR="00884620">
        <w:t>qui ne sont, pour ma part, pas</w:t>
      </w:r>
      <w:r>
        <w:t xml:space="preserve"> trop complexe mais ont une quantité à prendre en compte durant le développement.  </w:t>
      </w:r>
    </w:p>
    <w:p w14:paraId="303C1941" w14:textId="4B393D3B" w:rsidR="009F2D34" w:rsidRDefault="009F2D34" w:rsidP="009F2D34"/>
    <w:p w14:paraId="6DEEDF37" w14:textId="37F60640" w:rsidR="009F2D34" w:rsidRPr="00090680" w:rsidRDefault="009F2D34" w:rsidP="009F2D34">
      <w:r>
        <w:t>La mise en place de tests unitaires pourrait me prendre du temps car c’est quelque chose qui n’est pas dans mes habitudes de faire. Et encore moins avec le moteur Unity.</w:t>
      </w:r>
    </w:p>
    <w:p w14:paraId="05D4E0AB" w14:textId="33C01399" w:rsidR="009F2D34" w:rsidRDefault="009F2D34" w:rsidP="009F2D34">
      <w:pPr>
        <w:pStyle w:val="Retraitnormal1"/>
        <w:numPr>
          <w:ilvl w:val="0"/>
          <w:numId w:val="0"/>
        </w:numPr>
      </w:pPr>
    </w:p>
    <w:p w14:paraId="6ABCAE7E" w14:textId="3EDEAB7F" w:rsidR="009F2D34" w:rsidRDefault="009F2D34" w:rsidP="009F2D34">
      <w:pPr>
        <w:pStyle w:val="Retraitnormal1"/>
        <w:numPr>
          <w:ilvl w:val="0"/>
          <w:numId w:val="0"/>
        </w:numPr>
      </w:pPr>
    </w:p>
    <w:p w14:paraId="719DCC39" w14:textId="454D798C" w:rsidR="009F2D34" w:rsidRDefault="009F2D34" w:rsidP="009F2D34">
      <w:pPr>
        <w:pStyle w:val="Retraitnormal1"/>
        <w:numPr>
          <w:ilvl w:val="0"/>
          <w:numId w:val="0"/>
        </w:numPr>
      </w:pPr>
    </w:p>
    <w:p w14:paraId="483CCB0C" w14:textId="7C41266F" w:rsidR="009F2D34" w:rsidRDefault="009F2D34" w:rsidP="009F2D34">
      <w:pPr>
        <w:pStyle w:val="Retraitnormal1"/>
        <w:numPr>
          <w:ilvl w:val="0"/>
          <w:numId w:val="0"/>
        </w:numPr>
      </w:pPr>
    </w:p>
    <w:p w14:paraId="6A6C7DF0" w14:textId="5C7059C3" w:rsidR="009F2D34" w:rsidRDefault="009F2D34" w:rsidP="009F2D34">
      <w:pPr>
        <w:pStyle w:val="Retraitnormal1"/>
        <w:numPr>
          <w:ilvl w:val="0"/>
          <w:numId w:val="0"/>
        </w:numPr>
      </w:pPr>
    </w:p>
    <w:p w14:paraId="5D30698D" w14:textId="212DCABF" w:rsidR="009F2D34" w:rsidRDefault="009F2D34" w:rsidP="009F2D34">
      <w:pPr>
        <w:pStyle w:val="Retraitnormal1"/>
        <w:numPr>
          <w:ilvl w:val="0"/>
          <w:numId w:val="0"/>
        </w:numPr>
      </w:pPr>
    </w:p>
    <w:p w14:paraId="74C7CB6A" w14:textId="64492EC2" w:rsidR="009F2D34" w:rsidRDefault="009F2D34" w:rsidP="009F2D34">
      <w:pPr>
        <w:pStyle w:val="Retraitnormal1"/>
        <w:numPr>
          <w:ilvl w:val="0"/>
          <w:numId w:val="0"/>
        </w:numPr>
      </w:pPr>
    </w:p>
    <w:p w14:paraId="1AD92C89" w14:textId="2E784571" w:rsidR="007B2A41" w:rsidRPr="00090680" w:rsidRDefault="007B2A41" w:rsidP="00F67E3F">
      <w:pPr>
        <w:pStyle w:val="Retraitnormal1"/>
        <w:numPr>
          <w:ilvl w:val="0"/>
          <w:numId w:val="0"/>
        </w:numPr>
        <w:rPr>
          <w:rFonts w:ascii="Segoe UI" w:hAnsi="Segoe UI" w:cs="Segoe UI"/>
          <w:b/>
          <w:bCs/>
          <w:i/>
          <w:color w:val="BFBFBF" w:themeColor="background2" w:themeShade="BF"/>
          <w:sz w:val="24"/>
        </w:rPr>
      </w:pPr>
    </w:p>
    <w:p w14:paraId="188E4C87" w14:textId="55D503CB" w:rsidR="007B2A41" w:rsidRDefault="007B2A41" w:rsidP="007B2A41">
      <w:pPr>
        <w:pStyle w:val="Titre1"/>
        <w:tabs>
          <w:tab w:val="num" w:pos="360"/>
        </w:tabs>
        <w:rPr>
          <w:rFonts w:cs="Segoe UI"/>
        </w:rPr>
      </w:pPr>
      <w:bookmarkStart w:id="59" w:name="_Toc71703259"/>
      <w:bookmarkStart w:id="60" w:name="_Toc104297177"/>
      <w:bookmarkStart w:id="61" w:name="_Toc104877525"/>
      <w:r w:rsidRPr="00090680">
        <w:rPr>
          <w:rFonts w:cs="Segoe UI"/>
        </w:rPr>
        <w:lastRenderedPageBreak/>
        <w:t>R</w:t>
      </w:r>
      <w:bookmarkEnd w:id="59"/>
      <w:r w:rsidRPr="00090680">
        <w:rPr>
          <w:rFonts w:cs="Segoe UI"/>
        </w:rPr>
        <w:t>éalisation</w:t>
      </w:r>
      <w:bookmarkEnd w:id="60"/>
      <w:bookmarkEnd w:id="61"/>
    </w:p>
    <w:p w14:paraId="0969DC94" w14:textId="77777777" w:rsidR="006E5530" w:rsidRPr="001C5A64" w:rsidRDefault="006E5530" w:rsidP="006E5530">
      <w:pPr>
        <w:pStyle w:val="Titre2"/>
      </w:pPr>
      <w:bookmarkStart w:id="62" w:name="_Toc104297175"/>
      <w:bookmarkStart w:id="63" w:name="_Toc104877526"/>
      <w:r w:rsidRPr="001C5A64">
        <w:t>Planification finale</w:t>
      </w:r>
      <w:bookmarkEnd w:id="62"/>
      <w:bookmarkEnd w:id="63"/>
    </w:p>
    <w:p w14:paraId="3D3FC633" w14:textId="77777777" w:rsidR="006E5530" w:rsidRDefault="006E5530" w:rsidP="006E5530">
      <w:pPr>
        <w:keepNext/>
      </w:pPr>
      <w:r>
        <w:rPr>
          <w:rFonts w:cs="Segoe UI"/>
          <w:noProof/>
          <w:lang w:val="fr-CH" w:eastAsia="fr-CH"/>
        </w:rPr>
        <w:drawing>
          <wp:inline distT="0" distB="0" distL="0" distR="0" wp14:anchorId="0DC0A6B9" wp14:editId="32C8C76C">
            <wp:extent cx="6100445" cy="3179929"/>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4904"/>
                    <a:stretch/>
                  </pic:blipFill>
                  <pic:spPr bwMode="auto">
                    <a:xfrm>
                      <a:off x="0" y="0"/>
                      <a:ext cx="6100445" cy="3179929"/>
                    </a:xfrm>
                    <a:prstGeom prst="rect">
                      <a:avLst/>
                    </a:prstGeom>
                    <a:noFill/>
                    <a:ln>
                      <a:noFill/>
                    </a:ln>
                    <a:extLst>
                      <a:ext uri="{53640926-AAD7-44D8-BBD7-CCE9431645EC}">
                        <a14:shadowObscured xmlns:a14="http://schemas.microsoft.com/office/drawing/2010/main"/>
                      </a:ext>
                    </a:extLst>
                  </pic:spPr>
                </pic:pic>
              </a:graphicData>
            </a:graphic>
          </wp:inline>
        </w:drawing>
      </w:r>
    </w:p>
    <w:p w14:paraId="52A3615A" w14:textId="67C91924" w:rsidR="006E5530" w:rsidRDefault="006E5530" w:rsidP="006E5530">
      <w:pPr>
        <w:pStyle w:val="Lgende"/>
      </w:pPr>
      <w:r>
        <w:rPr>
          <w:rFonts w:cs="Segoe UI"/>
        </w:rPr>
        <w:fldChar w:fldCharType="begin"/>
      </w:r>
      <w:r>
        <w:rPr>
          <w:rFonts w:cs="Segoe UI"/>
        </w:rPr>
        <w:instrText xml:space="preserve"> SEQ Figure \* ARABIC </w:instrText>
      </w:r>
      <w:r>
        <w:rPr>
          <w:rFonts w:cs="Segoe UI"/>
        </w:rPr>
        <w:fldChar w:fldCharType="separate"/>
      </w:r>
      <w:bookmarkStart w:id="64" w:name="_Toc104840093"/>
      <w:r w:rsidR="002D361E">
        <w:rPr>
          <w:rFonts w:cs="Segoe UI"/>
          <w:noProof/>
        </w:rPr>
        <w:t>14</w:t>
      </w:r>
      <w:r>
        <w:rPr>
          <w:rFonts w:cs="Segoe UI"/>
        </w:rPr>
        <w:fldChar w:fldCharType="end"/>
      </w:r>
      <w:r>
        <w:t xml:space="preserve"> : Planification finale</w:t>
      </w:r>
      <w:bookmarkEnd w:id="64"/>
    </w:p>
    <w:p w14:paraId="74AFBBA0" w14:textId="20EF2077" w:rsidR="006E5530" w:rsidRPr="00090680" w:rsidRDefault="006E5530" w:rsidP="006E5530">
      <w:pPr>
        <w:pStyle w:val="Lgende"/>
        <w:rPr>
          <w:rFonts w:cs="Segoe UI"/>
        </w:rPr>
      </w:pPr>
    </w:p>
    <w:p w14:paraId="74F07E73" w14:textId="300CC1DB" w:rsidR="00B604AA" w:rsidRDefault="006E5530" w:rsidP="00B604AA">
      <w:pPr>
        <w:rPr>
          <w:lang w:eastAsia="fr-FR"/>
        </w:rPr>
      </w:pPr>
      <w:r>
        <w:rPr>
          <w:lang w:eastAsia="fr-FR"/>
        </w:rPr>
        <w:t>Ceci est la planification finale avec, à chaque fois, le jour où j’ai commencé et le jour où j’ai finalisé le point.</w:t>
      </w:r>
    </w:p>
    <w:p w14:paraId="7475B763" w14:textId="77777777" w:rsidR="006E5530" w:rsidRDefault="006E5530" w:rsidP="00B604AA">
      <w:pPr>
        <w:rPr>
          <w:lang w:eastAsia="fr-FR"/>
        </w:rPr>
      </w:pPr>
    </w:p>
    <w:p w14:paraId="5B1AA93D" w14:textId="15D583C0" w:rsidR="006E5530" w:rsidRDefault="006E5530" w:rsidP="00B604AA">
      <w:pPr>
        <w:rPr>
          <w:lang w:eastAsia="fr-FR"/>
        </w:rPr>
      </w:pPr>
      <w:r>
        <w:rPr>
          <w:lang w:eastAsia="fr-FR"/>
        </w:rPr>
        <w:t>Ça permet de comparer avec la planification initiale</w:t>
      </w:r>
    </w:p>
    <w:p w14:paraId="3B2C1B2A" w14:textId="77777777" w:rsidR="00224363" w:rsidRDefault="00224363" w:rsidP="00B604AA">
      <w:pPr>
        <w:rPr>
          <w:lang w:eastAsia="fr-FR"/>
        </w:rPr>
      </w:pPr>
    </w:p>
    <w:p w14:paraId="492FEFC6" w14:textId="77777777" w:rsidR="00B604AA" w:rsidRPr="00B632FE" w:rsidRDefault="00B604AA" w:rsidP="00B604AA">
      <w:pPr>
        <w:pStyle w:val="Titre2"/>
        <w:rPr>
          <w:rFonts w:cs="Segoe UI"/>
          <w:iCs/>
        </w:rPr>
      </w:pPr>
      <w:bookmarkStart w:id="65" w:name="_Toc104877527"/>
      <w:r w:rsidRPr="00B632FE">
        <w:rPr>
          <w:rFonts w:cs="Segoe UI"/>
          <w:iCs/>
        </w:rPr>
        <w:t>Planification sur IceScrum</w:t>
      </w:r>
      <w:bookmarkEnd w:id="65"/>
    </w:p>
    <w:p w14:paraId="4F0E4B48" w14:textId="77777777" w:rsidR="00B604AA" w:rsidRDefault="00B604AA" w:rsidP="00B604AA">
      <w:r w:rsidRPr="00B632FE">
        <w:t>Les stories ont été recrées sur IceScrum, afin de pouvoir gérer celles-ci, 3 sprints ont été créés pour finalement produire une release</w:t>
      </w:r>
      <w:r>
        <w:fldChar w:fldCharType="begin"/>
      </w:r>
      <w:r>
        <w:instrText xml:space="preserve"> XE "</w:instrText>
      </w:r>
      <w:r w:rsidRPr="00183A72">
        <w:instrText>release:</w:instrText>
      </w:r>
      <w:r w:rsidRPr="00183A72">
        <w:rPr>
          <w:lang w:val="fr-CH"/>
        </w:rPr>
        <w:instrText>dernière version du programme</w:instrText>
      </w:r>
      <w:r>
        <w:instrText xml:space="preserve">" </w:instrText>
      </w:r>
      <w:r>
        <w:fldChar w:fldCharType="end"/>
      </w:r>
      <w:r w:rsidRPr="00B632FE">
        <w:t xml:space="preserve"> finale qui sera présentée pour le TPI.</w:t>
      </w:r>
    </w:p>
    <w:p w14:paraId="726AE684" w14:textId="77777777" w:rsidR="00B604AA" w:rsidRDefault="00B604AA" w:rsidP="00B604AA">
      <w:pPr>
        <w:keepNext/>
      </w:pPr>
      <w:r>
        <w:rPr>
          <w:rFonts w:cs="Segoe UI"/>
          <w:iCs/>
          <w:noProof/>
          <w:lang w:val="fr-CH" w:eastAsia="fr-CH"/>
        </w:rPr>
        <w:drawing>
          <wp:inline distT="0" distB="0" distL="0" distR="0" wp14:anchorId="729D81EC" wp14:editId="1F8E3F5C">
            <wp:extent cx="6085205" cy="630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5205" cy="630555"/>
                    </a:xfrm>
                    <a:prstGeom prst="rect">
                      <a:avLst/>
                    </a:prstGeom>
                    <a:noFill/>
                    <a:ln>
                      <a:noFill/>
                    </a:ln>
                  </pic:spPr>
                </pic:pic>
              </a:graphicData>
            </a:graphic>
          </wp:inline>
        </w:drawing>
      </w:r>
    </w:p>
    <w:p w14:paraId="0A1A3C3C" w14:textId="008164CA" w:rsidR="00B604AA" w:rsidRDefault="00B977E2" w:rsidP="00B604AA">
      <w:pPr>
        <w:pStyle w:val="Lgende"/>
      </w:pPr>
      <w:r>
        <w:rPr>
          <w:noProof/>
        </w:rPr>
        <w:fldChar w:fldCharType="begin"/>
      </w:r>
      <w:r>
        <w:rPr>
          <w:noProof/>
        </w:rPr>
        <w:instrText xml:space="preserve"> SEQ Figure \* ARABIC </w:instrText>
      </w:r>
      <w:r>
        <w:rPr>
          <w:noProof/>
        </w:rPr>
        <w:fldChar w:fldCharType="separate"/>
      </w:r>
      <w:bookmarkStart w:id="66" w:name="_Toc104840094"/>
      <w:r w:rsidR="002D361E">
        <w:rPr>
          <w:noProof/>
        </w:rPr>
        <w:t>15</w:t>
      </w:r>
      <w:r>
        <w:rPr>
          <w:noProof/>
        </w:rPr>
        <w:fldChar w:fldCharType="end"/>
      </w:r>
      <w:r w:rsidR="00B604AA">
        <w:t xml:space="preserve"> : Stories IceScrum</w:t>
      </w:r>
      <w:bookmarkEnd w:id="66"/>
    </w:p>
    <w:p w14:paraId="2B857B07" w14:textId="77777777" w:rsidR="00B604AA" w:rsidRDefault="00B604AA" w:rsidP="00B604AA"/>
    <w:p w14:paraId="3ACD7BFB" w14:textId="26139009" w:rsidR="00B604AA" w:rsidRPr="003D7AFD" w:rsidRDefault="002D361E" w:rsidP="00B604AA">
      <w:pPr>
        <w:rPr>
          <w:color w:val="7E7EB9" w:themeColor="accent6" w:themeTint="99"/>
        </w:rPr>
      </w:pPr>
      <w:hyperlink r:id="rId38" w:anchor="/project" w:history="1">
        <w:r w:rsidR="003D7AFD" w:rsidRPr="003D7AFD">
          <w:rPr>
            <w:rStyle w:val="Lienhypertexte"/>
          </w:rPr>
          <w:t>Lien IceScrum</w:t>
        </w:r>
      </w:hyperlink>
    </w:p>
    <w:p w14:paraId="781A2E1D" w14:textId="77777777" w:rsidR="00B604AA" w:rsidRDefault="00B604AA" w:rsidP="00B604AA"/>
    <w:p w14:paraId="1FC53737" w14:textId="16884634" w:rsidR="00224363" w:rsidRPr="00B604AA" w:rsidRDefault="00224363" w:rsidP="00B604AA"/>
    <w:p w14:paraId="261A98D5" w14:textId="03BA1AD9" w:rsidR="007B2A41" w:rsidRDefault="007B2A41" w:rsidP="007B2A41">
      <w:pPr>
        <w:pStyle w:val="Titre2"/>
        <w:rPr>
          <w:rFonts w:cs="Segoe UI"/>
          <w:iCs/>
        </w:rPr>
      </w:pPr>
      <w:bookmarkStart w:id="67" w:name="_Toc25553317"/>
      <w:bookmarkStart w:id="68" w:name="_Toc71691022"/>
      <w:bookmarkStart w:id="69" w:name="_Toc104297178"/>
      <w:bookmarkStart w:id="70" w:name="_Toc104877528"/>
      <w:r w:rsidRPr="00090680">
        <w:rPr>
          <w:rFonts w:cs="Segoe UI"/>
          <w:iCs/>
        </w:rPr>
        <w:lastRenderedPageBreak/>
        <w:t>Dossier de réalisation</w:t>
      </w:r>
      <w:bookmarkStart w:id="71" w:name="_Toc25553318"/>
      <w:bookmarkEnd w:id="67"/>
      <w:bookmarkEnd w:id="68"/>
      <w:bookmarkEnd w:id="69"/>
      <w:bookmarkEnd w:id="70"/>
    </w:p>
    <w:p w14:paraId="69044CC7" w14:textId="20CE39EB" w:rsidR="005A73F1" w:rsidRPr="00090680" w:rsidRDefault="005A73F1" w:rsidP="005A73F1">
      <w:pPr>
        <w:pStyle w:val="Titre3"/>
        <w:ind w:left="0"/>
      </w:pPr>
      <w:bookmarkStart w:id="72" w:name="_Toc104877529"/>
      <w:r>
        <w:t>Convention de nommage</w:t>
      </w:r>
      <w:bookmarkEnd w:id="72"/>
    </w:p>
    <w:p w14:paraId="15A4A19E" w14:textId="550A43B8" w:rsidR="005A73F1" w:rsidRDefault="005A73F1" w:rsidP="005A73F1"/>
    <w:p w14:paraId="05D4D1A0" w14:textId="490FB6C0" w:rsidR="005A73F1" w:rsidRDefault="005A73F1" w:rsidP="005A73F1">
      <w:r>
        <w:t xml:space="preserve">J’ai décidé d’utiliser </w:t>
      </w:r>
      <w:r w:rsidR="00FD6848">
        <w:t>la convention de nommage Camel Case car c’est une convention dont j’ai l’habitude de travailler. Elle est lisible car ça facilite la différenciation entre fonctions, variables et classes. Je l’utilise dans l’ensemble de mes projets de développements.</w:t>
      </w:r>
    </w:p>
    <w:p w14:paraId="5B4AD766" w14:textId="77777777" w:rsidR="005A73F1" w:rsidRPr="005A73F1" w:rsidRDefault="005A73F1" w:rsidP="005A73F1"/>
    <w:p w14:paraId="11B3816B" w14:textId="51BCFBE2" w:rsidR="007B2A41" w:rsidRPr="00090680" w:rsidRDefault="007B2A41" w:rsidP="00D35775">
      <w:pPr>
        <w:pStyle w:val="Titre3"/>
        <w:ind w:left="0"/>
      </w:pPr>
      <w:bookmarkStart w:id="73" w:name="_Toc104297179"/>
      <w:bookmarkStart w:id="74" w:name="_Toc104877530"/>
      <w:bookmarkEnd w:id="71"/>
      <w:r w:rsidRPr="00090680">
        <w:t>Scripts</w:t>
      </w:r>
      <w:bookmarkEnd w:id="73"/>
      <w:bookmarkEnd w:id="74"/>
      <w:r w:rsidRPr="00090680">
        <w:t xml:space="preserve"> </w:t>
      </w:r>
    </w:p>
    <w:p w14:paraId="4FCF5E1E" w14:textId="77777777" w:rsidR="00D35775" w:rsidRDefault="00D35775" w:rsidP="007B2A41">
      <w:pPr>
        <w:pStyle w:val="Titre4"/>
      </w:pPr>
    </w:p>
    <w:p w14:paraId="2E78AEED" w14:textId="4C2558E0" w:rsidR="007B2A41" w:rsidRPr="00090680" w:rsidRDefault="007B2A41" w:rsidP="007B2A41">
      <w:pPr>
        <w:pStyle w:val="Titre4"/>
      </w:pPr>
      <w:r w:rsidRPr="00090680">
        <w:t>DontDestroyOnLoad</w:t>
      </w:r>
    </w:p>
    <w:p w14:paraId="66DB97C2" w14:textId="77777777" w:rsidR="007B2A41" w:rsidRPr="00090680" w:rsidRDefault="007B2A41" w:rsidP="007B2A41">
      <w:r w:rsidRPr="00090680">
        <w:t>Ce script sert à garder les objets des poissons entre chaque scène. Ces objets gardent les données des poissons (tailles, âges, prix...).</w:t>
      </w:r>
    </w:p>
    <w:p w14:paraId="1159C944" w14:textId="77777777" w:rsidR="007B2A41" w:rsidRPr="00090680" w:rsidRDefault="007B2A41" w:rsidP="007B2A41"/>
    <w:p w14:paraId="3C8AFCBC" w14:textId="77777777" w:rsidR="007B2A41" w:rsidRPr="00090680" w:rsidRDefault="007B2A41" w:rsidP="007B2A41">
      <w:pPr>
        <w:pStyle w:val="Titre4"/>
      </w:pPr>
      <w:r w:rsidRPr="00090680">
        <w:t>DayTimeSystem</w:t>
      </w:r>
    </w:p>
    <w:p w14:paraId="3B0E99A1" w14:textId="77777777" w:rsidR="007B2A41" w:rsidRPr="00090680" w:rsidRDefault="007B2A41" w:rsidP="007B2A41">
      <w:r w:rsidRPr="00090680">
        <w:t>Ce script sert à afficher le temps et à définir le moment où le poisson a été pêché.</w:t>
      </w:r>
    </w:p>
    <w:p w14:paraId="3A288D74" w14:textId="77777777" w:rsidR="007B2A41" w:rsidRPr="00090680" w:rsidRDefault="007B2A41" w:rsidP="007B2A41"/>
    <w:p w14:paraId="40C77E6C" w14:textId="77777777" w:rsidR="007B2A41" w:rsidRPr="00090680" w:rsidRDefault="007B2A41" w:rsidP="007B2A41">
      <w:pPr>
        <w:pStyle w:val="Titre4"/>
      </w:pPr>
      <w:r w:rsidRPr="00090680">
        <w:t>EconomySystem</w:t>
      </w:r>
    </w:p>
    <w:p w14:paraId="4049C290" w14:textId="77777777" w:rsidR="007B2A41" w:rsidRPr="00090680" w:rsidRDefault="007B2A41" w:rsidP="007B2A41">
      <w:r w:rsidRPr="00090680">
        <w:t>Ce script sert à garder en mémoire l’argent actuel du joueur. Il contient, également, les fonctions qui permettent d’ajouter et de retirer de l’argents.</w:t>
      </w:r>
    </w:p>
    <w:p w14:paraId="68B9D32B" w14:textId="77777777" w:rsidR="007B2A41" w:rsidRPr="00090680" w:rsidRDefault="007B2A41" w:rsidP="007B2A41"/>
    <w:p w14:paraId="3BE7160D" w14:textId="77777777" w:rsidR="007B2A41" w:rsidRPr="00090680" w:rsidRDefault="007B2A41" w:rsidP="007B2A41">
      <w:pPr>
        <w:pStyle w:val="Titre4"/>
      </w:pPr>
      <w:r w:rsidRPr="00090680">
        <w:t>FIshData</w:t>
      </w:r>
    </w:p>
    <w:p w14:paraId="2B45CD1C" w14:textId="0F0EDD25" w:rsidR="007B2A41" w:rsidRPr="00090680" w:rsidRDefault="007B2A41" w:rsidP="007B2A41">
      <w:r w:rsidRPr="00090680">
        <w:t>Script qui permet de créer des ScriptableObjects de poissons directement dans les assets</w:t>
      </w:r>
      <w:r w:rsidR="00386D33">
        <w:fldChar w:fldCharType="begin"/>
      </w:r>
      <w:r w:rsidR="00386D33">
        <w:instrText xml:space="preserve"> XE "</w:instrText>
      </w:r>
      <w:r w:rsidR="00386D33" w:rsidRPr="00D70C5A">
        <w:instrText>assets:dossier maître de unity</w:instrText>
      </w:r>
      <w:r w:rsidR="00386D33">
        <w:instrText xml:space="preserve">" </w:instrText>
      </w:r>
      <w:r w:rsidR="00386D33">
        <w:fldChar w:fldCharType="end"/>
      </w:r>
      <w:r w:rsidRPr="00090680">
        <w:t xml:space="preserve"> (dossier du jeu). Un ScriptableObjects sert à enregistrer plusieurs données d’un objet indépendamment des instances de classe. Il me permet ainsi d’utiliser les mêmes données pour plusieurs objets différents (Une espèce de poissons).</w:t>
      </w:r>
    </w:p>
    <w:p w14:paraId="2FDA8397" w14:textId="77777777" w:rsidR="007B2A41" w:rsidRPr="00090680" w:rsidRDefault="007B2A41" w:rsidP="007B2A41"/>
    <w:p w14:paraId="6CF6F837" w14:textId="77777777" w:rsidR="007B2A41" w:rsidRPr="00090680" w:rsidRDefault="007B2A41" w:rsidP="007B2A41">
      <w:pPr>
        <w:pStyle w:val="Titre4"/>
      </w:pPr>
      <w:r w:rsidRPr="00090680">
        <w:t>FishingArea</w:t>
      </w:r>
    </w:p>
    <w:p w14:paraId="599D574E" w14:textId="77777777" w:rsidR="007B2A41" w:rsidRPr="00090680" w:rsidRDefault="007B2A41" w:rsidP="007B2A41">
      <w:r w:rsidRPr="00090680">
        <w:t>Ce script sert à la gestion de sélection de zone de pêche. Il permet de savoir si une zone est payante ou non. Si l’argent est suffisant ou non. Et savoir quelle scène de zone de pêche il faut charger.</w:t>
      </w:r>
    </w:p>
    <w:p w14:paraId="042B38F6" w14:textId="77777777" w:rsidR="007B2A41" w:rsidRPr="00090680" w:rsidRDefault="007B2A41" w:rsidP="007B2A41"/>
    <w:p w14:paraId="0934DEE2" w14:textId="77777777" w:rsidR="007B2A41" w:rsidRPr="00090680" w:rsidRDefault="007B2A41" w:rsidP="007B2A41">
      <w:pPr>
        <w:pStyle w:val="Titre4"/>
      </w:pPr>
      <w:r w:rsidRPr="00090680">
        <w:lastRenderedPageBreak/>
        <w:t>FishingGame</w:t>
      </w:r>
    </w:p>
    <w:p w14:paraId="4C572957" w14:textId="77777777" w:rsidR="007B2A41" w:rsidRPr="00090680" w:rsidRDefault="007B2A41" w:rsidP="007B2A41">
      <w:r w:rsidRPr="00090680">
        <w:t>Ce Script gère tout la partie mini-jeu de la pêche. Il vérifie si le joueur a gagné ou non. Et il ajoute un poisson lorsque le jeu est gagné.</w:t>
      </w:r>
    </w:p>
    <w:p w14:paraId="46D9D302" w14:textId="77777777" w:rsidR="007B2A41" w:rsidRPr="00090680" w:rsidRDefault="007B2A41" w:rsidP="007B2A41"/>
    <w:p w14:paraId="2D80DCDA" w14:textId="77777777" w:rsidR="007B2A41" w:rsidRPr="00090680" w:rsidRDefault="007B2A41" w:rsidP="007B2A41">
      <w:pPr>
        <w:pStyle w:val="Titre4"/>
      </w:pPr>
      <w:r w:rsidRPr="00090680">
        <w:t>GUINaviguation</w:t>
      </w:r>
    </w:p>
    <w:p w14:paraId="43A56AF7" w14:textId="77777777" w:rsidR="007B2A41" w:rsidRPr="00090680" w:rsidRDefault="007B2A41" w:rsidP="007B2A41">
      <w:r w:rsidRPr="00090680">
        <w:t>Permet de charger les bonnes scènes lorsque le joueur navigue dans les différents menus. Egalement, il permet d’ouvrir son inventaire.</w:t>
      </w:r>
    </w:p>
    <w:p w14:paraId="3C05626B" w14:textId="77777777" w:rsidR="007B2A41" w:rsidRPr="00090680" w:rsidRDefault="007B2A41" w:rsidP="007B2A41"/>
    <w:p w14:paraId="359D70CC" w14:textId="77777777" w:rsidR="007B2A41" w:rsidRPr="00090680" w:rsidRDefault="007B2A41" w:rsidP="007B2A41">
      <w:pPr>
        <w:pStyle w:val="Titre4"/>
      </w:pPr>
      <w:r w:rsidRPr="00090680">
        <w:t>InventoryFishes</w:t>
      </w:r>
    </w:p>
    <w:p w14:paraId="73FD1859" w14:textId="77777777" w:rsidR="007B2A41" w:rsidRPr="00090680" w:rsidRDefault="007B2A41" w:rsidP="007B2A41">
      <w:r w:rsidRPr="00090680">
        <w:t>Script qui contient les fonctions qui permettent d’actualiser l’inventaire. Cette fonction est appelée à chaque fois que l’inventaire est ouvert dans le script GUINaviguation.</w:t>
      </w:r>
    </w:p>
    <w:p w14:paraId="4F9C1128" w14:textId="77777777" w:rsidR="007B2A41" w:rsidRPr="00090680" w:rsidRDefault="007B2A41" w:rsidP="007B2A41"/>
    <w:p w14:paraId="314B0B11" w14:textId="77777777" w:rsidR="007B2A41" w:rsidRPr="00090680" w:rsidRDefault="007B2A41" w:rsidP="007B2A41">
      <w:pPr>
        <w:pStyle w:val="Titre4"/>
      </w:pPr>
      <w:r w:rsidRPr="00090680">
        <w:t>MyFishSpecificData</w:t>
      </w:r>
    </w:p>
    <w:p w14:paraId="26F4555B" w14:textId="0C64300B" w:rsidR="007B2A41" w:rsidRPr="00090680" w:rsidRDefault="007B2A41" w:rsidP="007B2A41">
      <w:r w:rsidRPr="00090680">
        <w:t xml:space="preserve">Script qui permet de générer des valeurs que je ne peux pas stocker dans FishData. Car les données de « tailles » et d’« âges » doivent être aléatoire. J’ai, donc, stocker des valeurs maximum et minimum dans FishData et je génère des valeurs </w:t>
      </w:r>
      <w:r w:rsidR="00386D33">
        <w:t>random</w:t>
      </w:r>
      <w:r w:rsidR="00386D33">
        <w:fldChar w:fldCharType="begin"/>
      </w:r>
      <w:r w:rsidR="00386D33">
        <w:instrText xml:space="preserve"> XE "</w:instrText>
      </w:r>
      <w:r w:rsidR="00386D33" w:rsidRPr="00C16774">
        <w:instrText>random:aléatoire</w:instrText>
      </w:r>
      <w:r w:rsidR="00386D33">
        <w:instrText xml:space="preserve">" </w:instrText>
      </w:r>
      <w:r w:rsidR="00386D33">
        <w:fldChar w:fldCharType="end"/>
      </w:r>
      <w:r w:rsidRPr="00090680">
        <w:t xml:space="preserve"> entre la valeur maximum et minimum que je stock dans MyFishSpecificData.</w:t>
      </w:r>
    </w:p>
    <w:p w14:paraId="067B5728" w14:textId="77777777" w:rsidR="007B2A41" w:rsidRPr="00090680" w:rsidRDefault="007B2A41" w:rsidP="007B2A41"/>
    <w:p w14:paraId="44CB5DDE" w14:textId="77777777" w:rsidR="007B2A41" w:rsidRPr="00090680" w:rsidRDefault="007B2A41" w:rsidP="007B2A41">
      <w:pPr>
        <w:pStyle w:val="Titre4"/>
      </w:pPr>
      <w:r w:rsidRPr="00090680">
        <w:t>SelectFish</w:t>
      </w:r>
    </w:p>
    <w:p w14:paraId="48DCDA4D" w14:textId="77777777" w:rsidR="007B2A41" w:rsidRPr="00090680" w:rsidRDefault="007B2A41" w:rsidP="007B2A41">
      <w:r w:rsidRPr="00090680">
        <w:t>Ce script contient la fonction qui permet de sélectionner plusieurs poissons dans la shop. Ça permet de vendre plusieurs poissons en même temps.</w:t>
      </w:r>
      <w:r>
        <w:t xml:space="preserve"> Elle permet, également, de sélectionner des poissons individuellement dans l’inventaire.</w:t>
      </w:r>
    </w:p>
    <w:p w14:paraId="5BAF8ED8" w14:textId="77777777" w:rsidR="007B2A41" w:rsidRPr="00090680" w:rsidRDefault="007B2A41" w:rsidP="007B2A41"/>
    <w:p w14:paraId="7907CA42" w14:textId="77777777" w:rsidR="007B2A41" w:rsidRPr="00090680" w:rsidRDefault="007B2A41" w:rsidP="007B2A41">
      <w:pPr>
        <w:pStyle w:val="Titre4"/>
      </w:pPr>
      <w:r w:rsidRPr="00090680">
        <w:t>SellFishesSystem</w:t>
      </w:r>
    </w:p>
    <w:p w14:paraId="3AE7455B" w14:textId="77777777" w:rsidR="007B2A41" w:rsidRPr="00090680" w:rsidRDefault="007B2A41" w:rsidP="007B2A41">
      <w:r w:rsidRPr="00090680">
        <w:t>Script qui gère tout l’affichage de la partie vente de poissons. Et contient la fonction pour vendre tous les poissons sélectionnés.</w:t>
      </w:r>
    </w:p>
    <w:p w14:paraId="555C85CE" w14:textId="77777777" w:rsidR="007B2A41" w:rsidRPr="00090680" w:rsidRDefault="007B2A41" w:rsidP="007B2A41"/>
    <w:p w14:paraId="59861031" w14:textId="77777777" w:rsidR="007B2A41" w:rsidRPr="00090680" w:rsidRDefault="007B2A41" w:rsidP="007B2A41">
      <w:pPr>
        <w:pStyle w:val="Titre4"/>
      </w:pPr>
      <w:r w:rsidRPr="00090680">
        <w:t>SwimmingFish</w:t>
      </w:r>
    </w:p>
    <w:p w14:paraId="07281846" w14:textId="77777777" w:rsidR="007B2A41" w:rsidRPr="00090680" w:rsidRDefault="007B2A41" w:rsidP="007B2A41">
      <w:r w:rsidRPr="00090680">
        <w:t>Ce script permet de faire bouger aléatoirement les poissons dans l’océan</w:t>
      </w:r>
    </w:p>
    <w:p w14:paraId="2837DB32" w14:textId="6D68E573" w:rsidR="007B2A41" w:rsidRDefault="009C1015" w:rsidP="009C1015">
      <w:pPr>
        <w:tabs>
          <w:tab w:val="left" w:pos="1178"/>
        </w:tabs>
      </w:pPr>
      <w:r>
        <w:tab/>
      </w:r>
    </w:p>
    <w:p w14:paraId="6C375F7D" w14:textId="73E859C3" w:rsidR="009C1015" w:rsidRDefault="009C1015" w:rsidP="009C1015">
      <w:pPr>
        <w:tabs>
          <w:tab w:val="left" w:pos="1178"/>
        </w:tabs>
      </w:pPr>
    </w:p>
    <w:p w14:paraId="33C8904B" w14:textId="705969C9" w:rsidR="009C1015" w:rsidRDefault="009C1015" w:rsidP="009C1015">
      <w:pPr>
        <w:tabs>
          <w:tab w:val="left" w:pos="1178"/>
        </w:tabs>
      </w:pPr>
    </w:p>
    <w:p w14:paraId="313C3FF4" w14:textId="69311116" w:rsidR="009C1015" w:rsidRDefault="009C1015" w:rsidP="009C1015">
      <w:pPr>
        <w:tabs>
          <w:tab w:val="left" w:pos="1178"/>
        </w:tabs>
      </w:pPr>
    </w:p>
    <w:p w14:paraId="1429C121" w14:textId="34AD1E17" w:rsidR="009C1015" w:rsidRDefault="009C1015" w:rsidP="009C1015">
      <w:pPr>
        <w:tabs>
          <w:tab w:val="left" w:pos="1178"/>
        </w:tabs>
      </w:pPr>
    </w:p>
    <w:p w14:paraId="49D7FCAE" w14:textId="4A7FB38B" w:rsidR="009C1015" w:rsidRDefault="009C1015" w:rsidP="009C1015">
      <w:pPr>
        <w:tabs>
          <w:tab w:val="left" w:pos="1178"/>
        </w:tabs>
      </w:pPr>
    </w:p>
    <w:p w14:paraId="2017CB24" w14:textId="77777777" w:rsidR="009C1015" w:rsidRPr="009C1015" w:rsidRDefault="009C1015" w:rsidP="009C1015">
      <w:pPr>
        <w:tabs>
          <w:tab w:val="left" w:pos="1178"/>
        </w:tabs>
        <w:rPr>
          <w:sz w:val="2"/>
          <w:szCs w:val="2"/>
        </w:rPr>
      </w:pPr>
    </w:p>
    <w:p w14:paraId="2970010A" w14:textId="349B87FE" w:rsidR="007B2A41" w:rsidRPr="009C1015" w:rsidRDefault="007B2A41" w:rsidP="009C1015">
      <w:pPr>
        <w:pStyle w:val="Titre2"/>
        <w:spacing w:before="0"/>
        <w:rPr>
          <w:rFonts w:cs="Segoe UI"/>
          <w:i/>
          <w:iCs/>
        </w:rPr>
      </w:pPr>
      <w:bookmarkStart w:id="75" w:name="_Toc104297180"/>
      <w:bookmarkStart w:id="76" w:name="_Toc104877531"/>
      <w:r w:rsidRPr="00090680">
        <w:rPr>
          <w:rFonts w:cs="Segoe UI"/>
          <w:iCs/>
        </w:rPr>
        <w:t>Rèpertoires</w:t>
      </w:r>
      <w:bookmarkEnd w:id="75"/>
      <w:bookmarkEnd w:id="76"/>
    </w:p>
    <w:p w14:paraId="48E4B307" w14:textId="77777777" w:rsidR="007B2A41" w:rsidRPr="00090680" w:rsidRDefault="007B2A41" w:rsidP="007B2A41">
      <w:pPr>
        <w:pStyle w:val="Titre4"/>
      </w:pPr>
      <w:r w:rsidRPr="00090680">
        <w:t>Assets</w:t>
      </w:r>
    </w:p>
    <w:p w14:paraId="20319835" w14:textId="44B3BCB8" w:rsidR="007B2A41" w:rsidRPr="002469C7" w:rsidRDefault="007B2A41" w:rsidP="007B2A41">
      <w:pPr>
        <w:rPr>
          <w:rFonts w:cs="Segoe UI"/>
          <w:iCs/>
        </w:rPr>
      </w:pPr>
      <w:r w:rsidRPr="00090680">
        <w:rPr>
          <w:rFonts w:cs="Segoe UI"/>
          <w:iCs/>
        </w:rPr>
        <w:t>Dossier principal du jeu généré par Unity. Il contient tous les dossiers, fichiers et scripts utilisé pour la création du jeu.</w:t>
      </w:r>
    </w:p>
    <w:p w14:paraId="29A8E712" w14:textId="77777777" w:rsidR="007B2A41" w:rsidRPr="00090680" w:rsidRDefault="007B2A41" w:rsidP="007B2A41">
      <w:pPr>
        <w:pStyle w:val="Titre4"/>
      </w:pPr>
      <w:r w:rsidRPr="00090680">
        <w:t>Fishes</w:t>
      </w:r>
    </w:p>
    <w:p w14:paraId="7ED9FF9B" w14:textId="3E5BA8F3" w:rsidR="007B2A41" w:rsidRPr="00090680" w:rsidRDefault="007B2A41" w:rsidP="007B2A41">
      <w:r w:rsidRPr="00090680">
        <w:t>Dossier qui contient les playerprefs des différentes espèces de poissons. Chacun possède le nom de l’espèce, l’âge, la taille…</w:t>
      </w:r>
    </w:p>
    <w:p w14:paraId="0C2FDF3D" w14:textId="75AE8AC6" w:rsidR="007B2A41" w:rsidRPr="00090680" w:rsidRDefault="007B2A41" w:rsidP="007B2A41">
      <w:pPr>
        <w:pStyle w:val="Titre4"/>
      </w:pPr>
      <w:r w:rsidRPr="00090680">
        <w:t>Prefab</w:t>
      </w:r>
      <w:r w:rsidR="00386D33">
        <w:fldChar w:fldCharType="begin"/>
      </w:r>
      <w:r w:rsidR="00386D33">
        <w:instrText xml:space="preserve"> XE "</w:instrText>
      </w:r>
      <w:r w:rsidR="00386D33" w:rsidRPr="00AA7580">
        <w:instrText>Prefab:gameobject prefabriqué</w:instrText>
      </w:r>
      <w:r w:rsidR="00386D33">
        <w:instrText xml:space="preserve">" </w:instrText>
      </w:r>
      <w:r w:rsidR="00386D33">
        <w:fldChar w:fldCharType="end"/>
      </w:r>
    </w:p>
    <w:p w14:paraId="7A0972F4" w14:textId="5D6D3E67" w:rsidR="007B2A41" w:rsidRPr="00090680" w:rsidRDefault="007B2A41" w:rsidP="007B2A41">
      <w:r w:rsidRPr="00090680">
        <w:t xml:space="preserve">Dossier qui contient tous les </w:t>
      </w:r>
      <w:r w:rsidR="00386D33">
        <w:t>gameobject</w:t>
      </w:r>
      <w:r w:rsidR="00386D33">
        <w:fldChar w:fldCharType="begin"/>
      </w:r>
      <w:r w:rsidR="00386D33">
        <w:instrText xml:space="preserve"> XE "</w:instrText>
      </w:r>
      <w:r w:rsidR="00386D33" w:rsidRPr="003350F4">
        <w:instrText>gameobject:Objet du jeu</w:instrText>
      </w:r>
      <w:r w:rsidR="00386D33">
        <w:instrText xml:space="preserve">" </w:instrText>
      </w:r>
      <w:r w:rsidR="00386D33">
        <w:fldChar w:fldCharType="end"/>
      </w:r>
      <w:r w:rsidRPr="00090680">
        <w:t xml:space="preserve"> préfabriqués utilisé pour le jeu.</w:t>
      </w:r>
    </w:p>
    <w:p w14:paraId="578BEF9A" w14:textId="77777777" w:rsidR="007B2A41" w:rsidRPr="00090680" w:rsidRDefault="007B2A41" w:rsidP="007B2A41">
      <w:pPr>
        <w:pStyle w:val="Titre4"/>
      </w:pPr>
      <w:r w:rsidRPr="00090680">
        <w:t>Ressources</w:t>
      </w:r>
    </w:p>
    <w:p w14:paraId="2CD6CCBE" w14:textId="42FFE43D" w:rsidR="007B2A41" w:rsidRPr="00090680" w:rsidRDefault="007B2A41" w:rsidP="007B2A41">
      <w:r w:rsidRPr="00090680">
        <w:t>Répertoire qui contient les dossiers d’élément utiles pour le jeu (Images, Fonts…)</w:t>
      </w:r>
    </w:p>
    <w:p w14:paraId="47794D4B" w14:textId="5DD2E8F6" w:rsidR="007B2A41" w:rsidRPr="00090680" w:rsidRDefault="007B2A41" w:rsidP="003A1FAB">
      <w:pPr>
        <w:pStyle w:val="Titre4"/>
        <w:ind w:firstLine="720"/>
      </w:pPr>
      <w:r w:rsidRPr="00090680">
        <w:t xml:space="preserve">Fonts </w:t>
      </w:r>
    </w:p>
    <w:p w14:paraId="27AF7261" w14:textId="2913A706" w:rsidR="007B2A41" w:rsidRPr="00090680" w:rsidRDefault="007B2A41" w:rsidP="009C1015">
      <w:pPr>
        <w:ind w:left="720"/>
      </w:pPr>
      <w:r w:rsidRPr="00090680">
        <w:t xml:space="preserve">Ce répertoire contient </w:t>
      </w:r>
      <w:r w:rsidR="00386D33" w:rsidRPr="00090680">
        <w:t>toutes les polices</w:t>
      </w:r>
      <w:r w:rsidRPr="00090680">
        <w:t xml:space="preserve"> d’écriture que j’utilise sur la plupart de mes projets.</w:t>
      </w:r>
    </w:p>
    <w:p w14:paraId="10C3B315" w14:textId="569B7580" w:rsidR="007B2A41" w:rsidRPr="00090680" w:rsidRDefault="007B2A41" w:rsidP="003A1FAB">
      <w:pPr>
        <w:pStyle w:val="Titre4"/>
        <w:ind w:firstLine="720"/>
      </w:pPr>
      <w:r w:rsidRPr="00090680">
        <w:t>FishImages</w:t>
      </w:r>
    </w:p>
    <w:p w14:paraId="7A72CD83" w14:textId="661F7F2D" w:rsidR="007B2A41" w:rsidRPr="00090680" w:rsidRDefault="007B2A41" w:rsidP="009C1015">
      <w:pPr>
        <w:ind w:left="720"/>
      </w:pPr>
      <w:r w:rsidRPr="00090680">
        <w:t>Contient toutes les images de poissons.</w:t>
      </w:r>
    </w:p>
    <w:p w14:paraId="214326A2" w14:textId="77777777" w:rsidR="007B2A41" w:rsidRPr="00090680" w:rsidRDefault="007B2A41" w:rsidP="003A1FAB">
      <w:pPr>
        <w:pStyle w:val="Titre4"/>
        <w:ind w:firstLine="720"/>
      </w:pPr>
      <w:r w:rsidRPr="00090680">
        <w:t>Images</w:t>
      </w:r>
    </w:p>
    <w:p w14:paraId="282DDB10" w14:textId="4346C878" w:rsidR="007B2A41" w:rsidRPr="00090680" w:rsidRDefault="007B2A41" w:rsidP="003A1FAB">
      <w:pPr>
        <w:ind w:left="720"/>
      </w:pPr>
      <w:r w:rsidRPr="00090680">
        <w:t xml:space="preserve">Contient </w:t>
      </w:r>
      <w:r w:rsidR="00386D33" w:rsidRPr="00090680">
        <w:t>toutes les autres images utilisées</w:t>
      </w:r>
      <w:r w:rsidRPr="00090680">
        <w:t xml:space="preserve"> dans le jeu.</w:t>
      </w:r>
    </w:p>
    <w:p w14:paraId="0239AFDC" w14:textId="77777777" w:rsidR="007B2A41" w:rsidRPr="00090680" w:rsidRDefault="007B2A41" w:rsidP="007B2A41"/>
    <w:p w14:paraId="7A1C437D" w14:textId="77777777" w:rsidR="007B2A41" w:rsidRPr="00090680" w:rsidRDefault="007B2A41" w:rsidP="007B2A41">
      <w:pPr>
        <w:pStyle w:val="Titre4"/>
      </w:pPr>
      <w:r w:rsidRPr="00090680">
        <w:t xml:space="preserve">Scènes </w:t>
      </w:r>
    </w:p>
    <w:p w14:paraId="66E1109A" w14:textId="6DE3C46F" w:rsidR="007B2A41" w:rsidRPr="00090680" w:rsidRDefault="007B2A41" w:rsidP="007B2A41">
      <w:r w:rsidRPr="00090680">
        <w:t>Répertoire qui contient l’ensemble des scènes utiliser pour le projet.</w:t>
      </w:r>
    </w:p>
    <w:p w14:paraId="6346C98C" w14:textId="77777777" w:rsidR="007B2A41" w:rsidRPr="00090680" w:rsidRDefault="007B2A41" w:rsidP="007B2A41">
      <w:pPr>
        <w:pStyle w:val="Titre4"/>
      </w:pPr>
      <w:r w:rsidRPr="00090680">
        <w:t xml:space="preserve">Scripts </w:t>
      </w:r>
    </w:p>
    <w:p w14:paraId="29A2E587" w14:textId="55F3D314" w:rsidR="007B2A41" w:rsidRPr="00090680" w:rsidRDefault="007B2A41" w:rsidP="007B2A41">
      <w:r w:rsidRPr="00090680">
        <w:t>Ce répertoire contient tous les scripts du jeu.</w:t>
      </w:r>
    </w:p>
    <w:p w14:paraId="694C285C" w14:textId="77777777" w:rsidR="007B2A41" w:rsidRPr="00090680" w:rsidRDefault="007B2A41" w:rsidP="007B2A41">
      <w:pPr>
        <w:pStyle w:val="Titre4"/>
      </w:pPr>
      <w:r w:rsidRPr="00090680">
        <w:t>TextMeshPro</w:t>
      </w:r>
    </w:p>
    <w:p w14:paraId="29B533BB" w14:textId="77777777" w:rsidR="007B2A41" w:rsidRPr="00090680" w:rsidRDefault="007B2A41" w:rsidP="007B2A41">
      <w:r w:rsidRPr="00090680">
        <w:t xml:space="preserve">Dossier généré par le package installé TextMeshPro </w:t>
      </w:r>
    </w:p>
    <w:p w14:paraId="7F5EE4CC" w14:textId="237F9896" w:rsidR="002469C7" w:rsidRPr="00090680" w:rsidRDefault="002469C7" w:rsidP="002469C7">
      <w:pPr>
        <w:pStyle w:val="Titre4"/>
      </w:pPr>
      <w:r>
        <w:t>Tests</w:t>
      </w:r>
    </w:p>
    <w:p w14:paraId="767C6123" w14:textId="33F4728F" w:rsidR="002469C7" w:rsidRPr="00090680" w:rsidRDefault="002469C7" w:rsidP="002469C7">
      <w:r w:rsidRPr="00090680">
        <w:t xml:space="preserve">Dossier </w:t>
      </w:r>
      <w:r>
        <w:t>qui contient le test unitaire</w:t>
      </w:r>
      <w:r w:rsidRPr="00090680">
        <w:t xml:space="preserve"> </w:t>
      </w:r>
    </w:p>
    <w:p w14:paraId="626FE48B" w14:textId="0C531D27" w:rsidR="00C75736" w:rsidRDefault="00C75736" w:rsidP="007B2A41"/>
    <w:p w14:paraId="7A434D49" w14:textId="77777777" w:rsidR="00C75736" w:rsidRPr="00090680" w:rsidRDefault="00C75736" w:rsidP="007B2A41"/>
    <w:p w14:paraId="1915B920" w14:textId="1AD5C5A6" w:rsidR="007B2A41" w:rsidRPr="00090680" w:rsidRDefault="007B2A41" w:rsidP="007B2A41">
      <w:pPr>
        <w:pStyle w:val="Titre2"/>
        <w:rPr>
          <w:rFonts w:cs="Segoe UI"/>
          <w:i/>
          <w:iCs/>
        </w:rPr>
      </w:pPr>
      <w:bookmarkStart w:id="77" w:name="_Toc104297181"/>
      <w:bookmarkStart w:id="78" w:name="_Toc104877532"/>
      <w:r w:rsidRPr="00090680">
        <w:rPr>
          <w:rFonts w:cs="Segoe UI"/>
          <w:iCs/>
        </w:rPr>
        <w:lastRenderedPageBreak/>
        <w:t>Touches de DEBUG</w:t>
      </w:r>
      <w:bookmarkEnd w:id="77"/>
      <w:bookmarkEnd w:id="78"/>
    </w:p>
    <w:p w14:paraId="716BD2D2" w14:textId="77777777" w:rsidR="007B2A41" w:rsidRPr="00090680" w:rsidRDefault="007B2A41" w:rsidP="007B2A41">
      <w:r w:rsidRPr="00090680">
        <w:t>Pour tester plus rapidement certaines fonctionnalités, des touches de tests ont été implémenté.</w:t>
      </w:r>
    </w:p>
    <w:p w14:paraId="5083A618" w14:textId="77777777" w:rsidR="007B2A41" w:rsidRPr="00090680" w:rsidRDefault="007B2A41" w:rsidP="007B2A41"/>
    <w:p w14:paraId="6587BE75" w14:textId="77777777" w:rsidR="007B2A41" w:rsidRPr="00090680" w:rsidRDefault="007B2A41" w:rsidP="007B2A41">
      <w:pPr>
        <w:ind w:left="705" w:hanging="705"/>
      </w:pPr>
      <w:r w:rsidRPr="004E7096">
        <w:rPr>
          <w:b/>
        </w:rPr>
        <w:t>O</w:t>
      </w:r>
      <w:r w:rsidRPr="00090680">
        <w:t xml:space="preserve"> : </w:t>
      </w:r>
      <w:r>
        <w:tab/>
      </w:r>
      <w:r w:rsidRPr="00090680">
        <w:t xml:space="preserve">Cette touche permet de finir le mini-jeu de pêche plus rapidement. Elle nous fait gagner </w:t>
      </w:r>
      <w:r>
        <w:t xml:space="preserve">le mini-jeu </w:t>
      </w:r>
      <w:r w:rsidRPr="00090680">
        <w:t xml:space="preserve">et ajoute un poisson dans l’inventaire </w:t>
      </w:r>
    </w:p>
    <w:p w14:paraId="23A2833F" w14:textId="77777777" w:rsidR="007B2A41" w:rsidRPr="00090680" w:rsidRDefault="007B2A41" w:rsidP="007B2A41"/>
    <w:p w14:paraId="2C91BB37" w14:textId="77777777" w:rsidR="007B2A41" w:rsidRPr="00090680" w:rsidRDefault="007B2A41" w:rsidP="007B2A41">
      <w:r w:rsidRPr="004E7096">
        <w:rPr>
          <w:b/>
        </w:rPr>
        <w:t>+</w:t>
      </w:r>
      <w:r w:rsidRPr="00090680">
        <w:t xml:space="preserve"> : </w:t>
      </w:r>
      <w:r>
        <w:tab/>
      </w:r>
      <w:r w:rsidRPr="00090680">
        <w:t>Cette touche du pavé numérique permet d’ajouter de l’argent au joueur.</w:t>
      </w:r>
    </w:p>
    <w:p w14:paraId="6DC7F0B7" w14:textId="77777777" w:rsidR="007B2A41" w:rsidRPr="00090680" w:rsidRDefault="007B2A41" w:rsidP="007B2A41"/>
    <w:p w14:paraId="2A6A7E1D" w14:textId="77777777" w:rsidR="007B2A41" w:rsidRPr="00090680" w:rsidRDefault="007B2A41" w:rsidP="007B2A41">
      <w:r w:rsidRPr="004E7096">
        <w:rPr>
          <w:b/>
        </w:rPr>
        <w:t>-</w:t>
      </w:r>
      <w:r w:rsidRPr="00090680">
        <w:t xml:space="preserve"> : </w:t>
      </w:r>
      <w:r>
        <w:tab/>
      </w:r>
      <w:r w:rsidRPr="00090680">
        <w:t>Cette touche du pavé numérique permet de retirer de l’argent au joueur.</w:t>
      </w:r>
    </w:p>
    <w:p w14:paraId="5274EC16" w14:textId="77777777" w:rsidR="007B2A41" w:rsidRPr="00090680" w:rsidRDefault="007B2A41" w:rsidP="007B2A41"/>
    <w:p w14:paraId="282DD6A5" w14:textId="617A7E07" w:rsidR="00C75736" w:rsidRDefault="007B2A41" w:rsidP="00481AF8">
      <w:r w:rsidRPr="004E7096">
        <w:rPr>
          <w:b/>
        </w:rPr>
        <w:t>T</w:t>
      </w:r>
      <w:r w:rsidRPr="00090680">
        <w:t xml:space="preserve"> : </w:t>
      </w:r>
      <w:r>
        <w:tab/>
      </w:r>
      <w:r w:rsidRPr="00090680">
        <w:t xml:space="preserve">Cette touche permet d’accélérer le temps. </w:t>
      </w:r>
    </w:p>
    <w:p w14:paraId="3341B214" w14:textId="4C8FF900" w:rsidR="00481AF8" w:rsidRDefault="00481AF8" w:rsidP="00481AF8"/>
    <w:p w14:paraId="4A50489F" w14:textId="04CDBCF9" w:rsidR="00481AF8" w:rsidRDefault="00481AF8" w:rsidP="00481AF8"/>
    <w:p w14:paraId="63D75999" w14:textId="77777777" w:rsidR="00481AF8" w:rsidRPr="00481AF8" w:rsidRDefault="00481AF8" w:rsidP="00481AF8"/>
    <w:p w14:paraId="30D28DA9" w14:textId="4C89951F" w:rsidR="00C75736" w:rsidRPr="00481AF8" w:rsidRDefault="007B2A41" w:rsidP="00481AF8">
      <w:pPr>
        <w:pStyle w:val="Titre2"/>
        <w:rPr>
          <w:rFonts w:cs="Segoe UI"/>
          <w:iCs/>
        </w:rPr>
      </w:pPr>
      <w:bookmarkStart w:id="79" w:name="_Toc104297182"/>
      <w:bookmarkStart w:id="80" w:name="_Toc104877533"/>
      <w:r w:rsidRPr="00090680">
        <w:rPr>
          <w:rFonts w:cs="Segoe UI"/>
          <w:iCs/>
        </w:rPr>
        <w:t>Versions</w:t>
      </w:r>
      <w:bookmarkEnd w:id="79"/>
      <w:bookmarkEnd w:id="80"/>
    </w:p>
    <w:p w14:paraId="494F8295" w14:textId="035E2B06" w:rsidR="00531B97" w:rsidRDefault="00531B97" w:rsidP="00531B97">
      <w:pPr>
        <w:pStyle w:val="Titre3"/>
      </w:pPr>
      <w:bookmarkStart w:id="81" w:name="_Toc104877534"/>
      <w:r w:rsidRPr="00090680">
        <w:t xml:space="preserve">Tests </w:t>
      </w:r>
      <w:r>
        <w:t>logiciels et Windows</w:t>
      </w:r>
      <w:bookmarkEnd w:id="81"/>
    </w:p>
    <w:p w14:paraId="194608ED" w14:textId="77777777" w:rsidR="00C75736" w:rsidRPr="00C75736" w:rsidRDefault="00C75736" w:rsidP="00C75736"/>
    <w:p w14:paraId="3884C9CD" w14:textId="77777777" w:rsidR="007B2A41" w:rsidRPr="00090680" w:rsidRDefault="007B2A41" w:rsidP="007B2A41">
      <w:pPr>
        <w:keepNext/>
      </w:pPr>
      <w:r w:rsidRPr="00090680">
        <w:rPr>
          <w:noProof/>
          <w:lang w:val="fr-CH" w:eastAsia="fr-CH"/>
        </w:rPr>
        <w:drawing>
          <wp:inline distT="0" distB="0" distL="0" distR="0" wp14:anchorId="797E302A" wp14:editId="790AC725">
            <wp:extent cx="5759450" cy="942340"/>
            <wp:effectExtent l="0" t="0" r="0" b="0"/>
            <wp:docPr id="10" name="Image 10" descr="Unity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Vers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942340"/>
                    </a:xfrm>
                    <a:prstGeom prst="rect">
                      <a:avLst/>
                    </a:prstGeom>
                    <a:noFill/>
                    <a:ln>
                      <a:noFill/>
                    </a:ln>
                  </pic:spPr>
                </pic:pic>
              </a:graphicData>
            </a:graphic>
          </wp:inline>
        </w:drawing>
      </w:r>
    </w:p>
    <w:p w14:paraId="593E8182" w14:textId="13A681E2" w:rsidR="007B2A41" w:rsidRPr="00090680" w:rsidRDefault="00B977E2" w:rsidP="007B2A41">
      <w:pPr>
        <w:pStyle w:val="Lgende"/>
      </w:pPr>
      <w:r>
        <w:rPr>
          <w:noProof/>
        </w:rPr>
        <w:fldChar w:fldCharType="begin"/>
      </w:r>
      <w:r>
        <w:rPr>
          <w:noProof/>
        </w:rPr>
        <w:instrText xml:space="preserve"> SEQ Figure \* ARABIC </w:instrText>
      </w:r>
      <w:r>
        <w:rPr>
          <w:noProof/>
        </w:rPr>
        <w:fldChar w:fldCharType="separate"/>
      </w:r>
      <w:bookmarkStart w:id="82" w:name="_Toc104840095"/>
      <w:r w:rsidR="002D361E">
        <w:rPr>
          <w:noProof/>
        </w:rPr>
        <w:t>16</w:t>
      </w:r>
      <w:r>
        <w:rPr>
          <w:noProof/>
        </w:rPr>
        <w:fldChar w:fldCharType="end"/>
      </w:r>
      <w:r w:rsidR="007B2A41" w:rsidRPr="00090680">
        <w:t xml:space="preserve"> : Version de Unity</w:t>
      </w:r>
      <w:bookmarkEnd w:id="82"/>
    </w:p>
    <w:p w14:paraId="4F8EBC4B" w14:textId="40AFF063" w:rsidR="007B2A41" w:rsidRPr="00090680" w:rsidRDefault="00481AF8" w:rsidP="007B2A41">
      <w:pPr>
        <w:keepNext/>
      </w:pPr>
      <w:r w:rsidRPr="00090680">
        <w:rPr>
          <w:noProof/>
          <w:lang w:val="fr-CH" w:eastAsia="fr-CH"/>
        </w:rPr>
        <w:lastRenderedPageBreak/>
        <w:drawing>
          <wp:anchor distT="0" distB="0" distL="114300" distR="114300" simplePos="0" relativeHeight="251675648" behindDoc="0" locked="0" layoutInCell="1" allowOverlap="1" wp14:anchorId="2D86DB71" wp14:editId="6A41ECE0">
            <wp:simplePos x="0" y="0"/>
            <wp:positionH relativeFrom="margin">
              <wp:posOffset>809625</wp:posOffset>
            </wp:positionH>
            <wp:positionV relativeFrom="paragraph">
              <wp:posOffset>0</wp:posOffset>
            </wp:positionV>
            <wp:extent cx="4362450" cy="3933825"/>
            <wp:effectExtent l="0" t="0" r="0" b="9525"/>
            <wp:wrapTopAndBottom/>
            <wp:docPr id="11" name="Image 11" descr="C:\Users\Kevin.Gacon\AppData\Local\Microsoft\Windows\INetCache\Content.Word\weqw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vin.Gacon\AppData\Local\Microsoft\Windows\INetCache\Content.Word\weqweqw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933825"/>
                    </a:xfrm>
                    <a:prstGeom prst="rect">
                      <a:avLst/>
                    </a:prstGeom>
                    <a:noFill/>
                    <a:ln>
                      <a:noFill/>
                    </a:ln>
                  </pic:spPr>
                </pic:pic>
              </a:graphicData>
            </a:graphic>
          </wp:anchor>
        </w:drawing>
      </w:r>
    </w:p>
    <w:p w14:paraId="31DA621D" w14:textId="503D064C" w:rsidR="007B2A41" w:rsidRPr="00090680" w:rsidRDefault="00DA0495" w:rsidP="007B2A41">
      <w:pPr>
        <w:pStyle w:val="Lgende"/>
      </w:pPr>
      <w:bookmarkStart w:id="83" w:name="_Toc104840096"/>
      <w:r w:rsidRPr="00090680">
        <w:rPr>
          <w:rFonts w:cs="Segoe UI"/>
          <w:iCs w:val="0"/>
          <w:noProof/>
          <w:lang w:val="fr-CH" w:eastAsia="fr-CH"/>
        </w:rPr>
        <w:drawing>
          <wp:anchor distT="0" distB="0" distL="114300" distR="114300" simplePos="0" relativeHeight="251676672" behindDoc="0" locked="0" layoutInCell="1" allowOverlap="1" wp14:anchorId="10E33E4D" wp14:editId="6F2CEB9F">
            <wp:simplePos x="0" y="0"/>
            <wp:positionH relativeFrom="margin">
              <wp:posOffset>890905</wp:posOffset>
            </wp:positionH>
            <wp:positionV relativeFrom="paragraph">
              <wp:posOffset>260985</wp:posOffset>
            </wp:positionV>
            <wp:extent cx="4235450" cy="3275330"/>
            <wp:effectExtent l="0" t="0" r="0" b="1270"/>
            <wp:wrapTopAndBottom/>
            <wp:docPr id="9" name="Image 9" descr="C:\Users\Kevin.Gacon\AppData\Local\Microsoft\Windows\INetCache\Content.Word\eqweq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Gacon\AppData\Local\Microsoft\Windows\INetCache\Content.Word\eqweqeqw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545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7E2">
        <w:rPr>
          <w:noProof/>
        </w:rPr>
        <w:fldChar w:fldCharType="begin"/>
      </w:r>
      <w:r w:rsidR="00B977E2">
        <w:rPr>
          <w:noProof/>
        </w:rPr>
        <w:instrText xml:space="preserve"> SEQ Figure \* ARABIC </w:instrText>
      </w:r>
      <w:r w:rsidR="00B977E2">
        <w:rPr>
          <w:noProof/>
        </w:rPr>
        <w:fldChar w:fldCharType="separate"/>
      </w:r>
      <w:r w:rsidR="002D361E">
        <w:rPr>
          <w:noProof/>
        </w:rPr>
        <w:t>17</w:t>
      </w:r>
      <w:r w:rsidR="00B977E2">
        <w:rPr>
          <w:noProof/>
        </w:rPr>
        <w:fldChar w:fldCharType="end"/>
      </w:r>
      <w:r w:rsidR="007B2A41" w:rsidRPr="00090680">
        <w:t xml:space="preserve"> : Version de Windows</w:t>
      </w:r>
      <w:bookmarkEnd w:id="83"/>
    </w:p>
    <w:p w14:paraId="21F2B659" w14:textId="7DDCC121" w:rsidR="007B2A41" w:rsidRDefault="007B2A41" w:rsidP="007B2A41">
      <w:pPr>
        <w:pStyle w:val="Lgende"/>
      </w:pPr>
    </w:p>
    <w:p w14:paraId="13898592" w14:textId="3A97E3B3" w:rsidR="00C75736" w:rsidRPr="0071149A" w:rsidRDefault="00C75736" w:rsidP="007B2A41"/>
    <w:p w14:paraId="79A3970F" w14:textId="57641F12" w:rsidR="007B2A41" w:rsidRPr="00090680" w:rsidRDefault="00B977E2" w:rsidP="007B2A41">
      <w:pPr>
        <w:pStyle w:val="Lgende"/>
      </w:pPr>
      <w:r>
        <w:rPr>
          <w:noProof/>
        </w:rPr>
        <w:fldChar w:fldCharType="begin"/>
      </w:r>
      <w:r>
        <w:rPr>
          <w:noProof/>
        </w:rPr>
        <w:instrText xml:space="preserve"> SEQ Figure \* ARABIC </w:instrText>
      </w:r>
      <w:r>
        <w:rPr>
          <w:noProof/>
        </w:rPr>
        <w:fldChar w:fldCharType="separate"/>
      </w:r>
      <w:bookmarkStart w:id="84" w:name="_Toc104840097"/>
      <w:r w:rsidR="002D361E">
        <w:rPr>
          <w:noProof/>
        </w:rPr>
        <w:t>18</w:t>
      </w:r>
      <w:r>
        <w:rPr>
          <w:noProof/>
        </w:rPr>
        <w:fldChar w:fldCharType="end"/>
      </w:r>
      <w:r w:rsidR="007B2A41" w:rsidRPr="00090680">
        <w:t xml:space="preserve"> : Version de Visual Studio</w:t>
      </w:r>
      <w:bookmarkEnd w:id="84"/>
    </w:p>
    <w:p w14:paraId="13E71D94" w14:textId="77777777" w:rsidR="007B2A41" w:rsidRPr="00090680" w:rsidRDefault="007B2A41" w:rsidP="007B2A41"/>
    <w:p w14:paraId="13D67818" w14:textId="25F60F8E" w:rsidR="00DD618A" w:rsidRPr="00D0198A" w:rsidRDefault="00DD618A" w:rsidP="007B2A41">
      <w:pPr>
        <w:rPr>
          <w:lang w:val="fr-CH"/>
        </w:rPr>
      </w:pPr>
    </w:p>
    <w:p w14:paraId="52E8B195" w14:textId="42813AB8" w:rsidR="00DD618A" w:rsidRPr="00D0198A" w:rsidRDefault="00DD618A" w:rsidP="007B2A41">
      <w:pPr>
        <w:rPr>
          <w:lang w:val="fr-CH"/>
        </w:rPr>
      </w:pPr>
    </w:p>
    <w:p w14:paraId="72B68B6B" w14:textId="77777777" w:rsidR="00DA0495" w:rsidRPr="00D0198A" w:rsidRDefault="00DA0495" w:rsidP="007B2A41">
      <w:pPr>
        <w:rPr>
          <w:lang w:val="fr-CH"/>
        </w:rPr>
      </w:pPr>
    </w:p>
    <w:p w14:paraId="0D168D75" w14:textId="0DA6329F" w:rsidR="00DD618A" w:rsidRDefault="00DD618A" w:rsidP="00DD618A">
      <w:pPr>
        <w:pStyle w:val="Titre2"/>
        <w:spacing w:before="0"/>
        <w:rPr>
          <w:rFonts w:cs="Segoe UI"/>
          <w:iCs/>
        </w:rPr>
      </w:pPr>
      <w:bookmarkStart w:id="85" w:name="_Toc104877535"/>
      <w:r>
        <w:rPr>
          <w:rFonts w:cs="Segoe UI"/>
          <w:iCs/>
        </w:rPr>
        <w:t>Librairies</w:t>
      </w:r>
      <w:bookmarkEnd w:id="85"/>
    </w:p>
    <w:p w14:paraId="1B7046F9" w14:textId="2B8DFA42" w:rsidR="00DD618A" w:rsidRDefault="00DD618A" w:rsidP="00DD618A">
      <w:pPr>
        <w:pStyle w:val="Titre3"/>
      </w:pPr>
      <w:bookmarkStart w:id="86" w:name="_Toc104877536"/>
      <w:r>
        <w:t>Projet</w:t>
      </w:r>
      <w:bookmarkEnd w:id="86"/>
    </w:p>
    <w:p w14:paraId="2C11F411" w14:textId="1E0FCE42" w:rsidR="00DD618A" w:rsidRDefault="00DD618A" w:rsidP="009E0AD5">
      <w:pPr>
        <w:pStyle w:val="Paragraphedeliste"/>
        <w:numPr>
          <w:ilvl w:val="0"/>
          <w:numId w:val="16"/>
        </w:numPr>
      </w:pPr>
      <w:r>
        <w:t>2D pixel perfect</w:t>
      </w:r>
    </w:p>
    <w:p w14:paraId="47CD0897" w14:textId="5C9B8EAF" w:rsidR="00DD618A" w:rsidRDefault="00DD618A" w:rsidP="009E0AD5">
      <w:pPr>
        <w:pStyle w:val="Paragraphedeliste"/>
        <w:numPr>
          <w:ilvl w:val="0"/>
          <w:numId w:val="16"/>
        </w:numPr>
      </w:pPr>
      <w:r>
        <w:t>2D Sprite</w:t>
      </w:r>
      <w:r w:rsidR="00386D33">
        <w:fldChar w:fldCharType="begin"/>
      </w:r>
      <w:r w:rsidR="00386D33">
        <w:instrText xml:space="preserve"> XE "</w:instrText>
      </w:r>
      <w:r w:rsidR="00386D33" w:rsidRPr="00F80256">
        <w:instrText>Sprite:Image utilisé pour le jeu</w:instrText>
      </w:r>
      <w:r w:rsidR="00386D33">
        <w:instrText xml:space="preserve">" </w:instrText>
      </w:r>
      <w:r w:rsidR="00386D33">
        <w:fldChar w:fldCharType="end"/>
      </w:r>
    </w:p>
    <w:p w14:paraId="1FCF6F96" w14:textId="36F20EA1" w:rsidR="00DD618A" w:rsidRPr="00DD618A" w:rsidRDefault="00DD618A" w:rsidP="009E0AD5">
      <w:pPr>
        <w:pStyle w:val="Paragraphedeliste"/>
        <w:numPr>
          <w:ilvl w:val="0"/>
          <w:numId w:val="16"/>
        </w:numPr>
        <w:rPr>
          <w:lang w:val="en-US"/>
        </w:rPr>
      </w:pPr>
      <w:r w:rsidRPr="00DD618A">
        <w:rPr>
          <w:lang w:val="en-US"/>
        </w:rPr>
        <w:t>JetBrains Reder Editor</w:t>
      </w:r>
    </w:p>
    <w:p w14:paraId="73F88217" w14:textId="49E1A291" w:rsidR="00DD618A" w:rsidRPr="00DD618A" w:rsidRDefault="00DD618A" w:rsidP="009E0AD5">
      <w:pPr>
        <w:pStyle w:val="Paragraphedeliste"/>
        <w:numPr>
          <w:ilvl w:val="0"/>
          <w:numId w:val="16"/>
        </w:numPr>
        <w:rPr>
          <w:lang w:val="en-US"/>
        </w:rPr>
      </w:pPr>
      <w:r w:rsidRPr="00DD618A">
        <w:rPr>
          <w:lang w:val="en-US"/>
        </w:rPr>
        <w:t>Test Framework</w:t>
      </w:r>
    </w:p>
    <w:p w14:paraId="1FA399D4" w14:textId="6AF40C2A" w:rsidR="00DD618A" w:rsidRPr="00DD618A" w:rsidRDefault="00DD618A" w:rsidP="009E0AD5">
      <w:pPr>
        <w:pStyle w:val="Paragraphedeliste"/>
        <w:numPr>
          <w:ilvl w:val="0"/>
          <w:numId w:val="16"/>
        </w:numPr>
        <w:rPr>
          <w:lang w:val="en-US"/>
        </w:rPr>
      </w:pPr>
      <w:r w:rsidRPr="00DD618A">
        <w:rPr>
          <w:lang w:val="en-US"/>
        </w:rPr>
        <w:t>TextMeshPro</w:t>
      </w:r>
    </w:p>
    <w:p w14:paraId="62511C07" w14:textId="6CDE2B3C" w:rsidR="00DD618A" w:rsidRDefault="00DD618A" w:rsidP="009E0AD5">
      <w:pPr>
        <w:pStyle w:val="Paragraphedeliste"/>
        <w:numPr>
          <w:ilvl w:val="0"/>
          <w:numId w:val="16"/>
        </w:numPr>
      </w:pPr>
      <w:r>
        <w:t>Timeline</w:t>
      </w:r>
    </w:p>
    <w:p w14:paraId="5CAD135B" w14:textId="68BD8C44" w:rsidR="00DD618A" w:rsidRDefault="00DD618A" w:rsidP="009E0AD5">
      <w:pPr>
        <w:pStyle w:val="Paragraphedeliste"/>
        <w:numPr>
          <w:ilvl w:val="0"/>
          <w:numId w:val="16"/>
        </w:numPr>
      </w:pPr>
      <w:r>
        <w:t>Unity UI</w:t>
      </w:r>
    </w:p>
    <w:p w14:paraId="76CC6997" w14:textId="4C9E6D16" w:rsidR="00DD618A" w:rsidRDefault="00DD618A" w:rsidP="009E0AD5">
      <w:pPr>
        <w:pStyle w:val="Paragraphedeliste"/>
        <w:numPr>
          <w:ilvl w:val="0"/>
          <w:numId w:val="16"/>
        </w:numPr>
      </w:pPr>
      <w:r>
        <w:t>Version Control</w:t>
      </w:r>
    </w:p>
    <w:p w14:paraId="3BF0AED7" w14:textId="277E2384" w:rsidR="00DD618A" w:rsidRDefault="00DD618A" w:rsidP="009E0AD5">
      <w:pPr>
        <w:pStyle w:val="Paragraphedeliste"/>
        <w:numPr>
          <w:ilvl w:val="0"/>
          <w:numId w:val="16"/>
        </w:numPr>
      </w:pPr>
      <w:r>
        <w:t>Visual Studio Code Editor</w:t>
      </w:r>
    </w:p>
    <w:p w14:paraId="2D2539C6" w14:textId="68AF9224" w:rsidR="00DD618A" w:rsidRDefault="00DD618A" w:rsidP="009E0AD5">
      <w:pPr>
        <w:pStyle w:val="Paragraphedeliste"/>
        <w:numPr>
          <w:ilvl w:val="0"/>
          <w:numId w:val="16"/>
        </w:numPr>
      </w:pPr>
      <w:r w:rsidRPr="00DD618A">
        <w:t>Visual Studio Editor</w:t>
      </w:r>
    </w:p>
    <w:p w14:paraId="328658F4" w14:textId="77777777" w:rsidR="00DD618A" w:rsidRDefault="00DD618A" w:rsidP="00DD618A"/>
    <w:p w14:paraId="71E2E5A6" w14:textId="52BB2601" w:rsidR="00DD618A" w:rsidRPr="00DD618A" w:rsidRDefault="00DD618A" w:rsidP="00DD618A">
      <w:pPr>
        <w:pStyle w:val="Titre3"/>
        <w:rPr>
          <w:lang w:val="en-US"/>
        </w:rPr>
      </w:pPr>
      <w:bookmarkStart w:id="87" w:name="_Toc104877537"/>
      <w:r w:rsidRPr="00DD618A">
        <w:rPr>
          <w:lang w:val="en-US"/>
        </w:rPr>
        <w:t>Librairies built-in</w:t>
      </w:r>
      <w:bookmarkEnd w:id="87"/>
    </w:p>
    <w:p w14:paraId="0A1BBED0" w14:textId="77777777" w:rsidR="00DD618A" w:rsidRPr="00DD618A" w:rsidRDefault="00DD618A" w:rsidP="009E0AD5">
      <w:pPr>
        <w:pStyle w:val="Paragraphedeliste"/>
        <w:numPr>
          <w:ilvl w:val="0"/>
          <w:numId w:val="17"/>
        </w:numPr>
        <w:rPr>
          <w:lang w:val="en-US"/>
        </w:rPr>
      </w:pPr>
      <w:r w:rsidRPr="00DD618A">
        <w:rPr>
          <w:lang w:val="en-US"/>
        </w:rPr>
        <w:t>AI</w:t>
      </w:r>
    </w:p>
    <w:p w14:paraId="6573FA51" w14:textId="27507249" w:rsidR="00DD618A" w:rsidRPr="00DD618A" w:rsidRDefault="00DD618A" w:rsidP="009E0AD5">
      <w:pPr>
        <w:pStyle w:val="Paragraphedeliste"/>
        <w:numPr>
          <w:ilvl w:val="0"/>
          <w:numId w:val="17"/>
        </w:numPr>
        <w:rPr>
          <w:lang w:val="en-US"/>
        </w:rPr>
      </w:pPr>
      <w:r w:rsidRPr="00DD618A">
        <w:rPr>
          <w:lang w:val="en-US"/>
        </w:rPr>
        <w:t>Android JNI</w:t>
      </w:r>
    </w:p>
    <w:p w14:paraId="2D56DD94" w14:textId="389CCFAD" w:rsidR="00DD618A" w:rsidRPr="00DD618A" w:rsidRDefault="00DD618A" w:rsidP="009E0AD5">
      <w:pPr>
        <w:pStyle w:val="Paragraphedeliste"/>
        <w:numPr>
          <w:ilvl w:val="0"/>
          <w:numId w:val="17"/>
        </w:numPr>
        <w:rPr>
          <w:lang w:val="en-US"/>
        </w:rPr>
      </w:pPr>
      <w:r w:rsidRPr="00DD618A">
        <w:rPr>
          <w:lang w:val="en-US"/>
        </w:rPr>
        <w:t>Animation</w:t>
      </w:r>
    </w:p>
    <w:p w14:paraId="787F3CAC" w14:textId="3D7489DD" w:rsidR="00DD618A" w:rsidRPr="00DD618A" w:rsidRDefault="00DD618A" w:rsidP="009E0AD5">
      <w:pPr>
        <w:pStyle w:val="Paragraphedeliste"/>
        <w:numPr>
          <w:ilvl w:val="0"/>
          <w:numId w:val="17"/>
        </w:numPr>
        <w:rPr>
          <w:lang w:val="en-US"/>
        </w:rPr>
      </w:pPr>
      <w:r w:rsidRPr="00DD618A">
        <w:rPr>
          <w:lang w:val="en-US"/>
        </w:rPr>
        <w:t>Asset Bundle</w:t>
      </w:r>
    </w:p>
    <w:p w14:paraId="44477E62" w14:textId="58AEC271" w:rsidR="00DD618A" w:rsidRPr="00DD618A" w:rsidRDefault="00DD618A" w:rsidP="009E0AD5">
      <w:pPr>
        <w:pStyle w:val="Paragraphedeliste"/>
        <w:numPr>
          <w:ilvl w:val="0"/>
          <w:numId w:val="17"/>
        </w:numPr>
        <w:rPr>
          <w:lang w:val="en-US"/>
        </w:rPr>
      </w:pPr>
      <w:r w:rsidRPr="00DD618A">
        <w:rPr>
          <w:lang w:val="en-US"/>
        </w:rPr>
        <w:t>Audio</w:t>
      </w:r>
    </w:p>
    <w:p w14:paraId="05C83EA9" w14:textId="588BFFC5" w:rsidR="00DD618A" w:rsidRPr="00DD618A" w:rsidRDefault="00DD618A" w:rsidP="009E0AD5">
      <w:pPr>
        <w:pStyle w:val="Paragraphedeliste"/>
        <w:numPr>
          <w:ilvl w:val="0"/>
          <w:numId w:val="17"/>
        </w:numPr>
        <w:rPr>
          <w:lang w:val="en-US"/>
        </w:rPr>
      </w:pPr>
      <w:r w:rsidRPr="00DD618A">
        <w:rPr>
          <w:lang w:val="en-US"/>
        </w:rPr>
        <w:t>Cloth</w:t>
      </w:r>
    </w:p>
    <w:p w14:paraId="6E1890B0" w14:textId="52FF152C" w:rsidR="00DD618A" w:rsidRPr="00DD618A" w:rsidRDefault="00DD618A" w:rsidP="009E0AD5">
      <w:pPr>
        <w:pStyle w:val="Paragraphedeliste"/>
        <w:numPr>
          <w:ilvl w:val="0"/>
          <w:numId w:val="17"/>
        </w:numPr>
        <w:rPr>
          <w:lang w:val="en-US"/>
        </w:rPr>
      </w:pPr>
      <w:r w:rsidRPr="00DD618A">
        <w:rPr>
          <w:lang w:val="en-US"/>
        </w:rPr>
        <w:t>Director</w:t>
      </w:r>
    </w:p>
    <w:p w14:paraId="3F73B217" w14:textId="4E8F1AF4" w:rsidR="00DD618A" w:rsidRDefault="00DD618A" w:rsidP="009E0AD5">
      <w:pPr>
        <w:pStyle w:val="Paragraphedeliste"/>
        <w:numPr>
          <w:ilvl w:val="0"/>
          <w:numId w:val="17"/>
        </w:numPr>
      </w:pPr>
      <w:r>
        <w:t>Image Conversion</w:t>
      </w:r>
    </w:p>
    <w:p w14:paraId="5483E376" w14:textId="5C1158A2" w:rsidR="00DD618A" w:rsidRDefault="00DD618A" w:rsidP="009E0AD5">
      <w:pPr>
        <w:pStyle w:val="Paragraphedeliste"/>
        <w:numPr>
          <w:ilvl w:val="0"/>
          <w:numId w:val="17"/>
        </w:numPr>
      </w:pPr>
      <w:r>
        <w:t>IMGUI</w:t>
      </w:r>
    </w:p>
    <w:p w14:paraId="62BA0E2A" w14:textId="057ADAA6" w:rsidR="00DD618A" w:rsidRDefault="00DD618A" w:rsidP="009E0AD5">
      <w:pPr>
        <w:pStyle w:val="Paragraphedeliste"/>
        <w:numPr>
          <w:ilvl w:val="0"/>
          <w:numId w:val="17"/>
        </w:numPr>
      </w:pPr>
      <w:r>
        <w:t>JSONSerialize</w:t>
      </w:r>
    </w:p>
    <w:p w14:paraId="16BE5B78" w14:textId="247ACD5F" w:rsidR="00DD618A" w:rsidRDefault="00DD618A" w:rsidP="009E0AD5">
      <w:pPr>
        <w:pStyle w:val="Paragraphedeliste"/>
        <w:numPr>
          <w:ilvl w:val="0"/>
          <w:numId w:val="17"/>
        </w:numPr>
      </w:pPr>
      <w:r>
        <w:t>Particle System</w:t>
      </w:r>
    </w:p>
    <w:p w14:paraId="1FC7C7E3" w14:textId="258F6CF3" w:rsidR="00DD618A" w:rsidRDefault="00DD618A" w:rsidP="009E0AD5">
      <w:pPr>
        <w:pStyle w:val="Paragraphedeliste"/>
        <w:numPr>
          <w:ilvl w:val="0"/>
          <w:numId w:val="17"/>
        </w:numPr>
      </w:pPr>
      <w:r>
        <w:t>Physics</w:t>
      </w:r>
    </w:p>
    <w:p w14:paraId="4E4C1945" w14:textId="0FA0BC20" w:rsidR="00DD618A" w:rsidRDefault="00DD618A" w:rsidP="009E0AD5">
      <w:pPr>
        <w:pStyle w:val="Paragraphedeliste"/>
        <w:numPr>
          <w:ilvl w:val="0"/>
          <w:numId w:val="17"/>
        </w:numPr>
      </w:pPr>
      <w:r>
        <w:t>Physics 2D</w:t>
      </w:r>
    </w:p>
    <w:p w14:paraId="587242AF" w14:textId="02FD5966" w:rsidR="00DD618A" w:rsidRDefault="00DD618A" w:rsidP="009E0AD5">
      <w:pPr>
        <w:pStyle w:val="Paragraphedeliste"/>
        <w:numPr>
          <w:ilvl w:val="0"/>
          <w:numId w:val="17"/>
        </w:numPr>
      </w:pPr>
      <w:r>
        <w:t>Screen Capture</w:t>
      </w:r>
    </w:p>
    <w:p w14:paraId="32750C84" w14:textId="1F071AC3" w:rsidR="00DD618A" w:rsidRDefault="00DD618A" w:rsidP="009E0AD5">
      <w:pPr>
        <w:pStyle w:val="Paragraphedeliste"/>
        <w:numPr>
          <w:ilvl w:val="0"/>
          <w:numId w:val="17"/>
        </w:numPr>
      </w:pPr>
      <w:r>
        <w:t>Subsystems</w:t>
      </w:r>
    </w:p>
    <w:p w14:paraId="4F6DEEBB" w14:textId="43C2E248" w:rsidR="00DD618A" w:rsidRDefault="00DD618A" w:rsidP="009E0AD5">
      <w:pPr>
        <w:pStyle w:val="Paragraphedeliste"/>
        <w:numPr>
          <w:ilvl w:val="0"/>
          <w:numId w:val="17"/>
        </w:numPr>
      </w:pPr>
      <w:r>
        <w:t>Terrain</w:t>
      </w:r>
    </w:p>
    <w:p w14:paraId="476C606A" w14:textId="6303FAF7" w:rsidR="00DD618A" w:rsidRDefault="00DD618A" w:rsidP="009E0AD5">
      <w:pPr>
        <w:pStyle w:val="Paragraphedeliste"/>
        <w:numPr>
          <w:ilvl w:val="0"/>
          <w:numId w:val="17"/>
        </w:numPr>
      </w:pPr>
      <w:r>
        <w:t>Terrain Physics</w:t>
      </w:r>
    </w:p>
    <w:p w14:paraId="23BB8C3D" w14:textId="23F06A52" w:rsidR="00DD618A" w:rsidRDefault="00DD618A" w:rsidP="009E0AD5">
      <w:pPr>
        <w:pStyle w:val="Paragraphedeliste"/>
        <w:numPr>
          <w:ilvl w:val="0"/>
          <w:numId w:val="17"/>
        </w:numPr>
      </w:pPr>
      <w:r>
        <w:t>Tilemap</w:t>
      </w:r>
    </w:p>
    <w:p w14:paraId="6CFFCFCE" w14:textId="11EB59A4" w:rsidR="00DD618A" w:rsidRDefault="00DD618A" w:rsidP="009E0AD5">
      <w:pPr>
        <w:pStyle w:val="Paragraphedeliste"/>
        <w:numPr>
          <w:ilvl w:val="0"/>
          <w:numId w:val="17"/>
        </w:numPr>
      </w:pPr>
      <w:r>
        <w:t>UI</w:t>
      </w:r>
      <w:r w:rsidR="00FE6105">
        <w:fldChar w:fldCharType="begin"/>
      </w:r>
      <w:r w:rsidR="00FE6105">
        <w:instrText xml:space="preserve"> XE "</w:instrText>
      </w:r>
      <w:r w:rsidR="00FE6105" w:rsidRPr="00561FBD">
        <w:instrText>UI:User interface, interface utilisateur</w:instrText>
      </w:r>
      <w:r w:rsidR="00FE6105">
        <w:instrText xml:space="preserve">" </w:instrText>
      </w:r>
      <w:r w:rsidR="00FE6105">
        <w:fldChar w:fldCharType="end"/>
      </w:r>
    </w:p>
    <w:p w14:paraId="2CD41543" w14:textId="253DDAD0" w:rsidR="00DD618A" w:rsidRPr="00DD618A" w:rsidRDefault="00DD618A" w:rsidP="009E0AD5">
      <w:pPr>
        <w:pStyle w:val="Paragraphedeliste"/>
        <w:numPr>
          <w:ilvl w:val="0"/>
          <w:numId w:val="17"/>
        </w:numPr>
        <w:rPr>
          <w:lang w:val="en-US"/>
        </w:rPr>
      </w:pPr>
      <w:r w:rsidRPr="00DD618A">
        <w:rPr>
          <w:lang w:val="en-US"/>
        </w:rPr>
        <w:t>UIElements</w:t>
      </w:r>
    </w:p>
    <w:p w14:paraId="5F4075E4" w14:textId="744E0F3F" w:rsidR="00DD618A" w:rsidRPr="00DD618A" w:rsidRDefault="00DD618A" w:rsidP="009E0AD5">
      <w:pPr>
        <w:pStyle w:val="Paragraphedeliste"/>
        <w:numPr>
          <w:ilvl w:val="0"/>
          <w:numId w:val="17"/>
        </w:numPr>
        <w:rPr>
          <w:lang w:val="en-US"/>
        </w:rPr>
      </w:pPr>
      <w:r w:rsidRPr="00DD618A">
        <w:rPr>
          <w:lang w:val="en-US"/>
        </w:rPr>
        <w:t>UIElements Native</w:t>
      </w:r>
    </w:p>
    <w:p w14:paraId="46F7A1C4" w14:textId="5F1C1C09" w:rsidR="00DD618A" w:rsidRPr="00DD618A" w:rsidRDefault="00DD618A" w:rsidP="009E0AD5">
      <w:pPr>
        <w:pStyle w:val="Paragraphedeliste"/>
        <w:numPr>
          <w:ilvl w:val="0"/>
          <w:numId w:val="17"/>
        </w:numPr>
        <w:rPr>
          <w:lang w:val="en-US"/>
        </w:rPr>
      </w:pPr>
      <w:r w:rsidRPr="00DD618A">
        <w:rPr>
          <w:lang w:val="en-US"/>
        </w:rPr>
        <w:t>Umbra</w:t>
      </w:r>
    </w:p>
    <w:p w14:paraId="2505B24C" w14:textId="1F964B3E" w:rsidR="00DD618A" w:rsidRPr="00DD618A" w:rsidRDefault="00DD618A" w:rsidP="009E0AD5">
      <w:pPr>
        <w:pStyle w:val="Paragraphedeliste"/>
        <w:numPr>
          <w:ilvl w:val="0"/>
          <w:numId w:val="17"/>
        </w:numPr>
        <w:rPr>
          <w:lang w:val="en-US"/>
        </w:rPr>
      </w:pPr>
      <w:r w:rsidRPr="00DD618A">
        <w:rPr>
          <w:lang w:val="en-US"/>
        </w:rPr>
        <w:t>Unity Analytics</w:t>
      </w:r>
    </w:p>
    <w:p w14:paraId="6695DC22" w14:textId="2BE2805B" w:rsidR="00DD618A" w:rsidRPr="00DD618A" w:rsidRDefault="00DD618A" w:rsidP="009E0AD5">
      <w:pPr>
        <w:pStyle w:val="Paragraphedeliste"/>
        <w:numPr>
          <w:ilvl w:val="0"/>
          <w:numId w:val="17"/>
        </w:numPr>
        <w:rPr>
          <w:lang w:val="en-US"/>
        </w:rPr>
      </w:pPr>
      <w:r w:rsidRPr="00DD618A">
        <w:rPr>
          <w:lang w:val="en-US"/>
        </w:rPr>
        <w:t>Unity Web Request</w:t>
      </w:r>
    </w:p>
    <w:p w14:paraId="1E2AEBFB" w14:textId="63175061" w:rsidR="00DD618A" w:rsidRPr="00DD618A" w:rsidRDefault="00DD618A" w:rsidP="009E0AD5">
      <w:pPr>
        <w:pStyle w:val="Paragraphedeliste"/>
        <w:numPr>
          <w:ilvl w:val="0"/>
          <w:numId w:val="17"/>
        </w:numPr>
        <w:rPr>
          <w:lang w:val="en-US"/>
        </w:rPr>
      </w:pPr>
      <w:r w:rsidRPr="00DD618A">
        <w:rPr>
          <w:lang w:val="en-US"/>
        </w:rPr>
        <w:t>Unity Web Request Asset Bundle</w:t>
      </w:r>
    </w:p>
    <w:p w14:paraId="6FABB7AD" w14:textId="42A0A263" w:rsidR="00DD618A" w:rsidRPr="00DD618A" w:rsidRDefault="00DD618A" w:rsidP="009E0AD5">
      <w:pPr>
        <w:pStyle w:val="Paragraphedeliste"/>
        <w:numPr>
          <w:ilvl w:val="0"/>
          <w:numId w:val="17"/>
        </w:numPr>
        <w:rPr>
          <w:lang w:val="en-US"/>
        </w:rPr>
      </w:pPr>
      <w:r w:rsidRPr="00DD618A">
        <w:rPr>
          <w:lang w:val="en-US"/>
        </w:rPr>
        <w:t>Unity Web Request Audio</w:t>
      </w:r>
    </w:p>
    <w:p w14:paraId="29B24A3B" w14:textId="0C730DEE" w:rsidR="00DD618A" w:rsidRPr="00DD618A" w:rsidRDefault="00DD618A" w:rsidP="009E0AD5">
      <w:pPr>
        <w:pStyle w:val="Paragraphedeliste"/>
        <w:numPr>
          <w:ilvl w:val="0"/>
          <w:numId w:val="17"/>
        </w:numPr>
        <w:rPr>
          <w:lang w:val="en-US"/>
        </w:rPr>
      </w:pPr>
      <w:r w:rsidRPr="00DD618A">
        <w:rPr>
          <w:lang w:val="en-US"/>
        </w:rPr>
        <w:t>Unity Web Request Texture</w:t>
      </w:r>
    </w:p>
    <w:p w14:paraId="37D67FF1" w14:textId="4F427CB8" w:rsidR="00DD618A" w:rsidRPr="00DD618A" w:rsidRDefault="00DD618A" w:rsidP="009E0AD5">
      <w:pPr>
        <w:pStyle w:val="Paragraphedeliste"/>
        <w:numPr>
          <w:ilvl w:val="0"/>
          <w:numId w:val="17"/>
        </w:numPr>
        <w:rPr>
          <w:lang w:val="en-US"/>
        </w:rPr>
      </w:pPr>
      <w:r w:rsidRPr="00DD618A">
        <w:rPr>
          <w:lang w:val="en-US"/>
        </w:rPr>
        <w:t>Unity Web Request WWW</w:t>
      </w:r>
    </w:p>
    <w:p w14:paraId="3AF71778" w14:textId="3775A7D1" w:rsidR="00DD618A" w:rsidRPr="00DD618A" w:rsidRDefault="00DD618A" w:rsidP="009E0AD5">
      <w:pPr>
        <w:pStyle w:val="Paragraphedeliste"/>
        <w:numPr>
          <w:ilvl w:val="0"/>
          <w:numId w:val="17"/>
        </w:numPr>
        <w:rPr>
          <w:lang w:val="en-US"/>
        </w:rPr>
      </w:pPr>
      <w:r w:rsidRPr="00DD618A">
        <w:rPr>
          <w:lang w:val="en-US"/>
        </w:rPr>
        <w:t>Vehicles</w:t>
      </w:r>
    </w:p>
    <w:p w14:paraId="344C250B" w14:textId="5D76DEA6" w:rsidR="00DD618A" w:rsidRPr="00DD618A" w:rsidRDefault="00DD618A" w:rsidP="009E0AD5">
      <w:pPr>
        <w:pStyle w:val="Paragraphedeliste"/>
        <w:numPr>
          <w:ilvl w:val="0"/>
          <w:numId w:val="17"/>
        </w:numPr>
        <w:rPr>
          <w:lang w:val="en-US"/>
        </w:rPr>
      </w:pPr>
      <w:r w:rsidRPr="00DD618A">
        <w:rPr>
          <w:lang w:val="en-US"/>
        </w:rPr>
        <w:t>Video</w:t>
      </w:r>
    </w:p>
    <w:p w14:paraId="6835F7A7" w14:textId="6E3C1FF1" w:rsidR="00DD618A" w:rsidRDefault="00DD618A" w:rsidP="009E0AD5">
      <w:pPr>
        <w:pStyle w:val="Paragraphedeliste"/>
        <w:numPr>
          <w:ilvl w:val="0"/>
          <w:numId w:val="17"/>
        </w:numPr>
      </w:pPr>
      <w:r>
        <w:t>VR</w:t>
      </w:r>
    </w:p>
    <w:p w14:paraId="796AA7A4" w14:textId="4E3E1B84" w:rsidR="00DD618A" w:rsidRDefault="00DD618A" w:rsidP="009E0AD5">
      <w:pPr>
        <w:pStyle w:val="Paragraphedeliste"/>
        <w:numPr>
          <w:ilvl w:val="0"/>
          <w:numId w:val="17"/>
        </w:numPr>
      </w:pPr>
      <w:r>
        <w:t>Wind</w:t>
      </w:r>
    </w:p>
    <w:p w14:paraId="33BCCE99" w14:textId="2B08C9B2" w:rsidR="00DD618A" w:rsidRPr="00DD618A" w:rsidRDefault="00DD618A" w:rsidP="009E0AD5">
      <w:pPr>
        <w:pStyle w:val="Paragraphedeliste"/>
        <w:numPr>
          <w:ilvl w:val="0"/>
          <w:numId w:val="17"/>
        </w:numPr>
      </w:pPr>
      <w:r>
        <w:t>XR</w:t>
      </w:r>
    </w:p>
    <w:p w14:paraId="50265167" w14:textId="310C3BAC" w:rsidR="007B2A41" w:rsidRPr="009F0EC7" w:rsidRDefault="007B2A41" w:rsidP="007B2A41">
      <w:pPr>
        <w:rPr>
          <w:rFonts w:cs="Segoe UI"/>
          <w:iCs/>
          <w:lang w:val="en-US"/>
        </w:rPr>
      </w:pPr>
    </w:p>
    <w:p w14:paraId="690DB3EF" w14:textId="77777777" w:rsidR="007B2A41" w:rsidRPr="009F0EC7" w:rsidRDefault="007B2A41" w:rsidP="00C75736">
      <w:pPr>
        <w:rPr>
          <w:rFonts w:cs="Segoe UI"/>
          <w:iCs/>
          <w:sz w:val="2"/>
          <w:szCs w:val="2"/>
          <w:lang w:val="en-US"/>
        </w:rPr>
      </w:pPr>
    </w:p>
    <w:p w14:paraId="4DBCB7A8" w14:textId="3E4A3BAC" w:rsidR="007B2A41" w:rsidRPr="00090680" w:rsidRDefault="007B2A41" w:rsidP="00C75736">
      <w:pPr>
        <w:pStyle w:val="Titre2"/>
        <w:spacing w:before="0"/>
        <w:rPr>
          <w:rFonts w:cs="Segoe UI"/>
          <w:i/>
          <w:iCs/>
        </w:rPr>
      </w:pPr>
      <w:bookmarkStart w:id="88" w:name="_Toc25553321"/>
      <w:bookmarkStart w:id="89" w:name="_Toc71691025"/>
      <w:bookmarkStart w:id="90" w:name="_Toc104297183"/>
      <w:bookmarkStart w:id="91" w:name="_Toc104877538"/>
      <w:r w:rsidRPr="00090680">
        <w:rPr>
          <w:rFonts w:cs="Segoe UI"/>
          <w:iCs/>
        </w:rPr>
        <w:lastRenderedPageBreak/>
        <w:t>Description des test</w:t>
      </w:r>
      <w:bookmarkEnd w:id="88"/>
      <w:r w:rsidRPr="00090680">
        <w:rPr>
          <w:rFonts w:cs="Segoe UI"/>
          <w:iCs/>
        </w:rPr>
        <w:t>s effectués</w:t>
      </w:r>
      <w:bookmarkEnd w:id="89"/>
      <w:bookmarkEnd w:id="90"/>
      <w:bookmarkEnd w:id="91"/>
    </w:p>
    <w:p w14:paraId="5BDE8E15" w14:textId="732B22A5" w:rsidR="007B2A41" w:rsidRDefault="007B2A41" w:rsidP="007B2A41">
      <w:pPr>
        <w:pStyle w:val="Titre3"/>
      </w:pPr>
      <w:bookmarkStart w:id="92" w:name="_Toc104297184"/>
      <w:bookmarkStart w:id="93" w:name="_Toc104877539"/>
      <w:r w:rsidRPr="00090680">
        <w:t>Tests d’acceptations</w:t>
      </w:r>
      <w:bookmarkEnd w:id="92"/>
      <w:bookmarkEnd w:id="93"/>
    </w:p>
    <w:p w14:paraId="03FDA49C" w14:textId="77777777" w:rsidR="007B2A41" w:rsidRDefault="007B2A41" w:rsidP="007B2A41"/>
    <w:p w14:paraId="0F600E03" w14:textId="31151329" w:rsidR="007B2A41" w:rsidRDefault="007B2A41" w:rsidP="00C75736">
      <w:pPr>
        <w:pStyle w:val="Titre4"/>
      </w:pPr>
      <w:r>
        <w:t>HUD</w:t>
      </w:r>
    </w:p>
    <w:p w14:paraId="73062FE6" w14:textId="77777777" w:rsidR="007B2A41" w:rsidRPr="00090680" w:rsidRDefault="007B2A41" w:rsidP="007B2A41">
      <w:r>
        <w:t xml:space="preserve">Le compteur d’argent s’actualise correctement </w:t>
      </w:r>
    </w:p>
    <w:p w14:paraId="4F688E34" w14:textId="77777777" w:rsidR="007B2A41" w:rsidRDefault="007B2A41" w:rsidP="009E0AD5">
      <w:pPr>
        <w:pStyle w:val="Paragraphedeliste"/>
        <w:numPr>
          <w:ilvl w:val="0"/>
          <w:numId w:val="11"/>
        </w:numPr>
      </w:pPr>
      <w:r w:rsidRPr="00090680">
        <w:t>L</w:t>
      </w:r>
      <w:r>
        <w:t>orsque le joueur reçoit ou paye quelques choses l’argents est mis à jour correctement.</w:t>
      </w:r>
    </w:p>
    <w:p w14:paraId="79244045" w14:textId="77777777" w:rsidR="007B2A41" w:rsidRDefault="007B2A41" w:rsidP="007B2A41">
      <w:pPr>
        <w:pStyle w:val="Paragraphedeliste"/>
      </w:pPr>
    </w:p>
    <w:p w14:paraId="7EC2A008" w14:textId="77777777" w:rsidR="007B2A41" w:rsidRPr="00090680" w:rsidRDefault="007B2A41" w:rsidP="007B2A41">
      <w:r>
        <w:t>Le bouton de sélection de zone de pêche fonctionne</w:t>
      </w:r>
    </w:p>
    <w:p w14:paraId="0B82549C" w14:textId="77777777" w:rsidR="007B2A41" w:rsidRPr="0041764C" w:rsidRDefault="007B2A41" w:rsidP="009E0AD5">
      <w:pPr>
        <w:pStyle w:val="Paragraphedeliste"/>
        <w:numPr>
          <w:ilvl w:val="0"/>
          <w:numId w:val="11"/>
        </w:numPr>
      </w:pPr>
      <w:r w:rsidRPr="00090680">
        <w:t xml:space="preserve">Lorsque le joueur </w:t>
      </w:r>
      <w:r>
        <w:t>clique sur le bouton de zones de pêche, il arrive sur le menu</w:t>
      </w:r>
      <w:r w:rsidRPr="0041764C">
        <w:t xml:space="preserve"> de sélection de zone de pêche</w:t>
      </w:r>
    </w:p>
    <w:p w14:paraId="21F4A856" w14:textId="77777777" w:rsidR="007B2A41" w:rsidRDefault="007B2A41" w:rsidP="007B2A41">
      <w:pPr>
        <w:pStyle w:val="Paragraphedeliste"/>
      </w:pPr>
    </w:p>
    <w:p w14:paraId="41EA9F8B" w14:textId="77777777" w:rsidR="007B2A41" w:rsidRPr="00090680" w:rsidRDefault="007B2A41" w:rsidP="007B2A41">
      <w:r>
        <w:t>Le bouton de l’inventaire fonctionne</w:t>
      </w:r>
    </w:p>
    <w:p w14:paraId="60F76917" w14:textId="77777777" w:rsidR="007B2A41" w:rsidRDefault="007B2A41" w:rsidP="009E0AD5">
      <w:pPr>
        <w:pStyle w:val="Paragraphedeliste"/>
        <w:numPr>
          <w:ilvl w:val="0"/>
          <w:numId w:val="11"/>
        </w:numPr>
      </w:pPr>
      <w:r>
        <w:t>Si l’inventaire est fermé, l</w:t>
      </w:r>
      <w:r w:rsidRPr="00090680">
        <w:t xml:space="preserve">orsque le joueur </w:t>
      </w:r>
      <w:r>
        <w:t>clique sur le bouton de l’inventaire. L’inventaire s’ouvre</w:t>
      </w:r>
    </w:p>
    <w:p w14:paraId="0E879025" w14:textId="77777777" w:rsidR="007B2A41" w:rsidRDefault="007B2A41" w:rsidP="009E0AD5">
      <w:pPr>
        <w:pStyle w:val="Paragraphedeliste"/>
        <w:numPr>
          <w:ilvl w:val="0"/>
          <w:numId w:val="11"/>
        </w:numPr>
      </w:pPr>
      <w:r>
        <w:t>Si l’inventaire est ouvert, l</w:t>
      </w:r>
      <w:r w:rsidRPr="00090680">
        <w:t xml:space="preserve">orsque le joueur </w:t>
      </w:r>
      <w:r>
        <w:t>clique sur le bouton de l’inventaire. L’inventaire se ferme</w:t>
      </w:r>
    </w:p>
    <w:p w14:paraId="01B1876E" w14:textId="77777777" w:rsidR="007B2A41" w:rsidRDefault="007B2A41" w:rsidP="007B2A41"/>
    <w:p w14:paraId="12A52BFB" w14:textId="77777777" w:rsidR="007B2A41" w:rsidRDefault="007B2A41" w:rsidP="007B2A41">
      <w:r>
        <w:t>Le jour et l’heure s’actualise correctement</w:t>
      </w:r>
    </w:p>
    <w:p w14:paraId="6594E552" w14:textId="77777777" w:rsidR="007B2A41" w:rsidRDefault="007B2A41" w:rsidP="009E0AD5">
      <w:pPr>
        <w:pStyle w:val="Paragraphedeliste"/>
        <w:numPr>
          <w:ilvl w:val="0"/>
          <w:numId w:val="13"/>
        </w:numPr>
      </w:pPr>
      <w:r>
        <w:t>Toutes les secondes le temps augmente</w:t>
      </w:r>
    </w:p>
    <w:p w14:paraId="1C2E60EB" w14:textId="77777777" w:rsidR="007B2A41" w:rsidRPr="00585756" w:rsidRDefault="007B2A41" w:rsidP="007B2A41"/>
    <w:p w14:paraId="18EAB25B" w14:textId="108CE8BC" w:rsidR="007B2A41" w:rsidRPr="00585756" w:rsidRDefault="007B2A41" w:rsidP="00C75736">
      <w:pPr>
        <w:pStyle w:val="Titre4"/>
      </w:pPr>
      <w:r>
        <w:t>Menu de sélection de zone de pêche</w:t>
      </w:r>
    </w:p>
    <w:p w14:paraId="7EC90BFF" w14:textId="77777777" w:rsidR="007B2A41" w:rsidRPr="00090680" w:rsidRDefault="007B2A41" w:rsidP="007B2A41">
      <w:r w:rsidRPr="00090680">
        <w:t>Le choix de zones de pêches fonctionne correctement</w:t>
      </w:r>
    </w:p>
    <w:p w14:paraId="01DE25A9" w14:textId="77777777" w:rsidR="007B2A41" w:rsidRDefault="007B2A41" w:rsidP="009E0AD5">
      <w:pPr>
        <w:pStyle w:val="Paragraphedeliste"/>
        <w:numPr>
          <w:ilvl w:val="0"/>
          <w:numId w:val="11"/>
        </w:numPr>
      </w:pPr>
      <w:r w:rsidRPr="00090680">
        <w:t>Lorsque le joueur cho</w:t>
      </w:r>
      <w:r>
        <w:t>isit une zone de pêche, le joueur arrive sur la bonne zone de pêche</w:t>
      </w:r>
    </w:p>
    <w:p w14:paraId="425766C9" w14:textId="77777777" w:rsidR="007B2A41" w:rsidRDefault="007B2A41" w:rsidP="007B2A41">
      <w:pPr>
        <w:ind w:left="360"/>
      </w:pPr>
    </w:p>
    <w:p w14:paraId="2E0F152C" w14:textId="77777777" w:rsidR="007B2A41" w:rsidRDefault="007B2A41" w:rsidP="007B2A41">
      <w:r>
        <w:t>Un message s’affiche lorsque le joueur clique sur une zone payante</w:t>
      </w:r>
    </w:p>
    <w:p w14:paraId="13AC15E6" w14:textId="77777777" w:rsidR="007B2A41" w:rsidRDefault="007B2A41" w:rsidP="009E0AD5">
      <w:pPr>
        <w:pStyle w:val="Paragraphedeliste"/>
        <w:numPr>
          <w:ilvl w:val="0"/>
          <w:numId w:val="11"/>
        </w:numPr>
      </w:pPr>
      <w:r>
        <w:t>Lorsque le joueur clique sur une zone payante, un message s’affiche lui disant si oui ou non il veut valider la paye.</w:t>
      </w:r>
    </w:p>
    <w:p w14:paraId="4BD0D505" w14:textId="77777777" w:rsidR="007B2A41" w:rsidRPr="00090680" w:rsidRDefault="007B2A41" w:rsidP="007B2A41">
      <w:pPr>
        <w:ind w:left="360"/>
      </w:pPr>
    </w:p>
    <w:p w14:paraId="25891110" w14:textId="56428F42" w:rsidR="007B2A41" w:rsidRPr="00090680" w:rsidRDefault="007B2A41" w:rsidP="007B2A41">
      <w:r>
        <w:t xml:space="preserve">Les zones de </w:t>
      </w:r>
      <w:r w:rsidR="00C75736">
        <w:t>pêches payantes</w:t>
      </w:r>
      <w:r>
        <w:t xml:space="preserve"> retirent de l’argent lorsque le joueur y accède.</w:t>
      </w:r>
    </w:p>
    <w:p w14:paraId="16604A0A" w14:textId="77777777" w:rsidR="007B2A41" w:rsidRDefault="007B2A41" w:rsidP="009E0AD5">
      <w:pPr>
        <w:pStyle w:val="Paragraphedeliste"/>
        <w:numPr>
          <w:ilvl w:val="0"/>
          <w:numId w:val="12"/>
        </w:numPr>
      </w:pPr>
      <w:r w:rsidRPr="00090680">
        <w:t>Lorsque</w:t>
      </w:r>
      <w:r>
        <w:t xml:space="preserve"> le joueur sélectionne une zone de pêche payante, qu’il valide la paye et qu’il possède suffisamment d’argent. De l’argent est retirer de son compteur d’argent.</w:t>
      </w:r>
    </w:p>
    <w:p w14:paraId="07051018" w14:textId="77777777" w:rsidR="007B2A41" w:rsidRDefault="007B2A41" w:rsidP="007B2A41"/>
    <w:p w14:paraId="68470D82" w14:textId="2E0AE814" w:rsidR="007B2A41" w:rsidRDefault="007B2A41" w:rsidP="007B2A41">
      <w:r>
        <w:t xml:space="preserve">Les zones de </w:t>
      </w:r>
      <w:r w:rsidR="00C75736">
        <w:t>pêches payantes</w:t>
      </w:r>
      <w:r>
        <w:t xml:space="preserve"> ne retirent rien lorsque le joueur ne possède pas l’argent.</w:t>
      </w:r>
    </w:p>
    <w:p w14:paraId="08DE1530" w14:textId="77777777" w:rsidR="007B2A41" w:rsidRDefault="007B2A41" w:rsidP="009E0AD5">
      <w:pPr>
        <w:pStyle w:val="Paragraphedeliste"/>
        <w:numPr>
          <w:ilvl w:val="0"/>
          <w:numId w:val="12"/>
        </w:numPr>
      </w:pPr>
      <w:r>
        <w:t>Si le joueur ne possède pas l’argent suffisant et qu’il valide la paye. Un message s’affiche lui disant qu’il ne possède pas l’argent et rien n’est retirer de son compteur et il n’accède pas la zone de pêche.</w:t>
      </w:r>
    </w:p>
    <w:p w14:paraId="4ADF8790" w14:textId="77777777" w:rsidR="007B2A41" w:rsidRDefault="007B2A41" w:rsidP="007B2A41"/>
    <w:p w14:paraId="7C6070D5" w14:textId="31622791" w:rsidR="007B2A41" w:rsidRDefault="007B2A41" w:rsidP="007B2A41">
      <w:r>
        <w:t xml:space="preserve">Les zones de </w:t>
      </w:r>
      <w:r w:rsidR="00C75736">
        <w:t>pêches payantes</w:t>
      </w:r>
      <w:r>
        <w:t xml:space="preserve"> ne retirent rien lorsque le joueur ne valide pas la paye.</w:t>
      </w:r>
    </w:p>
    <w:p w14:paraId="1AD58D33" w14:textId="382F8A8A" w:rsidR="007B2A41" w:rsidRDefault="007B2A41" w:rsidP="009E0AD5">
      <w:pPr>
        <w:pStyle w:val="Paragraphedeliste"/>
        <w:numPr>
          <w:ilvl w:val="0"/>
          <w:numId w:val="12"/>
        </w:numPr>
      </w:pPr>
      <w:r>
        <w:t>Lorsque le joueur clique sur</w:t>
      </w:r>
      <w:r w:rsidR="005C31BE">
        <w:t xml:space="preserve"> une</w:t>
      </w:r>
      <w:r>
        <w:t xml:space="preserve"> zone de pêche payante et ne valide pas la paye rien n’est retirer de son compteur et il n’accède pas la zone de pêche.</w:t>
      </w:r>
    </w:p>
    <w:p w14:paraId="07599B34" w14:textId="77777777" w:rsidR="005C31BE" w:rsidRDefault="005C31BE" w:rsidP="005C31BE">
      <w:pPr>
        <w:pStyle w:val="Paragraphedeliste"/>
      </w:pPr>
    </w:p>
    <w:p w14:paraId="2F331E55" w14:textId="77777777" w:rsidR="005C31BE" w:rsidRDefault="005C31BE" w:rsidP="005C31BE">
      <w:pPr>
        <w:pStyle w:val="Paragraphedeliste"/>
      </w:pPr>
    </w:p>
    <w:p w14:paraId="17526243" w14:textId="741FB9CA" w:rsidR="005C31BE" w:rsidRDefault="005C31BE" w:rsidP="005C31BE">
      <w:r>
        <w:lastRenderedPageBreak/>
        <w:t>Les zones de pêches payantes retirent de l’argents lorsque le joueur valide la paye.</w:t>
      </w:r>
    </w:p>
    <w:p w14:paraId="4E907509" w14:textId="74F69810" w:rsidR="005C31BE" w:rsidRDefault="005C31BE" w:rsidP="009E0AD5">
      <w:pPr>
        <w:pStyle w:val="Paragraphedeliste"/>
        <w:numPr>
          <w:ilvl w:val="0"/>
          <w:numId w:val="12"/>
        </w:numPr>
      </w:pPr>
      <w:r>
        <w:t>Lorsque le joueur clique sur une zone de pêche payante et valide la paye, de l’argent est retirer de son compteur et il accède à la zone de pêche.</w:t>
      </w:r>
    </w:p>
    <w:p w14:paraId="62576F0C" w14:textId="77777777" w:rsidR="007B2A41" w:rsidRDefault="007B2A41" w:rsidP="007B2A41"/>
    <w:p w14:paraId="30D7A8DF" w14:textId="74D29E55" w:rsidR="007B2A41" w:rsidRDefault="007B2A41" w:rsidP="009C33CD">
      <w:pPr>
        <w:pStyle w:val="Titre4"/>
      </w:pPr>
      <w:r>
        <w:t>Zone de pêche</w:t>
      </w:r>
    </w:p>
    <w:p w14:paraId="5C764EF3" w14:textId="77777777" w:rsidR="007B2A41" w:rsidRDefault="007B2A41" w:rsidP="007B2A41">
      <w:r>
        <w:t>Les poissons bougent</w:t>
      </w:r>
    </w:p>
    <w:p w14:paraId="41BF953F" w14:textId="77777777" w:rsidR="007B2A41" w:rsidRDefault="007B2A41" w:rsidP="009E0AD5">
      <w:pPr>
        <w:pStyle w:val="Paragraphedeliste"/>
        <w:numPr>
          <w:ilvl w:val="0"/>
          <w:numId w:val="12"/>
        </w:numPr>
      </w:pPr>
      <w:r w:rsidRPr="00ED47A1">
        <w:t>De temps en temps</w:t>
      </w:r>
      <w:r>
        <w:t xml:space="preserve"> les poissons dans l’océan bougent aléatoirement.</w:t>
      </w:r>
    </w:p>
    <w:p w14:paraId="6DCD6AF9" w14:textId="77777777" w:rsidR="007B2A41" w:rsidRDefault="007B2A41" w:rsidP="007B2A41">
      <w:pPr>
        <w:pStyle w:val="Paragraphedeliste"/>
      </w:pPr>
    </w:p>
    <w:p w14:paraId="7C8DD188" w14:textId="77777777" w:rsidR="007B2A41" w:rsidRPr="00090680" w:rsidRDefault="007B2A41" w:rsidP="007B2A41">
      <w:r>
        <w:t>Le joueur peut lancer un mini-jeu de pêche</w:t>
      </w:r>
    </w:p>
    <w:p w14:paraId="67AC5101" w14:textId="77777777" w:rsidR="007B2A41" w:rsidRDefault="007B2A41" w:rsidP="009E0AD5">
      <w:pPr>
        <w:pStyle w:val="Paragraphedeliste"/>
        <w:numPr>
          <w:ilvl w:val="0"/>
          <w:numId w:val="11"/>
        </w:numPr>
      </w:pPr>
      <w:r w:rsidRPr="00090680">
        <w:t xml:space="preserve">Lorsque le joueur </w:t>
      </w:r>
      <w:r>
        <w:t>clique sur le bouton pour pêcher le mini-jeu se lance</w:t>
      </w:r>
    </w:p>
    <w:p w14:paraId="58AC8447" w14:textId="77777777" w:rsidR="007B2A41" w:rsidRDefault="007B2A41" w:rsidP="007B2A41"/>
    <w:p w14:paraId="6C591506" w14:textId="4F11251B" w:rsidR="007B2A41" w:rsidRPr="00ED47A1" w:rsidRDefault="007B2A41" w:rsidP="009C33CD">
      <w:pPr>
        <w:pStyle w:val="Titre4"/>
      </w:pPr>
      <w:r>
        <w:t>Mini-jeu de pêche</w:t>
      </w:r>
    </w:p>
    <w:p w14:paraId="30887C25" w14:textId="77777777" w:rsidR="007B2A41" w:rsidRPr="00090680" w:rsidRDefault="007B2A41" w:rsidP="007B2A41">
      <w:r>
        <w:t>Le joueur peut lancer un mini-jeu de pêche</w:t>
      </w:r>
    </w:p>
    <w:p w14:paraId="7F0F5FBE" w14:textId="1A0CFFDE" w:rsidR="007B2A41" w:rsidRDefault="00674F83" w:rsidP="009E0AD5">
      <w:pPr>
        <w:pStyle w:val="Paragraphedeliste"/>
        <w:numPr>
          <w:ilvl w:val="0"/>
          <w:numId w:val="11"/>
        </w:numPr>
      </w:pPr>
      <w:r>
        <w:t>S’il</w:t>
      </w:r>
      <w:r w:rsidR="000233EF">
        <w:t xml:space="preserve"> y a suffisamment de poissons dans la zone et l</w:t>
      </w:r>
      <w:r w:rsidR="007B2A41" w:rsidRPr="00090680">
        <w:t xml:space="preserve">orsque le joueur </w:t>
      </w:r>
      <w:r w:rsidR="007B2A41">
        <w:t>clique sur le bouton pour pêcher le mini-jeu se lance</w:t>
      </w:r>
    </w:p>
    <w:p w14:paraId="337695E3" w14:textId="78171620" w:rsidR="007B2A41" w:rsidRDefault="007B2A41" w:rsidP="007B2A41">
      <w:pPr>
        <w:rPr>
          <w:rFonts w:cs="Segoe UI"/>
          <w:color w:val="BFBFBF" w:themeColor="background2" w:themeShade="BF"/>
        </w:rPr>
      </w:pPr>
    </w:p>
    <w:p w14:paraId="477D5DAE" w14:textId="7246480C" w:rsidR="00674F83" w:rsidRPr="00090680" w:rsidRDefault="00674F83" w:rsidP="00674F83">
      <w:r>
        <w:t>Le joueur ne peut pas lancer un mini-jeu de pêche lorsqu’il n’y a pas suffisamment de poisson</w:t>
      </w:r>
    </w:p>
    <w:p w14:paraId="28B8B287" w14:textId="0AD9FCD8" w:rsidR="00674F83" w:rsidRPr="00674F83" w:rsidRDefault="00674F83" w:rsidP="009E0AD5">
      <w:pPr>
        <w:pStyle w:val="Paragraphedeliste"/>
        <w:numPr>
          <w:ilvl w:val="0"/>
          <w:numId w:val="11"/>
        </w:numPr>
      </w:pPr>
      <w:r>
        <w:t>S’il n’y a pas suffisamment de poissons dans la zone le bouton de pêche devient gris et le joueur ne peut pas cliquer dessus</w:t>
      </w:r>
    </w:p>
    <w:p w14:paraId="7D8DE454" w14:textId="77777777" w:rsidR="00674F83" w:rsidRPr="00090680" w:rsidRDefault="00674F83" w:rsidP="007B2A41">
      <w:pPr>
        <w:rPr>
          <w:rFonts w:cs="Segoe UI"/>
          <w:color w:val="BFBFBF" w:themeColor="background2" w:themeShade="BF"/>
        </w:rPr>
      </w:pPr>
    </w:p>
    <w:p w14:paraId="679E7CA4" w14:textId="000BD2CA" w:rsidR="00531B97" w:rsidRPr="00090680" w:rsidRDefault="00531B97" w:rsidP="00531B97">
      <w:r>
        <w:t xml:space="preserve">Le joueur peut </w:t>
      </w:r>
      <w:r w:rsidR="00F0713A">
        <w:t>arrêter</w:t>
      </w:r>
      <w:r>
        <w:t xml:space="preserve"> un mini-jeu de pêche</w:t>
      </w:r>
    </w:p>
    <w:p w14:paraId="462088C7" w14:textId="45D520D8" w:rsidR="00531B97" w:rsidRDefault="00531B97" w:rsidP="009E0AD5">
      <w:pPr>
        <w:pStyle w:val="Paragraphedeliste"/>
        <w:numPr>
          <w:ilvl w:val="0"/>
          <w:numId w:val="11"/>
        </w:numPr>
      </w:pPr>
      <w:r w:rsidRPr="00090680">
        <w:t xml:space="preserve">Lorsque le joueur </w:t>
      </w:r>
      <w:r>
        <w:t xml:space="preserve">clique sur le bouton pour </w:t>
      </w:r>
      <w:r w:rsidR="00F0713A">
        <w:t xml:space="preserve">arrêter de </w:t>
      </w:r>
      <w:r>
        <w:t xml:space="preserve">pêcher le mini-jeu </w:t>
      </w:r>
      <w:r w:rsidR="00F0713A">
        <w:t xml:space="preserve">s’arrête et le joueur </w:t>
      </w:r>
      <w:r w:rsidR="00111954">
        <w:t xml:space="preserve">ne </w:t>
      </w:r>
      <w:r w:rsidR="00F0713A">
        <w:t xml:space="preserve">reçoit </w:t>
      </w:r>
      <w:r w:rsidR="001A6990">
        <w:t>pas de poisson</w:t>
      </w:r>
      <w:r w:rsidR="00441E6C">
        <w:t xml:space="preserve"> et aucun poisson n’est </w:t>
      </w:r>
      <w:r w:rsidR="000233EF">
        <w:t>péché</w:t>
      </w:r>
    </w:p>
    <w:p w14:paraId="2B5DF2B3" w14:textId="4CABC1E7" w:rsidR="00531B97" w:rsidRDefault="00531B97" w:rsidP="00531B97">
      <w:pPr>
        <w:pStyle w:val="Paragraphedeliste"/>
      </w:pPr>
    </w:p>
    <w:p w14:paraId="0589723D" w14:textId="18F4CB36" w:rsidR="00130DB1" w:rsidRPr="00090680" w:rsidRDefault="00680BB6" w:rsidP="00130DB1">
      <w:r>
        <w:t>Notre barre est verte lorsqu’il est sur le poisson</w:t>
      </w:r>
    </w:p>
    <w:p w14:paraId="04F04FBA" w14:textId="7F78C805" w:rsidR="00130DB1" w:rsidRDefault="00130DB1" w:rsidP="009E0AD5">
      <w:pPr>
        <w:pStyle w:val="Paragraphedeliste"/>
        <w:numPr>
          <w:ilvl w:val="0"/>
          <w:numId w:val="11"/>
        </w:numPr>
      </w:pPr>
      <w:r w:rsidRPr="00090680">
        <w:t xml:space="preserve">Lorsque le joueur </w:t>
      </w:r>
      <w:r w:rsidR="00680BB6">
        <w:t xml:space="preserve">met la barre sur le poisson, la barre du joueur devient verte lui </w:t>
      </w:r>
      <w:r w:rsidR="00680BB6" w:rsidRPr="00680BB6">
        <w:t>indiquant</w:t>
      </w:r>
      <w:r w:rsidR="00680BB6">
        <w:t xml:space="preserve"> qu’il est correctement dessus. </w:t>
      </w:r>
      <w:r w:rsidR="003556CB">
        <w:t>Et la jauge de progression augmente</w:t>
      </w:r>
    </w:p>
    <w:p w14:paraId="579E6339" w14:textId="77777777" w:rsidR="003556CB" w:rsidRDefault="003556CB" w:rsidP="003556CB">
      <w:pPr>
        <w:pStyle w:val="Paragraphedeliste"/>
      </w:pPr>
    </w:p>
    <w:p w14:paraId="4C6645FD" w14:textId="390E4644" w:rsidR="003556CB" w:rsidRPr="00090680" w:rsidRDefault="003556CB" w:rsidP="003556CB">
      <w:r>
        <w:t>Notre barre est grise lorsqu’il n’est pas sur le poisson</w:t>
      </w:r>
    </w:p>
    <w:p w14:paraId="5FC61025" w14:textId="25F57C54" w:rsidR="003556CB" w:rsidRDefault="003556CB"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743A8EE9" w14:textId="77777777" w:rsidR="00130DB1" w:rsidRDefault="00130DB1" w:rsidP="00531B97">
      <w:pPr>
        <w:pStyle w:val="Paragraphedeliste"/>
      </w:pPr>
    </w:p>
    <w:p w14:paraId="692C1507" w14:textId="528CDCFB" w:rsidR="00531B97" w:rsidRPr="00090680" w:rsidRDefault="003556CB" w:rsidP="00531B97">
      <w:r>
        <w:t>La jauge de progression</w:t>
      </w:r>
      <w:r w:rsidR="004E6273">
        <w:t xml:space="preserve"> peut</w:t>
      </w:r>
      <w:r>
        <w:t xml:space="preserve"> </w:t>
      </w:r>
      <w:r w:rsidR="004E6273">
        <w:t>augmenter</w:t>
      </w:r>
    </w:p>
    <w:p w14:paraId="77A9DDFF" w14:textId="54F4D0FF" w:rsidR="003556CB" w:rsidRDefault="003556CB" w:rsidP="009E0AD5">
      <w:pPr>
        <w:pStyle w:val="Paragraphedeliste"/>
        <w:numPr>
          <w:ilvl w:val="0"/>
          <w:numId w:val="11"/>
        </w:numPr>
      </w:pPr>
      <w:r w:rsidRPr="00090680">
        <w:t xml:space="preserve">Lorsque le joueur </w:t>
      </w:r>
      <w:r>
        <w:t xml:space="preserve">met la barre sur le poisson, la barre du joueur devient verte lui </w:t>
      </w:r>
      <w:r w:rsidRPr="00680BB6">
        <w:t>indiquant</w:t>
      </w:r>
      <w:r>
        <w:t xml:space="preserve"> qu’il est correctement dessus. Et la jauge de progression augmente</w:t>
      </w:r>
    </w:p>
    <w:p w14:paraId="4F02A439" w14:textId="77777777" w:rsidR="007C2753" w:rsidRDefault="007C2753" w:rsidP="007C2753">
      <w:pPr>
        <w:pStyle w:val="Paragraphedeliste"/>
      </w:pPr>
    </w:p>
    <w:p w14:paraId="60EB0E55" w14:textId="223FE2B4" w:rsidR="007C2753" w:rsidRPr="00090680" w:rsidRDefault="007C2753" w:rsidP="007C2753">
      <w:r>
        <w:t>La jauge de progression</w:t>
      </w:r>
      <w:r w:rsidR="004E6273">
        <w:t xml:space="preserve"> peut</w:t>
      </w:r>
      <w:r>
        <w:t xml:space="preserve"> </w:t>
      </w:r>
      <w:r w:rsidR="004E6273">
        <w:t>diminuer</w:t>
      </w:r>
    </w:p>
    <w:p w14:paraId="5FABCD7D" w14:textId="45E69575" w:rsidR="007C2753" w:rsidRDefault="007C2753"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2FE75B69" w14:textId="6C48F6CD" w:rsidR="00420014" w:rsidRDefault="00420014" w:rsidP="00F16F2D"/>
    <w:p w14:paraId="46310FB5" w14:textId="633468B2" w:rsidR="00CA603E" w:rsidRDefault="00CA603E" w:rsidP="00F16F2D"/>
    <w:p w14:paraId="6CA15B9D" w14:textId="054485E8" w:rsidR="00CA603E" w:rsidRDefault="00CA603E" w:rsidP="00F16F2D"/>
    <w:p w14:paraId="30D1D01A" w14:textId="77777777" w:rsidR="00CA603E" w:rsidRPr="00420014" w:rsidRDefault="00CA603E" w:rsidP="00F16F2D"/>
    <w:p w14:paraId="7BD32B07" w14:textId="56BC751A" w:rsidR="00420014" w:rsidRPr="00090680" w:rsidRDefault="00420014" w:rsidP="00420014">
      <w:r>
        <w:lastRenderedPageBreak/>
        <w:t>La jauge qui permet de rater diminue</w:t>
      </w:r>
    </w:p>
    <w:p w14:paraId="6F26A9F2" w14:textId="703AC5C4" w:rsidR="00420014" w:rsidRDefault="00420014" w:rsidP="009E0AD5">
      <w:pPr>
        <w:pStyle w:val="Paragraphedeliste"/>
        <w:numPr>
          <w:ilvl w:val="0"/>
          <w:numId w:val="11"/>
        </w:numPr>
      </w:pPr>
      <w:r>
        <w:t xml:space="preserve">Petit à petit la jauge qui permet de rater diminue </w:t>
      </w:r>
      <w:r w:rsidR="00F16F2D">
        <w:t>dès</w:t>
      </w:r>
      <w:r>
        <w:t xml:space="preserve"> que le </w:t>
      </w:r>
      <w:r w:rsidR="00EB09F0">
        <w:t>mini-</w:t>
      </w:r>
      <w:r>
        <w:t>jeu est lancé</w:t>
      </w:r>
    </w:p>
    <w:p w14:paraId="6760E779" w14:textId="1235EECE" w:rsidR="007B2A41" w:rsidRDefault="007B2A41" w:rsidP="007B2A41">
      <w:pPr>
        <w:rPr>
          <w:rFonts w:cs="Segoe UI"/>
          <w:i/>
          <w:color w:val="BFBFBF" w:themeColor="background2" w:themeShade="BF"/>
          <w:lang w:val="fr-CH"/>
        </w:rPr>
      </w:pPr>
    </w:p>
    <w:p w14:paraId="13648C22" w14:textId="7AED723B" w:rsidR="00F16F2D" w:rsidRPr="00090680" w:rsidRDefault="00F16F2D" w:rsidP="00F16F2D">
      <w:r>
        <w:t>La jauge qui permet de rater diminue plus rapidement</w:t>
      </w:r>
    </w:p>
    <w:p w14:paraId="1360BB50" w14:textId="35F735DD" w:rsidR="00F16F2D" w:rsidRDefault="00F16F2D" w:rsidP="009E0AD5">
      <w:pPr>
        <w:pStyle w:val="Paragraphedeliste"/>
        <w:numPr>
          <w:ilvl w:val="0"/>
          <w:numId w:val="11"/>
        </w:numPr>
      </w:pPr>
      <w:r>
        <w:t>Lorsque la barre du joueur est grise l</w:t>
      </w:r>
      <w:r w:rsidRPr="00F16F2D">
        <w:t>a</w:t>
      </w:r>
      <w:r>
        <w:t xml:space="preserve"> jauge qui permet de rater diminue plus rapidement</w:t>
      </w:r>
    </w:p>
    <w:p w14:paraId="3D08C7A9" w14:textId="77777777" w:rsidR="00F16F2D" w:rsidRDefault="00F16F2D" w:rsidP="007B2A41">
      <w:pPr>
        <w:rPr>
          <w:rFonts w:cs="Segoe UI"/>
          <w:i/>
          <w:color w:val="BFBFBF" w:themeColor="background2" w:themeShade="BF"/>
          <w:lang w:val="fr-CH"/>
        </w:rPr>
      </w:pPr>
    </w:p>
    <w:p w14:paraId="6393BEAC" w14:textId="77777777" w:rsidR="00F16F2D" w:rsidRPr="00090680" w:rsidRDefault="00F16F2D" w:rsidP="00F16F2D">
      <w:r>
        <w:t>Le joueur peut rater le mini-jeu</w:t>
      </w:r>
    </w:p>
    <w:p w14:paraId="3606B22A" w14:textId="77777777" w:rsidR="00F16F2D" w:rsidRDefault="00F16F2D" w:rsidP="009E0AD5">
      <w:pPr>
        <w:pStyle w:val="Paragraphedeliste"/>
        <w:numPr>
          <w:ilvl w:val="0"/>
          <w:numId w:val="11"/>
        </w:numPr>
      </w:pPr>
      <w:r w:rsidRPr="00090680">
        <w:t xml:space="preserve">Lorsque </w:t>
      </w:r>
      <w:r>
        <w:t>la jauge qui permet rater atteint 0% le mini-jeu s’arrête et le joueur ne reçoit aucun poisson</w:t>
      </w:r>
    </w:p>
    <w:p w14:paraId="37982A18" w14:textId="77777777" w:rsidR="00F16F2D" w:rsidRPr="00531B97" w:rsidRDefault="00F16F2D" w:rsidP="007B2A41">
      <w:pPr>
        <w:rPr>
          <w:rFonts w:cs="Segoe UI"/>
          <w:i/>
          <w:color w:val="BFBFBF" w:themeColor="background2" w:themeShade="BF"/>
          <w:lang w:val="fr-CH"/>
        </w:rPr>
      </w:pPr>
    </w:p>
    <w:p w14:paraId="07E8CBAA" w14:textId="561DB705" w:rsidR="004E6273" w:rsidRPr="00090680" w:rsidRDefault="004E6273" w:rsidP="004E6273">
      <w:r>
        <w:t>Le jeu s’arrête lorsque la jauge de progression atteint 100%</w:t>
      </w:r>
    </w:p>
    <w:p w14:paraId="45594524" w14:textId="526515C7" w:rsidR="007B2A41" w:rsidRDefault="004E6273" w:rsidP="009E0AD5">
      <w:pPr>
        <w:pStyle w:val="Paragraphedeliste"/>
        <w:numPr>
          <w:ilvl w:val="0"/>
          <w:numId w:val="11"/>
        </w:numPr>
      </w:pPr>
      <w:r w:rsidRPr="00090680">
        <w:t xml:space="preserve">Lorsque le joueur </w:t>
      </w:r>
      <w:r>
        <w:t>atteint 100% sur la barre de progression le jeu s’</w:t>
      </w:r>
      <w:r w:rsidR="003E7988">
        <w:t>arrête</w:t>
      </w:r>
      <w:r>
        <w:t xml:space="preserve"> </w:t>
      </w:r>
      <w:r w:rsidR="003E7988">
        <w:t>et le joueur reçoit un poisson</w:t>
      </w:r>
      <w:r w:rsidR="00F44446">
        <w:t xml:space="preserve"> de la zone</w:t>
      </w:r>
    </w:p>
    <w:p w14:paraId="2F614BA9" w14:textId="77777777" w:rsidR="003E7988" w:rsidRPr="003E7988" w:rsidRDefault="003E7988" w:rsidP="003E7988">
      <w:pPr>
        <w:pStyle w:val="Paragraphedeliste"/>
      </w:pPr>
    </w:p>
    <w:p w14:paraId="1A354CDF" w14:textId="6177BCA9" w:rsidR="003E7988" w:rsidRPr="00090680" w:rsidRDefault="003E7988" w:rsidP="003E7988">
      <w:r>
        <w:t>Le joueur peut recevoir un poisson</w:t>
      </w:r>
    </w:p>
    <w:p w14:paraId="09D2D803" w14:textId="3A8F331B" w:rsidR="003E7988" w:rsidRDefault="003E7988" w:rsidP="009E0AD5">
      <w:pPr>
        <w:pStyle w:val="Paragraphedeliste"/>
        <w:numPr>
          <w:ilvl w:val="0"/>
          <w:numId w:val="11"/>
        </w:numPr>
      </w:pPr>
      <w:r w:rsidRPr="00090680">
        <w:t xml:space="preserve">Lorsque le joueur </w:t>
      </w:r>
      <w:r>
        <w:t>atteint 100% sur la barre de progression le jeu s’arrête et le joueur reçoit un poisson</w:t>
      </w:r>
      <w:r w:rsidR="00F44446" w:rsidRPr="00F44446">
        <w:t xml:space="preserve"> </w:t>
      </w:r>
      <w:r w:rsidR="00F44446">
        <w:t>de la zone</w:t>
      </w:r>
    </w:p>
    <w:p w14:paraId="22A86216" w14:textId="77777777" w:rsidR="00F44446" w:rsidRDefault="00F44446" w:rsidP="00441E6C">
      <w:pPr>
        <w:pStyle w:val="Paragraphedeliste"/>
      </w:pPr>
    </w:p>
    <w:p w14:paraId="02840D91" w14:textId="1697AE31" w:rsidR="00F44446" w:rsidRPr="00090680" w:rsidRDefault="00F44446" w:rsidP="00F44446">
      <w:r>
        <w:t xml:space="preserve">Le joueur reçoit uniquement des </w:t>
      </w:r>
      <w:r w:rsidR="00441E6C">
        <w:t>espèces</w:t>
      </w:r>
      <w:r>
        <w:t xml:space="preserve"> de la zone de pêche</w:t>
      </w:r>
    </w:p>
    <w:p w14:paraId="0CBE3F5D" w14:textId="30D191CA" w:rsidR="007B2A41" w:rsidRDefault="00F44446" w:rsidP="009E0AD5">
      <w:pPr>
        <w:pStyle w:val="Paragraphedeliste"/>
        <w:numPr>
          <w:ilvl w:val="0"/>
          <w:numId w:val="11"/>
        </w:numPr>
      </w:pPr>
      <w:r w:rsidRPr="00090680">
        <w:t xml:space="preserve">Lorsque le joueur </w:t>
      </w:r>
      <w:r>
        <w:t>atteint 100% sur la barre de progression le jeu s’arrête et le joueur reçoit un poisson</w:t>
      </w:r>
      <w:r w:rsidRPr="00F44446">
        <w:t xml:space="preserve"> </w:t>
      </w:r>
      <w:r>
        <w:t>de la zone</w:t>
      </w:r>
      <w:r w:rsidR="00441E6C">
        <w:t xml:space="preserve"> et n’a pas la possibilité de pêcher </w:t>
      </w:r>
      <w:r w:rsidR="0088068D">
        <w:t>une espèce</w:t>
      </w:r>
      <w:r w:rsidR="00441E6C">
        <w:t xml:space="preserve"> </w:t>
      </w:r>
      <w:r w:rsidR="002200F5">
        <w:t>d’une autre zone</w:t>
      </w:r>
    </w:p>
    <w:p w14:paraId="72D2D177" w14:textId="7B79FA34" w:rsidR="002200F5" w:rsidRPr="002200F5" w:rsidRDefault="002200F5" w:rsidP="002200F5"/>
    <w:p w14:paraId="31CF2AE8" w14:textId="777D5EA5" w:rsidR="002200F5" w:rsidRDefault="002200F5" w:rsidP="002200F5">
      <w:pPr>
        <w:pStyle w:val="Titre4"/>
      </w:pPr>
      <w:r>
        <w:t>Inventaire</w:t>
      </w:r>
    </w:p>
    <w:p w14:paraId="01227FB8" w14:textId="77F616EA" w:rsidR="002200F5" w:rsidRPr="00090680" w:rsidRDefault="002E0131" w:rsidP="002200F5">
      <w:r>
        <w:t>Tous les poissons</w:t>
      </w:r>
      <w:r w:rsidR="00721295">
        <w:t xml:space="preserve"> peuvent être</w:t>
      </w:r>
      <w:r>
        <w:t xml:space="preserve"> </w:t>
      </w:r>
      <w:r w:rsidR="00BC7EC9">
        <w:t>affiché</w:t>
      </w:r>
    </w:p>
    <w:p w14:paraId="238A7995" w14:textId="3EB0E99A" w:rsidR="002200F5" w:rsidRDefault="002200F5" w:rsidP="009E0AD5">
      <w:pPr>
        <w:pStyle w:val="Paragraphedeliste"/>
        <w:numPr>
          <w:ilvl w:val="0"/>
          <w:numId w:val="11"/>
        </w:numPr>
      </w:pPr>
      <w:r w:rsidRPr="00090680">
        <w:t xml:space="preserve">Lorsque le joueur </w:t>
      </w:r>
      <w:r w:rsidR="002E0131">
        <w:t>clique sur l’</w:t>
      </w:r>
      <w:r w:rsidR="00721295">
        <w:t xml:space="preserve">inventaire, tous les poissons pêchés s’affichent avec leur image. Leur nom, leur taille, leur âge, leur fraicheur </w:t>
      </w:r>
    </w:p>
    <w:p w14:paraId="2F53F0EF" w14:textId="77777777" w:rsidR="00721295" w:rsidRDefault="00721295" w:rsidP="00721295">
      <w:pPr>
        <w:pStyle w:val="Paragraphedeliste"/>
      </w:pPr>
    </w:p>
    <w:p w14:paraId="34EF99C8" w14:textId="5970874B" w:rsidR="00721295" w:rsidRPr="00090680" w:rsidRDefault="00721295" w:rsidP="00721295">
      <w:r>
        <w:t>Les informations du poisson qui sont illégales, s’affichent en rouge</w:t>
      </w:r>
    </w:p>
    <w:p w14:paraId="66EB4BD8" w14:textId="4AC7BA55" w:rsidR="00721295" w:rsidRDefault="00721295" w:rsidP="009E0AD5">
      <w:pPr>
        <w:pStyle w:val="Paragraphedeliste"/>
        <w:numPr>
          <w:ilvl w:val="0"/>
          <w:numId w:val="11"/>
        </w:numPr>
      </w:pPr>
      <w:r>
        <w:t>Lorsque la taille, l’âge ou la fraicheur d’un poisson est hors des conditions requises pour être vendu, alors ces informations s’affichent en rouge.</w:t>
      </w:r>
    </w:p>
    <w:p w14:paraId="6B441EAD" w14:textId="6D977C72" w:rsidR="00721295" w:rsidRDefault="00721295" w:rsidP="00721295">
      <w:pPr>
        <w:pStyle w:val="Paragraphedeliste"/>
      </w:pPr>
    </w:p>
    <w:p w14:paraId="636CDAE4" w14:textId="566CA295" w:rsidR="006D5534" w:rsidRPr="00090680" w:rsidRDefault="006D5534" w:rsidP="006D5534">
      <w:r>
        <w:t>Un seul poisson peut être sélectionné</w:t>
      </w:r>
    </w:p>
    <w:p w14:paraId="678E06B7" w14:textId="7460379E" w:rsidR="006D5534" w:rsidRDefault="006D5534" w:rsidP="009E0AD5">
      <w:pPr>
        <w:pStyle w:val="Paragraphedeliste"/>
        <w:numPr>
          <w:ilvl w:val="0"/>
          <w:numId w:val="11"/>
        </w:numPr>
      </w:pPr>
      <w:r>
        <w:t>Lorsque le joueur clique sur un seul poisson est sélection et le fond s’affiche en foncée</w:t>
      </w:r>
    </w:p>
    <w:p w14:paraId="1962192F" w14:textId="77777777" w:rsidR="006D5534" w:rsidRDefault="006D5534" w:rsidP="00721295">
      <w:pPr>
        <w:pStyle w:val="Paragraphedeliste"/>
      </w:pPr>
    </w:p>
    <w:p w14:paraId="05E4F301" w14:textId="79C11215" w:rsidR="00721295" w:rsidRPr="00090680" w:rsidRDefault="00721295" w:rsidP="00721295">
      <w:r>
        <w:t xml:space="preserve">Le joueur peut consulter </w:t>
      </w:r>
      <w:r w:rsidR="00FD21E2">
        <w:t>toutes les informations</w:t>
      </w:r>
      <w:r>
        <w:t xml:space="preserve"> d</w:t>
      </w:r>
      <w:r w:rsidR="00FD21E2">
        <w:t>’un</w:t>
      </w:r>
      <w:r>
        <w:t xml:space="preserve"> poisson</w:t>
      </w:r>
    </w:p>
    <w:p w14:paraId="3B4B1740" w14:textId="723D00E0" w:rsidR="00721295" w:rsidRDefault="00FD21E2" w:rsidP="009E0AD5">
      <w:pPr>
        <w:pStyle w:val="Paragraphedeliste"/>
        <w:numPr>
          <w:ilvl w:val="0"/>
          <w:numId w:val="11"/>
        </w:numPr>
      </w:pPr>
      <w:r>
        <w:t>Lorsque le joueur clique sur un poisson les informations du poisson cliqué s’affiche</w:t>
      </w:r>
    </w:p>
    <w:p w14:paraId="29579061" w14:textId="77777777" w:rsidR="007756CE" w:rsidRDefault="007756CE" w:rsidP="007756CE"/>
    <w:p w14:paraId="1EAD4267" w14:textId="15D68022" w:rsidR="007756CE" w:rsidRPr="00090680" w:rsidRDefault="007756CE" w:rsidP="007756CE">
      <w:r>
        <w:t>Les informations du poisson se met à jour</w:t>
      </w:r>
    </w:p>
    <w:p w14:paraId="77D93BE9" w14:textId="762756CB" w:rsidR="007756CE" w:rsidRDefault="007756CE" w:rsidP="009E0AD5">
      <w:pPr>
        <w:pStyle w:val="Paragraphedeliste"/>
        <w:numPr>
          <w:ilvl w:val="0"/>
          <w:numId w:val="11"/>
        </w:numPr>
      </w:pPr>
      <w:r>
        <w:t>L’affichage des informations des poissons se met à jour à chaque fois que le joueur clique sur un poisson</w:t>
      </w:r>
      <w:r w:rsidR="006D5534">
        <w:t xml:space="preserve"> différent.</w:t>
      </w:r>
    </w:p>
    <w:p w14:paraId="5E39AFA4" w14:textId="77777777" w:rsidR="006D5534" w:rsidRDefault="006D5534" w:rsidP="006D5534">
      <w:pPr>
        <w:pStyle w:val="Paragraphedeliste"/>
      </w:pPr>
    </w:p>
    <w:p w14:paraId="7389524D" w14:textId="201CF5BE" w:rsidR="006D5534" w:rsidRDefault="006D5534" w:rsidP="006D5534">
      <w:r>
        <w:t>Le joueur peut relâcher un poisson</w:t>
      </w:r>
    </w:p>
    <w:p w14:paraId="7AF1F9DF" w14:textId="75C260F0" w:rsidR="006D5534" w:rsidRDefault="006D5534" w:rsidP="009E0AD5">
      <w:pPr>
        <w:pStyle w:val="Paragraphedeliste"/>
        <w:numPr>
          <w:ilvl w:val="0"/>
          <w:numId w:val="11"/>
        </w:numPr>
      </w:pPr>
      <w:r>
        <w:t xml:space="preserve">Lorsque le </w:t>
      </w:r>
      <w:r w:rsidR="00071229">
        <w:t>joueur clique sur un poisson, un bouton pour relâcher le poisson sélectionné apparait et le joueur peut relâcher le poisson en cliquant dessus</w:t>
      </w:r>
    </w:p>
    <w:p w14:paraId="120C3FA3" w14:textId="77777777" w:rsidR="006D5534" w:rsidRPr="006D5534" w:rsidRDefault="006D5534" w:rsidP="006D5534">
      <w:pPr>
        <w:rPr>
          <w:lang w:val="fr-CH"/>
        </w:rPr>
      </w:pPr>
    </w:p>
    <w:p w14:paraId="29823F29" w14:textId="61425DDF" w:rsidR="0001142C" w:rsidRDefault="0001142C" w:rsidP="0001142C">
      <w:r>
        <w:lastRenderedPageBreak/>
        <w:t>Les informations et le bouton pour relâcher un poisson ne s’affiche pas en ouvrant l’inventaire</w:t>
      </w:r>
    </w:p>
    <w:p w14:paraId="04BDDD3E" w14:textId="26028167" w:rsidR="0001142C" w:rsidRDefault="0001142C" w:rsidP="009E0AD5">
      <w:pPr>
        <w:pStyle w:val="Paragraphedeliste"/>
        <w:numPr>
          <w:ilvl w:val="0"/>
          <w:numId w:val="11"/>
        </w:numPr>
      </w:pPr>
      <w:r>
        <w:t>Lorsque le joueur ouvre son inventaire les informations et le bouton pour relâcher un poisson ne s’affiche pas tant qu’il ne sélectionne pas un poisson.</w:t>
      </w:r>
    </w:p>
    <w:p w14:paraId="492B07E9" w14:textId="77777777" w:rsidR="0001142C" w:rsidRDefault="0001142C" w:rsidP="0001142C"/>
    <w:p w14:paraId="272EB2E6" w14:textId="703B78CA" w:rsidR="0001142C" w:rsidRDefault="0001142C" w:rsidP="0001142C">
      <w:pPr>
        <w:pStyle w:val="Titre4"/>
      </w:pPr>
      <w:r>
        <w:t>Système de vente</w:t>
      </w:r>
    </w:p>
    <w:p w14:paraId="4591ED9B" w14:textId="067DFED7" w:rsidR="0001142C" w:rsidRPr="00090680" w:rsidRDefault="0001142C" w:rsidP="0001142C">
      <w:r>
        <w:t>Tous les poissons s’affichent</w:t>
      </w:r>
    </w:p>
    <w:p w14:paraId="0A553B2A" w14:textId="3BC0BA20" w:rsidR="0001142C" w:rsidRDefault="0001142C" w:rsidP="009E0AD5">
      <w:pPr>
        <w:pStyle w:val="Paragraphedeliste"/>
        <w:numPr>
          <w:ilvl w:val="0"/>
          <w:numId w:val="11"/>
        </w:numPr>
      </w:pPr>
      <w:r w:rsidRPr="00090680">
        <w:t xml:space="preserve">Lorsque le joueur </w:t>
      </w:r>
      <w:r w:rsidR="00F559D5">
        <w:t>arrive dans le marché pour vendre tous les poissons de l’inventaires s’affichent avec une image, leur nom, l’âge et la taille</w:t>
      </w:r>
    </w:p>
    <w:p w14:paraId="4A460830" w14:textId="3DC1805C" w:rsidR="00721295" w:rsidRDefault="00721295" w:rsidP="00721295">
      <w:pPr>
        <w:rPr>
          <w:lang w:val="fr-CH"/>
        </w:rPr>
      </w:pPr>
    </w:p>
    <w:p w14:paraId="406952C1" w14:textId="570121F4" w:rsidR="00CB491D" w:rsidRPr="00090680" w:rsidRDefault="00CB491D" w:rsidP="00CB491D">
      <w:r>
        <w:t xml:space="preserve">Le joueur peut sélectionner des poissons </w:t>
      </w:r>
    </w:p>
    <w:p w14:paraId="23988743" w14:textId="19446E15" w:rsidR="00CB491D" w:rsidRDefault="00CB491D" w:rsidP="009E0AD5">
      <w:pPr>
        <w:pStyle w:val="Paragraphedeliste"/>
        <w:numPr>
          <w:ilvl w:val="0"/>
          <w:numId w:val="11"/>
        </w:numPr>
      </w:pPr>
      <w:r>
        <w:t>Lorsque le joueur clique sur un poisson le poisson est sélection, son fond devient foncé et le prix de vente est mis à jour</w:t>
      </w:r>
    </w:p>
    <w:p w14:paraId="43662369" w14:textId="77777777" w:rsidR="00CB491D" w:rsidRPr="00721295" w:rsidRDefault="00CB491D" w:rsidP="00721295">
      <w:pPr>
        <w:rPr>
          <w:lang w:val="fr-CH"/>
        </w:rPr>
      </w:pPr>
    </w:p>
    <w:p w14:paraId="26C472C1" w14:textId="0AFC62D9" w:rsidR="005816C7" w:rsidRPr="00090680" w:rsidRDefault="005816C7" w:rsidP="005816C7">
      <w:r>
        <w:t xml:space="preserve">Le joueur peut désélectionner des poissons </w:t>
      </w:r>
    </w:p>
    <w:p w14:paraId="59731AD2" w14:textId="19E6689A" w:rsidR="005816C7" w:rsidRDefault="005816C7" w:rsidP="009E0AD5">
      <w:pPr>
        <w:pStyle w:val="Paragraphedeliste"/>
        <w:numPr>
          <w:ilvl w:val="0"/>
          <w:numId w:val="11"/>
        </w:numPr>
      </w:pPr>
      <w:r>
        <w:t>Lorsque le joueur reclique sur un poisson le poisson est désélection, son fond devient clair et le prix de vente est mis à jour</w:t>
      </w:r>
    </w:p>
    <w:p w14:paraId="1FA4C566" w14:textId="3BCE388B" w:rsidR="002200F5" w:rsidRDefault="002200F5" w:rsidP="002200F5">
      <w:pPr>
        <w:rPr>
          <w:lang w:val="fr-CH"/>
        </w:rPr>
      </w:pPr>
    </w:p>
    <w:p w14:paraId="19AC01F8" w14:textId="55F11EED" w:rsidR="004B3472" w:rsidRPr="00090680" w:rsidRDefault="004B3472" w:rsidP="004B3472">
      <w:r>
        <w:t xml:space="preserve">Le prix de vente est mis à jour </w:t>
      </w:r>
    </w:p>
    <w:p w14:paraId="76D43852" w14:textId="5E9D86CA" w:rsidR="004B3472" w:rsidRDefault="004B3472" w:rsidP="009E0AD5">
      <w:pPr>
        <w:pStyle w:val="Paragraphedeliste"/>
        <w:numPr>
          <w:ilvl w:val="0"/>
          <w:numId w:val="11"/>
        </w:numPr>
      </w:pPr>
      <w:r>
        <w:t>À chaque fois que le joueur clique sur un poisson le prix de vente est mis à jour</w:t>
      </w:r>
    </w:p>
    <w:p w14:paraId="5C48E679" w14:textId="5B7A6129" w:rsidR="00791C67" w:rsidRDefault="00791C67" w:rsidP="00791C67"/>
    <w:p w14:paraId="4E84CC52" w14:textId="0AFF3409" w:rsidR="00791C67" w:rsidRPr="00090680" w:rsidRDefault="00791C67" w:rsidP="00791C67">
      <w:r>
        <w:t xml:space="preserve">Le joueur peut vendre ses poissons </w:t>
      </w:r>
    </w:p>
    <w:p w14:paraId="579F50F0" w14:textId="707E6293" w:rsidR="00791C67" w:rsidRDefault="00791C67" w:rsidP="009E0AD5">
      <w:pPr>
        <w:pStyle w:val="Paragraphedeliste"/>
        <w:numPr>
          <w:ilvl w:val="0"/>
          <w:numId w:val="11"/>
        </w:numPr>
      </w:pPr>
      <w:r>
        <w:t>Lorsque le joueur clique sur vendre lorsqu’il a sélectionné ses poissons il reçoit le montant du prix de vente et les poissons sont supprimé</w:t>
      </w:r>
    </w:p>
    <w:p w14:paraId="3B988462" w14:textId="77777777" w:rsidR="00DB1874" w:rsidRDefault="00DB1874" w:rsidP="00DB1874">
      <w:pPr>
        <w:pStyle w:val="Paragraphedeliste"/>
      </w:pPr>
    </w:p>
    <w:p w14:paraId="682D168A" w14:textId="32314D58" w:rsidR="00DB1874" w:rsidRPr="00090680" w:rsidRDefault="00DB1874" w:rsidP="00DB1874">
      <w:r>
        <w:t xml:space="preserve">Le bouton vendre ne se passe rien lorsque le joueur appuie dessus sans rien sélectionner </w:t>
      </w:r>
    </w:p>
    <w:p w14:paraId="24C68F91" w14:textId="3D1165E5" w:rsidR="00DB1874" w:rsidRDefault="00DB1874" w:rsidP="009E0AD5">
      <w:pPr>
        <w:pStyle w:val="Paragraphedeliste"/>
        <w:numPr>
          <w:ilvl w:val="0"/>
          <w:numId w:val="11"/>
        </w:numPr>
      </w:pPr>
      <w:r>
        <w:t>Lorsque le joueur clique sur vendre sans rien sélectionner, il ne se passe rien</w:t>
      </w:r>
    </w:p>
    <w:p w14:paraId="5F7EE133" w14:textId="6EBCCFAF" w:rsidR="00DB1874" w:rsidRDefault="00DB1874" w:rsidP="00DB1874"/>
    <w:p w14:paraId="0E4BD596" w14:textId="05A41D52" w:rsidR="00DB1874" w:rsidRPr="00090680" w:rsidRDefault="00DB1874" w:rsidP="00DB1874">
      <w:r>
        <w:t>Le joueur reçoit de l’argent en vendant</w:t>
      </w:r>
    </w:p>
    <w:p w14:paraId="63A648BE" w14:textId="77777777" w:rsidR="00DB1874" w:rsidRDefault="00DB1874" w:rsidP="009E0AD5">
      <w:pPr>
        <w:pStyle w:val="Paragraphedeliste"/>
        <w:numPr>
          <w:ilvl w:val="0"/>
          <w:numId w:val="11"/>
        </w:numPr>
      </w:pPr>
      <w:r>
        <w:t>Lorsque le joueur clique sur vendre lorsqu’il a sélectionné ses poissons il reçoit le montant du prix de vente et les poissons sont supprimé</w:t>
      </w:r>
    </w:p>
    <w:p w14:paraId="5C784DC1" w14:textId="77777777" w:rsidR="00DB1874" w:rsidRPr="00DB1874" w:rsidRDefault="00DB1874" w:rsidP="00DB1874">
      <w:pPr>
        <w:rPr>
          <w:lang w:val="fr-CH"/>
        </w:rPr>
      </w:pPr>
    </w:p>
    <w:p w14:paraId="4A680928" w14:textId="7F6000E1" w:rsidR="00F36FF6" w:rsidRPr="00090680" w:rsidRDefault="00F36FF6" w:rsidP="00F36FF6">
      <w:r>
        <w:t xml:space="preserve">Les poissons sont </w:t>
      </w:r>
      <w:r w:rsidR="00544256">
        <w:t xml:space="preserve">supprimés lorsqu’ils sont </w:t>
      </w:r>
      <w:r w:rsidR="00B22A95">
        <w:t>vendus</w:t>
      </w:r>
    </w:p>
    <w:p w14:paraId="14342D42" w14:textId="77777777" w:rsidR="00F36FF6" w:rsidRDefault="00F36FF6" w:rsidP="009E0AD5">
      <w:pPr>
        <w:pStyle w:val="Paragraphedeliste"/>
        <w:numPr>
          <w:ilvl w:val="0"/>
          <w:numId w:val="11"/>
        </w:numPr>
      </w:pPr>
      <w:r>
        <w:t>Lorsque le joueur clique sur vendre lorsqu’il a sélectionné ses poissons il reçoit le montant du prix de vente et les poissons sont supprimé</w:t>
      </w:r>
    </w:p>
    <w:p w14:paraId="00EE3C1D" w14:textId="77777777" w:rsidR="00791C67" w:rsidRPr="00791C67" w:rsidRDefault="00791C67" w:rsidP="00791C67">
      <w:pPr>
        <w:rPr>
          <w:lang w:val="fr-CH"/>
        </w:rPr>
      </w:pPr>
    </w:p>
    <w:p w14:paraId="3BCC4856" w14:textId="397745DC" w:rsidR="00B22A95" w:rsidRPr="00090680" w:rsidRDefault="00B22A95" w:rsidP="00B22A95">
      <w:r>
        <w:t>Le joueur peut recevoir une amende</w:t>
      </w:r>
    </w:p>
    <w:p w14:paraId="26FFE323" w14:textId="7E7FCB82" w:rsidR="00B22A95" w:rsidRDefault="00B22A95" w:rsidP="009E0AD5">
      <w:pPr>
        <w:pStyle w:val="Paragraphedeliste"/>
        <w:numPr>
          <w:ilvl w:val="0"/>
          <w:numId w:val="11"/>
        </w:numPr>
      </w:pPr>
      <w:r>
        <w:t>Lorsque le joueur clique sur vendre lorsqu’il a sélectionné des poissons trop petit, trop jeune ou pas frais il reçoit le montant du prix de vente, les poissons sont supprimé et il reçoit une amende de 1000 $ pour chaque poisson non légale vendu.</w:t>
      </w:r>
    </w:p>
    <w:p w14:paraId="7991789F" w14:textId="1102F04E" w:rsidR="007B2A41" w:rsidRDefault="007B2A41" w:rsidP="007B2A41">
      <w:pPr>
        <w:pStyle w:val="En-tte"/>
        <w:rPr>
          <w:rFonts w:cs="Segoe UI"/>
          <w:iCs/>
          <w:lang w:val="fr-CH"/>
        </w:rPr>
      </w:pPr>
    </w:p>
    <w:p w14:paraId="38C98919" w14:textId="297AC6B8" w:rsidR="003044D5" w:rsidRDefault="003044D5" w:rsidP="007B2A41">
      <w:pPr>
        <w:pStyle w:val="En-tte"/>
        <w:rPr>
          <w:rFonts w:cs="Segoe UI"/>
          <w:iCs/>
          <w:lang w:val="fr-CH"/>
        </w:rPr>
      </w:pPr>
    </w:p>
    <w:p w14:paraId="662642EE" w14:textId="7F0E896D" w:rsidR="003044D5" w:rsidRDefault="003044D5" w:rsidP="007B2A41">
      <w:pPr>
        <w:pStyle w:val="En-tte"/>
        <w:rPr>
          <w:rFonts w:cs="Segoe UI"/>
          <w:iCs/>
          <w:lang w:val="fr-CH"/>
        </w:rPr>
      </w:pPr>
    </w:p>
    <w:p w14:paraId="6BBB115B" w14:textId="4ECA1422" w:rsidR="003044D5" w:rsidRDefault="003044D5" w:rsidP="007B2A41">
      <w:pPr>
        <w:pStyle w:val="En-tte"/>
        <w:rPr>
          <w:rFonts w:cs="Segoe UI"/>
          <w:iCs/>
          <w:lang w:val="fr-CH"/>
        </w:rPr>
      </w:pPr>
    </w:p>
    <w:p w14:paraId="3973422E" w14:textId="180EF786" w:rsidR="003044D5" w:rsidRPr="00884620" w:rsidRDefault="007E5430" w:rsidP="00884620">
      <w:pPr>
        <w:pStyle w:val="Titre2"/>
        <w:rPr>
          <w:rFonts w:cs="Segoe UI"/>
          <w:i/>
          <w:iCs/>
        </w:rPr>
      </w:pPr>
      <w:bookmarkStart w:id="94" w:name="_Toc104877540"/>
      <w:r>
        <w:rPr>
          <w:rFonts w:cs="Segoe UI"/>
          <w:iCs/>
        </w:rPr>
        <w:lastRenderedPageBreak/>
        <w:t>Test unitaire</w:t>
      </w:r>
      <w:bookmarkEnd w:id="94"/>
    </w:p>
    <w:p w14:paraId="7A80D0F6" w14:textId="741C3236" w:rsidR="00BF3D67" w:rsidRDefault="007E5430" w:rsidP="00BF3D67">
      <w:pPr>
        <w:pStyle w:val="En-tte"/>
      </w:pPr>
      <w:r>
        <w:rPr>
          <w:noProof/>
          <w:lang w:val="fr-CH" w:eastAsia="fr-CH"/>
        </w:rPr>
        <mc:AlternateContent>
          <mc:Choice Requires="wps">
            <w:drawing>
              <wp:anchor distT="0" distB="0" distL="114300" distR="114300" simplePos="0" relativeHeight="251707392" behindDoc="0" locked="0" layoutInCell="1" allowOverlap="1" wp14:anchorId="3CA5B5BA" wp14:editId="03BCB18A">
                <wp:simplePos x="0" y="0"/>
                <wp:positionH relativeFrom="column">
                  <wp:posOffset>184150</wp:posOffset>
                </wp:positionH>
                <wp:positionV relativeFrom="paragraph">
                  <wp:posOffset>1426713</wp:posOffset>
                </wp:positionV>
                <wp:extent cx="583184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wps:spPr>
                      <wps:txbx>
                        <w:txbxContent>
                          <w:p w14:paraId="270479F1" w14:textId="4A48469F" w:rsidR="002D361E" w:rsidRPr="00C03801" w:rsidRDefault="002D361E" w:rsidP="007E5430">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95" w:name="_Toc104840098"/>
                            <w:r>
                              <w:rPr>
                                <w:rFonts w:cs="Segoe UI"/>
                                <w:iCs w:val="0"/>
                                <w:noProof/>
                              </w:rPr>
                              <w:t>19</w:t>
                            </w:r>
                            <w:r>
                              <w:rPr>
                                <w:rFonts w:cs="Segoe UI"/>
                                <w:iCs w:val="0"/>
                                <w:noProof/>
                              </w:rPr>
                              <w:fldChar w:fldCharType="end"/>
                            </w:r>
                            <w:r>
                              <w:t xml:space="preserve"> : Test unitaire SellFishesSystem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B5BA" id="Zone de texte 28" o:spid="_x0000_s1031" type="#_x0000_t202" style="position:absolute;margin-left:14.5pt;margin-top:112.35pt;width:45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" stroked="f">
                <v:textbox style="mso-fit-shape-to-text:t" inset="0,0,0,0">
                  <w:txbxContent>
                    <w:p w14:paraId="270479F1" w14:textId="4A48469F" w:rsidR="002D361E" w:rsidRPr="00C03801" w:rsidRDefault="002D361E" w:rsidP="007E5430">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96" w:name="_Toc104840098"/>
                      <w:r>
                        <w:rPr>
                          <w:rFonts w:cs="Segoe UI"/>
                          <w:iCs w:val="0"/>
                          <w:noProof/>
                        </w:rPr>
                        <w:t>19</w:t>
                      </w:r>
                      <w:r>
                        <w:rPr>
                          <w:rFonts w:cs="Segoe UI"/>
                          <w:iCs w:val="0"/>
                          <w:noProof/>
                        </w:rPr>
                        <w:fldChar w:fldCharType="end"/>
                      </w:r>
                      <w:r>
                        <w:t xml:space="preserve"> : Test unitaire SellFishesSystem</w:t>
                      </w:r>
                      <w:bookmarkEnd w:id="96"/>
                    </w:p>
                  </w:txbxContent>
                </v:textbox>
                <w10:wrap type="topAndBottom"/>
              </v:shape>
            </w:pict>
          </mc:Fallback>
        </mc:AlternateContent>
      </w:r>
      <w:r>
        <w:rPr>
          <w:rFonts w:cs="Segoe UI"/>
          <w:iCs/>
          <w:noProof/>
          <w:lang w:val="fr-CH" w:eastAsia="fr-CH"/>
        </w:rPr>
        <w:drawing>
          <wp:anchor distT="0" distB="0" distL="114300" distR="114300" simplePos="0" relativeHeight="251705344" behindDoc="0" locked="0" layoutInCell="1" allowOverlap="1" wp14:anchorId="16DC1F33" wp14:editId="69743BE5">
            <wp:simplePos x="0" y="0"/>
            <wp:positionH relativeFrom="column">
              <wp:posOffset>182880</wp:posOffset>
            </wp:positionH>
            <wp:positionV relativeFrom="paragraph">
              <wp:posOffset>424180</wp:posOffset>
            </wp:positionV>
            <wp:extent cx="5829935" cy="97726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b="20490"/>
                    <a:stretch/>
                  </pic:blipFill>
                  <pic:spPr bwMode="auto">
                    <a:xfrm>
                      <a:off x="0" y="0"/>
                      <a:ext cx="5829935" cy="977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A60AE">
        <w:rPr>
          <w:rFonts w:cs="Segoe UI"/>
          <w:iCs/>
          <w:lang w:val="fr-CH"/>
        </w:rPr>
        <w:t>Un test unitaire est fait le système de vente de poissons</w:t>
      </w:r>
      <w:r w:rsidR="00B17F11">
        <w:rPr>
          <w:rFonts w:cs="Segoe UI"/>
          <w:iCs/>
          <w:lang w:val="fr-CH"/>
        </w:rPr>
        <w:t xml:space="preserve"> pour vérifier si le poisson est </w:t>
      </w:r>
      <w:r w:rsidR="00A31BA2">
        <w:rPr>
          <w:rFonts w:cs="Segoe UI"/>
          <w:iCs/>
          <w:lang w:val="fr-CH"/>
        </w:rPr>
        <w:t>légal</w:t>
      </w:r>
      <w:r w:rsidR="00B17F11">
        <w:rPr>
          <w:rFonts w:cs="Segoe UI"/>
          <w:iCs/>
          <w:lang w:val="fr-CH"/>
        </w:rPr>
        <w:t xml:space="preserve"> ou non</w:t>
      </w:r>
      <w:r w:rsidR="00A31BA2">
        <w:rPr>
          <w:rFonts w:cs="Segoe UI"/>
          <w:iCs/>
          <w:lang w:val="fr-CH"/>
        </w:rPr>
        <w:t>.</w:t>
      </w:r>
      <w:r w:rsidR="001A60AE" w:rsidRPr="001A60AE">
        <w:t xml:space="preserve"> </w:t>
      </w:r>
      <w:r w:rsidR="00A31BA2">
        <w:t>L</w:t>
      </w:r>
      <w:r w:rsidR="001A60AE">
        <w:t>e test est réalisé en C#</w:t>
      </w:r>
      <w:r w:rsidR="001A60AE">
        <w:fldChar w:fldCharType="begin"/>
      </w:r>
      <w:r w:rsidR="001A60AE">
        <w:instrText xml:space="preserve"> XE "</w:instrText>
      </w:r>
      <w:r w:rsidR="001A60AE" w:rsidRPr="00082229">
        <w:instrText>C#:Language de programmation</w:instrText>
      </w:r>
      <w:r w:rsidR="001A60AE">
        <w:instrText xml:space="preserve">" </w:instrText>
      </w:r>
      <w:r w:rsidR="001A60AE">
        <w:fldChar w:fldCharType="end"/>
      </w:r>
      <w:r w:rsidR="001A60AE">
        <w:t xml:space="preserve"> sur Visual Studio</w:t>
      </w:r>
      <w:r w:rsidR="001A60AE">
        <w:fldChar w:fldCharType="begin"/>
      </w:r>
      <w:r w:rsidR="001A60AE">
        <w:instrText xml:space="preserve"> XE "</w:instrText>
      </w:r>
      <w:r w:rsidR="001A60AE" w:rsidRPr="00F3042B">
        <w:instrText>Visual Studio:Application pour programmer</w:instrText>
      </w:r>
      <w:r w:rsidR="001A60AE">
        <w:instrText xml:space="preserve">" </w:instrText>
      </w:r>
      <w:r w:rsidR="001A60AE">
        <w:fldChar w:fldCharType="end"/>
      </w:r>
      <w:r w:rsidR="001A60AE">
        <w:t>.</w:t>
      </w:r>
    </w:p>
    <w:p w14:paraId="3FF63606" w14:textId="77777777" w:rsidR="00884620" w:rsidRDefault="00884620" w:rsidP="007E5430">
      <w:pPr>
        <w:pStyle w:val="Titre3"/>
        <w:rPr>
          <w:lang w:val="fr-CH"/>
        </w:rPr>
      </w:pPr>
    </w:p>
    <w:p w14:paraId="1D1DB69F" w14:textId="170F45D2" w:rsidR="007E5430" w:rsidRPr="00884620" w:rsidRDefault="007E5430" w:rsidP="007E5430">
      <w:pPr>
        <w:pStyle w:val="Titre3"/>
        <w:rPr>
          <w:lang w:val="en-US"/>
        </w:rPr>
      </w:pPr>
      <w:bookmarkStart w:id="97" w:name="_Toc104877541"/>
      <w:r w:rsidRPr="00884620">
        <w:rPr>
          <w:lang w:val="en-US"/>
        </w:rPr>
        <w:t>Test Sell Fish Large And Old Enough</w:t>
      </w:r>
      <w:bookmarkEnd w:id="97"/>
    </w:p>
    <w:p w14:paraId="78362B45" w14:textId="08F0F3F9" w:rsidR="007E5430" w:rsidRDefault="007E5430" w:rsidP="00BF3D67">
      <w:pPr>
        <w:pStyle w:val="En-tte"/>
        <w:rPr>
          <w:rFonts w:cs="Segoe UI"/>
          <w:iCs/>
          <w:lang w:val="fr-CH"/>
        </w:rPr>
      </w:pPr>
      <w:r w:rsidRPr="007E5430">
        <w:rPr>
          <w:rFonts w:cs="Segoe UI"/>
          <w:iCs/>
          <w:lang w:val="fr-CH"/>
        </w:rPr>
        <w:t>Test si le poisson es</w:t>
      </w:r>
      <w:r>
        <w:rPr>
          <w:rFonts w:cs="Segoe UI"/>
          <w:iCs/>
          <w:lang w:val="fr-CH"/>
        </w:rPr>
        <w:t xml:space="preserve">t assez </w:t>
      </w:r>
      <w:r w:rsidR="002251EF">
        <w:rPr>
          <w:rFonts w:cs="Segoe UI"/>
          <w:iCs/>
          <w:lang w:val="fr-CH"/>
        </w:rPr>
        <w:t>grand et âgé.</w:t>
      </w:r>
    </w:p>
    <w:p w14:paraId="1C7DD159" w14:textId="31315AF9" w:rsidR="002251EF" w:rsidRPr="007E5430" w:rsidRDefault="002251EF" w:rsidP="002251EF">
      <w:pPr>
        <w:pStyle w:val="Titre3"/>
        <w:rPr>
          <w:lang w:val="en-US"/>
        </w:rPr>
      </w:pPr>
      <w:bookmarkStart w:id="98" w:name="_Toc104877542"/>
      <w:r w:rsidRPr="007E5430">
        <w:rPr>
          <w:lang w:val="en-US"/>
        </w:rPr>
        <w:t xml:space="preserve">Test Sell Fish </w:t>
      </w:r>
      <w:r>
        <w:rPr>
          <w:lang w:val="en-US"/>
        </w:rPr>
        <w:t>Not Fresh</w:t>
      </w:r>
      <w:bookmarkEnd w:id="98"/>
    </w:p>
    <w:p w14:paraId="21D50A54" w14:textId="34642268" w:rsidR="002251EF" w:rsidRPr="00625C8B" w:rsidRDefault="002251EF" w:rsidP="002251EF">
      <w:pPr>
        <w:pStyle w:val="En-tte"/>
        <w:rPr>
          <w:rFonts w:cs="Segoe UI"/>
          <w:iCs/>
          <w:lang w:val="en-US"/>
        </w:rPr>
      </w:pPr>
      <w:r w:rsidRPr="00625C8B">
        <w:rPr>
          <w:rFonts w:cs="Segoe UI"/>
          <w:iCs/>
          <w:lang w:val="en-US"/>
        </w:rPr>
        <w:t>Test si le poisson n’est pas frais</w:t>
      </w:r>
    </w:p>
    <w:p w14:paraId="04FA0330" w14:textId="78A4B0FF" w:rsidR="002251EF" w:rsidRPr="007E5430" w:rsidRDefault="002251EF" w:rsidP="002251EF">
      <w:pPr>
        <w:pStyle w:val="Titre3"/>
        <w:rPr>
          <w:lang w:val="en-US"/>
        </w:rPr>
      </w:pPr>
      <w:bookmarkStart w:id="99" w:name="_Toc104877543"/>
      <w:r w:rsidRPr="007E5430">
        <w:rPr>
          <w:lang w:val="en-US"/>
        </w:rPr>
        <w:t xml:space="preserve">Test Sell Fish </w:t>
      </w:r>
      <w:r>
        <w:rPr>
          <w:lang w:val="en-US"/>
        </w:rPr>
        <w:t>Too Small</w:t>
      </w:r>
      <w:bookmarkEnd w:id="99"/>
    </w:p>
    <w:p w14:paraId="0658E8EC" w14:textId="3D476DAC" w:rsidR="002251EF" w:rsidRPr="007E5430" w:rsidRDefault="002251EF" w:rsidP="002251EF">
      <w:pPr>
        <w:pStyle w:val="En-tte"/>
        <w:rPr>
          <w:rFonts w:cs="Segoe UI"/>
          <w:iCs/>
          <w:lang w:val="fr-CH"/>
        </w:rPr>
      </w:pPr>
      <w:r w:rsidRPr="007E5430">
        <w:rPr>
          <w:rFonts w:cs="Segoe UI"/>
          <w:iCs/>
          <w:lang w:val="fr-CH"/>
        </w:rPr>
        <w:t>Test si le poisson es</w:t>
      </w:r>
      <w:r>
        <w:rPr>
          <w:rFonts w:cs="Segoe UI"/>
          <w:iCs/>
          <w:lang w:val="fr-CH"/>
        </w:rPr>
        <w:t>t trop petit</w:t>
      </w:r>
    </w:p>
    <w:p w14:paraId="1BEC6277" w14:textId="03C4D151" w:rsidR="002251EF" w:rsidRPr="00625C8B" w:rsidRDefault="002251EF" w:rsidP="002251EF">
      <w:pPr>
        <w:pStyle w:val="Titre3"/>
        <w:rPr>
          <w:lang w:val="fr-CH"/>
        </w:rPr>
      </w:pPr>
      <w:bookmarkStart w:id="100" w:name="_Toc104877544"/>
      <w:r w:rsidRPr="00625C8B">
        <w:rPr>
          <w:lang w:val="fr-CH"/>
        </w:rPr>
        <w:t>Test Sell Fish Too Young</w:t>
      </w:r>
      <w:bookmarkEnd w:id="100"/>
    </w:p>
    <w:p w14:paraId="568A3E51" w14:textId="2B00873B" w:rsidR="002251EF" w:rsidRPr="007E5430" w:rsidRDefault="002251EF" w:rsidP="002251EF">
      <w:pPr>
        <w:pStyle w:val="En-tte"/>
        <w:rPr>
          <w:rFonts w:cs="Segoe UI"/>
          <w:iCs/>
          <w:lang w:val="fr-CH"/>
        </w:rPr>
      </w:pPr>
      <w:r w:rsidRPr="007E5430">
        <w:rPr>
          <w:rFonts w:cs="Segoe UI"/>
          <w:iCs/>
          <w:lang w:val="fr-CH"/>
        </w:rPr>
        <w:t>Test si le poisson es</w:t>
      </w:r>
      <w:r>
        <w:rPr>
          <w:rFonts w:cs="Segoe UI"/>
          <w:iCs/>
          <w:lang w:val="fr-CH"/>
        </w:rPr>
        <w:t>t trop jeûne.</w:t>
      </w:r>
    </w:p>
    <w:p w14:paraId="1ECC3E46" w14:textId="77777777" w:rsidR="002251EF" w:rsidRPr="007E5430" w:rsidRDefault="002251EF" w:rsidP="00BF3D67">
      <w:pPr>
        <w:pStyle w:val="En-tte"/>
        <w:rPr>
          <w:rFonts w:cs="Segoe UI"/>
          <w:iCs/>
          <w:lang w:val="fr-CH"/>
        </w:rPr>
      </w:pPr>
    </w:p>
    <w:p w14:paraId="3ADD6DDF" w14:textId="1D91259F" w:rsidR="00BF3D67" w:rsidRPr="00090680" w:rsidRDefault="00BF3D67" w:rsidP="00BF3D67">
      <w:pPr>
        <w:pStyle w:val="Titre2"/>
        <w:rPr>
          <w:rFonts w:cs="Segoe UI"/>
          <w:i/>
          <w:iCs/>
        </w:rPr>
      </w:pPr>
      <w:bookmarkStart w:id="101" w:name="_Toc104877545"/>
      <w:r w:rsidRPr="00090680">
        <w:rPr>
          <w:rFonts w:cs="Segoe UI"/>
          <w:iCs/>
        </w:rPr>
        <w:t>Liste</w:t>
      </w:r>
      <w:r>
        <w:rPr>
          <w:rFonts w:cs="Segoe UI"/>
          <w:iCs/>
        </w:rPr>
        <w:t>s des poissons présent dans le jeu</w:t>
      </w:r>
      <w:bookmarkEnd w:id="101"/>
    </w:p>
    <w:p w14:paraId="60ABAF02" w14:textId="7313CCAD" w:rsidR="003044D5" w:rsidRDefault="00931BA6" w:rsidP="007B2A41">
      <w:pPr>
        <w:pStyle w:val="En-tte"/>
        <w:rPr>
          <w:rFonts w:cs="Segoe UI"/>
          <w:iCs/>
          <w:lang w:val="fr-CH"/>
        </w:rPr>
      </w:pPr>
      <w:r>
        <w:rPr>
          <w:rFonts w:cs="Segoe UI"/>
          <w:iCs/>
          <w:lang w:val="fr-CH"/>
        </w:rPr>
        <w:t xml:space="preserve">5 </w:t>
      </w:r>
      <w:r w:rsidR="00D83B44">
        <w:rPr>
          <w:rFonts w:cs="Segoe UI"/>
          <w:iCs/>
          <w:lang w:val="fr-CH"/>
        </w:rPr>
        <w:t xml:space="preserve">espèces de </w:t>
      </w:r>
      <w:r>
        <w:rPr>
          <w:rFonts w:cs="Segoe UI"/>
          <w:iCs/>
          <w:lang w:val="fr-CH"/>
        </w:rPr>
        <w:t>poissons</w:t>
      </w:r>
      <w:r w:rsidR="00D83B44">
        <w:rPr>
          <w:rFonts w:cs="Segoe UI"/>
          <w:iCs/>
          <w:lang w:val="fr-CH"/>
        </w:rPr>
        <w:t xml:space="preserve"> différente</w:t>
      </w:r>
      <w:r>
        <w:rPr>
          <w:rFonts w:cs="Segoe UI"/>
          <w:iCs/>
          <w:lang w:val="fr-CH"/>
        </w:rPr>
        <w:t xml:space="preserve"> ont été implémenté dans le jeu.</w:t>
      </w:r>
    </w:p>
    <w:p w14:paraId="2A40D391" w14:textId="77777777" w:rsidR="00E20AEA" w:rsidRDefault="00E20AEA" w:rsidP="007B2A41">
      <w:pPr>
        <w:pStyle w:val="En-tte"/>
        <w:rPr>
          <w:rFonts w:cs="Segoe UI"/>
          <w:iCs/>
          <w:lang w:val="fr-CH"/>
        </w:rPr>
      </w:pPr>
    </w:p>
    <w:p w14:paraId="060ACBDF" w14:textId="7FE2F5A2" w:rsidR="00931BA6" w:rsidRDefault="00F95CF0" w:rsidP="00931BA6">
      <w:pPr>
        <w:pStyle w:val="Titre3"/>
      </w:pPr>
      <w:bookmarkStart w:id="102" w:name="_Toc104877546"/>
      <w:r>
        <w:t>Anchois</w:t>
      </w:r>
      <w:bookmarkEnd w:id="102"/>
      <w:r w:rsidR="00FE6105">
        <w:fldChar w:fldCharType="begin"/>
      </w:r>
      <w:r w:rsidR="00FE6105">
        <w:instrText xml:space="preserve"> XE "</w:instrText>
      </w:r>
      <w:r w:rsidR="00FE6105" w:rsidRPr="00391993">
        <w:instrText>Anchois:Espèce de poisson</w:instrText>
      </w:r>
      <w:r w:rsidR="00FE6105">
        <w:instrText xml:space="preserve">" </w:instrText>
      </w:r>
      <w:r w:rsidR="00FE6105">
        <w:fldChar w:fldCharType="end"/>
      </w:r>
    </w:p>
    <w:p w14:paraId="3F038B7B" w14:textId="67B58411" w:rsidR="00931BA6" w:rsidRDefault="001156A9" w:rsidP="007B2A41">
      <w:pPr>
        <w:pStyle w:val="En-tte"/>
        <w:rPr>
          <w:rFonts w:cs="Segoe UI"/>
          <w:iCs/>
        </w:rPr>
      </w:pPr>
      <w:r>
        <w:rPr>
          <w:rFonts w:cs="Segoe UI"/>
          <w:iCs/>
        </w:rPr>
        <w:t>Nom : Anchois</w:t>
      </w:r>
    </w:p>
    <w:p w14:paraId="42484A0A" w14:textId="76791BA0" w:rsidR="001156A9" w:rsidRDefault="001156A9" w:rsidP="007B2A41">
      <w:pPr>
        <w:pStyle w:val="En-tte"/>
        <w:rPr>
          <w:rFonts w:cs="Segoe UI"/>
          <w:iCs/>
        </w:rPr>
      </w:pPr>
      <w:r>
        <w:rPr>
          <w:rFonts w:cs="Segoe UI"/>
          <w:iCs/>
        </w:rPr>
        <w:t>Nom latin : Engraulis encrasicolus</w:t>
      </w:r>
    </w:p>
    <w:p w14:paraId="6DF0A772" w14:textId="3C9629D8" w:rsidR="001156A9" w:rsidRDefault="001156A9" w:rsidP="007B2A41">
      <w:pPr>
        <w:pStyle w:val="En-tte"/>
        <w:rPr>
          <w:rFonts w:cs="Segoe UI"/>
          <w:iCs/>
        </w:rPr>
      </w:pPr>
      <w:r>
        <w:rPr>
          <w:rFonts w:cs="Segoe UI"/>
          <w:iCs/>
        </w:rPr>
        <w:t>Taille minimum : 12 cm</w:t>
      </w:r>
    </w:p>
    <w:p w14:paraId="35E33280" w14:textId="1422DAC3" w:rsidR="001156A9" w:rsidRDefault="001156A9" w:rsidP="007B2A41">
      <w:pPr>
        <w:pStyle w:val="En-tte"/>
        <w:rPr>
          <w:rFonts w:cs="Segoe UI"/>
          <w:iCs/>
        </w:rPr>
      </w:pPr>
      <w:r>
        <w:rPr>
          <w:rFonts w:cs="Segoe UI"/>
          <w:iCs/>
        </w:rPr>
        <w:t>Plus petite taille : 10 cm</w:t>
      </w:r>
    </w:p>
    <w:p w14:paraId="3D4352D3" w14:textId="73F3988B" w:rsidR="001156A9" w:rsidRDefault="001156A9" w:rsidP="007B2A41">
      <w:pPr>
        <w:pStyle w:val="En-tte"/>
        <w:rPr>
          <w:rFonts w:cs="Segoe UI"/>
          <w:iCs/>
        </w:rPr>
      </w:pPr>
      <w:r>
        <w:rPr>
          <w:rFonts w:cs="Segoe UI"/>
          <w:iCs/>
        </w:rPr>
        <w:t>Plus grande taille : 20 cm</w:t>
      </w:r>
    </w:p>
    <w:p w14:paraId="088781C1" w14:textId="346D453B" w:rsidR="001156A9" w:rsidRDefault="001156A9" w:rsidP="007B2A41">
      <w:pPr>
        <w:pStyle w:val="En-tte"/>
        <w:rPr>
          <w:rFonts w:cs="Segoe UI"/>
          <w:iCs/>
        </w:rPr>
      </w:pPr>
      <w:r>
        <w:rPr>
          <w:rFonts w:cs="Segoe UI"/>
          <w:iCs/>
        </w:rPr>
        <w:t>Âge minimum requis : 0 années</w:t>
      </w:r>
    </w:p>
    <w:p w14:paraId="2A7F0666" w14:textId="58C0B549" w:rsidR="001156A9" w:rsidRDefault="001156A9" w:rsidP="007B2A41">
      <w:pPr>
        <w:pStyle w:val="En-tte"/>
        <w:rPr>
          <w:rFonts w:cs="Segoe UI"/>
          <w:iCs/>
        </w:rPr>
      </w:pPr>
      <w:r>
        <w:rPr>
          <w:rFonts w:cs="Segoe UI"/>
          <w:iCs/>
        </w:rPr>
        <w:t>Longévité : 5 années</w:t>
      </w:r>
    </w:p>
    <w:p w14:paraId="2786AF07" w14:textId="71B2515A" w:rsidR="001156A9" w:rsidRDefault="001156A9" w:rsidP="007B2A41">
      <w:pPr>
        <w:pStyle w:val="En-tte"/>
        <w:rPr>
          <w:rFonts w:cs="Segoe UI"/>
          <w:iCs/>
        </w:rPr>
      </w:pPr>
      <w:r>
        <w:rPr>
          <w:rFonts w:cs="Segoe UI"/>
          <w:iCs/>
        </w:rPr>
        <w:t>Prix :</w:t>
      </w:r>
      <w:r w:rsidR="003100CB">
        <w:rPr>
          <w:rFonts w:cs="Segoe UI"/>
          <w:iCs/>
        </w:rPr>
        <w:t xml:space="preserve"> </w:t>
      </w:r>
      <w:r>
        <w:rPr>
          <w:rFonts w:cs="Segoe UI"/>
          <w:iCs/>
        </w:rPr>
        <w:t>5 $</w:t>
      </w:r>
    </w:p>
    <w:p w14:paraId="60E7CF26" w14:textId="3802BC8C" w:rsidR="00E20AEA" w:rsidRDefault="00E20AEA" w:rsidP="007B2A41">
      <w:pPr>
        <w:pStyle w:val="En-tte"/>
        <w:rPr>
          <w:rFonts w:cs="Segoe UI"/>
          <w:iCs/>
        </w:rPr>
      </w:pPr>
    </w:p>
    <w:p w14:paraId="5C08153C" w14:textId="5ACEC812" w:rsidR="00E20AEA" w:rsidRDefault="00E20AEA" w:rsidP="007B2A41">
      <w:pPr>
        <w:pStyle w:val="En-tte"/>
        <w:rPr>
          <w:rFonts w:cs="Segoe UI"/>
          <w:iCs/>
        </w:rPr>
      </w:pPr>
    </w:p>
    <w:p w14:paraId="49DE4E61" w14:textId="10D3BFDC" w:rsidR="00E20AEA" w:rsidRDefault="00E20AEA" w:rsidP="007B2A41">
      <w:pPr>
        <w:pStyle w:val="En-tte"/>
        <w:rPr>
          <w:rFonts w:cs="Segoe UI"/>
          <w:iCs/>
        </w:rPr>
      </w:pPr>
    </w:p>
    <w:p w14:paraId="267405EF" w14:textId="77777777" w:rsidR="00E20AEA" w:rsidRDefault="00E20AEA" w:rsidP="007B2A41">
      <w:pPr>
        <w:pStyle w:val="En-tte"/>
        <w:rPr>
          <w:rFonts w:cs="Segoe UI"/>
          <w:iCs/>
        </w:rPr>
      </w:pPr>
    </w:p>
    <w:p w14:paraId="7BDAFEA6" w14:textId="77777777" w:rsidR="00E20AEA" w:rsidRDefault="00E20AEA" w:rsidP="00931BA6">
      <w:pPr>
        <w:pStyle w:val="Titre3"/>
      </w:pPr>
    </w:p>
    <w:p w14:paraId="5266E50C" w14:textId="16F6244B" w:rsidR="00931BA6" w:rsidRDefault="00F95CF0" w:rsidP="00931BA6">
      <w:pPr>
        <w:pStyle w:val="Titre3"/>
      </w:pPr>
      <w:bookmarkStart w:id="103" w:name="_Toc104877547"/>
      <w:r>
        <w:t>Sardine</w:t>
      </w:r>
      <w:bookmarkEnd w:id="103"/>
      <w:r w:rsidR="00FE6105">
        <w:fldChar w:fldCharType="begin"/>
      </w:r>
      <w:r w:rsidR="00FE6105">
        <w:instrText xml:space="preserve"> XE "</w:instrText>
      </w:r>
      <w:r w:rsidR="00FE6105" w:rsidRPr="00E97FA5">
        <w:instrText>Sardine:Espèce de poisson</w:instrText>
      </w:r>
      <w:r w:rsidR="00FE6105">
        <w:instrText xml:space="preserve">" </w:instrText>
      </w:r>
      <w:r w:rsidR="00FE6105">
        <w:fldChar w:fldCharType="end"/>
      </w:r>
    </w:p>
    <w:p w14:paraId="45E734C8" w14:textId="64BACFC1" w:rsidR="00F44DC4" w:rsidRDefault="00F44DC4" w:rsidP="00F44DC4">
      <w:pPr>
        <w:pStyle w:val="En-tte"/>
        <w:rPr>
          <w:rFonts w:cs="Segoe UI"/>
          <w:iCs/>
        </w:rPr>
      </w:pPr>
      <w:r>
        <w:rPr>
          <w:rFonts w:cs="Segoe UI"/>
          <w:iCs/>
        </w:rPr>
        <w:t xml:space="preserve">Nom : </w:t>
      </w:r>
      <w:r w:rsidR="00A37667">
        <w:rPr>
          <w:rFonts w:cs="Segoe UI"/>
          <w:iCs/>
        </w:rPr>
        <w:t>Sardine</w:t>
      </w:r>
    </w:p>
    <w:p w14:paraId="51E0AAA8" w14:textId="2C20B97A" w:rsidR="00F44DC4" w:rsidRDefault="00F44DC4" w:rsidP="00F44DC4">
      <w:pPr>
        <w:pStyle w:val="En-tte"/>
        <w:rPr>
          <w:rFonts w:cs="Segoe UI"/>
          <w:iCs/>
        </w:rPr>
      </w:pPr>
      <w:r>
        <w:rPr>
          <w:rFonts w:cs="Segoe UI"/>
          <w:iCs/>
        </w:rPr>
        <w:t xml:space="preserve">Nom latin : </w:t>
      </w:r>
      <w:r w:rsidR="00A37667">
        <w:rPr>
          <w:rFonts w:cs="Segoe UI"/>
          <w:iCs/>
        </w:rPr>
        <w:t>Sardina pilchardus</w:t>
      </w:r>
    </w:p>
    <w:p w14:paraId="32FFCC3E" w14:textId="6633B9EA" w:rsidR="00F44DC4" w:rsidRDefault="00F44DC4" w:rsidP="00F44DC4">
      <w:pPr>
        <w:pStyle w:val="En-tte"/>
        <w:rPr>
          <w:rFonts w:cs="Segoe UI"/>
          <w:iCs/>
        </w:rPr>
      </w:pPr>
      <w:r>
        <w:rPr>
          <w:rFonts w:cs="Segoe UI"/>
          <w:iCs/>
        </w:rPr>
        <w:t>Taille minimum : 1</w:t>
      </w:r>
      <w:r w:rsidR="00A37667">
        <w:rPr>
          <w:rFonts w:cs="Segoe UI"/>
          <w:iCs/>
        </w:rPr>
        <w:t>1</w:t>
      </w:r>
      <w:r>
        <w:rPr>
          <w:rFonts w:cs="Segoe UI"/>
          <w:iCs/>
        </w:rPr>
        <w:t xml:space="preserve"> cm</w:t>
      </w:r>
    </w:p>
    <w:p w14:paraId="1A4B3EDE" w14:textId="65CB4ED3" w:rsidR="00F44DC4" w:rsidRDefault="00F44DC4" w:rsidP="00F44DC4">
      <w:pPr>
        <w:pStyle w:val="En-tte"/>
        <w:rPr>
          <w:rFonts w:cs="Segoe UI"/>
          <w:iCs/>
        </w:rPr>
      </w:pPr>
      <w:r>
        <w:rPr>
          <w:rFonts w:cs="Segoe UI"/>
          <w:iCs/>
        </w:rPr>
        <w:t xml:space="preserve">Plus petite taille : </w:t>
      </w:r>
      <w:r w:rsidR="00A37667">
        <w:rPr>
          <w:rFonts w:cs="Segoe UI"/>
          <w:iCs/>
        </w:rPr>
        <w:t>7</w:t>
      </w:r>
      <w:r>
        <w:rPr>
          <w:rFonts w:cs="Segoe UI"/>
          <w:iCs/>
        </w:rPr>
        <w:t xml:space="preserve"> cm</w:t>
      </w:r>
    </w:p>
    <w:p w14:paraId="53B7840B" w14:textId="4CA959CC" w:rsidR="00F44DC4" w:rsidRDefault="00F44DC4" w:rsidP="00F44DC4">
      <w:pPr>
        <w:pStyle w:val="En-tte"/>
        <w:rPr>
          <w:rFonts w:cs="Segoe UI"/>
          <w:iCs/>
        </w:rPr>
      </w:pPr>
      <w:r>
        <w:rPr>
          <w:rFonts w:cs="Segoe UI"/>
          <w:iCs/>
        </w:rPr>
        <w:t>Plus grande taille : 2</w:t>
      </w:r>
      <w:r w:rsidR="00A37667">
        <w:rPr>
          <w:rFonts w:cs="Segoe UI"/>
          <w:iCs/>
        </w:rPr>
        <w:t>5</w:t>
      </w:r>
      <w:r>
        <w:rPr>
          <w:rFonts w:cs="Segoe UI"/>
          <w:iCs/>
        </w:rPr>
        <w:t xml:space="preserve"> cm</w:t>
      </w:r>
    </w:p>
    <w:p w14:paraId="42517915" w14:textId="77777777" w:rsidR="00F44DC4" w:rsidRDefault="00F44DC4" w:rsidP="00F44DC4">
      <w:pPr>
        <w:pStyle w:val="En-tte"/>
        <w:rPr>
          <w:rFonts w:cs="Segoe UI"/>
          <w:iCs/>
        </w:rPr>
      </w:pPr>
      <w:r>
        <w:rPr>
          <w:rFonts w:cs="Segoe UI"/>
          <w:iCs/>
        </w:rPr>
        <w:t>Âge minimum requis : 0 années</w:t>
      </w:r>
    </w:p>
    <w:p w14:paraId="4A9EE15C" w14:textId="0A769C99" w:rsidR="00F44DC4" w:rsidRDefault="00F44DC4" w:rsidP="00F44DC4">
      <w:pPr>
        <w:pStyle w:val="En-tte"/>
        <w:rPr>
          <w:rFonts w:cs="Segoe UI"/>
          <w:iCs/>
        </w:rPr>
      </w:pPr>
      <w:r>
        <w:rPr>
          <w:rFonts w:cs="Segoe UI"/>
          <w:iCs/>
        </w:rPr>
        <w:t xml:space="preserve">Longévité : </w:t>
      </w:r>
      <w:r w:rsidR="00A37667">
        <w:rPr>
          <w:rFonts w:cs="Segoe UI"/>
          <w:iCs/>
        </w:rPr>
        <w:t>5</w:t>
      </w:r>
      <w:r>
        <w:rPr>
          <w:rFonts w:cs="Segoe UI"/>
          <w:iCs/>
        </w:rPr>
        <w:t xml:space="preserve"> années</w:t>
      </w:r>
    </w:p>
    <w:p w14:paraId="24D15014" w14:textId="379AD6C0" w:rsidR="00931BA6" w:rsidRDefault="00F44DC4" w:rsidP="007B2A41">
      <w:pPr>
        <w:pStyle w:val="En-tte"/>
        <w:rPr>
          <w:rFonts w:cs="Segoe UI"/>
          <w:iCs/>
        </w:rPr>
      </w:pPr>
      <w:r>
        <w:rPr>
          <w:rFonts w:cs="Segoe UI"/>
          <w:iCs/>
        </w:rPr>
        <w:t xml:space="preserve">Prix : </w:t>
      </w:r>
      <w:r w:rsidR="00845C67">
        <w:rPr>
          <w:rFonts w:cs="Segoe UI"/>
          <w:iCs/>
        </w:rPr>
        <w:t>6</w:t>
      </w:r>
      <w:r>
        <w:rPr>
          <w:rFonts w:cs="Segoe UI"/>
          <w:iCs/>
        </w:rPr>
        <w:t xml:space="preserve"> $</w:t>
      </w:r>
    </w:p>
    <w:p w14:paraId="36A5A100" w14:textId="153EFF28" w:rsidR="00931BA6" w:rsidRDefault="00D812FB" w:rsidP="00931BA6">
      <w:pPr>
        <w:pStyle w:val="Titre3"/>
      </w:pPr>
      <w:bookmarkStart w:id="104" w:name="_Toc104877548"/>
      <w:r>
        <w:t>Maquereaux</w:t>
      </w:r>
      <w:bookmarkEnd w:id="104"/>
      <w:r w:rsidR="00FE6105">
        <w:fldChar w:fldCharType="begin"/>
      </w:r>
      <w:r w:rsidR="00FE6105">
        <w:instrText xml:space="preserve"> XE "</w:instrText>
      </w:r>
      <w:r w:rsidR="00FE6105" w:rsidRPr="00F3372E">
        <w:instrText>Maquereaux:Espèce de poisson</w:instrText>
      </w:r>
      <w:r w:rsidR="00FE6105">
        <w:instrText xml:space="preserve">" </w:instrText>
      </w:r>
      <w:r w:rsidR="00FE6105">
        <w:fldChar w:fldCharType="end"/>
      </w:r>
    </w:p>
    <w:p w14:paraId="5029DE3D" w14:textId="62CBB8B0" w:rsidR="00F44DC4" w:rsidRDefault="00F44DC4" w:rsidP="00F44DC4">
      <w:pPr>
        <w:pStyle w:val="En-tte"/>
        <w:rPr>
          <w:rFonts w:cs="Segoe UI"/>
          <w:iCs/>
        </w:rPr>
      </w:pPr>
      <w:r>
        <w:rPr>
          <w:rFonts w:cs="Segoe UI"/>
          <w:iCs/>
        </w:rPr>
        <w:t xml:space="preserve">Nom : </w:t>
      </w:r>
      <w:r w:rsidR="00B57BDA">
        <w:rPr>
          <w:rFonts w:cs="Segoe UI"/>
          <w:iCs/>
        </w:rPr>
        <w:t>Maquereaux</w:t>
      </w:r>
    </w:p>
    <w:p w14:paraId="713FA592" w14:textId="78D3CC8E" w:rsidR="00F44DC4" w:rsidRDefault="00F44DC4" w:rsidP="00F44DC4">
      <w:pPr>
        <w:pStyle w:val="En-tte"/>
        <w:rPr>
          <w:rFonts w:cs="Segoe UI"/>
          <w:iCs/>
        </w:rPr>
      </w:pPr>
      <w:r>
        <w:rPr>
          <w:rFonts w:cs="Segoe UI"/>
          <w:iCs/>
        </w:rPr>
        <w:t xml:space="preserve">Nom latin : </w:t>
      </w:r>
      <w:r w:rsidR="00B57BDA">
        <w:rPr>
          <w:rFonts w:cs="Segoe UI"/>
          <w:iCs/>
        </w:rPr>
        <w:t>Scomber spp.</w:t>
      </w:r>
    </w:p>
    <w:p w14:paraId="31BFC2F5" w14:textId="4F408F6A" w:rsidR="00F44DC4" w:rsidRDefault="00F44DC4" w:rsidP="00F44DC4">
      <w:pPr>
        <w:pStyle w:val="En-tte"/>
        <w:rPr>
          <w:rFonts w:cs="Segoe UI"/>
          <w:iCs/>
        </w:rPr>
      </w:pPr>
      <w:r>
        <w:rPr>
          <w:rFonts w:cs="Segoe UI"/>
          <w:iCs/>
        </w:rPr>
        <w:t xml:space="preserve">Taille minimum : </w:t>
      </w:r>
      <w:r w:rsidR="00B57BDA">
        <w:rPr>
          <w:rFonts w:cs="Segoe UI"/>
          <w:iCs/>
        </w:rPr>
        <w:t>20</w:t>
      </w:r>
      <w:r>
        <w:rPr>
          <w:rFonts w:cs="Segoe UI"/>
          <w:iCs/>
        </w:rPr>
        <w:t xml:space="preserve"> cm</w:t>
      </w:r>
    </w:p>
    <w:p w14:paraId="24A700A8" w14:textId="04BC5B96" w:rsidR="00F44DC4" w:rsidRDefault="00F44DC4" w:rsidP="00F44DC4">
      <w:pPr>
        <w:pStyle w:val="En-tte"/>
        <w:rPr>
          <w:rFonts w:cs="Segoe UI"/>
          <w:iCs/>
        </w:rPr>
      </w:pPr>
      <w:r>
        <w:rPr>
          <w:rFonts w:cs="Segoe UI"/>
          <w:iCs/>
        </w:rPr>
        <w:t xml:space="preserve">Plus petite taille : </w:t>
      </w:r>
      <w:r w:rsidR="00B57BDA">
        <w:rPr>
          <w:rFonts w:cs="Segoe UI"/>
          <w:iCs/>
        </w:rPr>
        <w:t>15</w:t>
      </w:r>
      <w:r>
        <w:rPr>
          <w:rFonts w:cs="Segoe UI"/>
          <w:iCs/>
        </w:rPr>
        <w:t xml:space="preserve"> cm</w:t>
      </w:r>
    </w:p>
    <w:p w14:paraId="35D0E3BB" w14:textId="5C7D3EF8" w:rsidR="00F44DC4" w:rsidRDefault="00F44DC4" w:rsidP="00F44DC4">
      <w:pPr>
        <w:pStyle w:val="En-tte"/>
        <w:rPr>
          <w:rFonts w:cs="Segoe UI"/>
          <w:iCs/>
        </w:rPr>
      </w:pPr>
      <w:r>
        <w:rPr>
          <w:rFonts w:cs="Segoe UI"/>
          <w:iCs/>
        </w:rPr>
        <w:t xml:space="preserve">Plus grande taille : </w:t>
      </w:r>
      <w:r w:rsidR="00B57BDA">
        <w:rPr>
          <w:rFonts w:cs="Segoe UI"/>
          <w:iCs/>
        </w:rPr>
        <w:t>5</w:t>
      </w:r>
      <w:r>
        <w:rPr>
          <w:rFonts w:cs="Segoe UI"/>
          <w:iCs/>
        </w:rPr>
        <w:t>0 cm</w:t>
      </w:r>
    </w:p>
    <w:p w14:paraId="29BD4757" w14:textId="43D77A3B" w:rsidR="00F44DC4" w:rsidRDefault="00F44DC4" w:rsidP="00F44DC4">
      <w:pPr>
        <w:pStyle w:val="En-tte"/>
        <w:rPr>
          <w:rFonts w:cs="Segoe UI"/>
          <w:iCs/>
        </w:rPr>
      </w:pPr>
      <w:r>
        <w:rPr>
          <w:rFonts w:cs="Segoe UI"/>
          <w:iCs/>
        </w:rPr>
        <w:t xml:space="preserve">Âge minimum requis : </w:t>
      </w:r>
      <w:r w:rsidR="00B57BDA">
        <w:rPr>
          <w:rFonts w:cs="Segoe UI"/>
          <w:iCs/>
        </w:rPr>
        <w:t>1</w:t>
      </w:r>
      <w:r>
        <w:rPr>
          <w:rFonts w:cs="Segoe UI"/>
          <w:iCs/>
        </w:rPr>
        <w:t xml:space="preserve"> années</w:t>
      </w:r>
    </w:p>
    <w:p w14:paraId="5D66963E" w14:textId="78D966A4" w:rsidR="00F44DC4" w:rsidRDefault="00F44DC4" w:rsidP="00F44DC4">
      <w:pPr>
        <w:pStyle w:val="En-tte"/>
        <w:rPr>
          <w:rFonts w:cs="Segoe UI"/>
          <w:iCs/>
        </w:rPr>
      </w:pPr>
      <w:r>
        <w:rPr>
          <w:rFonts w:cs="Segoe UI"/>
          <w:iCs/>
        </w:rPr>
        <w:t xml:space="preserve">Longévité : </w:t>
      </w:r>
      <w:r w:rsidR="00B57BDA">
        <w:rPr>
          <w:rFonts w:cs="Segoe UI"/>
          <w:iCs/>
        </w:rPr>
        <w:t>20</w:t>
      </w:r>
      <w:r>
        <w:rPr>
          <w:rFonts w:cs="Segoe UI"/>
          <w:iCs/>
        </w:rPr>
        <w:t xml:space="preserve"> années</w:t>
      </w:r>
    </w:p>
    <w:p w14:paraId="50521E9A" w14:textId="1B68295B" w:rsidR="001156A9" w:rsidRDefault="00F44DC4" w:rsidP="007B2A41">
      <w:pPr>
        <w:pStyle w:val="En-tte"/>
        <w:rPr>
          <w:rFonts w:cs="Segoe UI"/>
          <w:iCs/>
        </w:rPr>
      </w:pPr>
      <w:r>
        <w:rPr>
          <w:rFonts w:cs="Segoe UI"/>
          <w:iCs/>
        </w:rPr>
        <w:t xml:space="preserve">Prix : </w:t>
      </w:r>
      <w:r w:rsidR="00B57BDA">
        <w:rPr>
          <w:rFonts w:cs="Segoe UI"/>
          <w:iCs/>
        </w:rPr>
        <w:t>6</w:t>
      </w:r>
      <w:r>
        <w:rPr>
          <w:rFonts w:cs="Segoe UI"/>
          <w:iCs/>
        </w:rPr>
        <w:t xml:space="preserve"> $</w:t>
      </w:r>
    </w:p>
    <w:p w14:paraId="040C6B35" w14:textId="0B2DB578" w:rsidR="00931BA6" w:rsidRDefault="00D812FB" w:rsidP="00931BA6">
      <w:pPr>
        <w:pStyle w:val="Titre3"/>
      </w:pPr>
      <w:bookmarkStart w:id="105" w:name="_Toc104877549"/>
      <w:r>
        <w:t>Cabillaud</w:t>
      </w:r>
      <w:bookmarkEnd w:id="105"/>
      <w:r w:rsidR="00FE6105">
        <w:fldChar w:fldCharType="begin"/>
      </w:r>
      <w:r w:rsidR="00FE6105">
        <w:instrText xml:space="preserve"> XE "</w:instrText>
      </w:r>
      <w:r w:rsidR="00FE6105" w:rsidRPr="00E33931">
        <w:instrText>Cabillaud:Espèce de poisson</w:instrText>
      </w:r>
      <w:r w:rsidR="00FE6105">
        <w:instrText xml:space="preserve">" </w:instrText>
      </w:r>
      <w:r w:rsidR="00FE6105">
        <w:fldChar w:fldCharType="end"/>
      </w:r>
    </w:p>
    <w:p w14:paraId="387413B3" w14:textId="2EFA7F1D" w:rsidR="00F44DC4" w:rsidRDefault="00F44DC4" w:rsidP="00F44DC4">
      <w:pPr>
        <w:pStyle w:val="En-tte"/>
        <w:rPr>
          <w:rFonts w:cs="Segoe UI"/>
          <w:iCs/>
        </w:rPr>
      </w:pPr>
      <w:r>
        <w:rPr>
          <w:rFonts w:cs="Segoe UI"/>
          <w:iCs/>
        </w:rPr>
        <w:t xml:space="preserve">Nom : </w:t>
      </w:r>
      <w:r w:rsidR="00E12D01">
        <w:rPr>
          <w:rFonts w:cs="Segoe UI"/>
          <w:iCs/>
        </w:rPr>
        <w:t>Casbillaud</w:t>
      </w:r>
    </w:p>
    <w:p w14:paraId="58248255" w14:textId="48485967" w:rsidR="00F44DC4" w:rsidRDefault="00F44DC4" w:rsidP="00F44DC4">
      <w:pPr>
        <w:pStyle w:val="En-tte"/>
        <w:rPr>
          <w:rFonts w:cs="Segoe UI"/>
          <w:iCs/>
        </w:rPr>
      </w:pPr>
      <w:r>
        <w:rPr>
          <w:rFonts w:cs="Segoe UI"/>
          <w:iCs/>
        </w:rPr>
        <w:t xml:space="preserve">Nom latin : </w:t>
      </w:r>
      <w:r w:rsidR="00E12D01">
        <w:rPr>
          <w:rFonts w:cs="Segoe UI"/>
          <w:iCs/>
        </w:rPr>
        <w:t>Gadus morhua</w:t>
      </w:r>
    </w:p>
    <w:p w14:paraId="0BA8DB96" w14:textId="35378403" w:rsidR="00F44DC4" w:rsidRDefault="00F44DC4" w:rsidP="00F44DC4">
      <w:pPr>
        <w:pStyle w:val="En-tte"/>
        <w:rPr>
          <w:rFonts w:cs="Segoe UI"/>
          <w:iCs/>
        </w:rPr>
      </w:pPr>
      <w:r>
        <w:rPr>
          <w:rFonts w:cs="Segoe UI"/>
          <w:iCs/>
        </w:rPr>
        <w:t xml:space="preserve">Taille minimum : </w:t>
      </w:r>
      <w:r w:rsidR="00E12D01">
        <w:rPr>
          <w:rFonts w:cs="Segoe UI"/>
          <w:iCs/>
        </w:rPr>
        <w:t>30</w:t>
      </w:r>
      <w:r>
        <w:rPr>
          <w:rFonts w:cs="Segoe UI"/>
          <w:iCs/>
        </w:rPr>
        <w:t xml:space="preserve"> cm</w:t>
      </w:r>
    </w:p>
    <w:p w14:paraId="67FCC1C3" w14:textId="2BEB4141" w:rsidR="00F44DC4" w:rsidRDefault="00F44DC4" w:rsidP="00F44DC4">
      <w:pPr>
        <w:pStyle w:val="En-tte"/>
        <w:rPr>
          <w:rFonts w:cs="Segoe UI"/>
          <w:iCs/>
        </w:rPr>
      </w:pPr>
      <w:r>
        <w:rPr>
          <w:rFonts w:cs="Segoe UI"/>
          <w:iCs/>
        </w:rPr>
        <w:t xml:space="preserve">Plus petite taille : </w:t>
      </w:r>
      <w:r w:rsidR="00E12D01">
        <w:rPr>
          <w:rFonts w:cs="Segoe UI"/>
          <w:iCs/>
        </w:rPr>
        <w:t>35</w:t>
      </w:r>
      <w:r>
        <w:rPr>
          <w:rFonts w:cs="Segoe UI"/>
          <w:iCs/>
        </w:rPr>
        <w:t xml:space="preserve"> cm</w:t>
      </w:r>
    </w:p>
    <w:p w14:paraId="66A23F7D" w14:textId="30335852" w:rsidR="00F44DC4" w:rsidRDefault="00F44DC4" w:rsidP="00F44DC4">
      <w:pPr>
        <w:pStyle w:val="En-tte"/>
        <w:rPr>
          <w:rFonts w:cs="Segoe UI"/>
          <w:iCs/>
        </w:rPr>
      </w:pPr>
      <w:r>
        <w:rPr>
          <w:rFonts w:cs="Segoe UI"/>
          <w:iCs/>
        </w:rPr>
        <w:t>Plus grande taille :</w:t>
      </w:r>
      <w:r w:rsidR="00E12D01">
        <w:rPr>
          <w:rFonts w:cs="Segoe UI"/>
          <w:iCs/>
        </w:rPr>
        <w:t xml:space="preserve"> 100</w:t>
      </w:r>
      <w:r>
        <w:rPr>
          <w:rFonts w:cs="Segoe UI"/>
          <w:iCs/>
        </w:rPr>
        <w:t xml:space="preserve"> cm</w:t>
      </w:r>
    </w:p>
    <w:p w14:paraId="796A7C98" w14:textId="1956E877"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053AB96D" w14:textId="3620D31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38E834C8" w14:textId="7297BD9F" w:rsidR="00F44DC4" w:rsidRDefault="00F44DC4" w:rsidP="00F44DC4">
      <w:pPr>
        <w:pStyle w:val="En-tte"/>
        <w:rPr>
          <w:rFonts w:cs="Segoe UI"/>
          <w:iCs/>
        </w:rPr>
      </w:pPr>
      <w:r>
        <w:rPr>
          <w:rFonts w:cs="Segoe UI"/>
          <w:iCs/>
        </w:rPr>
        <w:t xml:space="preserve">Prix : </w:t>
      </w:r>
      <w:r w:rsidR="00374CFF">
        <w:rPr>
          <w:rFonts w:cs="Segoe UI"/>
          <w:iCs/>
        </w:rPr>
        <w:t>27</w:t>
      </w:r>
      <w:r>
        <w:rPr>
          <w:rFonts w:cs="Segoe UI"/>
          <w:iCs/>
        </w:rPr>
        <w:t xml:space="preserve"> $</w:t>
      </w:r>
    </w:p>
    <w:p w14:paraId="3FD35318" w14:textId="3554D382" w:rsidR="00931BA6" w:rsidRDefault="00D812FB" w:rsidP="00931BA6">
      <w:pPr>
        <w:pStyle w:val="Titre3"/>
      </w:pPr>
      <w:bookmarkStart w:id="106" w:name="_Toc104877550"/>
      <w:r>
        <w:t>Thon rouge</w:t>
      </w:r>
      <w:bookmarkEnd w:id="106"/>
      <w:r w:rsidR="00FE6105">
        <w:fldChar w:fldCharType="begin"/>
      </w:r>
      <w:r w:rsidR="00FE6105">
        <w:instrText xml:space="preserve"> XE "</w:instrText>
      </w:r>
      <w:r w:rsidR="00FE6105" w:rsidRPr="000A5E29">
        <w:instrText>Thon rouge:Espèce de poisson</w:instrText>
      </w:r>
      <w:r w:rsidR="00FE6105">
        <w:instrText xml:space="preserve">" </w:instrText>
      </w:r>
      <w:r w:rsidR="00FE6105">
        <w:fldChar w:fldCharType="end"/>
      </w:r>
    </w:p>
    <w:p w14:paraId="3F3DC09C" w14:textId="254376B9" w:rsidR="00F44DC4" w:rsidRDefault="00F44DC4" w:rsidP="00F44DC4">
      <w:pPr>
        <w:pStyle w:val="En-tte"/>
        <w:rPr>
          <w:rFonts w:cs="Segoe UI"/>
          <w:iCs/>
        </w:rPr>
      </w:pPr>
      <w:r>
        <w:rPr>
          <w:rFonts w:cs="Segoe UI"/>
          <w:iCs/>
        </w:rPr>
        <w:t xml:space="preserve">Nom : </w:t>
      </w:r>
      <w:r w:rsidR="00374CFF">
        <w:rPr>
          <w:rFonts w:cs="Segoe UI"/>
          <w:iCs/>
        </w:rPr>
        <w:t>Thon rouge</w:t>
      </w:r>
    </w:p>
    <w:p w14:paraId="3F13065A" w14:textId="2FD98E6E" w:rsidR="00F44DC4" w:rsidRDefault="00F44DC4" w:rsidP="00F44DC4">
      <w:pPr>
        <w:pStyle w:val="En-tte"/>
        <w:rPr>
          <w:rFonts w:cs="Segoe UI"/>
          <w:iCs/>
        </w:rPr>
      </w:pPr>
      <w:r>
        <w:rPr>
          <w:rFonts w:cs="Segoe UI"/>
          <w:iCs/>
        </w:rPr>
        <w:t xml:space="preserve">Nom latin : </w:t>
      </w:r>
      <w:r w:rsidR="00374CFF">
        <w:rPr>
          <w:rFonts w:cs="Segoe UI"/>
          <w:iCs/>
        </w:rPr>
        <w:t>Thunnus thynnus</w:t>
      </w:r>
    </w:p>
    <w:p w14:paraId="57E770D4" w14:textId="3800B4F6" w:rsidR="00F44DC4" w:rsidRDefault="00F44DC4" w:rsidP="00F44DC4">
      <w:pPr>
        <w:pStyle w:val="En-tte"/>
        <w:rPr>
          <w:rFonts w:cs="Segoe UI"/>
          <w:iCs/>
        </w:rPr>
      </w:pPr>
      <w:r>
        <w:rPr>
          <w:rFonts w:cs="Segoe UI"/>
          <w:iCs/>
        </w:rPr>
        <w:t>Taille minimum : 1</w:t>
      </w:r>
      <w:r w:rsidR="00374CFF">
        <w:rPr>
          <w:rFonts w:cs="Segoe UI"/>
          <w:iCs/>
        </w:rPr>
        <w:t>15</w:t>
      </w:r>
      <w:r>
        <w:rPr>
          <w:rFonts w:cs="Segoe UI"/>
          <w:iCs/>
        </w:rPr>
        <w:t xml:space="preserve"> cm</w:t>
      </w:r>
    </w:p>
    <w:p w14:paraId="64E04F74" w14:textId="7F9BD0DE" w:rsidR="00F44DC4" w:rsidRDefault="00F44DC4" w:rsidP="00F44DC4">
      <w:pPr>
        <w:pStyle w:val="En-tte"/>
        <w:rPr>
          <w:rFonts w:cs="Segoe UI"/>
          <w:iCs/>
        </w:rPr>
      </w:pPr>
      <w:r>
        <w:rPr>
          <w:rFonts w:cs="Segoe UI"/>
          <w:iCs/>
        </w:rPr>
        <w:t xml:space="preserve">Plus petite taille : </w:t>
      </w:r>
      <w:r w:rsidR="00374CFF">
        <w:rPr>
          <w:rFonts w:cs="Segoe UI"/>
          <w:iCs/>
        </w:rPr>
        <w:t>95</w:t>
      </w:r>
      <w:r>
        <w:rPr>
          <w:rFonts w:cs="Segoe UI"/>
          <w:iCs/>
        </w:rPr>
        <w:t xml:space="preserve"> cm</w:t>
      </w:r>
    </w:p>
    <w:p w14:paraId="0C54F833" w14:textId="7BFC8BE6" w:rsidR="00F44DC4" w:rsidRDefault="00F44DC4" w:rsidP="00F44DC4">
      <w:pPr>
        <w:pStyle w:val="En-tte"/>
        <w:rPr>
          <w:rFonts w:cs="Segoe UI"/>
          <w:iCs/>
        </w:rPr>
      </w:pPr>
      <w:r>
        <w:rPr>
          <w:rFonts w:cs="Segoe UI"/>
          <w:iCs/>
        </w:rPr>
        <w:t xml:space="preserve">Plus grande taille : </w:t>
      </w:r>
      <w:r w:rsidR="00374CFF">
        <w:rPr>
          <w:rFonts w:cs="Segoe UI"/>
          <w:iCs/>
        </w:rPr>
        <w:t>30</w:t>
      </w:r>
      <w:r>
        <w:rPr>
          <w:rFonts w:cs="Segoe UI"/>
          <w:iCs/>
        </w:rPr>
        <w:t>0 cm</w:t>
      </w:r>
    </w:p>
    <w:p w14:paraId="32C274F3" w14:textId="09EE6BB9"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690D5F7F" w14:textId="1AA75E0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41158771" w14:textId="4BD82FB2" w:rsidR="00F44DC4" w:rsidRDefault="00F44DC4" w:rsidP="00F44DC4">
      <w:pPr>
        <w:pStyle w:val="En-tte"/>
        <w:rPr>
          <w:rFonts w:cs="Segoe UI"/>
          <w:iCs/>
        </w:rPr>
      </w:pPr>
      <w:r>
        <w:rPr>
          <w:rFonts w:cs="Segoe UI"/>
          <w:iCs/>
        </w:rPr>
        <w:t xml:space="preserve">Prix : </w:t>
      </w:r>
      <w:r w:rsidR="00374CFF">
        <w:rPr>
          <w:rFonts w:cs="Segoe UI"/>
          <w:iCs/>
        </w:rPr>
        <w:t>35</w:t>
      </w:r>
      <w:r>
        <w:rPr>
          <w:rFonts w:cs="Segoe UI"/>
          <w:iCs/>
        </w:rPr>
        <w:t xml:space="preserve"> $</w:t>
      </w:r>
    </w:p>
    <w:p w14:paraId="705D278E" w14:textId="3FCA77B4" w:rsidR="00931BA6" w:rsidRDefault="00931BA6" w:rsidP="007B2A41">
      <w:pPr>
        <w:pStyle w:val="En-tte"/>
        <w:rPr>
          <w:rFonts w:cs="Segoe UI"/>
          <w:iCs/>
        </w:rPr>
      </w:pPr>
    </w:p>
    <w:p w14:paraId="26E15BBA" w14:textId="58596D15" w:rsidR="00931BA6" w:rsidRDefault="00931BA6" w:rsidP="007B2A41">
      <w:pPr>
        <w:pStyle w:val="En-tte"/>
        <w:rPr>
          <w:rFonts w:cs="Segoe UI"/>
          <w:iCs/>
        </w:rPr>
      </w:pPr>
    </w:p>
    <w:p w14:paraId="1AEF6209" w14:textId="55FCB830" w:rsidR="00931BA6" w:rsidRDefault="00931BA6" w:rsidP="007B2A41">
      <w:pPr>
        <w:pStyle w:val="En-tte"/>
        <w:rPr>
          <w:rFonts w:cs="Segoe UI"/>
          <w:iCs/>
        </w:rPr>
      </w:pPr>
    </w:p>
    <w:p w14:paraId="712E6E95" w14:textId="484F2407" w:rsidR="00931BA6" w:rsidRDefault="00931BA6" w:rsidP="007B2A41">
      <w:pPr>
        <w:pStyle w:val="En-tte"/>
        <w:rPr>
          <w:rFonts w:cs="Segoe UI"/>
          <w:iCs/>
        </w:rPr>
      </w:pPr>
    </w:p>
    <w:p w14:paraId="685CDB4D" w14:textId="40A9334B" w:rsidR="00931BA6" w:rsidRDefault="00931BA6" w:rsidP="007B2A41">
      <w:pPr>
        <w:pStyle w:val="En-tte"/>
        <w:rPr>
          <w:rFonts w:cs="Segoe UI"/>
          <w:iCs/>
        </w:rPr>
      </w:pPr>
    </w:p>
    <w:p w14:paraId="757CCA16" w14:textId="1BE582AB" w:rsidR="00931BA6" w:rsidRDefault="00931BA6" w:rsidP="007B2A41">
      <w:pPr>
        <w:pStyle w:val="En-tte"/>
        <w:rPr>
          <w:rFonts w:cs="Segoe UI"/>
          <w:iCs/>
        </w:rPr>
      </w:pPr>
    </w:p>
    <w:p w14:paraId="4C22EBC3" w14:textId="01EE000C" w:rsidR="00931BA6" w:rsidRDefault="00931BA6" w:rsidP="007B2A41">
      <w:pPr>
        <w:pStyle w:val="En-tte"/>
        <w:rPr>
          <w:rFonts w:cs="Segoe UI"/>
          <w:iCs/>
        </w:rPr>
      </w:pPr>
    </w:p>
    <w:p w14:paraId="15E42781" w14:textId="6914817E" w:rsidR="00931BA6" w:rsidRDefault="00931BA6" w:rsidP="007B2A41">
      <w:pPr>
        <w:pStyle w:val="En-tte"/>
        <w:rPr>
          <w:rFonts w:cs="Segoe UI"/>
          <w:iCs/>
        </w:rPr>
      </w:pPr>
    </w:p>
    <w:p w14:paraId="36150118" w14:textId="4A027BB5" w:rsidR="00931BA6" w:rsidRDefault="00931BA6" w:rsidP="007B2A41">
      <w:pPr>
        <w:pStyle w:val="En-tte"/>
        <w:rPr>
          <w:rFonts w:cs="Segoe UI"/>
          <w:iCs/>
        </w:rPr>
      </w:pPr>
    </w:p>
    <w:p w14:paraId="2715459B" w14:textId="06075610" w:rsidR="00953DD3" w:rsidRDefault="00953DD3" w:rsidP="007B2A41">
      <w:pPr>
        <w:pStyle w:val="En-tte"/>
        <w:rPr>
          <w:rFonts w:cs="Segoe UI"/>
          <w:iCs/>
        </w:rPr>
      </w:pPr>
    </w:p>
    <w:p w14:paraId="627D5AA9" w14:textId="7E0BDDBB" w:rsidR="00E20AEA" w:rsidRDefault="00E20AEA" w:rsidP="007B2A41">
      <w:pPr>
        <w:pStyle w:val="En-tte"/>
        <w:rPr>
          <w:rFonts w:cs="Segoe UI"/>
          <w:iCs/>
        </w:rPr>
      </w:pPr>
    </w:p>
    <w:p w14:paraId="2846550F" w14:textId="77777777" w:rsidR="00E20AEA" w:rsidRDefault="00E20AEA" w:rsidP="007B2A41">
      <w:pPr>
        <w:pStyle w:val="En-tte"/>
        <w:rPr>
          <w:rFonts w:cs="Segoe UI"/>
          <w:iCs/>
        </w:rPr>
      </w:pPr>
    </w:p>
    <w:p w14:paraId="5347B731" w14:textId="61945DCB" w:rsidR="00953DD3" w:rsidRDefault="00953DD3" w:rsidP="007B2A41">
      <w:pPr>
        <w:pStyle w:val="En-tte"/>
        <w:rPr>
          <w:rFonts w:cs="Segoe UI"/>
          <w:iCs/>
        </w:rPr>
      </w:pPr>
    </w:p>
    <w:p w14:paraId="08D94114" w14:textId="62B114FA" w:rsidR="00522468" w:rsidRPr="00931BA6" w:rsidRDefault="00522468" w:rsidP="007B2A41">
      <w:pPr>
        <w:pStyle w:val="En-tte"/>
        <w:rPr>
          <w:rFonts w:cs="Segoe UI"/>
          <w:iCs/>
        </w:rPr>
      </w:pPr>
    </w:p>
    <w:p w14:paraId="5CCD618C" w14:textId="67A29167" w:rsidR="007B2A41" w:rsidRPr="00090680" w:rsidRDefault="007B2A41" w:rsidP="007B2A41">
      <w:pPr>
        <w:pStyle w:val="Titre2"/>
        <w:rPr>
          <w:rFonts w:cs="Segoe UI"/>
          <w:i/>
          <w:iCs/>
        </w:rPr>
      </w:pPr>
      <w:bookmarkStart w:id="107" w:name="_Toc25553326"/>
      <w:bookmarkStart w:id="108" w:name="_Toc71691029"/>
      <w:bookmarkStart w:id="109" w:name="_Toc104297186"/>
      <w:bookmarkStart w:id="110" w:name="_Toc104877551"/>
      <w:r w:rsidRPr="00090680">
        <w:rPr>
          <w:rFonts w:cs="Segoe UI"/>
          <w:iCs/>
        </w:rPr>
        <w:t>Liste des documents</w:t>
      </w:r>
      <w:bookmarkEnd w:id="107"/>
      <w:r w:rsidRPr="00090680">
        <w:rPr>
          <w:rFonts w:cs="Segoe UI"/>
          <w:iCs/>
        </w:rPr>
        <w:t xml:space="preserve"> fournis</w:t>
      </w:r>
      <w:bookmarkEnd w:id="108"/>
      <w:bookmarkEnd w:id="109"/>
      <w:bookmarkEnd w:id="110"/>
    </w:p>
    <w:p w14:paraId="7DE5B945" w14:textId="2A158659" w:rsidR="00D812FB" w:rsidRPr="00D82A28" w:rsidRDefault="00D812FB" w:rsidP="00D82A28">
      <w:pPr>
        <w:spacing w:line="276" w:lineRule="auto"/>
        <w:jc w:val="both"/>
        <w:rPr>
          <w:sz w:val="28"/>
          <w:szCs w:val="28"/>
        </w:rPr>
      </w:pPr>
    </w:p>
    <w:p w14:paraId="2281BC23" w14:textId="777FD39A"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Diagrammes de flux</w:t>
      </w:r>
    </w:p>
    <w:p w14:paraId="063A828F" w14:textId="77777777" w:rsidR="00D812FB" w:rsidRPr="00D812FB" w:rsidRDefault="00D812FB" w:rsidP="00D812FB">
      <w:pPr>
        <w:pStyle w:val="Paragraphedeliste"/>
        <w:spacing w:line="276" w:lineRule="auto"/>
        <w:jc w:val="both"/>
        <w:rPr>
          <w:sz w:val="28"/>
          <w:szCs w:val="28"/>
        </w:rPr>
      </w:pPr>
    </w:p>
    <w:p w14:paraId="661B5FE8" w14:textId="0DAF5489"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Journal de travail</w:t>
      </w:r>
    </w:p>
    <w:p w14:paraId="1A4AC22C" w14:textId="77777777" w:rsidR="00D812FB" w:rsidRPr="00D812FB" w:rsidRDefault="00D812FB" w:rsidP="00D812FB">
      <w:pPr>
        <w:spacing w:line="276" w:lineRule="auto"/>
        <w:jc w:val="both"/>
        <w:rPr>
          <w:sz w:val="28"/>
          <w:szCs w:val="28"/>
        </w:rPr>
      </w:pPr>
    </w:p>
    <w:p w14:paraId="433B3547" w14:textId="38F9A693"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Planification initiale</w:t>
      </w:r>
    </w:p>
    <w:p w14:paraId="5C783529" w14:textId="77777777" w:rsidR="00D812FB" w:rsidRPr="00D812FB" w:rsidRDefault="00D812FB" w:rsidP="00D812FB">
      <w:pPr>
        <w:pStyle w:val="Paragraphedeliste"/>
        <w:spacing w:line="276" w:lineRule="auto"/>
        <w:jc w:val="both"/>
        <w:rPr>
          <w:sz w:val="28"/>
          <w:szCs w:val="28"/>
        </w:rPr>
      </w:pPr>
    </w:p>
    <w:p w14:paraId="566EFCD3" w14:textId="6CFB6DE8" w:rsidR="00D812FB" w:rsidRDefault="00EE71C5" w:rsidP="00F25FA1">
      <w:pPr>
        <w:pStyle w:val="Paragraphedeliste"/>
        <w:numPr>
          <w:ilvl w:val="0"/>
          <w:numId w:val="10"/>
        </w:numPr>
        <w:spacing w:line="276" w:lineRule="auto"/>
        <w:jc w:val="both"/>
        <w:rPr>
          <w:sz w:val="28"/>
          <w:szCs w:val="28"/>
        </w:rPr>
      </w:pPr>
      <w:r w:rsidRPr="00D812FB">
        <w:rPr>
          <w:sz w:val="28"/>
          <w:szCs w:val="28"/>
        </w:rPr>
        <w:t>Maquettes</w:t>
      </w:r>
    </w:p>
    <w:p w14:paraId="04B45159" w14:textId="77777777" w:rsidR="00F25FA1" w:rsidRPr="00F25FA1" w:rsidRDefault="00F25FA1" w:rsidP="00F25FA1">
      <w:pPr>
        <w:spacing w:line="276" w:lineRule="auto"/>
        <w:jc w:val="both"/>
        <w:rPr>
          <w:sz w:val="28"/>
          <w:szCs w:val="28"/>
        </w:rPr>
      </w:pPr>
    </w:p>
    <w:p w14:paraId="341FDD99" w14:textId="2CB98E2A" w:rsidR="00721E57" w:rsidRPr="00D82A28" w:rsidRDefault="00D82A28" w:rsidP="00721E57">
      <w:pPr>
        <w:pStyle w:val="Paragraphedeliste"/>
        <w:numPr>
          <w:ilvl w:val="0"/>
          <w:numId w:val="10"/>
        </w:numPr>
        <w:spacing w:line="276" w:lineRule="auto"/>
        <w:jc w:val="both"/>
        <w:rPr>
          <w:rStyle w:val="Lienhypertexte"/>
          <w:color w:val="auto"/>
          <w:sz w:val="28"/>
          <w:szCs w:val="28"/>
          <w:u w:val="none"/>
          <w:lang w:val="de-CH"/>
        </w:rPr>
      </w:pPr>
      <w:r w:rsidRPr="00D82A28">
        <w:rPr>
          <w:sz w:val="28"/>
          <w:szCs w:val="28"/>
          <w:lang w:val="de-CH"/>
        </w:rPr>
        <w:t>Gi</w:t>
      </w:r>
      <w:r>
        <w:rPr>
          <w:sz w:val="28"/>
          <w:szCs w:val="28"/>
          <w:lang w:val="de-CH"/>
        </w:rPr>
        <w:t>thHub</w:t>
      </w:r>
      <w:r w:rsidR="00721E57" w:rsidRPr="00D82A28">
        <w:rPr>
          <w:sz w:val="28"/>
          <w:szCs w:val="28"/>
          <w:lang w:val="de-CH"/>
        </w:rPr>
        <w:t xml:space="preserve"> : </w:t>
      </w:r>
      <w:hyperlink r:id="rId43" w:history="1">
        <w:r w:rsidR="00721E57" w:rsidRPr="00D82A28">
          <w:rPr>
            <w:rStyle w:val="Lienhypertexte"/>
            <w:sz w:val="28"/>
            <w:szCs w:val="28"/>
            <w:lang w:val="de-CH"/>
          </w:rPr>
          <w:t>https://github.com/KevinGacon/Fishermen-TPI</w:t>
        </w:r>
      </w:hyperlink>
    </w:p>
    <w:p w14:paraId="78EE4289" w14:textId="77777777" w:rsidR="00D812FB" w:rsidRPr="00D82A28" w:rsidRDefault="00D812FB" w:rsidP="00D812FB">
      <w:pPr>
        <w:spacing w:line="276" w:lineRule="auto"/>
        <w:jc w:val="both"/>
        <w:rPr>
          <w:sz w:val="28"/>
          <w:szCs w:val="28"/>
          <w:lang w:val="de-CH"/>
        </w:rPr>
      </w:pPr>
    </w:p>
    <w:p w14:paraId="53134FAD" w14:textId="71A2C1E5" w:rsidR="00931BA6" w:rsidRPr="00D82A28" w:rsidRDefault="00721E57" w:rsidP="00931BA6">
      <w:pPr>
        <w:pStyle w:val="Paragraphedeliste"/>
        <w:numPr>
          <w:ilvl w:val="0"/>
          <w:numId w:val="10"/>
        </w:numPr>
        <w:spacing w:line="276" w:lineRule="auto"/>
        <w:jc w:val="both"/>
        <w:rPr>
          <w:rStyle w:val="Lienhypertexte"/>
          <w:color w:val="auto"/>
          <w:sz w:val="28"/>
          <w:szCs w:val="28"/>
          <w:u w:val="none"/>
        </w:rPr>
      </w:pPr>
      <w:r w:rsidRPr="00D812FB">
        <w:rPr>
          <w:sz w:val="28"/>
          <w:szCs w:val="28"/>
        </w:rPr>
        <w:t>IceScrum</w:t>
      </w:r>
      <w:r w:rsidR="00FE6105">
        <w:rPr>
          <w:sz w:val="28"/>
          <w:szCs w:val="28"/>
        </w:rPr>
        <w:fldChar w:fldCharType="begin"/>
      </w:r>
      <w:r w:rsidR="00FE6105">
        <w:instrText xml:space="preserve"> XE "</w:instrText>
      </w:r>
      <w:r w:rsidR="00FE6105" w:rsidRPr="00675F6A">
        <w:rPr>
          <w:sz w:val="28"/>
          <w:szCs w:val="28"/>
        </w:rPr>
        <w:instrText>IceScrum:</w:instrText>
      </w:r>
      <w:r w:rsidR="00FE6105" w:rsidRPr="00675F6A">
        <w:instrText>Outil de gestion de projet</w:instrText>
      </w:r>
      <w:r w:rsidR="00FE6105">
        <w:instrText xml:space="preserve">" </w:instrText>
      </w:r>
      <w:r w:rsidR="00FE6105">
        <w:rPr>
          <w:sz w:val="28"/>
          <w:szCs w:val="28"/>
        </w:rPr>
        <w:fldChar w:fldCharType="end"/>
      </w:r>
      <w:r w:rsidRPr="00D812FB">
        <w:rPr>
          <w:sz w:val="28"/>
          <w:szCs w:val="28"/>
        </w:rPr>
        <w:t xml:space="preserve"> : </w:t>
      </w:r>
      <w:hyperlink r:id="rId44" w:history="1">
        <w:r w:rsidRPr="00D812FB">
          <w:rPr>
            <w:rStyle w:val="Lienhypertexte"/>
            <w:sz w:val="28"/>
            <w:szCs w:val="28"/>
          </w:rPr>
          <w:t>https://cloud.icescrum.com/p/FISHERMEN/#/project</w:t>
        </w:r>
      </w:hyperlink>
      <w:bookmarkStart w:id="111" w:name="_Toc25553328"/>
      <w:bookmarkStart w:id="112" w:name="_Toc71703263"/>
      <w:bookmarkStart w:id="113" w:name="_Toc104297187"/>
    </w:p>
    <w:p w14:paraId="7FEB42BC" w14:textId="77777777" w:rsidR="00D82A28" w:rsidRPr="00D82A28" w:rsidRDefault="00D82A28" w:rsidP="00D82A28">
      <w:pPr>
        <w:pStyle w:val="Paragraphedeliste"/>
        <w:rPr>
          <w:rStyle w:val="Lienhypertexte"/>
          <w:color w:val="auto"/>
          <w:sz w:val="28"/>
          <w:szCs w:val="28"/>
          <w:u w:val="none"/>
        </w:rPr>
      </w:pPr>
    </w:p>
    <w:p w14:paraId="0BF5718B" w14:textId="544483AC" w:rsidR="00D82A28" w:rsidRPr="00D812FB" w:rsidRDefault="00465BDC" w:rsidP="00D82A28">
      <w:pPr>
        <w:pStyle w:val="Paragraphedeliste"/>
        <w:numPr>
          <w:ilvl w:val="0"/>
          <w:numId w:val="10"/>
        </w:numPr>
        <w:spacing w:line="276" w:lineRule="auto"/>
        <w:rPr>
          <w:rStyle w:val="Lienhypertexte"/>
          <w:color w:val="auto"/>
          <w:sz w:val="28"/>
          <w:szCs w:val="28"/>
          <w:u w:val="none"/>
        </w:rPr>
      </w:pPr>
      <w:r>
        <w:rPr>
          <w:rStyle w:val="Lienhypertexte"/>
          <w:color w:val="auto"/>
          <w:sz w:val="28"/>
          <w:szCs w:val="28"/>
          <w:u w:val="none"/>
        </w:rPr>
        <w:t>La release du jeu</w:t>
      </w:r>
      <w:bookmarkStart w:id="114" w:name="_GoBack"/>
      <w:bookmarkEnd w:id="114"/>
      <w:r w:rsidR="00D82A28">
        <w:rPr>
          <w:rStyle w:val="Lienhypertexte"/>
          <w:color w:val="auto"/>
          <w:sz w:val="28"/>
          <w:szCs w:val="28"/>
          <w:u w:val="none"/>
        </w:rPr>
        <w:t xml:space="preserve"> et le Code Source : </w:t>
      </w:r>
      <w:hyperlink r:id="rId45" w:history="1">
        <w:r w:rsidR="00D82A28" w:rsidRPr="00D82A28">
          <w:rPr>
            <w:rStyle w:val="Lienhypertexte"/>
            <w:sz w:val="28"/>
            <w:szCs w:val="28"/>
          </w:rPr>
          <w:t>https://github.com/KevinGacon/Fishermen-TPI/releases/tag/Fishermen_2.00</w:t>
        </w:r>
      </w:hyperlink>
    </w:p>
    <w:p w14:paraId="4E74FC60" w14:textId="6538806F" w:rsidR="00D82A28" w:rsidRPr="00931BA6" w:rsidRDefault="00D82A28" w:rsidP="00931BA6">
      <w:pPr>
        <w:pStyle w:val="Paragraphedeliste"/>
        <w:spacing w:line="276" w:lineRule="auto"/>
        <w:jc w:val="both"/>
        <w:rPr>
          <w:rStyle w:val="Lienhypertexte"/>
          <w:color w:val="auto"/>
          <w:u w:val="none"/>
        </w:rPr>
      </w:pPr>
    </w:p>
    <w:p w14:paraId="0FFB3AD3" w14:textId="77777777" w:rsidR="00931BA6" w:rsidRPr="00931BA6" w:rsidRDefault="00931BA6" w:rsidP="00931BA6">
      <w:pPr>
        <w:pStyle w:val="Paragraphedeliste"/>
        <w:spacing w:line="276" w:lineRule="auto"/>
        <w:jc w:val="both"/>
        <w:rPr>
          <w:rStyle w:val="Lienhypertexte"/>
          <w:color w:val="auto"/>
          <w:u w:val="none"/>
        </w:rPr>
      </w:pPr>
    </w:p>
    <w:p w14:paraId="49C3A3A9" w14:textId="31B88CB8" w:rsidR="007B2A41" w:rsidRPr="00931BA6" w:rsidRDefault="007B2A41" w:rsidP="00931BA6">
      <w:pPr>
        <w:pStyle w:val="Titre1"/>
        <w:rPr>
          <w:rFonts w:cs="Times New Roman"/>
        </w:rPr>
      </w:pPr>
      <w:bookmarkStart w:id="115" w:name="_Toc104877552"/>
      <w:r w:rsidRPr="00931BA6">
        <w:lastRenderedPageBreak/>
        <w:t>C</w:t>
      </w:r>
      <w:bookmarkEnd w:id="111"/>
      <w:bookmarkEnd w:id="112"/>
      <w:r w:rsidRPr="00931BA6">
        <w:t>onclusions</w:t>
      </w:r>
      <w:bookmarkEnd w:id="113"/>
      <w:bookmarkEnd w:id="115"/>
    </w:p>
    <w:p w14:paraId="06B01F0A" w14:textId="77777777" w:rsidR="00953DD3" w:rsidRDefault="00953DD3" w:rsidP="0081321F">
      <w:pPr>
        <w:pStyle w:val="Titre3"/>
      </w:pPr>
    </w:p>
    <w:p w14:paraId="055A317D" w14:textId="77777777" w:rsidR="00953DD3" w:rsidRDefault="00953DD3" w:rsidP="0081321F">
      <w:pPr>
        <w:pStyle w:val="Titre3"/>
      </w:pPr>
    </w:p>
    <w:p w14:paraId="79024419" w14:textId="77777777" w:rsidR="00953DD3" w:rsidRDefault="00953DD3" w:rsidP="0081321F">
      <w:pPr>
        <w:pStyle w:val="Titre3"/>
      </w:pPr>
    </w:p>
    <w:p w14:paraId="5D6A69D0" w14:textId="70293C7C" w:rsidR="00BC59EB" w:rsidRDefault="00BC59EB" w:rsidP="0081321F">
      <w:pPr>
        <w:pStyle w:val="Titre3"/>
      </w:pPr>
      <w:bookmarkStart w:id="116" w:name="_Toc104877553"/>
      <w:r>
        <w:t>Ce qui a été atteints</w:t>
      </w:r>
      <w:bookmarkEnd w:id="116"/>
    </w:p>
    <w:p w14:paraId="6D5EB80A" w14:textId="5195C832" w:rsidR="00EB4550" w:rsidRDefault="0081321F" w:rsidP="00FE07A1">
      <w:r>
        <w:t xml:space="preserve">Tous les points présents dans le cahier des charges ont été intégré dans le projet. </w:t>
      </w:r>
      <w:r w:rsidR="00E4694D">
        <w:t xml:space="preserve">Tous </w:t>
      </w:r>
      <w:r w:rsidR="00843308">
        <w:t>les points souhaités</w:t>
      </w:r>
      <w:r w:rsidR="00E4694D">
        <w:t xml:space="preserve"> ont pu être implémenté dans les temps</w:t>
      </w:r>
    </w:p>
    <w:p w14:paraId="30852040" w14:textId="77777777" w:rsidR="00FE07A1" w:rsidRPr="00FE07A1" w:rsidRDefault="00FE07A1" w:rsidP="00FE07A1"/>
    <w:p w14:paraId="58460079" w14:textId="77777777" w:rsidR="00953DD3" w:rsidRDefault="00953DD3" w:rsidP="0081321F">
      <w:pPr>
        <w:pStyle w:val="Titre3"/>
      </w:pPr>
    </w:p>
    <w:p w14:paraId="0ADE3BB5" w14:textId="77777777" w:rsidR="00953DD3" w:rsidRDefault="00953DD3" w:rsidP="0081321F">
      <w:pPr>
        <w:pStyle w:val="Titre3"/>
      </w:pPr>
    </w:p>
    <w:p w14:paraId="0337E899" w14:textId="77777777" w:rsidR="00953DD3" w:rsidRDefault="00953DD3" w:rsidP="0081321F">
      <w:pPr>
        <w:pStyle w:val="Titre3"/>
      </w:pPr>
    </w:p>
    <w:p w14:paraId="63B34787" w14:textId="0AA55198" w:rsidR="00FE07A1" w:rsidRDefault="002200F5" w:rsidP="0081321F">
      <w:pPr>
        <w:pStyle w:val="Titre3"/>
      </w:pPr>
      <w:bookmarkStart w:id="117" w:name="_Toc104877554"/>
      <w:r w:rsidRPr="002200F5">
        <w:t>Points positifs</w:t>
      </w:r>
      <w:bookmarkEnd w:id="117"/>
    </w:p>
    <w:p w14:paraId="288E10B7" w14:textId="3976CA6A" w:rsidR="00FE07A1" w:rsidRDefault="00843308" w:rsidP="00FE07A1">
      <w:r>
        <w:t>Les consignes données dans le cahier des charges m’ont permis d’avoir beaucoup de liberté à la création du projet. Cela a permis d’énormément sollicité mon imagination. Un aspect que j’ai énormément apprécié.</w:t>
      </w:r>
    </w:p>
    <w:p w14:paraId="1D401A14" w14:textId="5FCDF026" w:rsidR="004E0AA8" w:rsidRDefault="00215C62" w:rsidP="00FE07A1">
      <w:r>
        <w:t>Également</w:t>
      </w:r>
      <w:r w:rsidR="004E0AA8">
        <w:t>, un point positif c’est la communication</w:t>
      </w:r>
      <w:r w:rsidR="004E0AA8">
        <w:rPr>
          <w:rFonts w:ascii="Arial" w:hAnsi="Arial" w:cs="Arial"/>
          <w:color w:val="17141F"/>
          <w:shd w:val="clear" w:color="auto" w:fill="FFFFFF"/>
        </w:rPr>
        <w:t xml:space="preserve"> avec les experts ou le chef de projet qui ont été très agréables.</w:t>
      </w:r>
    </w:p>
    <w:p w14:paraId="67239AB2" w14:textId="77777777" w:rsidR="00843308" w:rsidRPr="00FE07A1" w:rsidRDefault="00843308" w:rsidP="00FE07A1"/>
    <w:p w14:paraId="25E2D853" w14:textId="77777777" w:rsidR="00953DD3" w:rsidRDefault="00953DD3" w:rsidP="0081321F">
      <w:pPr>
        <w:pStyle w:val="Titre3"/>
      </w:pPr>
    </w:p>
    <w:p w14:paraId="116DA5BF" w14:textId="77777777" w:rsidR="00953DD3" w:rsidRDefault="00953DD3" w:rsidP="0081321F">
      <w:pPr>
        <w:pStyle w:val="Titre3"/>
      </w:pPr>
    </w:p>
    <w:p w14:paraId="598078BB" w14:textId="77777777" w:rsidR="00953DD3" w:rsidRDefault="00953DD3" w:rsidP="0081321F">
      <w:pPr>
        <w:pStyle w:val="Titre3"/>
      </w:pPr>
    </w:p>
    <w:p w14:paraId="26957C7E" w14:textId="367C4C1B" w:rsidR="00FE07A1" w:rsidRDefault="00FE07A1" w:rsidP="0081321F">
      <w:pPr>
        <w:pStyle w:val="Titre3"/>
      </w:pPr>
      <w:bookmarkStart w:id="118" w:name="_Toc104877555"/>
      <w:r w:rsidRPr="002200F5">
        <w:t xml:space="preserve">Points </w:t>
      </w:r>
      <w:r>
        <w:t>négatifs</w:t>
      </w:r>
      <w:bookmarkEnd w:id="118"/>
    </w:p>
    <w:p w14:paraId="313232DC" w14:textId="1A9882C5" w:rsidR="00FE07A1" w:rsidRDefault="003112F6" w:rsidP="00FE07A1">
      <w:r>
        <w:t>Je pense que la quantité de fonctionnalité à implémenté n’a pas été suffisamment réfléchit ce qui m’a laissé moins de temps à l’écriture du rapport de projet. Les fonctionnalités étaient simples mais il y en avait, à mon avis, trop.</w:t>
      </w:r>
      <w:r w:rsidR="00D5254C">
        <w:t xml:space="preserve"> Malgré que les parties des employées et des salaires </w:t>
      </w:r>
      <w:r w:rsidR="00215C62">
        <w:t>aient</w:t>
      </w:r>
      <w:r w:rsidR="00D5254C">
        <w:t xml:space="preserve"> été retiré.</w:t>
      </w:r>
      <w:r>
        <w:t xml:space="preserve"> Mais ça ne m’a pas empêché d</w:t>
      </w:r>
      <w:r w:rsidR="00D5254C">
        <w:t>’implémenter tous les points restants</w:t>
      </w:r>
      <w:r>
        <w:t>.</w:t>
      </w:r>
    </w:p>
    <w:p w14:paraId="20B30FB9" w14:textId="1B31D772" w:rsidR="00BB10C7" w:rsidRDefault="00BB10C7" w:rsidP="00FE07A1"/>
    <w:p w14:paraId="6222E456" w14:textId="1B9BB059" w:rsidR="00931BA6" w:rsidRDefault="00931BA6" w:rsidP="00FE07A1"/>
    <w:p w14:paraId="3EC903EC" w14:textId="6A1F2004" w:rsidR="00931BA6" w:rsidRDefault="00931BA6" w:rsidP="00FE07A1"/>
    <w:p w14:paraId="471C1C82" w14:textId="2947BD02" w:rsidR="00931BA6" w:rsidRDefault="00931BA6" w:rsidP="00FE07A1"/>
    <w:p w14:paraId="402AB651" w14:textId="1239FD1A" w:rsidR="00931BA6" w:rsidRDefault="00931BA6" w:rsidP="00FE07A1"/>
    <w:p w14:paraId="55AF97B9" w14:textId="055E5038" w:rsidR="00931BA6" w:rsidRDefault="00931BA6" w:rsidP="00FE07A1"/>
    <w:p w14:paraId="0E3824C0" w14:textId="1F3F3A64" w:rsidR="00931BA6" w:rsidRDefault="00931BA6" w:rsidP="00FE07A1"/>
    <w:p w14:paraId="57AFD103" w14:textId="5E528DC9" w:rsidR="00931BA6" w:rsidRDefault="00931BA6" w:rsidP="00FE07A1"/>
    <w:p w14:paraId="63963B7D" w14:textId="18641D4E" w:rsidR="00931BA6" w:rsidRDefault="00931BA6" w:rsidP="00FE07A1"/>
    <w:p w14:paraId="53C4FB7F" w14:textId="77777777" w:rsidR="00903B6E" w:rsidRPr="00FE07A1" w:rsidRDefault="00903B6E" w:rsidP="00FE07A1"/>
    <w:p w14:paraId="6DD5E521" w14:textId="71075996" w:rsidR="00FE07A1" w:rsidRDefault="00FE07A1" w:rsidP="00FE07A1">
      <w:pPr>
        <w:pStyle w:val="Titre2"/>
        <w:rPr>
          <w:rFonts w:cs="Segoe UI"/>
          <w:iCs/>
        </w:rPr>
      </w:pPr>
      <w:bookmarkStart w:id="119" w:name="_Toc104877556"/>
      <w:r w:rsidRPr="00FE07A1">
        <w:rPr>
          <w:rFonts w:cs="Segoe UI"/>
          <w:iCs/>
        </w:rPr>
        <w:t>Difficultés particulières</w:t>
      </w:r>
      <w:bookmarkEnd w:id="119"/>
    </w:p>
    <w:p w14:paraId="427E36CA" w14:textId="341DF321" w:rsidR="00FE07A1" w:rsidRDefault="00FE07A1" w:rsidP="00FE07A1">
      <w:pPr>
        <w:pStyle w:val="Retraitnormal1"/>
        <w:numPr>
          <w:ilvl w:val="0"/>
          <w:numId w:val="0"/>
        </w:numPr>
        <w:rPr>
          <w:rFonts w:ascii="Segoe UI" w:hAnsi="Segoe UI" w:cs="Segoe UI"/>
          <w:iCs/>
          <w:color w:val="000000"/>
          <w:sz w:val="24"/>
        </w:rPr>
      </w:pPr>
      <w:r w:rsidRPr="00D35775">
        <w:rPr>
          <w:rFonts w:ascii="Segoe UI" w:hAnsi="Segoe UI" w:cs="Segoe UI"/>
          <w:iCs/>
          <w:color w:val="000000"/>
          <w:sz w:val="24"/>
        </w:rPr>
        <w:t>L’implémenta</w:t>
      </w:r>
      <w:r>
        <w:rPr>
          <w:rFonts w:ascii="Segoe UI" w:hAnsi="Segoe UI" w:cs="Segoe UI"/>
          <w:iCs/>
          <w:color w:val="000000"/>
          <w:sz w:val="24"/>
        </w:rPr>
        <w:t>tion de l’inventaire, des poissons et de tous ce qui tournait autour a été beaucoup plus long que je ne le pensais. Car à plusieurs reprises je de</w:t>
      </w:r>
      <w:r w:rsidR="00BB10C7">
        <w:rPr>
          <w:rFonts w:ascii="Segoe UI" w:hAnsi="Segoe UI" w:cs="Segoe UI"/>
          <w:iCs/>
          <w:color w:val="000000"/>
          <w:sz w:val="24"/>
        </w:rPr>
        <w:t>vais reréflé</w:t>
      </w:r>
      <w:r>
        <w:rPr>
          <w:rFonts w:ascii="Segoe UI" w:hAnsi="Segoe UI" w:cs="Segoe UI"/>
          <w:iCs/>
          <w:color w:val="000000"/>
          <w:sz w:val="24"/>
        </w:rPr>
        <w:t xml:space="preserve">chir à la conception d’un système déjà présent </w:t>
      </w:r>
      <w:r w:rsidR="00215C62">
        <w:rPr>
          <w:rFonts w:ascii="Segoe UI" w:hAnsi="Segoe UI" w:cs="Segoe UI"/>
          <w:iCs/>
          <w:color w:val="000000"/>
          <w:sz w:val="24"/>
        </w:rPr>
        <w:t>parce que</w:t>
      </w:r>
      <w:r>
        <w:rPr>
          <w:rFonts w:ascii="Segoe UI" w:hAnsi="Segoe UI" w:cs="Segoe UI"/>
          <w:iCs/>
          <w:color w:val="000000"/>
          <w:sz w:val="24"/>
        </w:rPr>
        <w:t xml:space="preserve"> la façon dont il a été codé ne pouvait pas être compatible avec un autre système.</w:t>
      </w:r>
    </w:p>
    <w:p w14:paraId="7F08CCA7" w14:textId="77777777" w:rsidR="00FE07A1" w:rsidRDefault="00FE07A1" w:rsidP="00FE07A1">
      <w:pPr>
        <w:pStyle w:val="Retraitnormal1"/>
        <w:numPr>
          <w:ilvl w:val="0"/>
          <w:numId w:val="0"/>
        </w:numPr>
        <w:rPr>
          <w:rFonts w:ascii="Segoe UI" w:hAnsi="Segoe UI" w:cs="Segoe UI"/>
          <w:iCs/>
          <w:color w:val="000000"/>
          <w:sz w:val="24"/>
        </w:rPr>
      </w:pPr>
    </w:p>
    <w:p w14:paraId="0FA02ABE" w14:textId="77777777"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Par exemple, chaque poisson a des données unique (âge, taille) et le système d’inventaire n’avait pas été réfléchit pour afficher ces données. Car les poissons ont été simplement stockés sans leur données spécifique (seulement leur nom par exemple). </w:t>
      </w:r>
    </w:p>
    <w:p w14:paraId="0E94691C" w14:textId="77777777" w:rsidR="00FE07A1" w:rsidRDefault="00FE07A1" w:rsidP="00FE07A1">
      <w:pPr>
        <w:pStyle w:val="Retraitnormal1"/>
        <w:numPr>
          <w:ilvl w:val="0"/>
          <w:numId w:val="0"/>
        </w:numPr>
        <w:rPr>
          <w:rFonts w:ascii="Segoe UI" w:hAnsi="Segoe UI" w:cs="Segoe UI"/>
          <w:iCs/>
          <w:color w:val="000000"/>
          <w:sz w:val="24"/>
        </w:rPr>
      </w:pPr>
    </w:p>
    <w:p w14:paraId="69BDE12C" w14:textId="72D307AA"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J’ai du don retravailler ces systèmes, ce qui m’a fait perdre un peu de </w:t>
      </w:r>
      <w:r w:rsidR="00BB10C7">
        <w:rPr>
          <w:rFonts w:ascii="Segoe UI" w:hAnsi="Segoe UI" w:cs="Segoe UI"/>
          <w:iCs/>
          <w:color w:val="000000"/>
          <w:sz w:val="24"/>
        </w:rPr>
        <w:t>temps</w:t>
      </w:r>
      <w:r>
        <w:rPr>
          <w:rFonts w:ascii="Segoe UI" w:hAnsi="Segoe UI" w:cs="Segoe UI"/>
          <w:iCs/>
          <w:color w:val="000000"/>
          <w:sz w:val="24"/>
        </w:rPr>
        <w:t>.</w:t>
      </w:r>
    </w:p>
    <w:p w14:paraId="25F0BB72" w14:textId="1F53CF58" w:rsidR="007E46D6" w:rsidRDefault="007E46D6" w:rsidP="00FE07A1">
      <w:pPr>
        <w:pStyle w:val="Retraitnormal1"/>
        <w:numPr>
          <w:ilvl w:val="0"/>
          <w:numId w:val="0"/>
        </w:numPr>
        <w:rPr>
          <w:rFonts w:ascii="Segoe UI" w:hAnsi="Segoe UI" w:cs="Segoe UI"/>
          <w:iCs/>
          <w:color w:val="000000"/>
          <w:sz w:val="24"/>
        </w:rPr>
      </w:pPr>
    </w:p>
    <w:p w14:paraId="6D462F05" w14:textId="5EE8D36F" w:rsidR="007E46D6" w:rsidRDefault="007E46D6" w:rsidP="00FE07A1">
      <w:pPr>
        <w:pStyle w:val="Retraitnormal1"/>
        <w:numPr>
          <w:ilvl w:val="0"/>
          <w:numId w:val="0"/>
        </w:numPr>
        <w:rPr>
          <w:rFonts w:ascii="Segoe UI" w:hAnsi="Segoe UI" w:cs="Segoe UI"/>
          <w:iCs/>
          <w:color w:val="000000"/>
          <w:sz w:val="24"/>
        </w:rPr>
      </w:pPr>
    </w:p>
    <w:p w14:paraId="250434B3" w14:textId="2D6675AB" w:rsidR="00931BA6" w:rsidRDefault="00931BA6" w:rsidP="00FE07A1">
      <w:pPr>
        <w:pStyle w:val="Retraitnormal1"/>
        <w:numPr>
          <w:ilvl w:val="0"/>
          <w:numId w:val="0"/>
        </w:numPr>
        <w:rPr>
          <w:rFonts w:ascii="Segoe UI" w:hAnsi="Segoe UI" w:cs="Segoe UI"/>
          <w:iCs/>
          <w:color w:val="000000"/>
          <w:sz w:val="24"/>
        </w:rPr>
      </w:pPr>
    </w:p>
    <w:p w14:paraId="47D45E88" w14:textId="078C4871" w:rsidR="00931BA6" w:rsidRDefault="00931BA6" w:rsidP="00FE07A1">
      <w:pPr>
        <w:pStyle w:val="Retraitnormal1"/>
        <w:numPr>
          <w:ilvl w:val="0"/>
          <w:numId w:val="0"/>
        </w:numPr>
        <w:rPr>
          <w:rFonts w:ascii="Segoe UI" w:hAnsi="Segoe UI" w:cs="Segoe UI"/>
          <w:iCs/>
          <w:color w:val="000000"/>
          <w:sz w:val="24"/>
        </w:rPr>
      </w:pPr>
    </w:p>
    <w:p w14:paraId="4C7DE5AA" w14:textId="085D63C9" w:rsidR="00922626" w:rsidRPr="00FE07A1" w:rsidRDefault="00922626" w:rsidP="00FE07A1">
      <w:pPr>
        <w:pStyle w:val="Retraitnormal1"/>
        <w:numPr>
          <w:ilvl w:val="0"/>
          <w:numId w:val="0"/>
        </w:numPr>
        <w:rPr>
          <w:rFonts w:ascii="Segoe UI" w:hAnsi="Segoe UI" w:cs="Segoe UI"/>
          <w:iCs/>
          <w:color w:val="000000"/>
          <w:sz w:val="24"/>
        </w:rPr>
      </w:pPr>
    </w:p>
    <w:p w14:paraId="0AF9BAC8" w14:textId="1BC7E6AA" w:rsidR="007E46D6" w:rsidRPr="00931BA6" w:rsidRDefault="00FE07A1" w:rsidP="00931BA6">
      <w:pPr>
        <w:pStyle w:val="Titre2"/>
        <w:rPr>
          <w:rFonts w:cs="Segoe UI"/>
          <w:iCs/>
        </w:rPr>
      </w:pPr>
      <w:bookmarkStart w:id="120" w:name="_Toc104877557"/>
      <w:r w:rsidRPr="00FE07A1">
        <w:rPr>
          <w:rFonts w:cs="Segoe UI"/>
          <w:iCs/>
        </w:rPr>
        <w:t>Suites possibles pour le projet</w:t>
      </w:r>
      <w:bookmarkEnd w:id="120"/>
    </w:p>
    <w:p w14:paraId="7530DB68" w14:textId="6E5E0835" w:rsidR="007E46D6" w:rsidRDefault="00A30C3F" w:rsidP="007B2A41">
      <w:pPr>
        <w:rPr>
          <w:rFonts w:cs="Segoe UI"/>
          <w:szCs w:val="14"/>
        </w:rPr>
      </w:pPr>
      <w:r>
        <w:rPr>
          <w:rFonts w:cs="Segoe UI"/>
          <w:szCs w:val="14"/>
        </w:rPr>
        <w:t>Après le TPI je compte reprendre le projet pour ajouter plus de fonctionnalité, plus d’espèces pour rendre le jeu plus jouable. Mes camardes à qui j’ai fait tester m’ont donné, énormément d’idée à implémenter dans le jeu qui m’ont amusé.</w:t>
      </w:r>
    </w:p>
    <w:p w14:paraId="1CAB33AD" w14:textId="77777777" w:rsidR="00A30C3F" w:rsidRDefault="00A30C3F" w:rsidP="007B2A41">
      <w:pPr>
        <w:rPr>
          <w:rFonts w:cs="Segoe UI"/>
          <w:szCs w:val="14"/>
        </w:rPr>
      </w:pPr>
    </w:p>
    <w:p w14:paraId="3BA1381E" w14:textId="3619E65A" w:rsidR="00A30C3F" w:rsidRPr="00090680" w:rsidRDefault="00A30C3F" w:rsidP="007B2A41">
      <w:pPr>
        <w:rPr>
          <w:rFonts w:cs="Segoe UI"/>
          <w:szCs w:val="14"/>
        </w:rPr>
      </w:pPr>
      <w:r>
        <w:rPr>
          <w:rFonts w:cs="Segoe UI"/>
          <w:szCs w:val="14"/>
        </w:rPr>
        <w:t>Je ne pense pas reprendre le jeu tout de suite, par contre, car j’ai déjà d’autres projet</w:t>
      </w:r>
      <w:r w:rsidR="005C0DEE">
        <w:rPr>
          <w:rFonts w:cs="Segoe UI"/>
          <w:szCs w:val="14"/>
        </w:rPr>
        <w:t>s</w:t>
      </w:r>
      <w:r>
        <w:rPr>
          <w:rFonts w:cs="Segoe UI"/>
          <w:szCs w:val="14"/>
        </w:rPr>
        <w:t xml:space="preserve"> </w:t>
      </w:r>
      <w:r w:rsidR="00B03AAA">
        <w:rPr>
          <w:rFonts w:cs="Segoe UI"/>
          <w:szCs w:val="14"/>
        </w:rPr>
        <w:t>Un</w:t>
      </w:r>
      <w:r>
        <w:rPr>
          <w:rFonts w:cs="Segoe UI"/>
          <w:szCs w:val="14"/>
        </w:rPr>
        <w:t xml:space="preserve">ity en cours qui sont plus important pour moi. </w:t>
      </w:r>
    </w:p>
    <w:p w14:paraId="2A55B0F5" w14:textId="7C0201DA" w:rsidR="007B2A41" w:rsidRPr="00A30C3F" w:rsidRDefault="007B2A41" w:rsidP="007B2A41">
      <w:pPr>
        <w:rPr>
          <w:rFonts w:cs="Segoe UI"/>
          <w:szCs w:val="14"/>
        </w:rPr>
      </w:pPr>
    </w:p>
    <w:p w14:paraId="34727B4D" w14:textId="11C86235" w:rsidR="007B2A41" w:rsidRPr="00090680" w:rsidRDefault="007B2A41" w:rsidP="007B2A41">
      <w:pPr>
        <w:pStyle w:val="Titre1"/>
        <w:tabs>
          <w:tab w:val="num" w:pos="360"/>
        </w:tabs>
        <w:rPr>
          <w:rFonts w:cs="Segoe UI"/>
        </w:rPr>
      </w:pPr>
      <w:bookmarkStart w:id="121" w:name="_Toc71703264"/>
      <w:bookmarkStart w:id="122" w:name="_Toc104297188"/>
      <w:bookmarkStart w:id="123" w:name="_Toc104877558"/>
      <w:r w:rsidRPr="00090680">
        <w:rPr>
          <w:rFonts w:cs="Segoe UI"/>
        </w:rPr>
        <w:lastRenderedPageBreak/>
        <w:t>A</w:t>
      </w:r>
      <w:bookmarkEnd w:id="121"/>
      <w:r w:rsidRPr="00090680">
        <w:rPr>
          <w:rFonts w:cs="Segoe UI"/>
        </w:rPr>
        <w:t>nnexes</w:t>
      </w:r>
      <w:bookmarkEnd w:id="122"/>
      <w:bookmarkEnd w:id="123"/>
    </w:p>
    <w:p w14:paraId="26F0F9B6" w14:textId="77777777" w:rsidR="007B2A41" w:rsidRPr="00090680" w:rsidRDefault="007B2A41" w:rsidP="007B2A41">
      <w:pPr>
        <w:rPr>
          <w:rFonts w:cs="Segoe UI"/>
        </w:rPr>
      </w:pPr>
    </w:p>
    <w:p w14:paraId="05A89290" w14:textId="059F606E" w:rsidR="007B2A41" w:rsidRDefault="007B2A41" w:rsidP="007B2A41">
      <w:pPr>
        <w:pStyle w:val="Titre2"/>
        <w:rPr>
          <w:rFonts w:cs="Segoe UI"/>
          <w:iCs/>
        </w:rPr>
      </w:pPr>
      <w:bookmarkStart w:id="124" w:name="_Toc104297189"/>
      <w:bookmarkStart w:id="125" w:name="_Toc104877559"/>
      <w:r w:rsidRPr="00090680">
        <w:rPr>
          <w:rFonts w:cs="Segoe UI"/>
          <w:iCs/>
        </w:rPr>
        <w:t>Résumé du rapport du TPI / version succincte de la documentation</w:t>
      </w:r>
      <w:bookmarkEnd w:id="124"/>
      <w:bookmarkEnd w:id="125"/>
    </w:p>
    <w:p w14:paraId="4E430000" w14:textId="77777777" w:rsidR="0092609D" w:rsidRPr="0092609D" w:rsidRDefault="0092609D" w:rsidP="0092609D"/>
    <w:p w14:paraId="4FED47C2" w14:textId="77777777" w:rsidR="006E5D44" w:rsidRDefault="006E5D44" w:rsidP="006E5D44">
      <w:pPr>
        <w:pStyle w:val="Titre3"/>
      </w:pPr>
      <w:bookmarkStart w:id="126" w:name="_Toc104293433"/>
      <w:bookmarkStart w:id="127" w:name="_Toc104877560"/>
      <w:r>
        <w:t>Situation de départ</w:t>
      </w:r>
      <w:bookmarkEnd w:id="126"/>
      <w:bookmarkEnd w:id="127"/>
    </w:p>
    <w:p w14:paraId="5CE6BCEF" w14:textId="79ACC994" w:rsidR="006E5D44" w:rsidRDefault="006E5D44" w:rsidP="006E5D44">
      <w:r>
        <w:t xml:space="preserve">Le projet a </w:t>
      </w:r>
      <w:r w:rsidR="005E755C">
        <w:t>démarré le</w:t>
      </w:r>
      <w:r>
        <w:t xml:space="preserve"> 2 mai 2022, avec l</w:t>
      </w:r>
      <w:r w:rsidR="006361B4">
        <w:t xml:space="preserve">a prise de connaissance </w:t>
      </w:r>
      <w:r w:rsidR="00A72F15">
        <w:t>du cahier des charges</w:t>
      </w:r>
      <w:r w:rsidR="006361B4">
        <w:t>. Après</w:t>
      </w:r>
      <w:r>
        <w:t xml:space="preserve"> </w:t>
      </w:r>
      <w:r w:rsidR="00A72F15">
        <w:t>l’avoir</w:t>
      </w:r>
      <w:r>
        <w:t xml:space="preserve"> lu et approuvé avec mon expert,</w:t>
      </w:r>
      <w:r w:rsidR="006361B4">
        <w:t xml:space="preserve"> j’ai</w:t>
      </w:r>
      <w:r>
        <w:t xml:space="preserve"> </w:t>
      </w:r>
      <w:r w:rsidR="00F9687E">
        <w:t>entamé</w:t>
      </w:r>
      <w:r w:rsidR="00A72F15">
        <w:t xml:space="preserve"> la création de </w:t>
      </w:r>
      <w:r>
        <w:t>la planification initiale</w:t>
      </w:r>
      <w:r w:rsidR="005E755C">
        <w:t>,</w:t>
      </w:r>
      <w:r>
        <w:t xml:space="preserve"> la planification détaillée</w:t>
      </w:r>
      <w:r w:rsidR="005E755C">
        <w:t>,</w:t>
      </w:r>
      <w:r>
        <w:t xml:space="preserve"> la conception et analyse de projet, en créant des stories, diagramme de flux et maquette</w:t>
      </w:r>
      <w:r w:rsidR="00CB457D">
        <w:t>.</w:t>
      </w:r>
    </w:p>
    <w:p w14:paraId="43FB168F" w14:textId="77777777" w:rsidR="0092609D" w:rsidRDefault="0092609D" w:rsidP="006E5D44"/>
    <w:p w14:paraId="1AEB0667" w14:textId="5FFB779A" w:rsidR="006E5D44" w:rsidRPr="00167692" w:rsidRDefault="00DA7304" w:rsidP="006E5D44">
      <w:pPr>
        <w:pStyle w:val="Titre3"/>
      </w:pPr>
      <w:bookmarkStart w:id="128" w:name="_Toc104877561"/>
      <w:r>
        <w:t>Mise en œuvre</w:t>
      </w:r>
      <w:bookmarkEnd w:id="128"/>
    </w:p>
    <w:p w14:paraId="45614E45" w14:textId="24F8EDAF" w:rsidR="006E5D44" w:rsidRDefault="00BB10BA" w:rsidP="006E5D44">
      <w:r>
        <w:t>Par la suite, a</w:t>
      </w:r>
      <w:r w:rsidR="006E5D44">
        <w:t xml:space="preserve">près avoir </w:t>
      </w:r>
      <w:r>
        <w:t>fini</w:t>
      </w:r>
      <w:r w:rsidR="006E5D44">
        <w:t xml:space="preserve"> la partie de conceptualisation et analyse du projet, </w:t>
      </w:r>
      <w:r>
        <w:t xml:space="preserve">j’ai débuté le projet sur Unity et j’ai implémenté </w:t>
      </w:r>
      <w:r w:rsidR="00F9687E">
        <w:t>les différentes fonctionnalités notées</w:t>
      </w:r>
      <w:r>
        <w:t xml:space="preserve"> dans le CdC. J’ai </w:t>
      </w:r>
      <w:r w:rsidR="00543617">
        <w:t>commencé</w:t>
      </w:r>
      <w:r>
        <w:t xml:space="preserve"> par créer les différents visuels de mes menus et je me suis mis à </w:t>
      </w:r>
      <w:r w:rsidR="00A235F1">
        <w:t>coder</w:t>
      </w:r>
      <w:r>
        <w:t xml:space="preserve"> les différentes </w:t>
      </w:r>
      <w:r w:rsidR="00A235F1">
        <w:t>parties. En parallèle je travaillais sur la documentation du rapport de projet.</w:t>
      </w:r>
    </w:p>
    <w:p w14:paraId="13CBA010" w14:textId="77777777" w:rsidR="0092609D" w:rsidRDefault="0092609D" w:rsidP="006E5D44"/>
    <w:p w14:paraId="41049764" w14:textId="749B3004" w:rsidR="006E5D44" w:rsidRDefault="00146FF4" w:rsidP="006E5D44">
      <w:pPr>
        <w:pStyle w:val="Titre3"/>
      </w:pPr>
      <w:bookmarkStart w:id="129" w:name="_Toc104877562"/>
      <w:r>
        <w:t>Résultats</w:t>
      </w:r>
      <w:bookmarkEnd w:id="129"/>
    </w:p>
    <w:p w14:paraId="2F0B50D1" w14:textId="182E2863" w:rsidR="007B2A41" w:rsidRDefault="005F55A1" w:rsidP="00B30A55">
      <w:pPr>
        <w:rPr>
          <w:rFonts w:cs="Segoe UI"/>
        </w:rPr>
      </w:pPr>
      <w:r>
        <w:t>Finalemen</w:t>
      </w:r>
      <w:r w:rsidR="00B30A55">
        <w:t>t, pour vérifier ce qui a été implémenté, des tests ont été créer. Un test unitaire ajouté sur la fonctionnalité du système de vente car des vérifications doivent être faites sur le poisson.</w:t>
      </w:r>
      <w:r w:rsidR="00B30A55">
        <w:rPr>
          <w:rFonts w:cs="Segoe UI"/>
        </w:rPr>
        <w:t xml:space="preserve"> </w:t>
      </w:r>
    </w:p>
    <w:p w14:paraId="32408FCF" w14:textId="0D1DC6AF" w:rsidR="00A14378" w:rsidRDefault="00A14378" w:rsidP="007B2A41">
      <w:pPr>
        <w:rPr>
          <w:rFonts w:cs="Segoe UI"/>
        </w:rPr>
      </w:pPr>
    </w:p>
    <w:p w14:paraId="4A5BD667" w14:textId="4CCDDF43" w:rsidR="00A14378" w:rsidRDefault="00A14378" w:rsidP="007B2A41">
      <w:pPr>
        <w:rPr>
          <w:rFonts w:cs="Segoe UI"/>
        </w:rPr>
      </w:pPr>
    </w:p>
    <w:p w14:paraId="10FAD917" w14:textId="183D8A87" w:rsidR="00A14378" w:rsidRDefault="00A14378" w:rsidP="007B2A41">
      <w:pPr>
        <w:rPr>
          <w:rFonts w:cs="Segoe UI"/>
        </w:rPr>
      </w:pPr>
    </w:p>
    <w:p w14:paraId="0BF81ADD" w14:textId="20369ECE" w:rsidR="00A14378" w:rsidRDefault="00A14378" w:rsidP="007B2A41">
      <w:pPr>
        <w:rPr>
          <w:rFonts w:cs="Segoe UI"/>
        </w:rPr>
      </w:pPr>
    </w:p>
    <w:p w14:paraId="6A771754" w14:textId="3A4936D2" w:rsidR="00A14378" w:rsidRDefault="00A14378" w:rsidP="007B2A41">
      <w:pPr>
        <w:rPr>
          <w:rFonts w:cs="Segoe UI"/>
        </w:rPr>
      </w:pPr>
    </w:p>
    <w:p w14:paraId="25C8E20B" w14:textId="077D9679" w:rsidR="00A14378" w:rsidRDefault="00A14378" w:rsidP="007B2A41">
      <w:pPr>
        <w:rPr>
          <w:rFonts w:cs="Segoe UI"/>
        </w:rPr>
      </w:pPr>
    </w:p>
    <w:p w14:paraId="78024F3C" w14:textId="093319C2" w:rsidR="00A14378" w:rsidRDefault="00A14378" w:rsidP="007B2A41">
      <w:pPr>
        <w:rPr>
          <w:rFonts w:cs="Segoe UI"/>
        </w:rPr>
      </w:pPr>
    </w:p>
    <w:p w14:paraId="086FDCAE" w14:textId="3EDD44AA" w:rsidR="00A14378" w:rsidRDefault="00A14378" w:rsidP="007B2A41">
      <w:pPr>
        <w:rPr>
          <w:rFonts w:cs="Segoe UI"/>
        </w:rPr>
      </w:pPr>
    </w:p>
    <w:p w14:paraId="49A00E0A" w14:textId="66D0F9BA" w:rsidR="00A14378" w:rsidRDefault="00A14378" w:rsidP="007B2A41">
      <w:pPr>
        <w:rPr>
          <w:rFonts w:cs="Segoe UI"/>
        </w:rPr>
      </w:pPr>
    </w:p>
    <w:p w14:paraId="6BE27DB6" w14:textId="77777777" w:rsidR="00A14378" w:rsidRPr="00090680" w:rsidRDefault="00A14378" w:rsidP="007B2A41">
      <w:pPr>
        <w:rPr>
          <w:rFonts w:cs="Segoe UI"/>
        </w:rPr>
      </w:pPr>
    </w:p>
    <w:p w14:paraId="56549FA4" w14:textId="4084CD48" w:rsidR="009D4618" w:rsidRPr="009D4618" w:rsidRDefault="007B2A41" w:rsidP="009D4618">
      <w:pPr>
        <w:pStyle w:val="Titre2"/>
        <w:rPr>
          <w:rFonts w:cs="Segoe UI"/>
          <w:iCs/>
        </w:rPr>
      </w:pPr>
      <w:bookmarkStart w:id="130" w:name="_Toc71703265"/>
      <w:bookmarkStart w:id="131" w:name="_Toc104297190"/>
      <w:bookmarkStart w:id="132" w:name="_Toc104877563"/>
      <w:r w:rsidRPr="00090680">
        <w:rPr>
          <w:rFonts w:cs="Segoe UI"/>
          <w:iCs/>
        </w:rPr>
        <w:lastRenderedPageBreak/>
        <w:t>Sources – Bibliographie</w:t>
      </w:r>
      <w:bookmarkEnd w:id="130"/>
      <w:bookmarkEnd w:id="131"/>
      <w:bookmarkEnd w:id="132"/>
    </w:p>
    <w:p w14:paraId="1A8CCCDC" w14:textId="6C068358" w:rsidR="007B2A41" w:rsidRPr="009D4618" w:rsidRDefault="007B2A41" w:rsidP="009D4618">
      <w:pPr>
        <w:rPr>
          <w:rFonts w:cs="Segoe UI"/>
          <w:color w:val="7E7EB9" w:themeColor="accent6" w:themeTint="99"/>
        </w:rPr>
      </w:pPr>
      <w:r w:rsidRPr="009D4618">
        <w:rPr>
          <w:rFonts w:cs="Segoe UI"/>
        </w:rPr>
        <w:t>Nom</w:t>
      </w:r>
      <w:r w:rsidR="009D4618">
        <w:rPr>
          <w:rFonts w:cs="Segoe UI"/>
        </w:rPr>
        <w:t>s</w:t>
      </w:r>
      <w:r w:rsidRPr="009D4618">
        <w:rPr>
          <w:rFonts w:cs="Segoe UI"/>
        </w:rPr>
        <w:t xml:space="preserve"> des zones de pêches :</w:t>
      </w:r>
      <w:r w:rsidRPr="009D4618">
        <w:rPr>
          <w:rFonts w:cs="Segoe UI"/>
          <w:color w:val="7E7EB9" w:themeColor="accent6" w:themeTint="99"/>
        </w:rPr>
        <w:t xml:space="preserve"> </w:t>
      </w:r>
      <w:hyperlink r:id="rId46" w:history="1">
        <w:r w:rsidRPr="009D4618">
          <w:rPr>
            <w:rStyle w:val="Lienhypertexte"/>
            <w:rFonts w:cs="Segoe UI"/>
          </w:rPr>
          <w:t>https://www.normandiefraicheurmer.fr/recettes-et-si-on-cuisinait/origine-des-produits-de-la-mer/43-zones-de-peche-monde.html</w:t>
        </w:r>
      </w:hyperlink>
    </w:p>
    <w:p w14:paraId="269BC141" w14:textId="77777777" w:rsidR="007B2A41" w:rsidRPr="009D4618" w:rsidRDefault="007B2A41" w:rsidP="009D4618">
      <w:pPr>
        <w:rPr>
          <w:rFonts w:cs="Segoe UI"/>
        </w:rPr>
      </w:pPr>
    </w:p>
    <w:p w14:paraId="4051B055" w14:textId="77777777" w:rsidR="007B2A41" w:rsidRPr="009D4618" w:rsidRDefault="007B2A41" w:rsidP="009D4618">
      <w:pPr>
        <w:rPr>
          <w:rFonts w:cs="Segoe UI"/>
        </w:rPr>
      </w:pPr>
      <w:r w:rsidRPr="009D4618">
        <w:rPr>
          <w:rFonts w:cs="Segoe UI"/>
        </w:rPr>
        <w:t xml:space="preserve">Image du bateau : </w:t>
      </w:r>
      <w:hyperlink r:id="rId47" w:history="1">
        <w:r w:rsidRPr="009D4618">
          <w:rPr>
            <w:rStyle w:val="Lienhypertexte"/>
            <w:rFonts w:cs="Segoe UI"/>
          </w:rPr>
          <w:t>http://www.clipartpanda.com/clipart_images/silver-king-custom-marine-42502007</w:t>
        </w:r>
      </w:hyperlink>
    </w:p>
    <w:p w14:paraId="18E67EEE" w14:textId="77777777" w:rsidR="007B2A41" w:rsidRPr="009D4618" w:rsidRDefault="007B2A41" w:rsidP="009D4618">
      <w:pPr>
        <w:rPr>
          <w:rFonts w:cs="Segoe UI"/>
        </w:rPr>
      </w:pPr>
    </w:p>
    <w:p w14:paraId="5DA01FF7" w14:textId="40BDC2F4" w:rsidR="007B2A41" w:rsidRDefault="007B2A41" w:rsidP="009D4618">
      <w:pPr>
        <w:rPr>
          <w:rStyle w:val="Lienhypertexte"/>
          <w:rFonts w:cs="Segoe UI"/>
        </w:rPr>
      </w:pPr>
      <w:r w:rsidRPr="009D4618">
        <w:rPr>
          <w:rFonts w:cs="Segoe UI"/>
        </w:rPr>
        <w:t xml:space="preserve">Image ombre de poisson : </w:t>
      </w:r>
      <w:hyperlink r:id="rId48" w:history="1">
        <w:r w:rsidRPr="009D4618">
          <w:rPr>
            <w:rStyle w:val="Lienhypertexte"/>
            <w:rFonts w:cs="Segoe UI"/>
          </w:rPr>
          <w:t>https://www.deviantart.com/absurdwordpreferred/art/Little-Fish-png-147138899</w:t>
        </w:r>
      </w:hyperlink>
    </w:p>
    <w:p w14:paraId="4AECD319" w14:textId="7A6B325B" w:rsidR="009D4618" w:rsidRDefault="009D4618" w:rsidP="009D4618">
      <w:pPr>
        <w:rPr>
          <w:rStyle w:val="Lienhypertexte"/>
          <w:rFonts w:cs="Segoe UI"/>
        </w:rPr>
      </w:pPr>
    </w:p>
    <w:p w14:paraId="77861B08" w14:textId="77777777" w:rsidR="009D4618" w:rsidRPr="009D4618" w:rsidRDefault="009D4618" w:rsidP="009D4618">
      <w:pPr>
        <w:rPr>
          <w:rStyle w:val="Lienhypertexte"/>
          <w:rFonts w:cs="Segoe UI"/>
        </w:rPr>
      </w:pPr>
      <w:r w:rsidRPr="009D4618">
        <w:rPr>
          <w:rFonts w:cs="Segoe UI"/>
        </w:rPr>
        <w:t xml:space="preserve">Images des poissons : </w:t>
      </w:r>
      <w:hyperlink r:id="rId49" w:history="1">
        <w:r w:rsidRPr="009D4618">
          <w:rPr>
            <w:rStyle w:val="Lienhypertexte"/>
            <w:rFonts w:cs="Segoe UI"/>
          </w:rPr>
          <w:t>https://www.hiclipart.com/</w:t>
        </w:r>
      </w:hyperlink>
    </w:p>
    <w:p w14:paraId="62F726B6" w14:textId="77777777" w:rsidR="007B2A41" w:rsidRPr="009D4618" w:rsidRDefault="007B2A41" w:rsidP="009D4618">
      <w:pPr>
        <w:rPr>
          <w:rFonts w:cs="Segoe UI"/>
          <w:color w:val="BFBFBF" w:themeColor="background2" w:themeShade="BF"/>
        </w:rPr>
      </w:pPr>
    </w:p>
    <w:p w14:paraId="1C5FB963" w14:textId="08D41F50" w:rsidR="009D4618" w:rsidRDefault="007B2A41" w:rsidP="009D4618">
      <w:pPr>
        <w:rPr>
          <w:rStyle w:val="Lienhypertexte"/>
          <w:rFonts w:cs="Segoe UI"/>
          <w:color w:val="000000"/>
          <w:u w:val="none"/>
        </w:rPr>
      </w:pPr>
      <w:r w:rsidRPr="009D4618">
        <w:rPr>
          <w:rStyle w:val="Lienhypertexte"/>
          <w:rFonts w:cs="Segoe UI"/>
          <w:color w:val="000000"/>
          <w:u w:val="none"/>
        </w:rPr>
        <w:t xml:space="preserve">Informations sur plusieurs espèces : </w:t>
      </w:r>
    </w:p>
    <w:p w14:paraId="7664D48A" w14:textId="59665372" w:rsidR="007B2A41" w:rsidRPr="009D4618" w:rsidRDefault="002D361E" w:rsidP="009D4618">
      <w:pPr>
        <w:rPr>
          <w:rFonts w:cs="Segoe UI"/>
          <w:color w:val="7E7EB9" w:themeColor="accent6" w:themeTint="99"/>
        </w:rPr>
      </w:pPr>
      <w:hyperlink r:id="rId50" w:history="1">
        <w:r w:rsidR="009D4618" w:rsidRPr="009D4618">
          <w:rPr>
            <w:rStyle w:val="Lienhypertexte"/>
            <w:rFonts w:cs="Segoe UI"/>
          </w:rPr>
          <w:t>https://fr-academic.com/dic.nsf/frwiki/2022609</w:t>
        </w:r>
      </w:hyperlink>
    </w:p>
    <w:p w14:paraId="77A68B87" w14:textId="77777777" w:rsidR="009D4618" w:rsidRPr="009D4618" w:rsidRDefault="009D4618" w:rsidP="009D4618">
      <w:pPr>
        <w:rPr>
          <w:rFonts w:cs="Segoe UI"/>
        </w:rPr>
      </w:pPr>
    </w:p>
    <w:p w14:paraId="153A9F15" w14:textId="77777777" w:rsidR="007B2A41" w:rsidRPr="009D4618" w:rsidRDefault="002D361E" w:rsidP="009D4618">
      <w:pPr>
        <w:rPr>
          <w:rFonts w:cs="Segoe UI"/>
          <w:color w:val="7E7EB9" w:themeColor="accent6" w:themeTint="99"/>
        </w:rPr>
      </w:pPr>
      <w:hyperlink r:id="rId51" w:history="1">
        <w:r w:rsidR="007B2A41" w:rsidRPr="009D4618">
          <w:rPr>
            <w:rStyle w:val="Lienhypertexte"/>
            <w:rFonts w:cs="Segoe UI"/>
          </w:rPr>
          <w:t>https://www.lapechetechnique.fr/tailles-legales-de-capture-en-mer-2022/</w:t>
        </w:r>
      </w:hyperlink>
    </w:p>
    <w:p w14:paraId="04F5A04E" w14:textId="77777777" w:rsidR="007B2A41" w:rsidRPr="009D4618" w:rsidRDefault="007B2A41" w:rsidP="009D4618">
      <w:pPr>
        <w:rPr>
          <w:rFonts w:cs="Segoe UI"/>
        </w:rPr>
      </w:pPr>
    </w:p>
    <w:p w14:paraId="5E13823D" w14:textId="1547BE77" w:rsidR="007B2A41" w:rsidRDefault="002D361E" w:rsidP="009D4618">
      <w:pPr>
        <w:rPr>
          <w:rStyle w:val="Lienhypertexte"/>
          <w:rFonts w:cs="Segoe UI"/>
        </w:rPr>
      </w:pPr>
      <w:hyperlink r:id="rId52" w:history="1">
        <w:r w:rsidR="007B2A41" w:rsidRPr="009D4618">
          <w:rPr>
            <w:rStyle w:val="Lienhypertexte"/>
            <w:rFonts w:cs="Segoe UI"/>
          </w:rPr>
          <w:t>https://www.futura-sciences.com/planete/questions-reponses/poisson-poissons-10-especes-plus-pechees-9426/</w:t>
        </w:r>
      </w:hyperlink>
    </w:p>
    <w:p w14:paraId="7C629BAA" w14:textId="5EE4AC61" w:rsidR="009D4618" w:rsidRDefault="009D4618" w:rsidP="009D4618">
      <w:pPr>
        <w:rPr>
          <w:rStyle w:val="Lienhypertexte"/>
          <w:rFonts w:cs="Segoe UI"/>
        </w:rPr>
      </w:pPr>
    </w:p>
    <w:p w14:paraId="05B5E347" w14:textId="363F96B1" w:rsidR="009D4618" w:rsidRPr="009D4618" w:rsidRDefault="009D4618" w:rsidP="009D4618">
      <w:pPr>
        <w:rPr>
          <w:rStyle w:val="Lienhypertexte"/>
          <w:rFonts w:cs="Segoe UI"/>
        </w:rPr>
      </w:pPr>
      <w:r w:rsidRPr="009D4618">
        <w:rPr>
          <w:rFonts w:cs="Segoe UI"/>
          <w:color w:val="7E7EB9" w:themeColor="accent6" w:themeTint="99"/>
          <w:u w:val="single"/>
        </w:rPr>
        <w:t>https://en.wikipedia.org/wiki/Anchovy</w:t>
      </w:r>
    </w:p>
    <w:p w14:paraId="319FEA1A" w14:textId="77777777" w:rsidR="009D4618" w:rsidRDefault="009D4618" w:rsidP="009D4618">
      <w:pPr>
        <w:rPr>
          <w:rStyle w:val="Lienhypertexte"/>
          <w:rFonts w:cs="Segoe UI"/>
        </w:rPr>
      </w:pPr>
    </w:p>
    <w:p w14:paraId="4A32C925" w14:textId="6DFAD10D" w:rsidR="009D4618" w:rsidRPr="009D4618" w:rsidRDefault="009D4618" w:rsidP="009D4618">
      <w:pPr>
        <w:rPr>
          <w:rFonts w:cs="Segoe UI"/>
          <w:color w:val="7E7EB9" w:themeColor="accent6" w:themeTint="99"/>
        </w:rPr>
      </w:pPr>
      <w:r w:rsidRPr="009D4618">
        <w:rPr>
          <w:rStyle w:val="Lienhypertexte"/>
          <w:rFonts w:cs="Segoe UI"/>
        </w:rPr>
        <w:t>http://wpbp.sinica.edu.tw/</w:t>
      </w:r>
    </w:p>
    <w:p w14:paraId="2D7836F4" w14:textId="77777777" w:rsidR="007B2A41" w:rsidRPr="009D4618" w:rsidRDefault="007B2A41" w:rsidP="009D4618">
      <w:pPr>
        <w:rPr>
          <w:rFonts w:cs="Segoe UI"/>
        </w:rPr>
      </w:pPr>
    </w:p>
    <w:p w14:paraId="6137AE29" w14:textId="77777777" w:rsidR="007B2A41" w:rsidRPr="00090680" w:rsidRDefault="007B2A41" w:rsidP="007B2A41">
      <w:pPr>
        <w:rPr>
          <w:rFonts w:cs="Segoe UI"/>
          <w:i/>
        </w:rPr>
      </w:pPr>
    </w:p>
    <w:p w14:paraId="64E7D4E7" w14:textId="2257F2E6" w:rsidR="009F4612" w:rsidRPr="009F4612" w:rsidRDefault="007B2A41" w:rsidP="007B2A41">
      <w:pPr>
        <w:rPr>
          <w:rStyle w:val="Lienhypertexte"/>
          <w:rFonts w:cs="Segoe UI"/>
          <w:iCs/>
        </w:rPr>
      </w:pPr>
      <w:r w:rsidRPr="009D4618">
        <w:rPr>
          <w:rFonts w:cs="Segoe UI"/>
          <w:iCs/>
        </w:rPr>
        <w:t xml:space="preserve">Temps de fraicheur </w:t>
      </w:r>
      <w:hyperlink r:id="rId53" w:history="1">
        <w:r w:rsidRPr="009D4618">
          <w:rPr>
            <w:rStyle w:val="Lienhypertexte"/>
            <w:rFonts w:cs="Segoe UI"/>
            <w:iCs/>
          </w:rPr>
          <w:t>https://www.bloc-notes-culinaire.com/2019/08/criteres-de-fraicheur-du-poisson.html</w:t>
        </w:r>
      </w:hyperlink>
    </w:p>
    <w:p w14:paraId="1E899CD3" w14:textId="77777777" w:rsidR="007B2A41" w:rsidRPr="00090680" w:rsidRDefault="007B2A41" w:rsidP="007B2A41">
      <w:pPr>
        <w:rPr>
          <w:rStyle w:val="Lienhypertexte"/>
          <w:rFonts w:cs="Segoe UI"/>
          <w:i/>
        </w:rPr>
      </w:pPr>
    </w:p>
    <w:p w14:paraId="205200D4" w14:textId="7A3F0B4D" w:rsidR="007B2A41" w:rsidRPr="009D4618" w:rsidRDefault="007B2A41" w:rsidP="007B2A41">
      <w:pPr>
        <w:rPr>
          <w:rStyle w:val="Lienhypertexte"/>
          <w:rFonts w:cs="Segoe UI"/>
        </w:rPr>
      </w:pPr>
      <w:r w:rsidRPr="009D4618">
        <w:rPr>
          <w:rStyle w:val="Lienhypertexte"/>
          <w:rFonts w:cs="Segoe UI"/>
          <w:color w:val="000000"/>
          <w:u w:val="none"/>
        </w:rPr>
        <w:t xml:space="preserve">Ne trouvant de </w:t>
      </w:r>
      <w:r w:rsidR="009D4618" w:rsidRPr="009D4618">
        <w:rPr>
          <w:rStyle w:val="Lienhypertexte"/>
          <w:rFonts w:cs="Segoe UI"/>
          <w:color w:val="000000"/>
          <w:u w:val="none"/>
        </w:rPr>
        <w:t>réelle information</w:t>
      </w:r>
      <w:r w:rsidRPr="009D4618">
        <w:rPr>
          <w:rStyle w:val="Lienhypertexte"/>
          <w:rFonts w:cs="Segoe UI"/>
          <w:color w:val="000000"/>
          <w:u w:val="none"/>
        </w:rPr>
        <w:t xml:space="preserve"> sur le montant de l’amende sur la pêche de poissons trop petits ou trop jeûne, je me suis basé sur cette article </w:t>
      </w:r>
      <w:hyperlink r:id="rId54" w:history="1">
        <w:r w:rsidRPr="009D4618">
          <w:rPr>
            <w:rStyle w:val="Lienhypertexte"/>
            <w:rFonts w:cs="Segoe UI"/>
          </w:rPr>
          <w:t>https://france3-regions.francetvinfo.fr/normandie/seine-maritime/soupconnes-avoir-preleve-soles-trop-petites-pecheurs-sont-relaxes-1720665.html</w:t>
        </w:r>
      </w:hyperlink>
    </w:p>
    <w:p w14:paraId="04F68502" w14:textId="77777777" w:rsidR="007B2A41" w:rsidRPr="009D4618" w:rsidRDefault="007B2A41" w:rsidP="007B2A41">
      <w:pPr>
        <w:rPr>
          <w:rFonts w:cs="Segoe UI"/>
          <w:color w:val="7E7EB9" w:themeColor="accent6" w:themeTint="99"/>
        </w:rPr>
      </w:pPr>
      <w:r w:rsidRPr="009D4618">
        <w:rPr>
          <w:rStyle w:val="Lienhypertexte"/>
          <w:rFonts w:cs="Segoe UI"/>
        </w:rPr>
        <w:t>J’ai mis le montant à 1000 $.</w:t>
      </w:r>
    </w:p>
    <w:p w14:paraId="005955DA" w14:textId="063BAC9A" w:rsidR="007B2A41" w:rsidRDefault="007B2A41" w:rsidP="007B2A41">
      <w:pPr>
        <w:rPr>
          <w:rFonts w:cs="Segoe UI"/>
          <w:i/>
        </w:rPr>
      </w:pPr>
    </w:p>
    <w:p w14:paraId="3A593795" w14:textId="66CFDDF2" w:rsidR="00360CB7" w:rsidRPr="00360CB7" w:rsidRDefault="00360CB7" w:rsidP="007B2A41">
      <w:pPr>
        <w:rPr>
          <w:rFonts w:cs="Segoe UI"/>
        </w:rPr>
      </w:pPr>
      <w:r w:rsidRPr="009D4618">
        <w:rPr>
          <w:rFonts w:cs="Segoe UI"/>
        </w:rPr>
        <w:lastRenderedPageBreak/>
        <w:t xml:space="preserve">Pour les prix des espèces : </w:t>
      </w:r>
      <w:r w:rsidRPr="00360CB7">
        <w:rPr>
          <w:rFonts w:cs="Segoe UI"/>
          <w:color w:val="7E7EB9" w:themeColor="accent6" w:themeTint="99"/>
          <w:u w:val="single"/>
        </w:rPr>
        <w:t>https://rnm.franceagrimer.fr/</w:t>
      </w:r>
    </w:p>
    <w:p w14:paraId="673C0FEC" w14:textId="77777777" w:rsidR="00360CB7" w:rsidRPr="00090680" w:rsidRDefault="00360CB7" w:rsidP="007B2A41">
      <w:pPr>
        <w:rPr>
          <w:rFonts w:cs="Segoe UI"/>
          <w:i/>
        </w:rPr>
      </w:pPr>
    </w:p>
    <w:p w14:paraId="7E3F418A" w14:textId="230E230B" w:rsidR="007B2A41" w:rsidRDefault="007B2A41" w:rsidP="007B2A41">
      <w:pPr>
        <w:rPr>
          <w:rFonts w:cs="Segoe UI"/>
          <w:iCs/>
        </w:rPr>
      </w:pPr>
      <w:r w:rsidRPr="00360CB7">
        <w:rPr>
          <w:rFonts w:cs="Segoe UI"/>
          <w:iCs/>
        </w:rPr>
        <w:t xml:space="preserve">Pour le prix des poissons, nous avons discuté avec mon chef de projet. Il trouve plus judicieux de mettre les vrais prix des poissons même si ça ne rapporte pas énormément </w:t>
      </w:r>
      <w:r w:rsidR="00360CB7" w:rsidRPr="00360CB7">
        <w:rPr>
          <w:rFonts w:cs="Segoe UI"/>
          <w:iCs/>
        </w:rPr>
        <w:t>en termes</w:t>
      </w:r>
      <w:r w:rsidRPr="00360CB7">
        <w:rPr>
          <w:rFonts w:cs="Segoe UI"/>
          <w:iCs/>
        </w:rPr>
        <w:t xml:space="preserve"> d’argent.</w:t>
      </w:r>
    </w:p>
    <w:p w14:paraId="70632D64" w14:textId="27D151B6" w:rsidR="009F4612" w:rsidRDefault="009F4612" w:rsidP="007B2A41">
      <w:pPr>
        <w:rPr>
          <w:rFonts w:cs="Segoe UI"/>
          <w:iCs/>
        </w:rPr>
      </w:pPr>
    </w:p>
    <w:p w14:paraId="24387AAD" w14:textId="71013872" w:rsidR="009F4612" w:rsidRPr="00360CB7" w:rsidRDefault="009F4612" w:rsidP="007B2A41">
      <w:pPr>
        <w:rPr>
          <w:rFonts w:cs="Segoe UI"/>
          <w:iCs/>
        </w:rPr>
      </w:pPr>
      <w:r>
        <w:rPr>
          <w:rFonts w:cs="Segoe UI"/>
          <w:iCs/>
        </w:rPr>
        <w:t xml:space="preserve">Tutoriel test unitaire </w:t>
      </w:r>
      <w:r w:rsidR="0008771B">
        <w:rPr>
          <w:rFonts w:cs="Segoe UI"/>
          <w:iCs/>
        </w:rPr>
        <w:t>U</w:t>
      </w:r>
      <w:r>
        <w:rPr>
          <w:rFonts w:cs="Segoe UI"/>
          <w:iCs/>
        </w:rPr>
        <w:t xml:space="preserve">nity ; </w:t>
      </w:r>
      <w:hyperlink r:id="rId55" w:history="1">
        <w:r w:rsidRPr="009F4612">
          <w:rPr>
            <w:rStyle w:val="Lienhypertexte"/>
            <w:rFonts w:cs="Segoe UI"/>
            <w:iCs/>
          </w:rPr>
          <w:t>https://www.youtube.com/watch?v=l1EOvmnQFco</w:t>
        </w:r>
      </w:hyperlink>
    </w:p>
    <w:p w14:paraId="5BC257EC" w14:textId="77777777" w:rsidR="007B2A41" w:rsidRPr="00090680" w:rsidRDefault="007B2A41" w:rsidP="007B2A41">
      <w:pPr>
        <w:pStyle w:val="Titre2"/>
        <w:rPr>
          <w:rFonts w:cs="Segoe UI"/>
          <w:iCs/>
        </w:rPr>
      </w:pPr>
      <w:bookmarkStart w:id="133" w:name="_Toc25553330"/>
      <w:bookmarkStart w:id="134" w:name="_Toc71703266"/>
      <w:bookmarkStart w:id="135" w:name="_Toc104297191"/>
      <w:bookmarkStart w:id="136" w:name="_Toc104877564"/>
      <w:r w:rsidRPr="00090680">
        <w:rPr>
          <w:rFonts w:cs="Segoe UI"/>
          <w:iCs/>
        </w:rPr>
        <w:t xml:space="preserve">Journal de </w:t>
      </w:r>
      <w:bookmarkEnd w:id="133"/>
      <w:bookmarkEnd w:id="134"/>
      <w:r w:rsidRPr="00090680">
        <w:rPr>
          <w:rFonts w:cs="Segoe UI"/>
          <w:iCs/>
        </w:rPr>
        <w:t>travail</w:t>
      </w:r>
      <w:bookmarkStart w:id="137" w:name="_Toc25553331"/>
      <w:bookmarkEnd w:id="135"/>
      <w:bookmarkEnd w:id="136"/>
    </w:p>
    <w:tbl>
      <w:tblPr>
        <w:tblW w:w="8843" w:type="dxa"/>
        <w:tblCellMar>
          <w:left w:w="70" w:type="dxa"/>
          <w:right w:w="70" w:type="dxa"/>
        </w:tblCellMar>
        <w:tblLook w:val="04A0" w:firstRow="1" w:lastRow="0" w:firstColumn="1" w:lastColumn="0" w:noHBand="0" w:noVBand="1"/>
      </w:tblPr>
      <w:tblGrid>
        <w:gridCol w:w="580"/>
        <w:gridCol w:w="594"/>
        <w:gridCol w:w="541"/>
        <w:gridCol w:w="656"/>
        <w:gridCol w:w="1421"/>
        <w:gridCol w:w="1314"/>
        <w:gridCol w:w="4258"/>
      </w:tblGrid>
      <w:tr w:rsidR="005F4F6D" w:rsidRPr="005F4F6D" w14:paraId="3E6EDEF5" w14:textId="77777777" w:rsidTr="005F4F6D">
        <w:trPr>
          <w:trHeight w:val="300"/>
        </w:trPr>
        <w:tc>
          <w:tcPr>
            <w:tcW w:w="580" w:type="dxa"/>
            <w:tcBorders>
              <w:top w:val="single" w:sz="8" w:space="0" w:color="auto"/>
              <w:left w:val="single" w:sz="8" w:space="0" w:color="auto"/>
              <w:bottom w:val="single" w:sz="8" w:space="0" w:color="auto"/>
              <w:right w:val="single" w:sz="4" w:space="0" w:color="auto"/>
            </w:tcBorders>
            <w:shd w:val="clear" w:color="000000" w:fill="D7B2D8"/>
            <w:noWrap/>
            <w:vAlign w:val="center"/>
            <w:hideMark/>
          </w:tcPr>
          <w:p w14:paraId="204587A1"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Jour</w:t>
            </w:r>
          </w:p>
        </w:tc>
        <w:tc>
          <w:tcPr>
            <w:tcW w:w="520" w:type="dxa"/>
            <w:tcBorders>
              <w:top w:val="single" w:sz="8" w:space="0" w:color="auto"/>
              <w:left w:val="nil"/>
              <w:bottom w:val="single" w:sz="8" w:space="0" w:color="auto"/>
              <w:right w:val="single" w:sz="4" w:space="0" w:color="auto"/>
            </w:tcBorders>
            <w:shd w:val="clear" w:color="000000" w:fill="D7B2D8"/>
            <w:noWrap/>
            <w:vAlign w:val="center"/>
            <w:hideMark/>
          </w:tcPr>
          <w:p w14:paraId="2670EEC7"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Début</w:t>
            </w:r>
          </w:p>
        </w:tc>
        <w:tc>
          <w:tcPr>
            <w:tcW w:w="480" w:type="dxa"/>
            <w:tcBorders>
              <w:top w:val="single" w:sz="8" w:space="0" w:color="auto"/>
              <w:left w:val="nil"/>
              <w:bottom w:val="single" w:sz="8" w:space="0" w:color="auto"/>
              <w:right w:val="single" w:sz="4" w:space="0" w:color="auto"/>
            </w:tcBorders>
            <w:shd w:val="clear" w:color="000000" w:fill="D7B2D8"/>
            <w:noWrap/>
            <w:vAlign w:val="center"/>
            <w:hideMark/>
          </w:tcPr>
          <w:p w14:paraId="5585001D"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Fin</w:t>
            </w:r>
          </w:p>
        </w:tc>
        <w:tc>
          <w:tcPr>
            <w:tcW w:w="600" w:type="dxa"/>
            <w:tcBorders>
              <w:top w:val="single" w:sz="8" w:space="0" w:color="auto"/>
              <w:left w:val="nil"/>
              <w:bottom w:val="single" w:sz="8" w:space="0" w:color="auto"/>
              <w:right w:val="single" w:sz="4" w:space="0" w:color="auto"/>
            </w:tcBorders>
            <w:shd w:val="clear" w:color="000000" w:fill="D7B2D8"/>
            <w:noWrap/>
            <w:vAlign w:val="center"/>
            <w:hideMark/>
          </w:tcPr>
          <w:p w14:paraId="6A623EBC"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Temps</w:t>
            </w:r>
          </w:p>
        </w:tc>
        <w:tc>
          <w:tcPr>
            <w:tcW w:w="1311" w:type="dxa"/>
            <w:tcBorders>
              <w:top w:val="single" w:sz="8" w:space="0" w:color="auto"/>
              <w:left w:val="nil"/>
              <w:bottom w:val="single" w:sz="8" w:space="0" w:color="auto"/>
              <w:right w:val="nil"/>
            </w:tcBorders>
            <w:shd w:val="clear" w:color="000000" w:fill="D7B2D8"/>
            <w:noWrap/>
            <w:vAlign w:val="center"/>
            <w:hideMark/>
          </w:tcPr>
          <w:p w14:paraId="560DA9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Type</w:t>
            </w:r>
          </w:p>
        </w:tc>
        <w:tc>
          <w:tcPr>
            <w:tcW w:w="1204" w:type="dxa"/>
            <w:tcBorders>
              <w:top w:val="single" w:sz="8" w:space="0" w:color="auto"/>
              <w:left w:val="single" w:sz="12" w:space="0" w:color="auto"/>
              <w:bottom w:val="single" w:sz="8" w:space="0" w:color="auto"/>
              <w:right w:val="single" w:sz="4" w:space="0" w:color="auto"/>
            </w:tcBorders>
            <w:shd w:val="clear" w:color="000000" w:fill="D7B2D8"/>
            <w:vAlign w:val="center"/>
            <w:hideMark/>
          </w:tcPr>
          <w:p w14:paraId="65213A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Titre</w:t>
            </w:r>
          </w:p>
        </w:tc>
        <w:tc>
          <w:tcPr>
            <w:tcW w:w="4148" w:type="dxa"/>
            <w:tcBorders>
              <w:top w:val="single" w:sz="8" w:space="0" w:color="auto"/>
              <w:left w:val="nil"/>
              <w:bottom w:val="single" w:sz="8" w:space="0" w:color="auto"/>
              <w:right w:val="single" w:sz="4" w:space="0" w:color="auto"/>
            </w:tcBorders>
            <w:shd w:val="clear" w:color="000000" w:fill="D7B2D8"/>
            <w:vAlign w:val="center"/>
            <w:hideMark/>
          </w:tcPr>
          <w:p w14:paraId="46C2E8EE"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Description</w:t>
            </w:r>
          </w:p>
        </w:tc>
      </w:tr>
      <w:tr w:rsidR="005F4F6D" w:rsidRPr="005F4F6D" w14:paraId="3A3ABC83"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C37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897CD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2A4639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600" w:type="dxa"/>
            <w:tcBorders>
              <w:top w:val="nil"/>
              <w:left w:val="nil"/>
              <w:bottom w:val="single" w:sz="4" w:space="0" w:color="auto"/>
              <w:right w:val="single" w:sz="4" w:space="0" w:color="auto"/>
            </w:tcBorders>
            <w:shd w:val="clear" w:color="auto" w:fill="auto"/>
            <w:vAlign w:val="center"/>
            <w:hideMark/>
          </w:tcPr>
          <w:p w14:paraId="078D8F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5CC4B7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1D372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Prise de connaissance du cahier des charges</w:t>
            </w:r>
          </w:p>
        </w:tc>
        <w:tc>
          <w:tcPr>
            <w:tcW w:w="4148" w:type="dxa"/>
            <w:tcBorders>
              <w:top w:val="nil"/>
              <w:left w:val="nil"/>
              <w:bottom w:val="single" w:sz="4" w:space="0" w:color="auto"/>
              <w:right w:val="single" w:sz="4" w:space="0" w:color="auto"/>
            </w:tcBorders>
            <w:shd w:val="clear" w:color="auto" w:fill="auto"/>
            <w:vAlign w:val="center"/>
            <w:hideMark/>
          </w:tcPr>
          <w:p w14:paraId="27D1E494" w14:textId="65F916C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Ayant reçu le cahier des charges, je me suis mis à lire les informations que contient ce CdC. J'ai pris </w:t>
            </w:r>
            <w:r w:rsidR="00F9687E" w:rsidRPr="005F4F6D">
              <w:rPr>
                <w:rFonts w:ascii="Arial" w:eastAsia="Times New Roman" w:hAnsi="Arial" w:cs="Arial"/>
                <w:sz w:val="16"/>
                <w:szCs w:val="16"/>
                <w:lang w:val="fr-CH" w:eastAsia="fr-CH"/>
              </w:rPr>
              <w:t>connaissance</w:t>
            </w:r>
            <w:r w:rsidRPr="005F4F6D">
              <w:rPr>
                <w:rFonts w:ascii="Arial" w:eastAsia="Times New Roman" w:hAnsi="Arial" w:cs="Arial"/>
                <w:sz w:val="16"/>
                <w:szCs w:val="16"/>
                <w:lang w:val="fr-CH" w:eastAsia="fr-CH"/>
              </w:rPr>
              <w:t xml:space="preserve"> des consignes et jugé si le projet est réalisable dans les temps.</w:t>
            </w:r>
          </w:p>
        </w:tc>
      </w:tr>
      <w:tr w:rsidR="005F4F6D" w:rsidRPr="005F4F6D" w14:paraId="21D6C51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5EC7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211E38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480" w:type="dxa"/>
            <w:tcBorders>
              <w:top w:val="nil"/>
              <w:left w:val="nil"/>
              <w:bottom w:val="single" w:sz="4" w:space="0" w:color="auto"/>
              <w:right w:val="single" w:sz="4" w:space="0" w:color="auto"/>
            </w:tcBorders>
            <w:shd w:val="clear" w:color="auto" w:fill="auto"/>
            <w:vAlign w:val="center"/>
            <w:hideMark/>
          </w:tcPr>
          <w:p w14:paraId="1F6095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9:00</w:t>
            </w:r>
          </w:p>
        </w:tc>
        <w:tc>
          <w:tcPr>
            <w:tcW w:w="600" w:type="dxa"/>
            <w:tcBorders>
              <w:top w:val="nil"/>
              <w:left w:val="nil"/>
              <w:bottom w:val="single" w:sz="4" w:space="0" w:color="auto"/>
              <w:right w:val="single" w:sz="4" w:space="0" w:color="auto"/>
            </w:tcBorders>
            <w:shd w:val="clear" w:color="auto" w:fill="auto"/>
            <w:vAlign w:val="center"/>
            <w:hideMark/>
          </w:tcPr>
          <w:p w14:paraId="5766E1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0:25h</w:t>
            </w:r>
          </w:p>
        </w:tc>
        <w:tc>
          <w:tcPr>
            <w:tcW w:w="1311" w:type="dxa"/>
            <w:tcBorders>
              <w:top w:val="nil"/>
              <w:left w:val="nil"/>
              <w:bottom w:val="single" w:sz="4" w:space="0" w:color="auto"/>
              <w:right w:val="nil"/>
            </w:tcBorders>
            <w:shd w:val="clear" w:color="auto" w:fill="auto"/>
            <w:vAlign w:val="center"/>
            <w:hideMark/>
          </w:tcPr>
          <w:p w14:paraId="20DB51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0:25h</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D276C4" w14:textId="5105B94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Discutions</w:t>
            </w:r>
            <w:r w:rsidR="005F4F6D" w:rsidRPr="005F4F6D">
              <w:rPr>
                <w:rFonts w:ascii="Arial" w:eastAsia="Times New Roman" w:hAnsi="Arial" w:cs="Arial"/>
                <w:sz w:val="16"/>
                <w:szCs w:val="16"/>
                <w:lang w:val="fr-CH" w:eastAsia="fr-CH"/>
              </w:rPr>
              <w:t xml:space="preserve"> avec l'expert</w:t>
            </w:r>
          </w:p>
        </w:tc>
        <w:tc>
          <w:tcPr>
            <w:tcW w:w="4148" w:type="dxa"/>
            <w:tcBorders>
              <w:top w:val="nil"/>
              <w:left w:val="nil"/>
              <w:bottom w:val="single" w:sz="4" w:space="0" w:color="auto"/>
              <w:right w:val="single" w:sz="4" w:space="0" w:color="auto"/>
            </w:tcBorders>
            <w:shd w:val="clear" w:color="auto" w:fill="auto"/>
            <w:vAlign w:val="center"/>
            <w:hideMark/>
          </w:tcPr>
          <w:p w14:paraId="5D22F9D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avoir pris connaissance du CdC, j'ai discuté avec l'expert pour expliquer mon ressentit. Il m'a, par la suite, suggéré des modifications dans le descriptif du projet. </w:t>
            </w:r>
          </w:p>
        </w:tc>
      </w:tr>
      <w:tr w:rsidR="005F4F6D" w:rsidRPr="005F4F6D" w14:paraId="15CEB2A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5472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0DAC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9:00</w:t>
            </w:r>
          </w:p>
        </w:tc>
        <w:tc>
          <w:tcPr>
            <w:tcW w:w="480" w:type="dxa"/>
            <w:tcBorders>
              <w:top w:val="nil"/>
              <w:left w:val="nil"/>
              <w:bottom w:val="single" w:sz="4" w:space="0" w:color="auto"/>
              <w:right w:val="single" w:sz="4" w:space="0" w:color="auto"/>
            </w:tcBorders>
            <w:shd w:val="clear" w:color="auto" w:fill="auto"/>
            <w:vAlign w:val="center"/>
            <w:hideMark/>
          </w:tcPr>
          <w:p w14:paraId="1E1771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047470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nil"/>
            </w:tcBorders>
            <w:shd w:val="clear" w:color="auto" w:fill="auto"/>
            <w:vAlign w:val="center"/>
            <w:hideMark/>
          </w:tcPr>
          <w:p w14:paraId="02137C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8C064C" w14:textId="7B890E1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la planification </w:t>
            </w:r>
            <w:r w:rsidR="00F9687E" w:rsidRPr="005F4F6D">
              <w:rPr>
                <w:rFonts w:ascii="Arial" w:eastAsia="Times New Roman" w:hAnsi="Arial" w:cs="Arial"/>
                <w:sz w:val="16"/>
                <w:szCs w:val="16"/>
                <w:lang w:val="fr-CH" w:eastAsia="fr-CH"/>
              </w:rPr>
              <w:t>initiale</w:t>
            </w:r>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6DA75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récupéré le Template d'un Diagramme de Gants que j'ai modifié pour qu'il soit plus adapté et j'ai planifié le déroulement de mon projet.</w:t>
            </w:r>
          </w:p>
        </w:tc>
      </w:tr>
      <w:tr w:rsidR="005F4F6D" w:rsidRPr="005F4F6D" w14:paraId="02C77D92"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80F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DE3A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2D8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4229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FC6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BBA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journal de travail</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570DD" w14:textId="2F08729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pris le </w:t>
            </w:r>
            <w:r w:rsidR="00F9687E" w:rsidRPr="005F4F6D">
              <w:rPr>
                <w:rFonts w:ascii="Arial" w:eastAsia="Times New Roman" w:hAnsi="Arial" w:cs="Arial"/>
                <w:sz w:val="16"/>
                <w:szCs w:val="16"/>
                <w:lang w:val="fr-CH" w:eastAsia="fr-CH"/>
              </w:rPr>
              <w:t>Template</w:t>
            </w:r>
            <w:r w:rsidRPr="005F4F6D">
              <w:rPr>
                <w:rFonts w:ascii="Arial" w:eastAsia="Times New Roman" w:hAnsi="Arial" w:cs="Arial"/>
                <w:sz w:val="16"/>
                <w:szCs w:val="16"/>
                <w:lang w:val="fr-CH" w:eastAsia="fr-CH"/>
              </w:rPr>
              <w:t xml:space="preserve"> qui était déjà mis à disposition pour le Pré-TPI et je l'ai modifié pour qu'il </w:t>
            </w:r>
            <w:r w:rsidR="00F9687E" w:rsidRPr="005F4F6D">
              <w:rPr>
                <w:rFonts w:ascii="Arial" w:eastAsia="Times New Roman" w:hAnsi="Arial" w:cs="Arial"/>
                <w:sz w:val="16"/>
                <w:szCs w:val="16"/>
                <w:lang w:val="fr-CH" w:eastAsia="fr-CH"/>
              </w:rPr>
              <w:t>possèd</w:t>
            </w:r>
            <w:r w:rsidR="00F9687E">
              <w:rPr>
                <w:rFonts w:ascii="Arial" w:eastAsia="Times New Roman" w:hAnsi="Arial" w:cs="Arial"/>
                <w:sz w:val="16"/>
                <w:szCs w:val="16"/>
                <w:lang w:val="fr-CH" w:eastAsia="fr-CH"/>
              </w:rPr>
              <w:t>e</w:t>
            </w:r>
            <w:r w:rsidRPr="005F4F6D">
              <w:rPr>
                <w:rFonts w:ascii="Arial" w:eastAsia="Times New Roman" w:hAnsi="Arial" w:cs="Arial"/>
                <w:sz w:val="16"/>
                <w:szCs w:val="16"/>
                <w:lang w:val="fr-CH" w:eastAsia="fr-CH"/>
              </w:rPr>
              <w:t xml:space="preserve"> les champs "Début" "Fin" et "Temps" et j'ai commencé à rédiger le journal</w:t>
            </w:r>
          </w:p>
        </w:tc>
      </w:tr>
      <w:tr w:rsidR="005F4F6D" w:rsidRPr="005F4F6D" w14:paraId="5D169A5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A28EE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4F5C531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23ECDB5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600" w:type="dxa"/>
            <w:tcBorders>
              <w:top w:val="nil"/>
              <w:left w:val="nil"/>
              <w:bottom w:val="single" w:sz="4" w:space="0" w:color="auto"/>
              <w:right w:val="single" w:sz="4" w:space="0" w:color="auto"/>
            </w:tcBorders>
            <w:shd w:val="clear" w:color="auto" w:fill="auto"/>
            <w:vAlign w:val="center"/>
            <w:hideMark/>
          </w:tcPr>
          <w:p w14:paraId="50A7A3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nil"/>
            </w:tcBorders>
            <w:shd w:val="clear" w:color="auto" w:fill="auto"/>
            <w:vAlign w:val="center"/>
            <w:hideMark/>
          </w:tcPr>
          <w:p w14:paraId="4A27DD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5C056B" w14:textId="7AC0187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Finition de la planification </w:t>
            </w:r>
            <w:r w:rsidR="00F9687E" w:rsidRPr="005F4F6D">
              <w:rPr>
                <w:rFonts w:ascii="Arial" w:eastAsia="Times New Roman" w:hAnsi="Arial" w:cs="Arial"/>
                <w:sz w:val="16"/>
                <w:szCs w:val="16"/>
                <w:lang w:val="fr-CH" w:eastAsia="fr-CH"/>
              </w:rPr>
              <w:t>initiale</w:t>
            </w:r>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4348DB6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retravaillé ma planification initiale et j'ai inséré les dernières données qui me manquaient.</w:t>
            </w:r>
          </w:p>
        </w:tc>
      </w:tr>
      <w:tr w:rsidR="005F4F6D" w:rsidRPr="005F4F6D" w14:paraId="135AAE8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1E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563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772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F584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A89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B69B" w14:textId="0E635FF3"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5318C" w14:textId="4FF0C3D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réécrit</w:t>
            </w:r>
            <w:r w:rsidRPr="005F4F6D">
              <w:rPr>
                <w:rFonts w:ascii="Arial" w:eastAsia="Times New Roman" w:hAnsi="Arial" w:cs="Arial"/>
                <w:sz w:val="16"/>
                <w:szCs w:val="16"/>
                <w:lang w:val="fr-CH" w:eastAsia="fr-CH"/>
              </w:rPr>
              <w:t>, mis au propre et continuer la rédaction de mon journal de bord.</w:t>
            </w:r>
          </w:p>
        </w:tc>
      </w:tr>
      <w:tr w:rsidR="005F4F6D" w:rsidRPr="005F4F6D" w14:paraId="3CC1FD6D" w14:textId="77777777" w:rsidTr="005F4F6D">
        <w:trPr>
          <w:trHeight w:val="21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8E5A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3DF464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63C8CE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29B132E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0DFBCC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99D24" w14:textId="4ECB6DD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w:t>
            </w:r>
            <w:r w:rsidR="00F9687E" w:rsidRPr="005F4F6D">
              <w:rPr>
                <w:rFonts w:ascii="Arial" w:eastAsia="Times New Roman" w:hAnsi="Arial" w:cs="Arial"/>
                <w:sz w:val="16"/>
                <w:szCs w:val="16"/>
                <w:lang w:val="fr-CH" w:eastAsia="fr-CH"/>
              </w:rPr>
              <w:t>Révision</w:t>
            </w:r>
            <w:r w:rsidRPr="005F4F6D">
              <w:rPr>
                <w:rFonts w:ascii="Arial" w:eastAsia="Times New Roman" w:hAnsi="Arial" w:cs="Arial"/>
                <w:sz w:val="16"/>
                <w:szCs w:val="16"/>
                <w:lang w:val="fr-CH" w:eastAsia="fr-CH"/>
              </w:rPr>
              <w:t xml:space="preserve"> et Signature du cahier des charges avec l'expert et le CdP</w:t>
            </w:r>
          </w:p>
        </w:tc>
        <w:tc>
          <w:tcPr>
            <w:tcW w:w="4148" w:type="dxa"/>
            <w:tcBorders>
              <w:top w:val="nil"/>
              <w:left w:val="nil"/>
              <w:bottom w:val="single" w:sz="4" w:space="0" w:color="auto"/>
              <w:right w:val="single" w:sz="4" w:space="0" w:color="auto"/>
            </w:tcBorders>
            <w:shd w:val="clear" w:color="auto" w:fill="auto"/>
            <w:vAlign w:val="center"/>
            <w:hideMark/>
          </w:tcPr>
          <w:p w14:paraId="103E2FF1" w14:textId="2A6F0CB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CdP et l'expert se sont </w:t>
            </w:r>
            <w:r w:rsidR="00F9687E" w:rsidRPr="005F4F6D">
              <w:rPr>
                <w:rFonts w:ascii="Arial" w:eastAsia="Times New Roman" w:hAnsi="Arial" w:cs="Arial"/>
                <w:sz w:val="16"/>
                <w:szCs w:val="16"/>
                <w:lang w:val="fr-CH" w:eastAsia="fr-CH"/>
              </w:rPr>
              <w:t>concerté</w:t>
            </w:r>
            <w:r w:rsidRPr="005F4F6D">
              <w:rPr>
                <w:rFonts w:ascii="Arial" w:eastAsia="Times New Roman" w:hAnsi="Arial" w:cs="Arial"/>
                <w:sz w:val="16"/>
                <w:szCs w:val="16"/>
                <w:lang w:val="fr-CH" w:eastAsia="fr-CH"/>
              </w:rPr>
              <w:t xml:space="preserve"> pour revoir les objectifs du projet. On a, par la suite, discuté des changements. Ça a été </w:t>
            </w:r>
            <w:r w:rsidR="00F9687E" w:rsidRPr="005F4F6D">
              <w:rPr>
                <w:rFonts w:ascii="Arial" w:eastAsia="Times New Roman" w:hAnsi="Arial" w:cs="Arial"/>
                <w:sz w:val="16"/>
                <w:szCs w:val="16"/>
                <w:lang w:val="fr-CH" w:eastAsia="fr-CH"/>
              </w:rPr>
              <w:t>décidé</w:t>
            </w:r>
            <w:r w:rsidRPr="005F4F6D">
              <w:rPr>
                <w:rFonts w:ascii="Arial" w:eastAsia="Times New Roman" w:hAnsi="Arial" w:cs="Arial"/>
                <w:sz w:val="16"/>
                <w:szCs w:val="16"/>
                <w:lang w:val="fr-CH" w:eastAsia="fr-CH"/>
              </w:rPr>
              <w:t xml:space="preserve"> que toute la partie du système d'employé (embauche et salaire) sera retiré.</w:t>
            </w:r>
          </w:p>
        </w:tc>
      </w:tr>
      <w:tr w:rsidR="005F4F6D" w:rsidRPr="005F4F6D" w14:paraId="257539A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92426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7AE0F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nil"/>
              <w:left w:val="nil"/>
              <w:bottom w:val="single" w:sz="4" w:space="0" w:color="auto"/>
              <w:right w:val="single" w:sz="4" w:space="0" w:color="auto"/>
            </w:tcBorders>
            <w:shd w:val="clear" w:color="auto" w:fill="auto"/>
            <w:vAlign w:val="center"/>
            <w:hideMark/>
          </w:tcPr>
          <w:p w14:paraId="23EF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30BB7B9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 h</w:t>
            </w:r>
          </w:p>
        </w:tc>
        <w:tc>
          <w:tcPr>
            <w:tcW w:w="1311" w:type="dxa"/>
            <w:tcBorders>
              <w:top w:val="nil"/>
              <w:left w:val="nil"/>
              <w:bottom w:val="single" w:sz="4" w:space="0" w:color="auto"/>
              <w:right w:val="nil"/>
            </w:tcBorders>
            <w:shd w:val="clear" w:color="auto" w:fill="auto"/>
            <w:vAlign w:val="center"/>
            <w:hideMark/>
          </w:tcPr>
          <w:p w14:paraId="2380AC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A6BDB2F" w14:textId="3FB030C6"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6C458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la rédaction de mon journal de bord.</w:t>
            </w:r>
          </w:p>
        </w:tc>
      </w:tr>
      <w:tr w:rsidR="005F4F6D" w:rsidRPr="005F4F6D" w14:paraId="1DE5696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31DC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1CD813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nil"/>
              <w:left w:val="nil"/>
              <w:bottom w:val="single" w:sz="4" w:space="0" w:color="auto"/>
              <w:right w:val="single" w:sz="4" w:space="0" w:color="auto"/>
            </w:tcBorders>
            <w:shd w:val="clear" w:color="auto" w:fill="auto"/>
            <w:vAlign w:val="center"/>
            <w:hideMark/>
          </w:tcPr>
          <w:p w14:paraId="2881F8D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D3426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74B000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F1B4B2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rapport du projet</w:t>
            </w:r>
          </w:p>
        </w:tc>
        <w:tc>
          <w:tcPr>
            <w:tcW w:w="4148" w:type="dxa"/>
            <w:tcBorders>
              <w:top w:val="nil"/>
              <w:left w:val="nil"/>
              <w:bottom w:val="single" w:sz="4" w:space="0" w:color="auto"/>
              <w:right w:val="single" w:sz="4" w:space="0" w:color="auto"/>
            </w:tcBorders>
            <w:shd w:val="clear" w:color="auto" w:fill="auto"/>
            <w:vAlign w:val="center"/>
            <w:hideMark/>
          </w:tcPr>
          <w:p w14:paraId="751E13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commencé la rédaction de mon rapport de projet.</w:t>
            </w:r>
          </w:p>
        </w:tc>
      </w:tr>
      <w:tr w:rsidR="005F4F6D" w:rsidRPr="005F4F6D" w14:paraId="0C4495AA" w14:textId="77777777" w:rsidTr="000002D8">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0A60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A2209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06D9B7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600" w:type="dxa"/>
            <w:tcBorders>
              <w:top w:val="nil"/>
              <w:left w:val="nil"/>
              <w:bottom w:val="single" w:sz="4" w:space="0" w:color="auto"/>
              <w:right w:val="single" w:sz="4" w:space="0" w:color="auto"/>
            </w:tcBorders>
            <w:shd w:val="clear" w:color="auto" w:fill="auto"/>
            <w:vAlign w:val="center"/>
            <w:hideMark/>
          </w:tcPr>
          <w:p w14:paraId="695A82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045C9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03E9B9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Retravaille de la planification initiale</w:t>
            </w:r>
          </w:p>
        </w:tc>
        <w:tc>
          <w:tcPr>
            <w:tcW w:w="4148" w:type="dxa"/>
            <w:tcBorders>
              <w:top w:val="nil"/>
              <w:left w:val="nil"/>
              <w:bottom w:val="single" w:sz="4" w:space="0" w:color="auto"/>
              <w:right w:val="single" w:sz="4" w:space="0" w:color="auto"/>
            </w:tcBorders>
            <w:shd w:val="clear" w:color="auto" w:fill="auto"/>
            <w:vAlign w:val="center"/>
            <w:hideMark/>
          </w:tcPr>
          <w:p w14:paraId="1CE4B01A" w14:textId="2CD2F2B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l'envoi de ma planification initiale. J'ai reçu un retour du deuxième expert qui m'indiquait que je n'avais pas mis de partie pour la documentation. Après avoir vu avec mon CdP j'ai ajouté de nouvelles lignes et </w:t>
            </w:r>
            <w:r w:rsidR="00F9687E" w:rsidRPr="005F4F6D">
              <w:rPr>
                <w:rFonts w:ascii="Arial" w:eastAsia="Times New Roman" w:hAnsi="Arial" w:cs="Arial"/>
                <w:sz w:val="16"/>
                <w:szCs w:val="16"/>
                <w:lang w:val="fr-CH" w:eastAsia="fr-CH"/>
              </w:rPr>
              <w:t>remodifié</w:t>
            </w:r>
            <w:r w:rsidRPr="005F4F6D">
              <w:rPr>
                <w:rFonts w:ascii="Arial" w:eastAsia="Times New Roman" w:hAnsi="Arial" w:cs="Arial"/>
                <w:sz w:val="16"/>
                <w:szCs w:val="16"/>
                <w:lang w:val="fr-CH" w:eastAsia="fr-CH"/>
              </w:rPr>
              <w:t xml:space="preserve"> certaines.</w:t>
            </w:r>
          </w:p>
        </w:tc>
      </w:tr>
      <w:tr w:rsidR="005F4F6D" w:rsidRPr="005F4F6D" w14:paraId="54689AA0"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E41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09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8A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E10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C75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7C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911B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1CCC506"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C00D8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577D6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00D081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A1073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single" w:sz="4" w:space="0" w:color="auto"/>
            </w:tcBorders>
            <w:shd w:val="clear" w:color="auto" w:fill="auto"/>
            <w:vAlign w:val="center"/>
            <w:hideMark/>
          </w:tcPr>
          <w:p w14:paraId="442C1A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B013806" w14:textId="5F8AE232"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8CF3FB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32D9117"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F33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01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B1F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639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585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252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 story sur IceScrum</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3EF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créé le projet sur IceScrum et j'ai créé les différentes stories</w:t>
            </w:r>
          </w:p>
        </w:tc>
      </w:tr>
      <w:tr w:rsidR="005F4F6D" w:rsidRPr="005F4F6D" w14:paraId="37C8DDB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623CD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68190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480" w:type="dxa"/>
            <w:tcBorders>
              <w:top w:val="nil"/>
              <w:left w:val="nil"/>
              <w:bottom w:val="single" w:sz="4" w:space="0" w:color="auto"/>
              <w:right w:val="single" w:sz="4" w:space="0" w:color="auto"/>
            </w:tcBorders>
            <w:shd w:val="clear" w:color="auto" w:fill="auto"/>
            <w:vAlign w:val="center"/>
            <w:hideMark/>
          </w:tcPr>
          <w:p w14:paraId="239FE7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87DF2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nil"/>
              <w:left w:val="nil"/>
              <w:bottom w:val="single" w:sz="4" w:space="0" w:color="auto"/>
              <w:right w:val="nil"/>
            </w:tcBorders>
            <w:shd w:val="clear" w:color="auto" w:fill="auto"/>
            <w:vAlign w:val="center"/>
            <w:hideMark/>
          </w:tcPr>
          <w:p w14:paraId="22C731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EC4B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B1FA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2E75B5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EEDB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9710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00AE86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4273A7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9DE4A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BE5D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Commencement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67DD6137" w14:textId="7AD71BAE"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w:t>
            </w:r>
            <w:r w:rsidR="00F9687E" w:rsidRPr="005F4F6D">
              <w:rPr>
                <w:rFonts w:ascii="Arial" w:eastAsia="Times New Roman" w:hAnsi="Arial" w:cs="Arial"/>
                <w:sz w:val="16"/>
                <w:szCs w:val="16"/>
                <w:lang w:val="fr-CH" w:eastAsia="fr-CH"/>
              </w:rPr>
              <w:t>ai</w:t>
            </w:r>
            <w:r w:rsidRPr="005F4F6D">
              <w:rPr>
                <w:rFonts w:ascii="Arial" w:eastAsia="Times New Roman" w:hAnsi="Arial" w:cs="Arial"/>
                <w:sz w:val="16"/>
                <w:szCs w:val="16"/>
                <w:lang w:val="fr-CH" w:eastAsia="fr-CH"/>
              </w:rPr>
              <w:t xml:space="preserve"> débuté la </w:t>
            </w:r>
            <w:r w:rsidR="00F9687E" w:rsidRPr="005F4F6D">
              <w:rPr>
                <w:rFonts w:ascii="Arial" w:eastAsia="Times New Roman" w:hAnsi="Arial" w:cs="Arial"/>
                <w:sz w:val="16"/>
                <w:szCs w:val="16"/>
                <w:lang w:val="fr-CH" w:eastAsia="fr-CH"/>
              </w:rPr>
              <w:t>conception du</w:t>
            </w:r>
            <w:r w:rsidRPr="005F4F6D">
              <w:rPr>
                <w:rFonts w:ascii="Arial" w:eastAsia="Times New Roman" w:hAnsi="Arial" w:cs="Arial"/>
                <w:sz w:val="16"/>
                <w:szCs w:val="16"/>
                <w:lang w:val="fr-CH" w:eastAsia="fr-CH"/>
              </w:rPr>
              <w:t xml:space="preserve"> travail </w:t>
            </w:r>
            <w:r w:rsidR="00F9687E" w:rsidRPr="005F4F6D">
              <w:rPr>
                <w:rFonts w:ascii="Arial" w:eastAsia="Times New Roman" w:hAnsi="Arial" w:cs="Arial"/>
                <w:sz w:val="16"/>
                <w:szCs w:val="16"/>
                <w:lang w:val="fr-CH" w:eastAsia="fr-CH"/>
              </w:rPr>
              <w:t>à</w:t>
            </w:r>
            <w:r w:rsidRPr="005F4F6D">
              <w:rPr>
                <w:rFonts w:ascii="Arial" w:eastAsia="Times New Roman" w:hAnsi="Arial" w:cs="Arial"/>
                <w:sz w:val="16"/>
                <w:szCs w:val="16"/>
                <w:lang w:val="fr-CH" w:eastAsia="fr-CH"/>
              </w:rPr>
              <w:t xml:space="preserve"> réaliser à l'aide des diagrammes de flux. J'ai </w:t>
            </w:r>
            <w:r w:rsidR="00F9687E" w:rsidRPr="005F4F6D">
              <w:rPr>
                <w:rFonts w:ascii="Arial" w:eastAsia="Times New Roman" w:hAnsi="Arial" w:cs="Arial"/>
                <w:sz w:val="16"/>
                <w:szCs w:val="16"/>
                <w:lang w:val="fr-CH" w:eastAsia="fr-CH"/>
              </w:rPr>
              <w:t>réfléchi à</w:t>
            </w:r>
            <w:r w:rsidRPr="005F4F6D">
              <w:rPr>
                <w:rFonts w:ascii="Arial" w:eastAsia="Times New Roman" w:hAnsi="Arial" w:cs="Arial"/>
                <w:sz w:val="16"/>
                <w:szCs w:val="16"/>
                <w:lang w:val="fr-CH" w:eastAsia="fr-CH"/>
              </w:rPr>
              <w:t xml:space="preserve"> la réalisation du système de zone de pêche.</w:t>
            </w:r>
          </w:p>
        </w:tc>
      </w:tr>
      <w:tr w:rsidR="005F4F6D" w:rsidRPr="005F4F6D" w14:paraId="5D9F4C38"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A7E2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3B12C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13:50</w:t>
            </w:r>
          </w:p>
        </w:tc>
        <w:tc>
          <w:tcPr>
            <w:tcW w:w="480" w:type="dxa"/>
            <w:tcBorders>
              <w:top w:val="nil"/>
              <w:left w:val="nil"/>
              <w:bottom w:val="single" w:sz="4" w:space="0" w:color="auto"/>
              <w:right w:val="single" w:sz="4" w:space="0" w:color="auto"/>
            </w:tcBorders>
            <w:shd w:val="clear" w:color="auto" w:fill="auto"/>
            <w:vAlign w:val="center"/>
            <w:hideMark/>
          </w:tcPr>
          <w:p w14:paraId="6EFB35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363A3D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734F5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4C58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8FD6F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70BA1E0"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3BDA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6A3F4D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199F0A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15:40</w:t>
            </w:r>
          </w:p>
        </w:tc>
        <w:tc>
          <w:tcPr>
            <w:tcW w:w="600" w:type="dxa"/>
            <w:tcBorders>
              <w:top w:val="nil"/>
              <w:left w:val="nil"/>
              <w:bottom w:val="single" w:sz="4" w:space="0" w:color="auto"/>
              <w:right w:val="single" w:sz="4" w:space="0" w:color="auto"/>
            </w:tcBorders>
            <w:shd w:val="clear" w:color="auto" w:fill="auto"/>
            <w:vAlign w:val="center"/>
            <w:hideMark/>
          </w:tcPr>
          <w:p w14:paraId="0554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061F644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D570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Préparation de l'environnement de travail</w:t>
            </w:r>
          </w:p>
        </w:tc>
        <w:tc>
          <w:tcPr>
            <w:tcW w:w="4148" w:type="dxa"/>
            <w:tcBorders>
              <w:top w:val="nil"/>
              <w:left w:val="nil"/>
              <w:bottom w:val="single" w:sz="4" w:space="0" w:color="auto"/>
              <w:right w:val="single" w:sz="4" w:space="0" w:color="auto"/>
            </w:tcBorders>
            <w:shd w:val="clear" w:color="auto" w:fill="auto"/>
            <w:vAlign w:val="center"/>
            <w:hideMark/>
          </w:tcPr>
          <w:p w14:paraId="0ED907C4" w14:textId="0E12918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lancé l'installation de Unity 2020. </w:t>
            </w:r>
            <w:r w:rsidR="00F9687E" w:rsidRPr="005F4F6D">
              <w:rPr>
                <w:rFonts w:ascii="Arial" w:eastAsia="Times New Roman" w:hAnsi="Arial" w:cs="Arial"/>
                <w:sz w:val="16"/>
                <w:szCs w:val="16"/>
                <w:lang w:val="fr-CH" w:eastAsia="fr-CH"/>
              </w:rPr>
              <w:t>J’ai</w:t>
            </w:r>
            <w:r w:rsidRPr="005F4F6D">
              <w:rPr>
                <w:rFonts w:ascii="Arial" w:eastAsia="Times New Roman" w:hAnsi="Arial" w:cs="Arial"/>
                <w:sz w:val="16"/>
                <w:szCs w:val="16"/>
                <w:lang w:val="fr-CH" w:eastAsia="fr-CH"/>
              </w:rPr>
              <w:t xml:space="preserve"> intégré visual studio à Unity et mis en place le Github</w:t>
            </w:r>
          </w:p>
        </w:tc>
      </w:tr>
      <w:tr w:rsidR="005F4F6D" w:rsidRPr="005F4F6D" w14:paraId="11340389"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DE6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5FA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15:40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2CB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28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B59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2D6E2" w14:textId="3BBDF3C0"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AA260" w14:textId="17810AE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4B0A94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3785D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B9E99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5E757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5A871C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C62786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8B0C8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Stories sur IceScrum</w:t>
            </w:r>
          </w:p>
        </w:tc>
        <w:tc>
          <w:tcPr>
            <w:tcW w:w="4148" w:type="dxa"/>
            <w:tcBorders>
              <w:top w:val="nil"/>
              <w:left w:val="nil"/>
              <w:bottom w:val="single" w:sz="4" w:space="0" w:color="auto"/>
              <w:right w:val="single" w:sz="4" w:space="0" w:color="auto"/>
            </w:tcBorders>
            <w:shd w:val="clear" w:color="auto" w:fill="auto"/>
            <w:vAlign w:val="center"/>
            <w:hideMark/>
          </w:tcPr>
          <w:p w14:paraId="710B971A" w14:textId="0B1FAFD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fini</w:t>
            </w:r>
            <w:r w:rsidRPr="005F4F6D">
              <w:rPr>
                <w:rFonts w:ascii="Arial" w:eastAsia="Times New Roman" w:hAnsi="Arial" w:cs="Arial"/>
                <w:sz w:val="16"/>
                <w:szCs w:val="16"/>
                <w:lang w:val="fr-CH" w:eastAsia="fr-CH"/>
              </w:rPr>
              <w:t xml:space="preserve"> d'ajouté d'autres stories sur IceScrum </w:t>
            </w:r>
          </w:p>
        </w:tc>
      </w:tr>
      <w:tr w:rsidR="005F4F6D" w:rsidRPr="005F4F6D" w14:paraId="17EE7032"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A9A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22F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959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A3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E63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351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projet sur Unity</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985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créé le projet sur Unity.</w:t>
            </w:r>
          </w:p>
        </w:tc>
      </w:tr>
      <w:tr w:rsidR="005F4F6D" w:rsidRPr="005F4F6D" w14:paraId="3495F06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52EA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54EBF3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nil"/>
              <w:left w:val="nil"/>
              <w:bottom w:val="single" w:sz="4" w:space="0" w:color="auto"/>
              <w:right w:val="single" w:sz="4" w:space="0" w:color="auto"/>
            </w:tcBorders>
            <w:shd w:val="clear" w:color="auto" w:fill="auto"/>
            <w:vAlign w:val="center"/>
            <w:hideMark/>
          </w:tcPr>
          <w:p w14:paraId="7AEE88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11:35</w:t>
            </w:r>
          </w:p>
        </w:tc>
        <w:tc>
          <w:tcPr>
            <w:tcW w:w="600" w:type="dxa"/>
            <w:tcBorders>
              <w:top w:val="nil"/>
              <w:left w:val="nil"/>
              <w:bottom w:val="single" w:sz="4" w:space="0" w:color="auto"/>
              <w:right w:val="single" w:sz="4" w:space="0" w:color="auto"/>
            </w:tcBorders>
            <w:shd w:val="clear" w:color="auto" w:fill="auto"/>
            <w:vAlign w:val="center"/>
            <w:hideMark/>
          </w:tcPr>
          <w:p w14:paraId="2BEF2A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146925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B69B22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préparé mon envrionement de travail sur Unity</w:t>
            </w:r>
          </w:p>
        </w:tc>
        <w:tc>
          <w:tcPr>
            <w:tcW w:w="4148" w:type="dxa"/>
            <w:tcBorders>
              <w:top w:val="nil"/>
              <w:left w:val="nil"/>
              <w:bottom w:val="single" w:sz="4" w:space="0" w:color="auto"/>
              <w:right w:val="single" w:sz="4" w:space="0" w:color="auto"/>
            </w:tcBorders>
            <w:shd w:val="clear" w:color="auto" w:fill="auto"/>
            <w:vAlign w:val="center"/>
            <w:hideMark/>
          </w:tcPr>
          <w:p w14:paraId="00E38C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installé différent package qui me serviront pour le projet.</w:t>
            </w:r>
          </w:p>
        </w:tc>
      </w:tr>
      <w:tr w:rsidR="005F4F6D" w:rsidRPr="005F4F6D" w14:paraId="5467E6E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73353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70771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11:35</w:t>
            </w:r>
          </w:p>
        </w:tc>
        <w:tc>
          <w:tcPr>
            <w:tcW w:w="480" w:type="dxa"/>
            <w:tcBorders>
              <w:top w:val="nil"/>
              <w:left w:val="nil"/>
              <w:bottom w:val="single" w:sz="4" w:space="0" w:color="auto"/>
              <w:right w:val="single" w:sz="4" w:space="0" w:color="auto"/>
            </w:tcBorders>
            <w:shd w:val="clear" w:color="auto" w:fill="auto"/>
            <w:vAlign w:val="center"/>
            <w:hideMark/>
          </w:tcPr>
          <w:p w14:paraId="43A8C9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3D391B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2F344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A9E7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6292B1D" w14:textId="057B306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créer</w:t>
            </w:r>
            <w:r w:rsidRPr="005F4F6D">
              <w:rPr>
                <w:rFonts w:ascii="Arial" w:eastAsia="Times New Roman" w:hAnsi="Arial" w:cs="Arial"/>
                <w:sz w:val="16"/>
                <w:szCs w:val="16"/>
                <w:lang w:val="fr-CH" w:eastAsia="fr-CH"/>
              </w:rPr>
              <w:t xml:space="preserve"> </w:t>
            </w:r>
            <w:r w:rsidR="00F9687E" w:rsidRPr="005F4F6D">
              <w:rPr>
                <w:rFonts w:ascii="Arial" w:eastAsia="Times New Roman" w:hAnsi="Arial" w:cs="Arial"/>
                <w:sz w:val="16"/>
                <w:szCs w:val="16"/>
                <w:lang w:val="fr-CH" w:eastAsia="fr-CH"/>
              </w:rPr>
              <w:t>mes différents diagrammes</w:t>
            </w:r>
            <w:r w:rsidRPr="005F4F6D">
              <w:rPr>
                <w:rFonts w:ascii="Arial" w:eastAsia="Times New Roman" w:hAnsi="Arial" w:cs="Arial"/>
                <w:sz w:val="16"/>
                <w:szCs w:val="16"/>
                <w:lang w:val="fr-CH" w:eastAsia="fr-CH"/>
              </w:rPr>
              <w:t xml:space="preserve"> de flux</w:t>
            </w:r>
          </w:p>
        </w:tc>
      </w:tr>
      <w:tr w:rsidR="005F4F6D" w:rsidRPr="005F4F6D" w14:paraId="5D24E9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111C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87C87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5C753C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15:50</w:t>
            </w:r>
          </w:p>
        </w:tc>
        <w:tc>
          <w:tcPr>
            <w:tcW w:w="600" w:type="dxa"/>
            <w:tcBorders>
              <w:top w:val="nil"/>
              <w:left w:val="nil"/>
              <w:bottom w:val="single" w:sz="4" w:space="0" w:color="auto"/>
              <w:right w:val="single" w:sz="4" w:space="0" w:color="auto"/>
            </w:tcBorders>
            <w:shd w:val="clear" w:color="auto" w:fill="auto"/>
            <w:vAlign w:val="center"/>
            <w:hideMark/>
          </w:tcPr>
          <w:p w14:paraId="18A551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19232C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7E50D6" w14:textId="545F1417"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9F027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B802986"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110F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659BD4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15:50</w:t>
            </w:r>
          </w:p>
        </w:tc>
        <w:tc>
          <w:tcPr>
            <w:tcW w:w="480" w:type="dxa"/>
            <w:tcBorders>
              <w:top w:val="nil"/>
              <w:left w:val="nil"/>
              <w:bottom w:val="single" w:sz="4" w:space="0" w:color="auto"/>
              <w:right w:val="single" w:sz="4" w:space="0" w:color="auto"/>
            </w:tcBorders>
            <w:shd w:val="clear" w:color="auto" w:fill="auto"/>
            <w:vAlign w:val="center"/>
            <w:hideMark/>
          </w:tcPr>
          <w:p w14:paraId="2625CD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600" w:type="dxa"/>
            <w:tcBorders>
              <w:top w:val="nil"/>
              <w:left w:val="nil"/>
              <w:bottom w:val="single" w:sz="4" w:space="0" w:color="auto"/>
              <w:right w:val="single" w:sz="4" w:space="0" w:color="auto"/>
            </w:tcBorders>
            <w:shd w:val="clear" w:color="auto" w:fill="auto"/>
            <w:vAlign w:val="center"/>
            <w:hideMark/>
          </w:tcPr>
          <w:p w14:paraId="13410E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1C62E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E143D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5EF4AC3B" w14:textId="6179919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créer</w:t>
            </w:r>
            <w:r w:rsidRPr="005F4F6D">
              <w:rPr>
                <w:rFonts w:ascii="Arial" w:eastAsia="Times New Roman" w:hAnsi="Arial" w:cs="Arial"/>
                <w:sz w:val="16"/>
                <w:szCs w:val="16"/>
                <w:lang w:val="fr-CH" w:eastAsia="fr-CH"/>
              </w:rPr>
              <w:t xml:space="preserve"> </w:t>
            </w:r>
            <w:r w:rsidR="00F9687E" w:rsidRPr="005F4F6D">
              <w:rPr>
                <w:rFonts w:ascii="Arial" w:eastAsia="Times New Roman" w:hAnsi="Arial" w:cs="Arial"/>
                <w:sz w:val="16"/>
                <w:szCs w:val="16"/>
                <w:lang w:val="fr-CH" w:eastAsia="fr-CH"/>
              </w:rPr>
              <w:t>mes différents diagrammes</w:t>
            </w:r>
            <w:r w:rsidRPr="005F4F6D">
              <w:rPr>
                <w:rFonts w:ascii="Arial" w:eastAsia="Times New Roman" w:hAnsi="Arial" w:cs="Arial"/>
                <w:sz w:val="16"/>
                <w:szCs w:val="16"/>
                <w:lang w:val="fr-CH" w:eastAsia="fr-CH"/>
              </w:rPr>
              <w:t xml:space="preserve"> de flux</w:t>
            </w:r>
          </w:p>
        </w:tc>
      </w:tr>
      <w:tr w:rsidR="005F4F6D" w:rsidRPr="005F4F6D" w14:paraId="324FFA3E"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5EE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E18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723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65E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5F5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DA023" w14:textId="321D2A9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5587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8382E4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3FDF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4A7706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341B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600" w:type="dxa"/>
            <w:tcBorders>
              <w:top w:val="nil"/>
              <w:left w:val="nil"/>
              <w:bottom w:val="single" w:sz="4" w:space="0" w:color="auto"/>
              <w:right w:val="single" w:sz="4" w:space="0" w:color="auto"/>
            </w:tcBorders>
            <w:shd w:val="clear" w:color="auto" w:fill="auto"/>
            <w:vAlign w:val="center"/>
            <w:hideMark/>
          </w:tcPr>
          <w:p w14:paraId="1B8616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020DCA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12675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sprints, tests et task </w:t>
            </w:r>
          </w:p>
        </w:tc>
        <w:tc>
          <w:tcPr>
            <w:tcW w:w="4148" w:type="dxa"/>
            <w:tcBorders>
              <w:top w:val="nil"/>
              <w:left w:val="nil"/>
              <w:bottom w:val="single" w:sz="4" w:space="0" w:color="auto"/>
              <w:right w:val="single" w:sz="4" w:space="0" w:color="auto"/>
            </w:tcBorders>
            <w:shd w:val="clear" w:color="auto" w:fill="auto"/>
            <w:vAlign w:val="center"/>
            <w:hideMark/>
          </w:tcPr>
          <w:p w14:paraId="6B13F8AE" w14:textId="747BAE6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les sprints et j'ai </w:t>
            </w:r>
            <w:r w:rsidR="00F9687E" w:rsidRPr="005F4F6D">
              <w:rPr>
                <w:rFonts w:ascii="Arial" w:eastAsia="Times New Roman" w:hAnsi="Arial" w:cs="Arial"/>
                <w:sz w:val="16"/>
                <w:szCs w:val="16"/>
                <w:lang w:val="fr-CH" w:eastAsia="fr-CH"/>
              </w:rPr>
              <w:t>rempli</w:t>
            </w:r>
            <w:r w:rsidRPr="005F4F6D">
              <w:rPr>
                <w:rFonts w:ascii="Arial" w:eastAsia="Times New Roman" w:hAnsi="Arial" w:cs="Arial"/>
                <w:sz w:val="16"/>
                <w:szCs w:val="16"/>
                <w:lang w:val="fr-CH" w:eastAsia="fr-CH"/>
              </w:rPr>
              <w:t xml:space="preserve"> les différents champs des tests et task de chaque stories</w:t>
            </w:r>
          </w:p>
        </w:tc>
      </w:tr>
      <w:tr w:rsidR="005F4F6D" w:rsidRPr="005F4F6D" w14:paraId="3FC80B7C"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38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87C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C16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A18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514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305BE" w14:textId="359D8732"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0213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1D35D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6D643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A9F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07C20F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3AD12E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05FB3D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26BFD6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3E636DB" w14:textId="12B8C79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avancé dans la création de diagramme de flux</w:t>
            </w:r>
          </w:p>
        </w:tc>
      </w:tr>
      <w:tr w:rsidR="005F4F6D" w:rsidRPr="005F4F6D" w14:paraId="7366CC32" w14:textId="77777777" w:rsidTr="005F4F6D">
        <w:trPr>
          <w:trHeight w:val="24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4C45C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C1A68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7C18E1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61A0F0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763F29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36FD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 avec le CdP du travail éffectué</w:t>
            </w:r>
          </w:p>
        </w:tc>
        <w:tc>
          <w:tcPr>
            <w:tcW w:w="4148" w:type="dxa"/>
            <w:tcBorders>
              <w:top w:val="nil"/>
              <w:left w:val="nil"/>
              <w:bottom w:val="single" w:sz="4" w:space="0" w:color="auto"/>
              <w:right w:val="single" w:sz="4" w:space="0" w:color="auto"/>
            </w:tcBorders>
            <w:shd w:val="clear" w:color="auto" w:fill="auto"/>
            <w:vAlign w:val="center"/>
            <w:hideMark/>
          </w:tcPr>
          <w:p w14:paraId="08A314EF" w14:textId="2C92B16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discuté avec le Chef de projet pour faire un point sur les différentes choses qui a été éffectué. </w:t>
            </w:r>
            <w:r w:rsidR="00F9687E" w:rsidRPr="005F4F6D">
              <w:rPr>
                <w:rFonts w:ascii="Arial" w:eastAsia="Times New Roman" w:hAnsi="Arial" w:cs="Arial"/>
                <w:sz w:val="16"/>
                <w:szCs w:val="16"/>
                <w:lang w:val="fr-CH" w:eastAsia="fr-CH"/>
              </w:rPr>
              <w:t>Certaines formulations</w:t>
            </w:r>
            <w:r w:rsidRPr="005F4F6D">
              <w:rPr>
                <w:rFonts w:ascii="Arial" w:eastAsia="Times New Roman" w:hAnsi="Arial" w:cs="Arial"/>
                <w:sz w:val="16"/>
                <w:szCs w:val="16"/>
                <w:lang w:val="fr-CH" w:eastAsia="fr-CH"/>
              </w:rPr>
              <w:t xml:space="preserve"> de phrase et logique de conceptiona a été revue et seront corrigé Les diagrammes de flux ont été, également, revue et seront corrigé</w:t>
            </w:r>
          </w:p>
        </w:tc>
      </w:tr>
      <w:tr w:rsidR="005F4F6D" w:rsidRPr="005F4F6D" w14:paraId="197CE2C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9B47C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2C292CC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42A857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600" w:type="dxa"/>
            <w:tcBorders>
              <w:top w:val="nil"/>
              <w:left w:val="nil"/>
              <w:bottom w:val="single" w:sz="4" w:space="0" w:color="auto"/>
              <w:right w:val="single" w:sz="4" w:space="0" w:color="auto"/>
            </w:tcBorders>
            <w:shd w:val="clear" w:color="auto" w:fill="auto"/>
            <w:vAlign w:val="center"/>
            <w:hideMark/>
          </w:tcPr>
          <w:p w14:paraId="4F2D63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1B5027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D14DE88" w14:textId="0606C5D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4AA04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8F8014D"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157C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3E593D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480" w:type="dxa"/>
            <w:tcBorders>
              <w:top w:val="nil"/>
              <w:left w:val="nil"/>
              <w:bottom w:val="single" w:sz="4" w:space="0" w:color="auto"/>
              <w:right w:val="single" w:sz="4" w:space="0" w:color="auto"/>
            </w:tcBorders>
            <w:shd w:val="clear" w:color="auto" w:fill="auto"/>
            <w:vAlign w:val="center"/>
            <w:hideMark/>
          </w:tcPr>
          <w:p w14:paraId="008A6B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594488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352245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E2CB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IceScrum </w:t>
            </w:r>
          </w:p>
        </w:tc>
        <w:tc>
          <w:tcPr>
            <w:tcW w:w="4148" w:type="dxa"/>
            <w:tcBorders>
              <w:top w:val="nil"/>
              <w:left w:val="nil"/>
              <w:bottom w:val="single" w:sz="4" w:space="0" w:color="auto"/>
              <w:right w:val="single" w:sz="4" w:space="0" w:color="auto"/>
            </w:tcBorders>
            <w:shd w:val="clear" w:color="auto" w:fill="auto"/>
            <w:vAlign w:val="center"/>
            <w:hideMark/>
          </w:tcPr>
          <w:p w14:paraId="5D9785E1" w14:textId="08DCA2A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corrigé tous les points qui posait problème auquel on avait discuté avec mon chef de projet. </w:t>
            </w:r>
          </w:p>
        </w:tc>
      </w:tr>
      <w:tr w:rsidR="005F4F6D" w:rsidRPr="005F4F6D" w14:paraId="51B256D5"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6A4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4E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CBB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A2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5D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C1FE" w14:textId="65C00CF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FF3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9E5A3A"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BA00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192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13:45</w:t>
            </w:r>
          </w:p>
        </w:tc>
        <w:tc>
          <w:tcPr>
            <w:tcW w:w="480" w:type="dxa"/>
            <w:tcBorders>
              <w:top w:val="nil"/>
              <w:left w:val="nil"/>
              <w:bottom w:val="single" w:sz="4" w:space="0" w:color="auto"/>
              <w:right w:val="single" w:sz="4" w:space="0" w:color="auto"/>
            </w:tcBorders>
            <w:shd w:val="clear" w:color="auto" w:fill="auto"/>
            <w:vAlign w:val="center"/>
            <w:hideMark/>
          </w:tcPr>
          <w:p w14:paraId="2C7C0C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14:15</w:t>
            </w:r>
          </w:p>
        </w:tc>
        <w:tc>
          <w:tcPr>
            <w:tcW w:w="600" w:type="dxa"/>
            <w:tcBorders>
              <w:top w:val="nil"/>
              <w:left w:val="nil"/>
              <w:bottom w:val="single" w:sz="4" w:space="0" w:color="auto"/>
              <w:right w:val="single" w:sz="4" w:space="0" w:color="auto"/>
            </w:tcBorders>
            <w:shd w:val="clear" w:color="auto" w:fill="auto"/>
            <w:vAlign w:val="center"/>
            <w:hideMark/>
          </w:tcPr>
          <w:p w14:paraId="2DF5E3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D1921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3715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Avancement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44B523A" w14:textId="2323FD9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avancé dans la création de diagrammes de flux</w:t>
            </w:r>
          </w:p>
        </w:tc>
      </w:tr>
      <w:tr w:rsidR="005F4F6D" w:rsidRPr="005F4F6D" w14:paraId="3D50C871"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857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39B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2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D1B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63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4EE0A" w14:textId="33E1A33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w:t>
            </w:r>
            <w:r w:rsidR="00F9687E" w:rsidRPr="005F4F6D">
              <w:rPr>
                <w:rFonts w:ascii="Arial" w:eastAsia="Times New Roman" w:hAnsi="Arial" w:cs="Arial"/>
                <w:sz w:val="16"/>
                <w:szCs w:val="16"/>
                <w:lang w:val="fr-CH" w:eastAsia="fr-CH"/>
              </w:rPr>
              <w:t>éléments</w:t>
            </w:r>
            <w:r w:rsidRPr="005F4F6D">
              <w:rPr>
                <w:rFonts w:ascii="Arial" w:eastAsia="Times New Roman" w:hAnsi="Arial" w:cs="Arial"/>
                <w:sz w:val="16"/>
                <w:szCs w:val="16"/>
                <w:lang w:val="fr-CH" w:eastAsia="fr-CH"/>
              </w:rPr>
              <w:t xml:space="preserve"> dans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CE1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les diagrammes de flux dans le rapport de projet</w:t>
            </w:r>
          </w:p>
        </w:tc>
      </w:tr>
      <w:tr w:rsidR="005F4F6D" w:rsidRPr="005F4F6D" w14:paraId="7A44980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F2672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60F68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14:50</w:t>
            </w:r>
          </w:p>
        </w:tc>
        <w:tc>
          <w:tcPr>
            <w:tcW w:w="480" w:type="dxa"/>
            <w:tcBorders>
              <w:top w:val="nil"/>
              <w:left w:val="nil"/>
              <w:bottom w:val="single" w:sz="4" w:space="0" w:color="auto"/>
              <w:right w:val="single" w:sz="4" w:space="0" w:color="auto"/>
            </w:tcBorders>
            <w:shd w:val="clear" w:color="auto" w:fill="auto"/>
            <w:vAlign w:val="center"/>
            <w:hideMark/>
          </w:tcPr>
          <w:p w14:paraId="6D248C0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2E1CE3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255082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C9F395E" w14:textId="68764333"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3687B0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FA44C3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4883D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9B5A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9708D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600" w:type="dxa"/>
            <w:tcBorders>
              <w:top w:val="nil"/>
              <w:left w:val="nil"/>
              <w:bottom w:val="single" w:sz="4" w:space="0" w:color="auto"/>
              <w:right w:val="single" w:sz="4" w:space="0" w:color="auto"/>
            </w:tcBorders>
            <w:shd w:val="clear" w:color="auto" w:fill="auto"/>
            <w:vAlign w:val="center"/>
            <w:hideMark/>
          </w:tcPr>
          <w:p w14:paraId="6DF08D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071AE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4493B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87DDD6B" w14:textId="5FA066F2"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Il restait quelques erreurs sur les diagrammes de flux, je les ai </w:t>
            </w:r>
            <w:r w:rsidR="00F9687E" w:rsidRPr="005F4F6D">
              <w:rPr>
                <w:rFonts w:ascii="Arial" w:eastAsia="Times New Roman" w:hAnsi="Arial" w:cs="Arial"/>
                <w:sz w:val="16"/>
                <w:szCs w:val="16"/>
                <w:lang w:val="fr-CH" w:eastAsia="fr-CH"/>
              </w:rPr>
              <w:t>corrigés</w:t>
            </w:r>
            <w:r w:rsidRPr="005F4F6D">
              <w:rPr>
                <w:rFonts w:ascii="Arial" w:eastAsia="Times New Roman" w:hAnsi="Arial" w:cs="Arial"/>
                <w:sz w:val="16"/>
                <w:szCs w:val="16"/>
                <w:lang w:val="fr-CH" w:eastAsia="fr-CH"/>
              </w:rPr>
              <w:t xml:space="preserve"> et mis sur le cahier des charges</w:t>
            </w:r>
          </w:p>
        </w:tc>
      </w:tr>
      <w:tr w:rsidR="005F4F6D" w:rsidRPr="005F4F6D" w14:paraId="063BC1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0D3E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2029C15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480" w:type="dxa"/>
            <w:tcBorders>
              <w:top w:val="nil"/>
              <w:left w:val="nil"/>
              <w:bottom w:val="single" w:sz="4" w:space="0" w:color="auto"/>
              <w:right w:val="single" w:sz="4" w:space="0" w:color="auto"/>
            </w:tcBorders>
            <w:shd w:val="clear" w:color="auto" w:fill="auto"/>
            <w:vAlign w:val="center"/>
            <w:hideMark/>
          </w:tcPr>
          <w:p w14:paraId="7CEA3E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8:40</w:t>
            </w:r>
          </w:p>
        </w:tc>
        <w:tc>
          <w:tcPr>
            <w:tcW w:w="600" w:type="dxa"/>
            <w:tcBorders>
              <w:top w:val="nil"/>
              <w:left w:val="nil"/>
              <w:bottom w:val="single" w:sz="4" w:space="0" w:color="auto"/>
              <w:right w:val="single" w:sz="4" w:space="0" w:color="auto"/>
            </w:tcBorders>
            <w:shd w:val="clear" w:color="auto" w:fill="auto"/>
            <w:vAlign w:val="center"/>
            <w:hideMark/>
          </w:tcPr>
          <w:p w14:paraId="415F56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018381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1DCFED" w14:textId="2C52861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BBE7FDA" w14:textId="61DDADA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0031DF9"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D8876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73410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8:40</w:t>
            </w:r>
          </w:p>
        </w:tc>
        <w:tc>
          <w:tcPr>
            <w:tcW w:w="480" w:type="dxa"/>
            <w:tcBorders>
              <w:top w:val="nil"/>
              <w:left w:val="nil"/>
              <w:bottom w:val="single" w:sz="4" w:space="0" w:color="auto"/>
              <w:right w:val="single" w:sz="4" w:space="0" w:color="auto"/>
            </w:tcBorders>
            <w:shd w:val="clear" w:color="auto" w:fill="auto"/>
            <w:vAlign w:val="center"/>
            <w:hideMark/>
          </w:tcPr>
          <w:p w14:paraId="635EA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600" w:type="dxa"/>
            <w:tcBorders>
              <w:top w:val="nil"/>
              <w:left w:val="nil"/>
              <w:bottom w:val="single" w:sz="4" w:space="0" w:color="auto"/>
              <w:right w:val="single" w:sz="4" w:space="0" w:color="auto"/>
            </w:tcBorders>
            <w:shd w:val="clear" w:color="auto" w:fill="auto"/>
            <w:vAlign w:val="center"/>
            <w:hideMark/>
          </w:tcPr>
          <w:p w14:paraId="425C17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0:40 h</w:t>
            </w:r>
          </w:p>
        </w:tc>
        <w:tc>
          <w:tcPr>
            <w:tcW w:w="1311" w:type="dxa"/>
            <w:tcBorders>
              <w:top w:val="nil"/>
              <w:left w:val="nil"/>
              <w:bottom w:val="single" w:sz="4" w:space="0" w:color="auto"/>
              <w:right w:val="nil"/>
            </w:tcBorders>
            <w:shd w:val="clear" w:color="auto" w:fill="auto"/>
            <w:vAlign w:val="center"/>
            <w:hideMark/>
          </w:tcPr>
          <w:p w14:paraId="620896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7A77C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et ajout d'élément sur IceScrum</w:t>
            </w:r>
          </w:p>
        </w:tc>
        <w:tc>
          <w:tcPr>
            <w:tcW w:w="4148" w:type="dxa"/>
            <w:tcBorders>
              <w:top w:val="nil"/>
              <w:left w:val="nil"/>
              <w:bottom w:val="single" w:sz="4" w:space="0" w:color="auto"/>
              <w:right w:val="single" w:sz="4" w:space="0" w:color="auto"/>
            </w:tcBorders>
            <w:shd w:val="clear" w:color="auto" w:fill="auto"/>
            <w:vAlign w:val="center"/>
            <w:hideMark/>
          </w:tcPr>
          <w:p w14:paraId="3B5251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correction des stories "système économique", "zone de pêche" et  "système de pêche"</w:t>
            </w:r>
          </w:p>
        </w:tc>
      </w:tr>
      <w:tr w:rsidR="005F4F6D" w:rsidRPr="005F4F6D" w14:paraId="58D48A29" w14:textId="77777777" w:rsidTr="00EB2687">
        <w:trPr>
          <w:trHeight w:val="346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1B59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158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4423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DB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BC21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2C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Commencement du projet Unity </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66D3" w14:textId="21FC9D6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débuté le projet sur Unity. J'ai </w:t>
            </w:r>
            <w:r w:rsidR="00F9687E" w:rsidRPr="005F4F6D">
              <w:rPr>
                <w:rFonts w:ascii="Arial" w:eastAsia="Times New Roman" w:hAnsi="Arial" w:cs="Arial"/>
                <w:sz w:val="16"/>
                <w:szCs w:val="16"/>
                <w:lang w:val="fr-CH" w:eastAsia="fr-CH"/>
              </w:rPr>
              <w:t>réfléchi</w:t>
            </w:r>
            <w:r w:rsidRPr="005F4F6D">
              <w:rPr>
                <w:rFonts w:ascii="Arial" w:eastAsia="Times New Roman" w:hAnsi="Arial" w:cs="Arial"/>
                <w:sz w:val="16"/>
                <w:szCs w:val="16"/>
                <w:lang w:val="fr-CH" w:eastAsia="fr-CH"/>
              </w:rPr>
              <w:t xml:space="preserve"> à l'apparence visuel et j'ai </w:t>
            </w:r>
            <w:r w:rsidR="00F9687E" w:rsidRPr="005F4F6D">
              <w:rPr>
                <w:rFonts w:ascii="Arial" w:eastAsia="Times New Roman" w:hAnsi="Arial" w:cs="Arial"/>
                <w:sz w:val="16"/>
                <w:szCs w:val="16"/>
                <w:lang w:val="fr-CH" w:eastAsia="fr-CH"/>
              </w:rPr>
              <w:t>sélectionné</w:t>
            </w:r>
            <w:r w:rsidRPr="005F4F6D">
              <w:rPr>
                <w:rFonts w:ascii="Arial" w:eastAsia="Times New Roman" w:hAnsi="Arial" w:cs="Arial"/>
                <w:sz w:val="16"/>
                <w:szCs w:val="16"/>
                <w:lang w:val="fr-CH" w:eastAsia="fr-CH"/>
              </w:rPr>
              <w:t xml:space="preserve"> des </w:t>
            </w:r>
            <w:r w:rsidR="00F9687E" w:rsidRPr="005F4F6D">
              <w:rPr>
                <w:rFonts w:ascii="Arial" w:eastAsia="Times New Roman" w:hAnsi="Arial" w:cs="Arial"/>
                <w:sz w:val="16"/>
                <w:szCs w:val="16"/>
                <w:lang w:val="fr-CH" w:eastAsia="fr-CH"/>
              </w:rPr>
              <w:t>illustrations</w:t>
            </w:r>
            <w:r w:rsidRPr="005F4F6D">
              <w:rPr>
                <w:rFonts w:ascii="Arial" w:eastAsia="Times New Roman" w:hAnsi="Arial" w:cs="Arial"/>
                <w:sz w:val="16"/>
                <w:szCs w:val="16"/>
                <w:lang w:val="fr-CH" w:eastAsia="fr-CH"/>
              </w:rPr>
              <w:t xml:space="preserve"> pour le jeu. Site consulté pour les images :  http://www.clipartpanda.com/clipart_images/silver-king-custom-marine-42502007</w:t>
            </w:r>
            <w:r w:rsidRPr="005F4F6D">
              <w:rPr>
                <w:rFonts w:ascii="Arial" w:eastAsia="Times New Roman" w:hAnsi="Arial" w:cs="Arial"/>
                <w:sz w:val="16"/>
                <w:szCs w:val="16"/>
                <w:lang w:val="fr-CH" w:eastAsia="fr-CH"/>
              </w:rPr>
              <w:br/>
              <w:t>https://www.normandiefraicheurmer.fr/recettes-et-si-on-cuisinait/origine-des-produits-de-la-mer/43-zones-de-peche-monde.html</w:t>
            </w:r>
          </w:p>
        </w:tc>
      </w:tr>
      <w:tr w:rsidR="005F4F6D" w:rsidRPr="005F4F6D" w14:paraId="6228CBFA" w14:textId="77777777" w:rsidTr="00EB2687">
        <w:trPr>
          <w:trHeight w:val="229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53B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97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BA62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1C66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4A2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7B24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des différents systèmes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EB37E" w14:textId="28B09EB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installé le packages TextMeshPro qui me permettra d'écrire des textes plus facilement. J'ai développé les fonctions d'ajout et de retrait d'argent, également, j'ai codé le </w:t>
            </w:r>
            <w:r w:rsidR="00F9687E" w:rsidRPr="005F4F6D">
              <w:rPr>
                <w:rFonts w:ascii="Arial" w:eastAsia="Times New Roman" w:hAnsi="Arial" w:cs="Arial"/>
                <w:sz w:val="16"/>
                <w:szCs w:val="16"/>
                <w:lang w:val="fr-CH" w:eastAsia="fr-CH"/>
              </w:rPr>
              <w:t>système</w:t>
            </w:r>
            <w:r w:rsidRPr="005F4F6D">
              <w:rPr>
                <w:rFonts w:ascii="Arial" w:eastAsia="Times New Roman" w:hAnsi="Arial" w:cs="Arial"/>
                <w:sz w:val="16"/>
                <w:szCs w:val="16"/>
                <w:lang w:val="fr-CH" w:eastAsia="fr-CH"/>
              </w:rPr>
              <w:t xml:space="preserve"> pour changer de </w:t>
            </w:r>
            <w:r w:rsidR="00F9687E" w:rsidRPr="005F4F6D">
              <w:rPr>
                <w:rFonts w:ascii="Arial" w:eastAsia="Times New Roman" w:hAnsi="Arial" w:cs="Arial"/>
                <w:sz w:val="16"/>
                <w:szCs w:val="16"/>
                <w:lang w:val="fr-CH" w:eastAsia="fr-CH"/>
              </w:rPr>
              <w:t>scène</w:t>
            </w:r>
            <w:r w:rsidRPr="005F4F6D">
              <w:rPr>
                <w:rFonts w:ascii="Arial" w:eastAsia="Times New Roman" w:hAnsi="Arial" w:cs="Arial"/>
                <w:sz w:val="16"/>
                <w:szCs w:val="16"/>
                <w:lang w:val="fr-CH" w:eastAsia="fr-CH"/>
              </w:rPr>
              <w:t xml:space="preserve"> dans les différentes zones de pêches</w:t>
            </w:r>
          </w:p>
        </w:tc>
      </w:tr>
      <w:tr w:rsidR="005F4F6D" w:rsidRPr="005F4F6D" w14:paraId="1ED2D5E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26228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1C07F7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78ADDA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13:40</w:t>
            </w:r>
          </w:p>
        </w:tc>
        <w:tc>
          <w:tcPr>
            <w:tcW w:w="600" w:type="dxa"/>
            <w:tcBorders>
              <w:top w:val="nil"/>
              <w:left w:val="nil"/>
              <w:bottom w:val="single" w:sz="4" w:space="0" w:color="auto"/>
              <w:right w:val="single" w:sz="4" w:space="0" w:color="auto"/>
            </w:tcBorders>
            <w:shd w:val="clear" w:color="auto" w:fill="auto"/>
            <w:vAlign w:val="center"/>
            <w:hideMark/>
          </w:tcPr>
          <w:p w14:paraId="409185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29A817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A06CE3" w14:textId="7EEA9751"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57E06AD" w14:textId="29AD774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7CA219" w14:textId="77777777" w:rsidTr="005F4F6D">
        <w:trPr>
          <w:trHeight w:val="23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9646A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C609A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13:40</w:t>
            </w:r>
          </w:p>
        </w:tc>
        <w:tc>
          <w:tcPr>
            <w:tcW w:w="480" w:type="dxa"/>
            <w:tcBorders>
              <w:top w:val="nil"/>
              <w:left w:val="nil"/>
              <w:bottom w:val="single" w:sz="4" w:space="0" w:color="auto"/>
              <w:right w:val="single" w:sz="4" w:space="0" w:color="auto"/>
            </w:tcBorders>
            <w:shd w:val="clear" w:color="auto" w:fill="auto"/>
            <w:vAlign w:val="center"/>
            <w:hideMark/>
          </w:tcPr>
          <w:p w14:paraId="6100BF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15:15</w:t>
            </w:r>
          </w:p>
        </w:tc>
        <w:tc>
          <w:tcPr>
            <w:tcW w:w="600" w:type="dxa"/>
            <w:tcBorders>
              <w:top w:val="nil"/>
              <w:left w:val="nil"/>
              <w:bottom w:val="single" w:sz="4" w:space="0" w:color="auto"/>
              <w:right w:val="single" w:sz="4" w:space="0" w:color="auto"/>
            </w:tcBorders>
            <w:shd w:val="clear" w:color="auto" w:fill="auto"/>
            <w:vAlign w:val="center"/>
            <w:hideMark/>
          </w:tcPr>
          <w:p w14:paraId="74C71D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15CC51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A5B6E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zone de pêche</w:t>
            </w:r>
          </w:p>
        </w:tc>
        <w:tc>
          <w:tcPr>
            <w:tcW w:w="4148" w:type="dxa"/>
            <w:tcBorders>
              <w:top w:val="nil"/>
              <w:left w:val="nil"/>
              <w:bottom w:val="single" w:sz="4" w:space="0" w:color="auto"/>
              <w:right w:val="single" w:sz="4" w:space="0" w:color="auto"/>
            </w:tcBorders>
            <w:shd w:val="clear" w:color="auto" w:fill="auto"/>
            <w:vAlign w:val="center"/>
            <w:hideMark/>
          </w:tcPr>
          <w:p w14:paraId="0098D053" w14:textId="306629C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w:t>
            </w:r>
            <w:r w:rsidR="00F9687E" w:rsidRPr="005F4F6D">
              <w:rPr>
                <w:rFonts w:ascii="Arial" w:eastAsia="Times New Roman" w:hAnsi="Arial" w:cs="Arial"/>
                <w:sz w:val="16"/>
                <w:szCs w:val="16"/>
                <w:lang w:val="fr-CH" w:eastAsia="fr-CH"/>
              </w:rPr>
              <w:t>Template</w:t>
            </w:r>
            <w:r w:rsidRPr="005F4F6D">
              <w:rPr>
                <w:rFonts w:ascii="Arial" w:eastAsia="Times New Roman" w:hAnsi="Arial" w:cs="Arial"/>
                <w:sz w:val="16"/>
                <w:szCs w:val="16"/>
                <w:lang w:val="fr-CH" w:eastAsia="fr-CH"/>
              </w:rPr>
              <w:t xml:space="preserve"> d'une zone de pêche. Avec le bateau, la mer, les poissons, les différents boutons pour les menus. Site consulté pour les images : https://www.deviantart.com/absurdwordpreferred/art/Little-Fish-png-147138899</w:t>
            </w:r>
          </w:p>
        </w:tc>
      </w:tr>
      <w:tr w:rsidR="005F4F6D" w:rsidRPr="005F4F6D" w14:paraId="4656C69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56357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F1DB4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15:15</w:t>
            </w:r>
          </w:p>
        </w:tc>
        <w:tc>
          <w:tcPr>
            <w:tcW w:w="480" w:type="dxa"/>
            <w:tcBorders>
              <w:top w:val="nil"/>
              <w:left w:val="nil"/>
              <w:bottom w:val="single" w:sz="4" w:space="0" w:color="auto"/>
              <w:right w:val="single" w:sz="4" w:space="0" w:color="auto"/>
            </w:tcBorders>
            <w:shd w:val="clear" w:color="auto" w:fill="auto"/>
            <w:vAlign w:val="center"/>
            <w:hideMark/>
          </w:tcPr>
          <w:p w14:paraId="619D5B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16:00</w:t>
            </w:r>
          </w:p>
        </w:tc>
        <w:tc>
          <w:tcPr>
            <w:tcW w:w="600" w:type="dxa"/>
            <w:tcBorders>
              <w:top w:val="nil"/>
              <w:left w:val="nil"/>
              <w:bottom w:val="single" w:sz="4" w:space="0" w:color="auto"/>
              <w:right w:val="single" w:sz="4" w:space="0" w:color="auto"/>
            </w:tcBorders>
            <w:shd w:val="clear" w:color="auto" w:fill="auto"/>
            <w:vAlign w:val="center"/>
            <w:hideMark/>
          </w:tcPr>
          <w:p w14:paraId="6CC9E5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882B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F7528D" w14:textId="2B237D5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D26D8C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A46EA1F"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A0E9F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E06CE0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16:00</w:t>
            </w:r>
          </w:p>
        </w:tc>
        <w:tc>
          <w:tcPr>
            <w:tcW w:w="480" w:type="dxa"/>
            <w:tcBorders>
              <w:top w:val="nil"/>
              <w:left w:val="nil"/>
              <w:bottom w:val="single" w:sz="4" w:space="0" w:color="auto"/>
              <w:right w:val="single" w:sz="4" w:space="0" w:color="auto"/>
            </w:tcBorders>
            <w:shd w:val="clear" w:color="auto" w:fill="auto"/>
            <w:vAlign w:val="center"/>
            <w:hideMark/>
          </w:tcPr>
          <w:p w14:paraId="161A833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2288F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392735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326E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19D1A22A" w14:textId="03CAF60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commencé le développement du système de pêche. </w:t>
            </w:r>
            <w:r w:rsidR="00F9687E" w:rsidRPr="005F4F6D">
              <w:rPr>
                <w:rFonts w:ascii="Arial" w:eastAsia="Times New Roman" w:hAnsi="Arial" w:cs="Arial"/>
                <w:sz w:val="16"/>
                <w:szCs w:val="16"/>
                <w:lang w:val="fr-CH" w:eastAsia="fr-CH"/>
              </w:rPr>
              <w:t>Deux jauges</w:t>
            </w:r>
            <w:r w:rsidRPr="005F4F6D">
              <w:rPr>
                <w:rFonts w:ascii="Arial" w:eastAsia="Times New Roman" w:hAnsi="Arial" w:cs="Arial"/>
                <w:sz w:val="16"/>
                <w:szCs w:val="16"/>
                <w:lang w:val="fr-CH" w:eastAsia="fr-CH"/>
              </w:rPr>
              <w:t xml:space="preserve"> ont été implémenté pour la pêche. Ils ne sont pas </w:t>
            </w:r>
            <w:r w:rsidR="00F9687E" w:rsidRPr="005F4F6D">
              <w:rPr>
                <w:rFonts w:ascii="Arial" w:eastAsia="Times New Roman" w:hAnsi="Arial" w:cs="Arial"/>
                <w:sz w:val="16"/>
                <w:szCs w:val="16"/>
                <w:lang w:val="fr-CH" w:eastAsia="fr-CH"/>
              </w:rPr>
              <w:t>entièrement</w:t>
            </w:r>
            <w:r w:rsidRPr="005F4F6D">
              <w:rPr>
                <w:rFonts w:ascii="Arial" w:eastAsia="Times New Roman" w:hAnsi="Arial" w:cs="Arial"/>
                <w:sz w:val="16"/>
                <w:szCs w:val="16"/>
                <w:lang w:val="fr-CH" w:eastAsia="fr-CH"/>
              </w:rPr>
              <w:t xml:space="preserve"> opérationnel</w:t>
            </w:r>
          </w:p>
        </w:tc>
      </w:tr>
      <w:tr w:rsidR="005F4F6D" w:rsidRPr="005F4F6D" w14:paraId="6D03F3C1"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057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B7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F06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211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14D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67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Déplacements des poissons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6AEFC" w14:textId="63A2C34C"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effectué</w:t>
            </w:r>
            <w:r w:rsidRPr="005F4F6D">
              <w:rPr>
                <w:rFonts w:ascii="Arial" w:eastAsia="Times New Roman" w:hAnsi="Arial" w:cs="Arial"/>
                <w:sz w:val="16"/>
                <w:szCs w:val="16"/>
                <w:lang w:val="fr-CH" w:eastAsia="fr-CH"/>
              </w:rPr>
              <w:t xml:space="preserve"> le système de déplacement des poissons aléatoirement dans la zone de pêche. </w:t>
            </w:r>
          </w:p>
        </w:tc>
      </w:tr>
      <w:tr w:rsidR="005F4F6D" w:rsidRPr="005F4F6D" w14:paraId="5268356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AB16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D954D8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63CBCB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10:25</w:t>
            </w:r>
          </w:p>
        </w:tc>
        <w:tc>
          <w:tcPr>
            <w:tcW w:w="600" w:type="dxa"/>
            <w:tcBorders>
              <w:top w:val="nil"/>
              <w:left w:val="nil"/>
              <w:bottom w:val="single" w:sz="4" w:space="0" w:color="auto"/>
              <w:right w:val="single" w:sz="4" w:space="0" w:color="auto"/>
            </w:tcBorders>
            <w:shd w:val="clear" w:color="auto" w:fill="auto"/>
            <w:vAlign w:val="center"/>
            <w:hideMark/>
          </w:tcPr>
          <w:p w14:paraId="1C58FA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C9CA3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34E2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47D50687" w14:textId="42FA33F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jauges sont </w:t>
            </w:r>
            <w:r w:rsidR="00F9687E" w:rsidRPr="005F4F6D">
              <w:rPr>
                <w:rFonts w:ascii="Arial" w:eastAsia="Times New Roman" w:hAnsi="Arial" w:cs="Arial"/>
                <w:sz w:val="16"/>
                <w:szCs w:val="16"/>
                <w:lang w:val="fr-CH" w:eastAsia="fr-CH"/>
              </w:rPr>
              <w:t>fonctionnelles</w:t>
            </w:r>
            <w:r w:rsidRPr="005F4F6D">
              <w:rPr>
                <w:rFonts w:ascii="Arial" w:eastAsia="Times New Roman" w:hAnsi="Arial" w:cs="Arial"/>
                <w:sz w:val="16"/>
                <w:szCs w:val="16"/>
                <w:lang w:val="fr-CH" w:eastAsia="fr-CH"/>
              </w:rPr>
              <w:t xml:space="preserve"> et détecte si la barre est à 100%</w:t>
            </w:r>
          </w:p>
        </w:tc>
      </w:tr>
      <w:tr w:rsidR="005F4F6D" w:rsidRPr="005F4F6D" w14:paraId="2A2E374E"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54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D76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4B5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47F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74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10F2" w14:textId="422658A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0000A" w14:textId="197ECAA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D46CDB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0C83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5D2183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69C7A6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2B4B69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071078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F2CE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w:t>
            </w:r>
          </w:p>
        </w:tc>
        <w:tc>
          <w:tcPr>
            <w:tcW w:w="4148" w:type="dxa"/>
            <w:tcBorders>
              <w:top w:val="nil"/>
              <w:left w:val="nil"/>
              <w:bottom w:val="single" w:sz="4" w:space="0" w:color="auto"/>
              <w:right w:val="single" w:sz="4" w:space="0" w:color="auto"/>
            </w:tcBorders>
            <w:shd w:val="clear" w:color="auto" w:fill="auto"/>
            <w:vAlign w:val="center"/>
            <w:hideMark/>
          </w:tcPr>
          <w:p w14:paraId="06EDD666" w14:textId="558D52DC"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débuté l'</w:t>
            </w:r>
            <w:r w:rsidR="00F9687E" w:rsidRPr="005F4F6D">
              <w:rPr>
                <w:rFonts w:ascii="Arial" w:eastAsia="Times New Roman" w:hAnsi="Arial" w:cs="Arial"/>
                <w:sz w:val="16"/>
                <w:szCs w:val="16"/>
                <w:lang w:val="fr-CH" w:eastAsia="fr-CH"/>
              </w:rPr>
              <w:t>implémentation</w:t>
            </w:r>
            <w:r w:rsidRPr="005F4F6D">
              <w:rPr>
                <w:rFonts w:ascii="Arial" w:eastAsia="Times New Roman" w:hAnsi="Arial" w:cs="Arial"/>
                <w:sz w:val="16"/>
                <w:szCs w:val="16"/>
                <w:lang w:val="fr-CH" w:eastAsia="fr-CH"/>
              </w:rPr>
              <w:t xml:space="preserve"> de différents types de poissons. J'ai utilisé le système de scriptable objects de unity pour faire mes différents poissons</w:t>
            </w:r>
          </w:p>
        </w:tc>
      </w:tr>
      <w:tr w:rsidR="005F4F6D" w:rsidRPr="005F4F6D" w14:paraId="0681CF4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04EA3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3F54D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24B713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1E8382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 h</w:t>
            </w:r>
          </w:p>
        </w:tc>
        <w:tc>
          <w:tcPr>
            <w:tcW w:w="1311" w:type="dxa"/>
            <w:tcBorders>
              <w:top w:val="nil"/>
              <w:left w:val="nil"/>
              <w:bottom w:val="single" w:sz="4" w:space="0" w:color="auto"/>
              <w:right w:val="nil"/>
            </w:tcBorders>
            <w:shd w:val="clear" w:color="auto" w:fill="auto"/>
            <w:vAlign w:val="center"/>
            <w:hideMark/>
          </w:tcPr>
          <w:p w14:paraId="3623CD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8069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 + recherches images</w:t>
            </w:r>
          </w:p>
        </w:tc>
        <w:tc>
          <w:tcPr>
            <w:tcW w:w="4148" w:type="dxa"/>
            <w:tcBorders>
              <w:top w:val="nil"/>
              <w:left w:val="nil"/>
              <w:bottom w:val="single" w:sz="4" w:space="0" w:color="auto"/>
              <w:right w:val="single" w:sz="4" w:space="0" w:color="auto"/>
            </w:tcBorders>
            <w:shd w:val="clear" w:color="auto" w:fill="auto"/>
            <w:vAlign w:val="center"/>
            <w:hideMark/>
          </w:tcPr>
          <w:p w14:paraId="575F8518" w14:textId="7A95F401"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w:t>
            </w:r>
            <w:r w:rsidR="00F9687E" w:rsidRPr="005F4F6D">
              <w:rPr>
                <w:rFonts w:ascii="Arial" w:eastAsia="Times New Roman" w:hAnsi="Arial" w:cs="Arial"/>
                <w:sz w:val="16"/>
                <w:szCs w:val="16"/>
                <w:lang w:val="fr-CH" w:eastAsia="fr-CH"/>
              </w:rPr>
              <w:t>implémentation</w:t>
            </w:r>
            <w:r w:rsidRPr="005F4F6D">
              <w:rPr>
                <w:rFonts w:ascii="Arial" w:eastAsia="Times New Roman" w:hAnsi="Arial" w:cs="Arial"/>
                <w:sz w:val="16"/>
                <w:szCs w:val="16"/>
                <w:lang w:val="fr-CH" w:eastAsia="fr-CH"/>
              </w:rPr>
              <w:t xml:space="preserve"> de différents types de poissons.  https://www.hiclipart.com/</w:t>
            </w:r>
          </w:p>
        </w:tc>
      </w:tr>
      <w:tr w:rsidR="005F4F6D" w:rsidRPr="005F4F6D" w14:paraId="28FA71D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CF88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24B132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3CDBA5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15:00</w:t>
            </w:r>
          </w:p>
        </w:tc>
        <w:tc>
          <w:tcPr>
            <w:tcW w:w="600" w:type="dxa"/>
            <w:tcBorders>
              <w:top w:val="nil"/>
              <w:left w:val="nil"/>
              <w:bottom w:val="single" w:sz="4" w:space="0" w:color="auto"/>
              <w:right w:val="single" w:sz="4" w:space="0" w:color="auto"/>
            </w:tcBorders>
            <w:shd w:val="clear" w:color="auto" w:fill="auto"/>
            <w:vAlign w:val="center"/>
            <w:hideMark/>
          </w:tcPr>
          <w:p w14:paraId="5156BD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079DC9C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B53694E" w14:textId="627C794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9FBB924" w14:textId="7BE7914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2032211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ED53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6DAF7A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15:00</w:t>
            </w:r>
          </w:p>
        </w:tc>
        <w:tc>
          <w:tcPr>
            <w:tcW w:w="480" w:type="dxa"/>
            <w:tcBorders>
              <w:top w:val="nil"/>
              <w:left w:val="nil"/>
              <w:bottom w:val="single" w:sz="4" w:space="0" w:color="auto"/>
              <w:right w:val="single" w:sz="4" w:space="0" w:color="auto"/>
            </w:tcBorders>
            <w:shd w:val="clear" w:color="auto" w:fill="auto"/>
            <w:vAlign w:val="center"/>
            <w:hideMark/>
          </w:tcPr>
          <w:p w14:paraId="7FF951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600" w:type="dxa"/>
            <w:tcBorders>
              <w:top w:val="nil"/>
              <w:left w:val="nil"/>
              <w:bottom w:val="single" w:sz="4" w:space="0" w:color="auto"/>
              <w:right w:val="single" w:sz="4" w:space="0" w:color="auto"/>
            </w:tcBorders>
            <w:shd w:val="clear" w:color="auto" w:fill="auto"/>
            <w:vAlign w:val="center"/>
            <w:hideMark/>
          </w:tcPr>
          <w:p w14:paraId="1AB8F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43E488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4C2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rapport de projet </w:t>
            </w:r>
          </w:p>
        </w:tc>
        <w:tc>
          <w:tcPr>
            <w:tcW w:w="4148" w:type="dxa"/>
            <w:tcBorders>
              <w:top w:val="nil"/>
              <w:left w:val="nil"/>
              <w:bottom w:val="single" w:sz="4" w:space="0" w:color="auto"/>
              <w:right w:val="single" w:sz="4" w:space="0" w:color="auto"/>
            </w:tcBorders>
            <w:shd w:val="clear" w:color="auto" w:fill="auto"/>
            <w:vAlign w:val="center"/>
            <w:hideMark/>
          </w:tcPr>
          <w:p w14:paraId="5150B4BA" w14:textId="7060DC7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compléter</w:t>
            </w:r>
            <w:r w:rsidRPr="005F4F6D">
              <w:rPr>
                <w:rFonts w:ascii="Arial" w:eastAsia="Times New Roman" w:hAnsi="Arial" w:cs="Arial"/>
                <w:sz w:val="16"/>
                <w:szCs w:val="16"/>
                <w:lang w:val="fr-CH" w:eastAsia="fr-CH"/>
              </w:rPr>
              <w:t xml:space="preserve"> mon rapport de projet</w:t>
            </w:r>
          </w:p>
        </w:tc>
      </w:tr>
      <w:tr w:rsidR="005F4F6D" w:rsidRPr="005F4F6D" w14:paraId="10AE974C"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BF0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56D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830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CC9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B19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2FF12" w14:textId="5458DD9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01766" w14:textId="6E8C6CD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8A276FB"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4EF00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FE0AF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59BDCD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618D6BB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0:55h</w:t>
            </w:r>
          </w:p>
        </w:tc>
        <w:tc>
          <w:tcPr>
            <w:tcW w:w="1311" w:type="dxa"/>
            <w:tcBorders>
              <w:top w:val="nil"/>
              <w:left w:val="nil"/>
              <w:bottom w:val="single" w:sz="4" w:space="0" w:color="auto"/>
              <w:right w:val="nil"/>
            </w:tcBorders>
            <w:shd w:val="clear" w:color="auto" w:fill="auto"/>
            <w:vAlign w:val="center"/>
            <w:hideMark/>
          </w:tcPr>
          <w:p w14:paraId="096B47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39AD7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l'inventaire</w:t>
            </w:r>
          </w:p>
        </w:tc>
        <w:tc>
          <w:tcPr>
            <w:tcW w:w="4148" w:type="dxa"/>
            <w:tcBorders>
              <w:top w:val="nil"/>
              <w:left w:val="nil"/>
              <w:bottom w:val="single" w:sz="4" w:space="0" w:color="auto"/>
              <w:right w:val="single" w:sz="4" w:space="0" w:color="auto"/>
            </w:tcBorders>
            <w:shd w:val="clear" w:color="auto" w:fill="auto"/>
            <w:vAlign w:val="center"/>
            <w:hideMark/>
          </w:tcPr>
          <w:p w14:paraId="165C2920" w14:textId="695365B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ajouté l'affichage de l'inventaire et l'affichage des poissons dans l'inventaire</w:t>
            </w:r>
          </w:p>
        </w:tc>
      </w:tr>
      <w:tr w:rsidR="005F4F6D" w:rsidRPr="005F4F6D" w14:paraId="2F1DDDD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B6A8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293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A73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7E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B95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315B5" w14:textId="19DDBDB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4A22A" w14:textId="23B40B4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314490B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7D3ED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83EA5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nil"/>
              <w:left w:val="nil"/>
              <w:bottom w:val="single" w:sz="4" w:space="0" w:color="auto"/>
              <w:right w:val="single" w:sz="4" w:space="0" w:color="auto"/>
            </w:tcBorders>
            <w:shd w:val="clear" w:color="auto" w:fill="auto"/>
            <w:vAlign w:val="center"/>
            <w:hideMark/>
          </w:tcPr>
          <w:p w14:paraId="664EA50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11:10</w:t>
            </w:r>
          </w:p>
        </w:tc>
        <w:tc>
          <w:tcPr>
            <w:tcW w:w="600" w:type="dxa"/>
            <w:tcBorders>
              <w:top w:val="nil"/>
              <w:left w:val="nil"/>
              <w:bottom w:val="single" w:sz="4" w:space="0" w:color="auto"/>
              <w:right w:val="single" w:sz="4" w:space="0" w:color="auto"/>
            </w:tcBorders>
            <w:shd w:val="clear" w:color="auto" w:fill="auto"/>
            <w:vAlign w:val="center"/>
            <w:hideMark/>
          </w:tcPr>
          <w:p w14:paraId="721F19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2E1970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04FD43" w14:textId="39472D7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Adaptation du </w:t>
            </w:r>
            <w:r w:rsidR="00F9687E" w:rsidRPr="005F4F6D">
              <w:rPr>
                <w:rFonts w:ascii="Arial" w:eastAsia="Times New Roman" w:hAnsi="Arial" w:cs="Arial"/>
                <w:sz w:val="16"/>
                <w:szCs w:val="16"/>
                <w:lang w:val="fr-CH" w:eastAsia="fr-CH"/>
              </w:rPr>
              <w:t>système</w:t>
            </w:r>
            <w:r w:rsidRPr="005F4F6D">
              <w:rPr>
                <w:rFonts w:ascii="Arial" w:eastAsia="Times New Roman" w:hAnsi="Arial" w:cs="Arial"/>
                <w:sz w:val="16"/>
                <w:szCs w:val="16"/>
                <w:lang w:val="fr-CH" w:eastAsia="fr-CH"/>
              </w:rPr>
              <w:t xml:space="preserve"> de pêche</w:t>
            </w:r>
          </w:p>
        </w:tc>
        <w:tc>
          <w:tcPr>
            <w:tcW w:w="4148" w:type="dxa"/>
            <w:tcBorders>
              <w:top w:val="nil"/>
              <w:left w:val="nil"/>
              <w:bottom w:val="single" w:sz="4" w:space="0" w:color="auto"/>
              <w:right w:val="single" w:sz="4" w:space="0" w:color="auto"/>
            </w:tcBorders>
            <w:shd w:val="clear" w:color="auto" w:fill="auto"/>
            <w:vAlign w:val="center"/>
            <w:hideMark/>
          </w:tcPr>
          <w:p w14:paraId="5774A75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 fonction qui permet d'attraper un poisson lorsqu'on gagne le mini-jeu de pêche</w:t>
            </w:r>
          </w:p>
        </w:tc>
      </w:tr>
      <w:tr w:rsidR="005F4F6D" w:rsidRPr="005F4F6D" w14:paraId="627032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6FB9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F20F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11:10</w:t>
            </w:r>
          </w:p>
        </w:tc>
        <w:tc>
          <w:tcPr>
            <w:tcW w:w="480" w:type="dxa"/>
            <w:tcBorders>
              <w:top w:val="nil"/>
              <w:left w:val="nil"/>
              <w:bottom w:val="single" w:sz="4" w:space="0" w:color="auto"/>
              <w:right w:val="single" w:sz="4" w:space="0" w:color="auto"/>
            </w:tcBorders>
            <w:shd w:val="clear" w:color="auto" w:fill="auto"/>
            <w:vAlign w:val="center"/>
            <w:hideMark/>
          </w:tcPr>
          <w:p w14:paraId="7EB479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12:00</w:t>
            </w:r>
          </w:p>
        </w:tc>
        <w:tc>
          <w:tcPr>
            <w:tcW w:w="600" w:type="dxa"/>
            <w:tcBorders>
              <w:top w:val="nil"/>
              <w:left w:val="nil"/>
              <w:bottom w:val="single" w:sz="4" w:space="0" w:color="auto"/>
              <w:right w:val="single" w:sz="4" w:space="0" w:color="auto"/>
            </w:tcBorders>
            <w:shd w:val="clear" w:color="auto" w:fill="auto"/>
            <w:vAlign w:val="center"/>
            <w:hideMark/>
          </w:tcPr>
          <w:p w14:paraId="6CB5B4D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1E763D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ECF5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Inventaire</w:t>
            </w:r>
          </w:p>
        </w:tc>
        <w:tc>
          <w:tcPr>
            <w:tcW w:w="4148" w:type="dxa"/>
            <w:tcBorders>
              <w:top w:val="nil"/>
              <w:left w:val="nil"/>
              <w:bottom w:val="single" w:sz="4" w:space="0" w:color="auto"/>
              <w:right w:val="single" w:sz="4" w:space="0" w:color="auto"/>
            </w:tcBorders>
            <w:shd w:val="clear" w:color="auto" w:fill="auto"/>
            <w:vAlign w:val="center"/>
            <w:hideMark/>
          </w:tcPr>
          <w:p w14:paraId="41A49836" w14:textId="2889751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w:t>
            </w:r>
            <w:r w:rsidR="005F4F6D" w:rsidRPr="005F4F6D">
              <w:rPr>
                <w:rFonts w:ascii="Arial" w:eastAsia="Times New Roman" w:hAnsi="Arial" w:cs="Arial"/>
                <w:sz w:val="16"/>
                <w:szCs w:val="16"/>
                <w:lang w:val="fr-CH" w:eastAsia="fr-CH"/>
              </w:rPr>
              <w:t xml:space="preserve"> méthode utilisé ne permet pas de générer une taille ou un </w:t>
            </w:r>
            <w:r w:rsidRPr="005F4F6D">
              <w:rPr>
                <w:rFonts w:ascii="Arial" w:eastAsia="Times New Roman" w:hAnsi="Arial" w:cs="Arial"/>
                <w:sz w:val="16"/>
                <w:szCs w:val="16"/>
                <w:lang w:val="fr-CH" w:eastAsia="fr-CH"/>
              </w:rPr>
              <w:t>âge</w:t>
            </w:r>
            <w:r w:rsidR="005F4F6D" w:rsidRPr="005F4F6D">
              <w:rPr>
                <w:rFonts w:ascii="Arial" w:eastAsia="Times New Roman" w:hAnsi="Arial" w:cs="Arial"/>
                <w:sz w:val="16"/>
                <w:szCs w:val="16"/>
                <w:lang w:val="fr-CH" w:eastAsia="fr-CH"/>
              </w:rPr>
              <w:t xml:space="preserve"> </w:t>
            </w:r>
            <w:r w:rsidRPr="005F4F6D">
              <w:rPr>
                <w:rFonts w:ascii="Arial" w:eastAsia="Times New Roman" w:hAnsi="Arial" w:cs="Arial"/>
                <w:sz w:val="16"/>
                <w:szCs w:val="16"/>
                <w:lang w:val="fr-CH" w:eastAsia="fr-CH"/>
              </w:rPr>
              <w:t>aléatoire</w:t>
            </w:r>
            <w:r w:rsidR="005F4F6D" w:rsidRPr="005F4F6D">
              <w:rPr>
                <w:rFonts w:ascii="Arial" w:eastAsia="Times New Roman" w:hAnsi="Arial" w:cs="Arial"/>
                <w:sz w:val="16"/>
                <w:szCs w:val="16"/>
                <w:lang w:val="fr-CH" w:eastAsia="fr-CH"/>
              </w:rPr>
              <w:t xml:space="preserve">. J'ai </w:t>
            </w:r>
            <w:r w:rsidRPr="005F4F6D">
              <w:rPr>
                <w:rFonts w:ascii="Arial" w:eastAsia="Times New Roman" w:hAnsi="Arial" w:cs="Arial"/>
                <w:sz w:val="16"/>
                <w:szCs w:val="16"/>
                <w:lang w:val="fr-CH" w:eastAsia="fr-CH"/>
              </w:rPr>
              <w:t>reréfléchit</w:t>
            </w:r>
            <w:r w:rsidR="005F4F6D" w:rsidRPr="005F4F6D">
              <w:rPr>
                <w:rFonts w:ascii="Arial" w:eastAsia="Times New Roman" w:hAnsi="Arial" w:cs="Arial"/>
                <w:sz w:val="16"/>
                <w:szCs w:val="16"/>
                <w:lang w:val="fr-CH" w:eastAsia="fr-CH"/>
              </w:rPr>
              <w:t xml:space="preserve"> à une nouvelle méthode</w:t>
            </w:r>
          </w:p>
        </w:tc>
      </w:tr>
      <w:tr w:rsidR="005F4F6D" w:rsidRPr="005F4F6D" w14:paraId="1A0DEBB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40B0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DB376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12:00</w:t>
            </w:r>
          </w:p>
        </w:tc>
        <w:tc>
          <w:tcPr>
            <w:tcW w:w="480" w:type="dxa"/>
            <w:tcBorders>
              <w:top w:val="nil"/>
              <w:left w:val="nil"/>
              <w:bottom w:val="single" w:sz="4" w:space="0" w:color="auto"/>
              <w:right w:val="single" w:sz="4" w:space="0" w:color="auto"/>
            </w:tcBorders>
            <w:shd w:val="clear" w:color="auto" w:fill="auto"/>
            <w:vAlign w:val="center"/>
            <w:hideMark/>
          </w:tcPr>
          <w:p w14:paraId="08C4CA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0095D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0E8093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A63696" w14:textId="79BA791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891597" w14:textId="0586E88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13C7EF" w14:textId="77777777" w:rsidTr="000002D8">
        <w:trPr>
          <w:trHeight w:val="276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19A0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91FFB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4B0454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600" w:type="dxa"/>
            <w:tcBorders>
              <w:top w:val="nil"/>
              <w:left w:val="nil"/>
              <w:bottom w:val="single" w:sz="4" w:space="0" w:color="auto"/>
              <w:right w:val="single" w:sz="4" w:space="0" w:color="auto"/>
            </w:tcBorders>
            <w:shd w:val="clear" w:color="auto" w:fill="auto"/>
            <w:vAlign w:val="center"/>
            <w:hideMark/>
          </w:tcPr>
          <w:p w14:paraId="00231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5E170C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54DF9C7" w14:textId="04D2FF8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r w:rsidR="005F4F6D" w:rsidRPr="005F4F6D">
              <w:rPr>
                <w:rFonts w:ascii="Arial" w:eastAsia="Times New Roman" w:hAnsi="Arial" w:cs="Arial"/>
                <w:sz w:val="16"/>
                <w:szCs w:val="16"/>
                <w:lang w:val="fr-CH" w:eastAsia="fr-CH"/>
              </w:rPr>
              <w:t xml:space="preserve"> d'informations pour les poissons</w:t>
            </w:r>
          </w:p>
        </w:tc>
        <w:tc>
          <w:tcPr>
            <w:tcW w:w="4148" w:type="dxa"/>
            <w:tcBorders>
              <w:top w:val="nil"/>
              <w:left w:val="nil"/>
              <w:bottom w:val="single" w:sz="4" w:space="0" w:color="auto"/>
              <w:right w:val="single" w:sz="4" w:space="0" w:color="auto"/>
            </w:tcBorders>
            <w:shd w:val="clear" w:color="auto" w:fill="auto"/>
            <w:vAlign w:val="center"/>
            <w:hideMark/>
          </w:tcPr>
          <w:p w14:paraId="0B7420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https://fr-academic.com/dic.nsf/frwiki/2022609 https://www.lapechetechnique.fr/tailles-legales-de-capture-en-mer-2022/ https://www.futura-sciences.com/planete/questions-reponses/poisson-poissons-10-especes-plus-pechees-9426/</w:t>
            </w:r>
          </w:p>
        </w:tc>
      </w:tr>
      <w:tr w:rsidR="005F4F6D" w:rsidRPr="005F4F6D" w14:paraId="5AA30756"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9C55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43FD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2317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1511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0C0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7383D" w14:textId="4A76EB0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5484A" w14:textId="3ADA272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769A27AC"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5D60E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085A94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15FF90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084ABF2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 h</w:t>
            </w:r>
          </w:p>
        </w:tc>
        <w:tc>
          <w:tcPr>
            <w:tcW w:w="1311" w:type="dxa"/>
            <w:tcBorders>
              <w:top w:val="nil"/>
              <w:left w:val="nil"/>
              <w:bottom w:val="single" w:sz="4" w:space="0" w:color="auto"/>
              <w:right w:val="nil"/>
            </w:tcBorders>
            <w:shd w:val="clear" w:color="auto" w:fill="auto"/>
            <w:vAlign w:val="center"/>
            <w:hideMark/>
          </w:tcPr>
          <w:p w14:paraId="369311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3259E7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153D956D" w14:textId="2248448B"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L’implémentation</w:t>
            </w:r>
            <w:r w:rsidR="005F4F6D" w:rsidRPr="005F4F6D">
              <w:rPr>
                <w:rFonts w:ascii="Arial" w:eastAsia="Times New Roman" w:hAnsi="Arial" w:cs="Arial"/>
                <w:sz w:val="16"/>
                <w:szCs w:val="16"/>
                <w:lang w:val="fr-CH" w:eastAsia="fr-CH"/>
              </w:rPr>
              <w:t xml:space="preserve"> du système d'inventaire  est </w:t>
            </w:r>
            <w:r w:rsidRPr="005F4F6D">
              <w:rPr>
                <w:rFonts w:ascii="Arial" w:eastAsia="Times New Roman" w:hAnsi="Arial" w:cs="Arial"/>
                <w:sz w:val="16"/>
                <w:szCs w:val="16"/>
                <w:lang w:val="fr-CH" w:eastAsia="fr-CH"/>
              </w:rPr>
              <w:t>difficile</w:t>
            </w:r>
            <w:r w:rsidR="005F4F6D" w:rsidRPr="005F4F6D">
              <w:rPr>
                <w:rFonts w:ascii="Arial" w:eastAsia="Times New Roman" w:hAnsi="Arial" w:cs="Arial"/>
                <w:sz w:val="16"/>
                <w:szCs w:val="16"/>
                <w:lang w:val="fr-CH" w:eastAsia="fr-CH"/>
              </w:rPr>
              <w:t xml:space="preserve"> à gérer car je ne peux pas simplement ajouter un objet "poisson" dans une liste car chaque poisson ont une taille et un </w:t>
            </w:r>
            <w:r w:rsidRPr="005F4F6D">
              <w:rPr>
                <w:rFonts w:ascii="Arial" w:eastAsia="Times New Roman" w:hAnsi="Arial" w:cs="Arial"/>
                <w:sz w:val="16"/>
                <w:szCs w:val="16"/>
                <w:lang w:val="fr-CH" w:eastAsia="fr-CH"/>
              </w:rPr>
              <w:t>âge</w:t>
            </w:r>
            <w:r w:rsidR="005F4F6D" w:rsidRPr="005F4F6D">
              <w:rPr>
                <w:rFonts w:ascii="Arial" w:eastAsia="Times New Roman" w:hAnsi="Arial" w:cs="Arial"/>
                <w:sz w:val="16"/>
                <w:szCs w:val="16"/>
                <w:lang w:val="fr-CH" w:eastAsia="fr-CH"/>
              </w:rPr>
              <w:t xml:space="preserve"> différent qui doit </w:t>
            </w:r>
            <w:r w:rsidRPr="005F4F6D">
              <w:rPr>
                <w:rFonts w:ascii="Arial" w:eastAsia="Times New Roman" w:hAnsi="Arial" w:cs="Arial"/>
                <w:sz w:val="16"/>
                <w:szCs w:val="16"/>
                <w:lang w:val="fr-CH" w:eastAsia="fr-CH"/>
              </w:rPr>
              <w:t>être</w:t>
            </w:r>
            <w:r w:rsidR="005F4F6D" w:rsidRPr="005F4F6D">
              <w:rPr>
                <w:rFonts w:ascii="Arial" w:eastAsia="Times New Roman" w:hAnsi="Arial" w:cs="Arial"/>
                <w:sz w:val="16"/>
                <w:szCs w:val="16"/>
                <w:lang w:val="fr-CH" w:eastAsia="fr-CH"/>
              </w:rPr>
              <w:t xml:space="preserve"> </w:t>
            </w:r>
            <w:r w:rsidRPr="005F4F6D">
              <w:rPr>
                <w:rFonts w:ascii="Arial" w:eastAsia="Times New Roman" w:hAnsi="Arial" w:cs="Arial"/>
                <w:sz w:val="16"/>
                <w:szCs w:val="16"/>
                <w:lang w:val="fr-CH" w:eastAsia="fr-CH"/>
              </w:rPr>
              <w:t>géré</w:t>
            </w:r>
          </w:p>
        </w:tc>
      </w:tr>
      <w:tr w:rsidR="005F4F6D" w:rsidRPr="005F4F6D" w14:paraId="70A70926"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0F0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F60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39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035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51F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3DE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 avec le CdP</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8663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0D93A13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316F2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326820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10:30</w:t>
            </w:r>
          </w:p>
        </w:tc>
        <w:tc>
          <w:tcPr>
            <w:tcW w:w="480" w:type="dxa"/>
            <w:tcBorders>
              <w:top w:val="nil"/>
              <w:left w:val="nil"/>
              <w:bottom w:val="single" w:sz="4" w:space="0" w:color="auto"/>
              <w:right w:val="single" w:sz="4" w:space="0" w:color="auto"/>
            </w:tcBorders>
            <w:shd w:val="clear" w:color="auto" w:fill="auto"/>
            <w:vAlign w:val="center"/>
            <w:hideMark/>
          </w:tcPr>
          <w:p w14:paraId="5FC5D9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43BDCC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47914A2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BD5C8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437F8164" w14:textId="7E03799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Les</w:t>
            </w:r>
            <w:r w:rsidR="005F4F6D" w:rsidRPr="005F4F6D">
              <w:rPr>
                <w:rFonts w:ascii="Arial" w:eastAsia="Times New Roman" w:hAnsi="Arial" w:cs="Arial"/>
                <w:sz w:val="16"/>
                <w:szCs w:val="16"/>
                <w:lang w:val="fr-CH" w:eastAsia="fr-CH"/>
              </w:rPr>
              <w:t xml:space="preserve"> poissons </w:t>
            </w:r>
            <w:r w:rsidRPr="005F4F6D">
              <w:rPr>
                <w:rFonts w:ascii="Arial" w:eastAsia="Times New Roman" w:hAnsi="Arial" w:cs="Arial"/>
                <w:sz w:val="16"/>
                <w:szCs w:val="16"/>
                <w:lang w:val="fr-CH" w:eastAsia="fr-CH"/>
              </w:rPr>
              <w:t>s’ajoutent</w:t>
            </w:r>
            <w:r w:rsidR="005F4F6D" w:rsidRPr="005F4F6D">
              <w:rPr>
                <w:rFonts w:ascii="Arial" w:eastAsia="Times New Roman" w:hAnsi="Arial" w:cs="Arial"/>
                <w:sz w:val="16"/>
                <w:szCs w:val="16"/>
                <w:lang w:val="fr-CH" w:eastAsia="fr-CH"/>
              </w:rPr>
              <w:t xml:space="preserve"> correctement dans l'inventaire. Chaque mini jeu gagné </w:t>
            </w:r>
            <w:r w:rsidRPr="005F4F6D">
              <w:rPr>
                <w:rFonts w:ascii="Arial" w:eastAsia="Times New Roman" w:hAnsi="Arial" w:cs="Arial"/>
                <w:sz w:val="16"/>
                <w:szCs w:val="16"/>
                <w:lang w:val="fr-CH" w:eastAsia="fr-CH"/>
              </w:rPr>
              <w:t>généré</w:t>
            </w:r>
            <w:r w:rsidR="005F4F6D" w:rsidRPr="005F4F6D">
              <w:rPr>
                <w:rFonts w:ascii="Arial" w:eastAsia="Times New Roman" w:hAnsi="Arial" w:cs="Arial"/>
                <w:sz w:val="16"/>
                <w:szCs w:val="16"/>
                <w:lang w:val="fr-CH" w:eastAsia="fr-CH"/>
              </w:rPr>
              <w:t xml:space="preserve"> un poisson aléatoire dans l'inventaire</w:t>
            </w:r>
          </w:p>
        </w:tc>
      </w:tr>
      <w:tr w:rsidR="005F4F6D" w:rsidRPr="005F4F6D" w14:paraId="75A2F7E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39B695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C24B2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16EF22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6F18D9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274E18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1A2A6" w14:textId="7D3C963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BC9BEA1" w14:textId="08A4384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88DD03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0E76A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DEB7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nil"/>
              <w:left w:val="nil"/>
              <w:bottom w:val="single" w:sz="4" w:space="0" w:color="auto"/>
              <w:right w:val="single" w:sz="4" w:space="0" w:color="auto"/>
            </w:tcBorders>
            <w:shd w:val="clear" w:color="auto" w:fill="auto"/>
            <w:vAlign w:val="center"/>
            <w:hideMark/>
          </w:tcPr>
          <w:p w14:paraId="3E7C8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14:10</w:t>
            </w:r>
          </w:p>
        </w:tc>
        <w:tc>
          <w:tcPr>
            <w:tcW w:w="600" w:type="dxa"/>
            <w:tcBorders>
              <w:top w:val="nil"/>
              <w:left w:val="nil"/>
              <w:bottom w:val="single" w:sz="4" w:space="0" w:color="auto"/>
              <w:right w:val="single" w:sz="4" w:space="0" w:color="auto"/>
            </w:tcBorders>
            <w:shd w:val="clear" w:color="auto" w:fill="auto"/>
            <w:vAlign w:val="center"/>
            <w:hideMark/>
          </w:tcPr>
          <w:p w14:paraId="4A37F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60744D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8D3ED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2559FEB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du nom du poisson dans l'inventaire</w:t>
            </w:r>
          </w:p>
        </w:tc>
      </w:tr>
      <w:tr w:rsidR="005F4F6D" w:rsidRPr="005F4F6D" w14:paraId="2CBC78D4"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79424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1DF104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14:10</w:t>
            </w:r>
          </w:p>
        </w:tc>
        <w:tc>
          <w:tcPr>
            <w:tcW w:w="480" w:type="dxa"/>
            <w:tcBorders>
              <w:top w:val="nil"/>
              <w:left w:val="nil"/>
              <w:bottom w:val="single" w:sz="4" w:space="0" w:color="auto"/>
              <w:right w:val="single" w:sz="4" w:space="0" w:color="auto"/>
            </w:tcBorders>
            <w:shd w:val="clear" w:color="auto" w:fill="auto"/>
            <w:vAlign w:val="center"/>
            <w:hideMark/>
          </w:tcPr>
          <w:p w14:paraId="423AE0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67D30FF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2717DE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B268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Nouvelle zone de pêche</w:t>
            </w:r>
          </w:p>
        </w:tc>
        <w:tc>
          <w:tcPr>
            <w:tcW w:w="4148" w:type="dxa"/>
            <w:tcBorders>
              <w:top w:val="nil"/>
              <w:left w:val="nil"/>
              <w:bottom w:val="single" w:sz="4" w:space="0" w:color="auto"/>
              <w:right w:val="single" w:sz="4" w:space="0" w:color="auto"/>
            </w:tcBorders>
            <w:shd w:val="clear" w:color="auto" w:fill="auto"/>
            <w:vAlign w:val="center"/>
            <w:hideMark/>
          </w:tcPr>
          <w:p w14:paraId="2C53FA77" w14:textId="2CC058CF"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Ajout d'une </w:t>
            </w:r>
            <w:r w:rsidR="00F9687E" w:rsidRPr="005F4F6D">
              <w:rPr>
                <w:rFonts w:ascii="Arial" w:eastAsia="Times New Roman" w:hAnsi="Arial" w:cs="Arial"/>
                <w:sz w:val="16"/>
                <w:szCs w:val="16"/>
                <w:lang w:val="fr-CH" w:eastAsia="fr-CH"/>
              </w:rPr>
              <w:t>deuxième</w:t>
            </w:r>
            <w:r w:rsidRPr="005F4F6D">
              <w:rPr>
                <w:rFonts w:ascii="Arial" w:eastAsia="Times New Roman" w:hAnsi="Arial" w:cs="Arial"/>
                <w:sz w:val="16"/>
                <w:szCs w:val="16"/>
                <w:lang w:val="fr-CH" w:eastAsia="fr-CH"/>
              </w:rPr>
              <w:t xml:space="preserve"> zone de pêche payante avec d'autres </w:t>
            </w:r>
            <w:r w:rsidR="00F9687E" w:rsidRPr="005F4F6D">
              <w:rPr>
                <w:rFonts w:ascii="Arial" w:eastAsia="Times New Roman" w:hAnsi="Arial" w:cs="Arial"/>
                <w:sz w:val="16"/>
                <w:szCs w:val="16"/>
                <w:lang w:val="fr-CH" w:eastAsia="fr-CH"/>
              </w:rPr>
              <w:t>espèces</w:t>
            </w:r>
            <w:r w:rsidRPr="005F4F6D">
              <w:rPr>
                <w:rFonts w:ascii="Arial" w:eastAsia="Times New Roman" w:hAnsi="Arial" w:cs="Arial"/>
                <w:sz w:val="16"/>
                <w:szCs w:val="16"/>
                <w:lang w:val="fr-CH" w:eastAsia="fr-CH"/>
              </w:rPr>
              <w:t xml:space="preserve"> de poissons</w:t>
            </w:r>
          </w:p>
        </w:tc>
      </w:tr>
      <w:tr w:rsidR="005F4F6D" w:rsidRPr="005F4F6D" w14:paraId="34FE4A27"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5742F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654CAE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49BD5AA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004B61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66F3EA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89B204" w14:textId="497A07C7"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B7F12BA" w14:textId="516535E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FD8B45"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F99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439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C6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44D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2FE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B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BE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travaillé sur le moyen d'implémenter un système de vente. Les poissons de l'inventaire sont listés</w:t>
            </w:r>
          </w:p>
        </w:tc>
      </w:tr>
      <w:tr w:rsidR="005F4F6D" w:rsidRPr="005F4F6D" w14:paraId="2D0DD00E" w14:textId="77777777" w:rsidTr="00EB2687">
        <w:trPr>
          <w:trHeight w:val="238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6D47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504EE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7DEBFA1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nil"/>
              <w:left w:val="nil"/>
              <w:bottom w:val="single" w:sz="4" w:space="0" w:color="auto"/>
              <w:right w:val="single" w:sz="4" w:space="0" w:color="auto"/>
            </w:tcBorders>
            <w:shd w:val="clear" w:color="auto" w:fill="auto"/>
            <w:vAlign w:val="center"/>
            <w:hideMark/>
          </w:tcPr>
          <w:p w14:paraId="60E5E0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6DEEFF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4D667A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 sur le temp de fraicheur des poissons</w:t>
            </w:r>
          </w:p>
        </w:tc>
        <w:tc>
          <w:tcPr>
            <w:tcW w:w="4148" w:type="dxa"/>
            <w:tcBorders>
              <w:top w:val="nil"/>
              <w:left w:val="nil"/>
              <w:bottom w:val="single" w:sz="4" w:space="0" w:color="auto"/>
              <w:right w:val="single" w:sz="4" w:space="0" w:color="auto"/>
            </w:tcBorders>
            <w:shd w:val="clear" w:color="auto" w:fill="auto"/>
            <w:vAlign w:val="center"/>
            <w:hideMark/>
          </w:tcPr>
          <w:p w14:paraId="30544C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trouvé l'information sur la fraîcheur d'un saumon à différentes températures sur https://www.bloc-notes-culinaire.com/2019/08/criteres-de-fraicheur-du-poisson.html. Je vais me baser là-dessus pour tous les poissons.</w:t>
            </w:r>
          </w:p>
        </w:tc>
      </w:tr>
      <w:tr w:rsidR="005F4F6D" w:rsidRPr="005F4F6D" w14:paraId="4862A2C3" w14:textId="77777777" w:rsidTr="00EB2687">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368B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47D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8C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94B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1A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8BD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DAB55" w14:textId="07B98B8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r w:rsidR="00F9687E" w:rsidRPr="005F4F6D">
              <w:rPr>
                <w:rFonts w:ascii="Arial" w:eastAsia="Times New Roman" w:hAnsi="Arial" w:cs="Arial"/>
                <w:sz w:val="16"/>
                <w:szCs w:val="16"/>
                <w:lang w:val="fr-CH" w:eastAsia="fr-CH"/>
              </w:rPr>
              <w:t>l’âg</w:t>
            </w:r>
            <w:r w:rsidR="00F9687E">
              <w:rPr>
                <w:rFonts w:ascii="Arial" w:eastAsia="Times New Roman" w:hAnsi="Arial" w:cs="Arial"/>
                <w:sz w:val="16"/>
                <w:szCs w:val="16"/>
                <w:lang w:val="fr-CH" w:eastAsia="fr-CH"/>
              </w:rPr>
              <w:t>e</w:t>
            </w:r>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5D0C2EB9"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B0AE63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3C2F6C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024F44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3612D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0C313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6327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de système </w:t>
            </w:r>
          </w:p>
        </w:tc>
        <w:tc>
          <w:tcPr>
            <w:tcW w:w="4148" w:type="dxa"/>
            <w:tcBorders>
              <w:top w:val="nil"/>
              <w:left w:val="nil"/>
              <w:bottom w:val="single" w:sz="4" w:space="0" w:color="auto"/>
              <w:right w:val="single" w:sz="4" w:space="0" w:color="auto"/>
            </w:tcBorders>
            <w:shd w:val="clear" w:color="auto" w:fill="auto"/>
            <w:vAlign w:val="center"/>
            <w:hideMark/>
          </w:tcPr>
          <w:p w14:paraId="69117040" w14:textId="2B5F393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r w:rsidR="00F9687E" w:rsidRPr="005F4F6D">
              <w:rPr>
                <w:rFonts w:ascii="Arial" w:eastAsia="Times New Roman" w:hAnsi="Arial" w:cs="Arial"/>
                <w:sz w:val="16"/>
                <w:szCs w:val="16"/>
                <w:lang w:val="fr-CH" w:eastAsia="fr-CH"/>
              </w:rPr>
              <w:t>l’âge</w:t>
            </w:r>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4AA15B18"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7696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200CB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5379DD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0544B0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2:05 h</w:t>
            </w:r>
          </w:p>
        </w:tc>
        <w:tc>
          <w:tcPr>
            <w:tcW w:w="1311" w:type="dxa"/>
            <w:tcBorders>
              <w:top w:val="nil"/>
              <w:left w:val="nil"/>
              <w:bottom w:val="single" w:sz="4" w:space="0" w:color="auto"/>
              <w:right w:val="nil"/>
            </w:tcBorders>
            <w:shd w:val="clear" w:color="auto" w:fill="auto"/>
            <w:vAlign w:val="center"/>
            <w:hideMark/>
          </w:tcPr>
          <w:p w14:paraId="37390C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2988F9B" w14:textId="482E4564"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w:t>
            </w:r>
            <w:r w:rsidR="005F4F6D" w:rsidRPr="005F4F6D">
              <w:rPr>
                <w:rFonts w:ascii="Arial" w:eastAsia="Times New Roman" w:hAnsi="Arial" w:cs="Arial"/>
                <w:sz w:val="16"/>
                <w:szCs w:val="16"/>
                <w:lang w:val="fr-CH" w:eastAsia="fr-CH"/>
              </w:rPr>
              <w:t xml:space="preserv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1C9ED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pense avoir du retard dans la documentation du rapport de projet. Je décide de prendre le temp de le remplir convenablement </w:t>
            </w:r>
          </w:p>
        </w:tc>
      </w:tr>
      <w:tr w:rsidR="005F4F6D" w:rsidRPr="005F4F6D" w14:paraId="6D3260D2"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3083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7F2EF9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482230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62A850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6E2965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52446D5" w14:textId="66E2C6A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BBE438E" w14:textId="149AD36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421256AF"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0B948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1F0C47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3531ED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8:20</w:t>
            </w:r>
          </w:p>
        </w:tc>
        <w:tc>
          <w:tcPr>
            <w:tcW w:w="600" w:type="dxa"/>
            <w:tcBorders>
              <w:top w:val="nil"/>
              <w:left w:val="nil"/>
              <w:bottom w:val="single" w:sz="4" w:space="0" w:color="auto"/>
              <w:right w:val="single" w:sz="4" w:space="0" w:color="auto"/>
            </w:tcBorders>
            <w:shd w:val="clear" w:color="auto" w:fill="auto"/>
            <w:vAlign w:val="center"/>
            <w:hideMark/>
          </w:tcPr>
          <w:p w14:paraId="5779E3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7A137A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52C1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Visite du deuxième expert </w:t>
            </w:r>
          </w:p>
        </w:tc>
        <w:tc>
          <w:tcPr>
            <w:tcW w:w="4148" w:type="dxa"/>
            <w:tcBorders>
              <w:top w:val="nil"/>
              <w:left w:val="nil"/>
              <w:bottom w:val="single" w:sz="4" w:space="0" w:color="auto"/>
              <w:right w:val="single" w:sz="4" w:space="0" w:color="auto"/>
            </w:tcBorders>
            <w:shd w:val="clear" w:color="auto" w:fill="auto"/>
            <w:vAlign w:val="center"/>
            <w:hideMark/>
          </w:tcPr>
          <w:p w14:paraId="79DA2D8C" w14:textId="08C3D49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deuxième expert est passé pour faire la visite intermédiaire. Nous </w:t>
            </w:r>
            <w:r w:rsidR="00F9687E" w:rsidRPr="005F4F6D">
              <w:rPr>
                <w:rFonts w:ascii="Arial" w:eastAsia="Times New Roman" w:hAnsi="Arial" w:cs="Arial"/>
                <w:sz w:val="16"/>
                <w:szCs w:val="16"/>
                <w:lang w:val="fr-CH" w:eastAsia="fr-CH"/>
              </w:rPr>
              <w:t>avons</w:t>
            </w:r>
            <w:r w:rsidRPr="005F4F6D">
              <w:rPr>
                <w:rFonts w:ascii="Arial" w:eastAsia="Times New Roman" w:hAnsi="Arial" w:cs="Arial"/>
                <w:sz w:val="16"/>
                <w:szCs w:val="16"/>
                <w:lang w:val="fr-CH" w:eastAsia="fr-CH"/>
              </w:rPr>
              <w:t xml:space="preserve"> discuté de l'avancement du projet</w:t>
            </w:r>
          </w:p>
        </w:tc>
      </w:tr>
      <w:tr w:rsidR="005F4F6D" w:rsidRPr="005F4F6D" w14:paraId="06E1E743"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45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9DE97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8:20</w:t>
            </w:r>
          </w:p>
        </w:tc>
        <w:tc>
          <w:tcPr>
            <w:tcW w:w="480" w:type="dxa"/>
            <w:tcBorders>
              <w:top w:val="nil"/>
              <w:left w:val="nil"/>
              <w:bottom w:val="single" w:sz="4" w:space="0" w:color="auto"/>
              <w:right w:val="single" w:sz="4" w:space="0" w:color="auto"/>
            </w:tcBorders>
            <w:shd w:val="clear" w:color="auto" w:fill="auto"/>
            <w:vAlign w:val="center"/>
            <w:hideMark/>
          </w:tcPr>
          <w:p w14:paraId="4B612A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69B3721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242C5C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4DD090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EB02756" w14:textId="2D2C648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 Les poissons de l'inventaire sont listés avec leur </w:t>
            </w:r>
            <w:r w:rsidR="00F9687E" w:rsidRPr="005F4F6D">
              <w:rPr>
                <w:rFonts w:ascii="Arial" w:eastAsia="Times New Roman" w:hAnsi="Arial" w:cs="Arial"/>
                <w:sz w:val="16"/>
                <w:szCs w:val="16"/>
                <w:lang w:val="fr-CH" w:eastAsia="fr-CH"/>
              </w:rPr>
              <w:t>âge</w:t>
            </w:r>
            <w:r w:rsidRPr="005F4F6D">
              <w:rPr>
                <w:rFonts w:ascii="Arial" w:eastAsia="Times New Roman" w:hAnsi="Arial" w:cs="Arial"/>
                <w:sz w:val="16"/>
                <w:szCs w:val="16"/>
                <w:lang w:val="fr-CH" w:eastAsia="fr-CH"/>
              </w:rPr>
              <w:t>, leur taille et leur prix. Le bouton de vente fonctionne mais les poissons ne se supprime pas de l'inventaire</w:t>
            </w:r>
          </w:p>
        </w:tc>
      </w:tr>
      <w:tr w:rsidR="005F4F6D" w:rsidRPr="005F4F6D" w14:paraId="0C3E91DC"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1A0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FB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EB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F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0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8098" w14:textId="4A356FD6"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A43F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C57006E"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E55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EDA97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62EE5E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6DBB5E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481D3A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14A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Entretien ES Tech</w:t>
            </w:r>
          </w:p>
        </w:tc>
        <w:tc>
          <w:tcPr>
            <w:tcW w:w="4148" w:type="dxa"/>
            <w:tcBorders>
              <w:top w:val="nil"/>
              <w:left w:val="nil"/>
              <w:bottom w:val="single" w:sz="4" w:space="0" w:color="auto"/>
              <w:right w:val="single" w:sz="4" w:space="0" w:color="auto"/>
            </w:tcBorders>
            <w:shd w:val="clear" w:color="auto" w:fill="auto"/>
            <w:vAlign w:val="center"/>
            <w:hideMark/>
          </w:tcPr>
          <w:p w14:paraId="4382648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m'absenter, un moment, car je devais faire mon entretien pour Tech. Mon CdP a été prévenu</w:t>
            </w:r>
          </w:p>
        </w:tc>
      </w:tr>
      <w:tr w:rsidR="005F4F6D" w:rsidRPr="005F4F6D" w14:paraId="0C391863" w14:textId="77777777" w:rsidTr="00EB2687">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B86C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E1624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480" w:type="dxa"/>
            <w:tcBorders>
              <w:top w:val="nil"/>
              <w:left w:val="nil"/>
              <w:bottom w:val="single" w:sz="4" w:space="0" w:color="auto"/>
              <w:right w:val="single" w:sz="4" w:space="0" w:color="auto"/>
            </w:tcBorders>
            <w:shd w:val="clear" w:color="auto" w:fill="auto"/>
            <w:vAlign w:val="center"/>
            <w:hideMark/>
          </w:tcPr>
          <w:p w14:paraId="228C1D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744F1C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 h</w:t>
            </w:r>
          </w:p>
        </w:tc>
        <w:tc>
          <w:tcPr>
            <w:tcW w:w="1311" w:type="dxa"/>
            <w:tcBorders>
              <w:top w:val="nil"/>
              <w:left w:val="nil"/>
              <w:bottom w:val="single" w:sz="4" w:space="0" w:color="auto"/>
              <w:right w:val="nil"/>
            </w:tcBorders>
            <w:shd w:val="clear" w:color="auto" w:fill="auto"/>
            <w:vAlign w:val="center"/>
            <w:hideMark/>
          </w:tcPr>
          <w:p w14:paraId="1A11B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3FF8F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6E1DE723" w14:textId="2CBF317E"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poissons se retire de </w:t>
            </w:r>
            <w:r w:rsidR="00F9687E" w:rsidRPr="005F4F6D">
              <w:rPr>
                <w:rFonts w:ascii="Arial" w:eastAsia="Times New Roman" w:hAnsi="Arial" w:cs="Arial"/>
                <w:sz w:val="16"/>
                <w:szCs w:val="16"/>
                <w:lang w:val="fr-CH" w:eastAsia="fr-CH"/>
              </w:rPr>
              <w:t>l’inventaire et</w:t>
            </w:r>
            <w:r w:rsidRPr="005F4F6D">
              <w:rPr>
                <w:rFonts w:ascii="Arial" w:eastAsia="Times New Roman" w:hAnsi="Arial" w:cs="Arial"/>
                <w:sz w:val="16"/>
                <w:szCs w:val="16"/>
                <w:lang w:val="fr-CH" w:eastAsia="fr-CH"/>
              </w:rPr>
              <w:t xml:space="preserve"> la somme s'ajoute à l'agent du joueur</w:t>
            </w:r>
          </w:p>
        </w:tc>
      </w:tr>
      <w:tr w:rsidR="005F4F6D" w:rsidRPr="005F4F6D" w14:paraId="67350972"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94C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40A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0BF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488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206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AEF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0D2D4" w14:textId="0219D35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r w:rsidR="00F9687E" w:rsidRPr="005F4F6D">
              <w:rPr>
                <w:rFonts w:ascii="Arial" w:eastAsia="Times New Roman" w:hAnsi="Arial" w:cs="Arial"/>
                <w:sz w:val="16"/>
                <w:szCs w:val="16"/>
                <w:lang w:val="fr-CH" w:eastAsia="fr-CH"/>
              </w:rPr>
              <w:t>rapport</w:t>
            </w:r>
            <w:r w:rsidRPr="005F4F6D">
              <w:rPr>
                <w:rFonts w:ascii="Arial" w:eastAsia="Times New Roman" w:hAnsi="Arial" w:cs="Arial"/>
                <w:sz w:val="16"/>
                <w:szCs w:val="16"/>
                <w:lang w:val="fr-CH" w:eastAsia="fr-CH"/>
              </w:rPr>
              <w:t xml:space="preserve"> de projet</w:t>
            </w:r>
          </w:p>
        </w:tc>
      </w:tr>
      <w:tr w:rsidR="005F4F6D" w:rsidRPr="005F4F6D" w14:paraId="00B357F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B853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259BE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57DAFC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0702DC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13C48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9E5F09" w14:textId="60A6717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4B0E0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4912529" w14:textId="77777777" w:rsidTr="005F4F6D">
        <w:trPr>
          <w:trHeight w:val="19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B41AE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1C448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480" w:type="dxa"/>
            <w:tcBorders>
              <w:top w:val="nil"/>
              <w:left w:val="nil"/>
              <w:bottom w:val="single" w:sz="4" w:space="0" w:color="auto"/>
              <w:right w:val="single" w:sz="4" w:space="0" w:color="auto"/>
            </w:tcBorders>
            <w:shd w:val="clear" w:color="auto" w:fill="auto"/>
            <w:vAlign w:val="center"/>
            <w:hideMark/>
          </w:tcPr>
          <w:p w14:paraId="020BD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A94FE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60FD49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1884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2006EBCF" w14:textId="1EA2902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r w:rsidR="00F9687E" w:rsidRPr="005F4F6D">
              <w:rPr>
                <w:rFonts w:ascii="Arial" w:eastAsia="Times New Roman" w:hAnsi="Arial" w:cs="Arial"/>
                <w:sz w:val="16"/>
                <w:szCs w:val="16"/>
                <w:lang w:val="fr-CH" w:eastAsia="fr-CH"/>
              </w:rPr>
              <w:t>rapport</w:t>
            </w:r>
            <w:r w:rsidRPr="005F4F6D">
              <w:rPr>
                <w:rFonts w:ascii="Arial" w:eastAsia="Times New Roman" w:hAnsi="Arial" w:cs="Arial"/>
                <w:sz w:val="16"/>
                <w:szCs w:val="16"/>
                <w:lang w:val="fr-CH" w:eastAsia="fr-CH"/>
              </w:rPr>
              <w:t xml:space="preserve"> de projet</w:t>
            </w:r>
          </w:p>
        </w:tc>
      </w:tr>
      <w:tr w:rsidR="005F4F6D" w:rsidRPr="005F4F6D" w14:paraId="4C07841D"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F4B8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ED05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78C13E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2886AC5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18EF7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B5E3CF" w14:textId="0C3B9E7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menu de </w:t>
            </w:r>
            <w:r w:rsidR="00F9687E" w:rsidRPr="005F4F6D">
              <w:rPr>
                <w:rFonts w:ascii="Arial" w:eastAsia="Times New Roman" w:hAnsi="Arial" w:cs="Arial"/>
                <w:sz w:val="16"/>
                <w:szCs w:val="16"/>
                <w:lang w:val="fr-CH" w:eastAsia="fr-CH"/>
              </w:rPr>
              <w:t>sélection</w:t>
            </w:r>
            <w:r w:rsidRPr="005F4F6D">
              <w:rPr>
                <w:rFonts w:ascii="Arial" w:eastAsia="Times New Roman" w:hAnsi="Arial" w:cs="Arial"/>
                <w:sz w:val="16"/>
                <w:szCs w:val="16"/>
                <w:lang w:val="fr-CH" w:eastAsia="fr-CH"/>
              </w:rPr>
              <w:t xml:space="preserve"> de zone de pêches</w:t>
            </w:r>
          </w:p>
        </w:tc>
        <w:tc>
          <w:tcPr>
            <w:tcW w:w="4148" w:type="dxa"/>
            <w:tcBorders>
              <w:top w:val="nil"/>
              <w:left w:val="nil"/>
              <w:bottom w:val="single" w:sz="4" w:space="0" w:color="auto"/>
              <w:right w:val="single" w:sz="4" w:space="0" w:color="auto"/>
            </w:tcBorders>
            <w:shd w:val="clear" w:color="auto" w:fill="auto"/>
            <w:vAlign w:val="center"/>
            <w:hideMark/>
          </w:tcPr>
          <w:p w14:paraId="00F181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Dans le menu de sélection de zone de pêche, un message de confirmation de paye a été ajouté lorsque le joueur appuie sur une zone payante. Un message de refus d'argent apparait lorsqu'il ne possède pas suffisamment d'argent</w:t>
            </w:r>
          </w:p>
        </w:tc>
      </w:tr>
      <w:tr w:rsidR="005F4F6D" w:rsidRPr="005F4F6D" w14:paraId="106FE1AE" w14:textId="77777777" w:rsidTr="000002D8">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418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361E85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4BE750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600" w:type="dxa"/>
            <w:tcBorders>
              <w:top w:val="nil"/>
              <w:left w:val="nil"/>
              <w:bottom w:val="single" w:sz="4" w:space="0" w:color="auto"/>
              <w:right w:val="single" w:sz="4" w:space="0" w:color="auto"/>
            </w:tcBorders>
            <w:shd w:val="clear" w:color="auto" w:fill="auto"/>
            <w:vAlign w:val="center"/>
            <w:hideMark/>
          </w:tcPr>
          <w:p w14:paraId="03F630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16AD9B0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21EB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94468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A8455FF"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192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36F8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A20D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B156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FD6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6D2CA" w14:textId="16BAC95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1826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CE8ED06"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1E41A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6E65F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480" w:type="dxa"/>
            <w:tcBorders>
              <w:top w:val="nil"/>
              <w:left w:val="nil"/>
              <w:bottom w:val="single" w:sz="4" w:space="0" w:color="auto"/>
              <w:right w:val="single" w:sz="4" w:space="0" w:color="auto"/>
            </w:tcBorders>
            <w:shd w:val="clear" w:color="auto" w:fill="auto"/>
            <w:vAlign w:val="center"/>
            <w:hideMark/>
          </w:tcPr>
          <w:p w14:paraId="5EEE8B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0068F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5531C0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BCFF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DAACF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0AFE7E7"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D9DD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171C7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3B27B1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600" w:type="dxa"/>
            <w:tcBorders>
              <w:top w:val="nil"/>
              <w:left w:val="nil"/>
              <w:bottom w:val="single" w:sz="4" w:space="0" w:color="auto"/>
              <w:right w:val="single" w:sz="4" w:space="0" w:color="auto"/>
            </w:tcBorders>
            <w:shd w:val="clear" w:color="auto" w:fill="auto"/>
            <w:vAlign w:val="center"/>
            <w:hideMark/>
          </w:tcPr>
          <w:p w14:paraId="7CE11D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63347F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A01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527533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21F43104" w14:textId="77777777" w:rsidTr="00EB2687">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6065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783518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480" w:type="dxa"/>
            <w:tcBorders>
              <w:top w:val="nil"/>
              <w:left w:val="nil"/>
              <w:bottom w:val="single" w:sz="4" w:space="0" w:color="auto"/>
              <w:right w:val="single" w:sz="4" w:space="0" w:color="auto"/>
            </w:tcBorders>
            <w:shd w:val="clear" w:color="auto" w:fill="auto"/>
            <w:vAlign w:val="center"/>
            <w:hideMark/>
          </w:tcPr>
          <w:p w14:paraId="27FD1A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33EE32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540529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5271795" w14:textId="1A654DA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7C093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C9E2694"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929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315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9E5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CC8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2BE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0E39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8512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FE9E4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3AB4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2925266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113F0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600" w:type="dxa"/>
            <w:tcBorders>
              <w:top w:val="nil"/>
              <w:left w:val="nil"/>
              <w:bottom w:val="single" w:sz="4" w:space="0" w:color="auto"/>
              <w:right w:val="single" w:sz="4" w:space="0" w:color="auto"/>
            </w:tcBorders>
            <w:shd w:val="clear" w:color="auto" w:fill="auto"/>
            <w:vAlign w:val="center"/>
            <w:hideMark/>
          </w:tcPr>
          <w:p w14:paraId="3A9A65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503887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3AF7F0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 avec le CdP</w:t>
            </w:r>
          </w:p>
        </w:tc>
        <w:tc>
          <w:tcPr>
            <w:tcW w:w="4148" w:type="dxa"/>
            <w:tcBorders>
              <w:top w:val="nil"/>
              <w:left w:val="nil"/>
              <w:bottom w:val="single" w:sz="4" w:space="0" w:color="auto"/>
              <w:right w:val="single" w:sz="4" w:space="0" w:color="auto"/>
            </w:tcBorders>
            <w:shd w:val="clear" w:color="auto" w:fill="auto"/>
            <w:vAlign w:val="center"/>
            <w:hideMark/>
          </w:tcPr>
          <w:p w14:paraId="1EA98F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1B521C9D"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0A54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F5F0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480" w:type="dxa"/>
            <w:tcBorders>
              <w:top w:val="nil"/>
              <w:left w:val="nil"/>
              <w:bottom w:val="single" w:sz="4" w:space="0" w:color="auto"/>
              <w:right w:val="single" w:sz="4" w:space="0" w:color="auto"/>
            </w:tcBorders>
            <w:shd w:val="clear" w:color="auto" w:fill="auto"/>
            <w:vAlign w:val="center"/>
            <w:hideMark/>
          </w:tcPr>
          <w:p w14:paraId="2B80A9A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01FA7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014C07C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CD36A62" w14:textId="10D7FB9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5A5239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63DB500" w14:textId="77777777" w:rsidTr="005F4F6D">
        <w:trPr>
          <w:trHeight w:val="14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0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4E7F5B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06F7B6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68176C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65A932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70DC77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6A941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417122E4" w14:textId="77777777" w:rsidTr="000002D8">
        <w:trPr>
          <w:trHeight w:val="25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5592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05E2EA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6D3CF0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55F253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C6D414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6F3F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Test de projet</w:t>
            </w:r>
          </w:p>
        </w:tc>
        <w:tc>
          <w:tcPr>
            <w:tcW w:w="4148" w:type="dxa"/>
            <w:tcBorders>
              <w:top w:val="nil"/>
              <w:left w:val="nil"/>
              <w:bottom w:val="single" w:sz="4" w:space="0" w:color="auto"/>
              <w:right w:val="single" w:sz="4" w:space="0" w:color="auto"/>
            </w:tcBorders>
            <w:shd w:val="clear" w:color="auto" w:fill="auto"/>
            <w:vAlign w:val="center"/>
            <w:hideMark/>
          </w:tcPr>
          <w:p w14:paraId="44DF313F" w14:textId="0514F35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laissé </w:t>
            </w:r>
            <w:r w:rsidR="00F9687E" w:rsidRPr="005F4F6D">
              <w:rPr>
                <w:rFonts w:ascii="Arial" w:eastAsia="Times New Roman" w:hAnsi="Arial" w:cs="Arial"/>
                <w:sz w:val="16"/>
                <w:szCs w:val="16"/>
                <w:lang w:val="fr-CH" w:eastAsia="fr-CH"/>
              </w:rPr>
              <w:t>deux camarades</w:t>
            </w:r>
            <w:r w:rsidRPr="005F4F6D">
              <w:rPr>
                <w:rFonts w:ascii="Arial" w:eastAsia="Times New Roman" w:hAnsi="Arial" w:cs="Arial"/>
                <w:sz w:val="16"/>
                <w:szCs w:val="16"/>
                <w:lang w:val="fr-CH" w:eastAsia="fr-CH"/>
              </w:rPr>
              <w:t xml:space="preserve"> tester le jeu. Je ne leur ai rien expliqué, </w:t>
            </w:r>
            <w:r w:rsidR="00F9687E" w:rsidRPr="005F4F6D">
              <w:rPr>
                <w:rFonts w:ascii="Arial" w:eastAsia="Times New Roman" w:hAnsi="Arial" w:cs="Arial"/>
                <w:sz w:val="16"/>
                <w:szCs w:val="16"/>
                <w:lang w:val="fr-CH" w:eastAsia="fr-CH"/>
              </w:rPr>
              <w:t>exprès</w:t>
            </w:r>
            <w:r w:rsidRPr="005F4F6D">
              <w:rPr>
                <w:rFonts w:ascii="Arial" w:eastAsia="Times New Roman" w:hAnsi="Arial" w:cs="Arial"/>
                <w:sz w:val="16"/>
                <w:szCs w:val="16"/>
                <w:lang w:val="fr-CH" w:eastAsia="fr-CH"/>
              </w:rPr>
              <w:t xml:space="preserve">, pour voir si le jeu est facilement compréhensible. Ils ont </w:t>
            </w:r>
            <w:r w:rsidR="00F9687E" w:rsidRPr="005F4F6D">
              <w:rPr>
                <w:rFonts w:ascii="Arial" w:eastAsia="Times New Roman" w:hAnsi="Arial" w:cs="Arial"/>
                <w:sz w:val="16"/>
                <w:szCs w:val="16"/>
                <w:lang w:val="fr-CH" w:eastAsia="fr-CH"/>
              </w:rPr>
              <w:t>pris</w:t>
            </w:r>
            <w:r w:rsidRPr="005F4F6D">
              <w:rPr>
                <w:rFonts w:ascii="Arial" w:eastAsia="Times New Roman" w:hAnsi="Arial" w:cs="Arial"/>
                <w:sz w:val="16"/>
                <w:szCs w:val="16"/>
                <w:lang w:val="fr-CH" w:eastAsia="fr-CH"/>
              </w:rPr>
              <w:t xml:space="preserve"> quelques secondes à comprendre le jeu de pêche mais sinon ils ont compris facilement. Ils n'ont pas décerné de bug en particulier.</w:t>
            </w:r>
          </w:p>
        </w:tc>
      </w:tr>
      <w:tr w:rsidR="005F4F6D" w:rsidRPr="005F4F6D" w14:paraId="75F12004"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458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621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4B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DD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C75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B50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92B5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719887B0"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63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717CC2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A3565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4D92EF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18EFCF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2F71B2A" w14:textId="0C64B0D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1CD9FB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 possibilité de voir les informations du poissons a été implémenté</w:t>
            </w:r>
          </w:p>
        </w:tc>
      </w:tr>
      <w:tr w:rsidR="005F4F6D" w:rsidRPr="005F4F6D" w14:paraId="6A2D8935" w14:textId="77777777" w:rsidTr="005F4F6D">
        <w:trPr>
          <w:trHeight w:val="13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39A707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56D92C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64955E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14885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6359E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215D26E" w14:textId="145253A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A368F8B" w14:textId="5EF0D1D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Un </w:t>
            </w:r>
            <w:r w:rsidR="00F9687E" w:rsidRPr="005F4F6D">
              <w:rPr>
                <w:rFonts w:ascii="Arial" w:eastAsia="Times New Roman" w:hAnsi="Arial" w:cs="Arial"/>
                <w:sz w:val="16"/>
                <w:szCs w:val="16"/>
                <w:lang w:val="fr-CH" w:eastAsia="fr-CH"/>
              </w:rPr>
              <w:t>bouton</w:t>
            </w:r>
            <w:r w:rsidRPr="005F4F6D">
              <w:rPr>
                <w:rFonts w:ascii="Arial" w:eastAsia="Times New Roman" w:hAnsi="Arial" w:cs="Arial"/>
                <w:sz w:val="16"/>
                <w:szCs w:val="16"/>
                <w:lang w:val="fr-CH" w:eastAsia="fr-CH"/>
              </w:rPr>
              <w:t xml:space="preserve"> qui permet de </w:t>
            </w:r>
            <w:r w:rsidR="00F9687E" w:rsidRPr="005F4F6D">
              <w:rPr>
                <w:rFonts w:ascii="Arial" w:eastAsia="Times New Roman" w:hAnsi="Arial" w:cs="Arial"/>
                <w:sz w:val="16"/>
                <w:szCs w:val="16"/>
                <w:lang w:val="fr-CH" w:eastAsia="fr-CH"/>
              </w:rPr>
              <w:t>relâcher</w:t>
            </w:r>
            <w:r w:rsidRPr="005F4F6D">
              <w:rPr>
                <w:rFonts w:ascii="Arial" w:eastAsia="Times New Roman" w:hAnsi="Arial" w:cs="Arial"/>
                <w:sz w:val="16"/>
                <w:szCs w:val="16"/>
                <w:lang w:val="fr-CH" w:eastAsia="fr-CH"/>
              </w:rPr>
              <w:t xml:space="preserve"> le poisson a été implémenté</w:t>
            </w:r>
          </w:p>
        </w:tc>
      </w:tr>
      <w:tr w:rsidR="005F4F6D" w:rsidRPr="005F4F6D" w14:paraId="5FE9A3EB" w14:textId="77777777" w:rsidTr="00EB2687">
        <w:trPr>
          <w:trHeight w:val="10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FF59B8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3C5D869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6B01B11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nil"/>
              <w:left w:val="nil"/>
              <w:bottom w:val="single" w:sz="4" w:space="0" w:color="auto"/>
              <w:right w:val="single" w:sz="4" w:space="0" w:color="auto"/>
            </w:tcBorders>
            <w:shd w:val="clear" w:color="auto" w:fill="auto"/>
            <w:vAlign w:val="center"/>
            <w:hideMark/>
          </w:tcPr>
          <w:p w14:paraId="3AF29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82FBB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A4407DB" w14:textId="4C5B4A2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EEE1D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Si un poisson est trop petit ou trop jeûne, l'information s'affiche en rouge dans l'inventaire. </w:t>
            </w:r>
          </w:p>
        </w:tc>
      </w:tr>
      <w:tr w:rsidR="005F4F6D" w:rsidRPr="005F4F6D" w14:paraId="78D8ADB1" w14:textId="77777777" w:rsidTr="00EB2687">
        <w:trPr>
          <w:trHeight w:val="157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269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23 mai</w:t>
            </w:r>
          </w:p>
        </w:tc>
        <w:tc>
          <w:tcPr>
            <w:tcW w:w="520" w:type="dxa"/>
            <w:tcBorders>
              <w:top w:val="single" w:sz="4" w:space="0" w:color="auto"/>
              <w:left w:val="nil"/>
              <w:bottom w:val="single" w:sz="4" w:space="0" w:color="auto"/>
              <w:right w:val="single" w:sz="4" w:space="0" w:color="auto"/>
            </w:tcBorders>
            <w:shd w:val="clear" w:color="auto" w:fill="auto"/>
            <w:vAlign w:val="center"/>
            <w:hideMark/>
          </w:tcPr>
          <w:p w14:paraId="0BD557D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14:paraId="1298C4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600" w:type="dxa"/>
            <w:tcBorders>
              <w:top w:val="single" w:sz="4" w:space="0" w:color="auto"/>
              <w:left w:val="nil"/>
              <w:bottom w:val="single" w:sz="4" w:space="0" w:color="auto"/>
              <w:right w:val="single" w:sz="4" w:space="0" w:color="auto"/>
            </w:tcBorders>
            <w:shd w:val="clear" w:color="auto" w:fill="auto"/>
            <w:vAlign w:val="center"/>
            <w:hideMark/>
          </w:tcPr>
          <w:p w14:paraId="09BFEE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2:30 h</w:t>
            </w:r>
          </w:p>
        </w:tc>
        <w:tc>
          <w:tcPr>
            <w:tcW w:w="1311" w:type="dxa"/>
            <w:tcBorders>
              <w:top w:val="single" w:sz="4" w:space="0" w:color="auto"/>
              <w:left w:val="nil"/>
              <w:bottom w:val="single" w:sz="4" w:space="0" w:color="auto"/>
              <w:right w:val="nil"/>
            </w:tcBorders>
            <w:shd w:val="clear" w:color="auto" w:fill="auto"/>
            <w:vAlign w:val="center"/>
            <w:hideMark/>
          </w:tcPr>
          <w:p w14:paraId="233484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12" w:space="0" w:color="auto"/>
              <w:bottom w:val="single" w:sz="4" w:space="0" w:color="auto"/>
              <w:right w:val="single" w:sz="4" w:space="0" w:color="auto"/>
            </w:tcBorders>
            <w:shd w:val="clear" w:color="auto" w:fill="auto"/>
            <w:vAlign w:val="center"/>
            <w:hideMark/>
          </w:tcPr>
          <w:p w14:paraId="30D08175" w14:textId="4B3E3CC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la partie vente.</w:t>
            </w:r>
          </w:p>
        </w:tc>
        <w:tc>
          <w:tcPr>
            <w:tcW w:w="4148" w:type="dxa"/>
            <w:tcBorders>
              <w:top w:val="single" w:sz="4" w:space="0" w:color="auto"/>
              <w:left w:val="nil"/>
              <w:bottom w:val="single" w:sz="4" w:space="0" w:color="auto"/>
              <w:right w:val="single" w:sz="4" w:space="0" w:color="auto"/>
            </w:tcBorders>
            <w:shd w:val="clear" w:color="auto" w:fill="auto"/>
            <w:vAlign w:val="center"/>
            <w:hideMark/>
          </w:tcPr>
          <w:p w14:paraId="4A033A19" w14:textId="1F2BD3E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fonctionnalité qui permet de recevoir une amende </w:t>
            </w:r>
            <w:r w:rsidR="00F9687E" w:rsidRPr="005F4F6D">
              <w:rPr>
                <w:rFonts w:ascii="Arial" w:eastAsia="Times New Roman" w:hAnsi="Arial" w:cs="Arial"/>
                <w:sz w:val="16"/>
                <w:szCs w:val="16"/>
                <w:lang w:val="fr-CH" w:eastAsia="fr-CH"/>
              </w:rPr>
              <w:t>lorsque</w:t>
            </w:r>
            <w:r w:rsidRPr="005F4F6D">
              <w:rPr>
                <w:rFonts w:ascii="Arial" w:eastAsia="Times New Roman" w:hAnsi="Arial" w:cs="Arial"/>
                <w:sz w:val="16"/>
                <w:szCs w:val="16"/>
                <w:lang w:val="fr-CH" w:eastAsia="fr-CH"/>
              </w:rPr>
              <w:t xml:space="preserve"> nous vendons un poisson trop jeûne a été implémenté.</w:t>
            </w:r>
          </w:p>
        </w:tc>
      </w:tr>
      <w:tr w:rsidR="005F4F6D" w:rsidRPr="005F4F6D" w14:paraId="3F163964"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8C4C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40644A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480" w:type="dxa"/>
            <w:tcBorders>
              <w:top w:val="nil"/>
              <w:left w:val="nil"/>
              <w:bottom w:val="single" w:sz="4" w:space="0" w:color="auto"/>
              <w:right w:val="single" w:sz="4" w:space="0" w:color="auto"/>
            </w:tcBorders>
            <w:shd w:val="clear" w:color="auto" w:fill="auto"/>
            <w:vAlign w:val="center"/>
            <w:hideMark/>
          </w:tcPr>
          <w:p w14:paraId="627F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4D0257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6DF37D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1816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1F47E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80CDC1C"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A48E5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0DF47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766F0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313B3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3:45 h</w:t>
            </w:r>
          </w:p>
        </w:tc>
        <w:tc>
          <w:tcPr>
            <w:tcW w:w="1311" w:type="dxa"/>
            <w:tcBorders>
              <w:top w:val="nil"/>
              <w:left w:val="nil"/>
              <w:bottom w:val="single" w:sz="4" w:space="0" w:color="auto"/>
              <w:right w:val="nil"/>
            </w:tcBorders>
            <w:shd w:val="clear" w:color="auto" w:fill="auto"/>
            <w:vAlign w:val="center"/>
            <w:hideMark/>
          </w:tcPr>
          <w:p w14:paraId="65EB8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EB19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E42E9B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08FBA0A" w14:textId="77777777" w:rsidTr="005F4F6D">
        <w:trPr>
          <w:trHeight w:val="189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064F4B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C0CE27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35584B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600" w:type="dxa"/>
            <w:tcBorders>
              <w:top w:val="nil"/>
              <w:left w:val="nil"/>
              <w:bottom w:val="single" w:sz="4" w:space="0" w:color="auto"/>
              <w:right w:val="single" w:sz="4" w:space="0" w:color="auto"/>
            </w:tcBorders>
            <w:shd w:val="clear" w:color="auto" w:fill="auto"/>
            <w:vAlign w:val="center"/>
            <w:hideMark/>
          </w:tcPr>
          <w:p w14:paraId="1743A2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8C6F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E43E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52FA9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8C705F" w14:textId="77777777" w:rsidTr="000002D8">
        <w:trPr>
          <w:trHeight w:val="12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4E0C7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5E4711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676C9C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4CB4F7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5574FB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3CF9D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Rattrapage de test</w:t>
            </w:r>
          </w:p>
        </w:tc>
        <w:tc>
          <w:tcPr>
            <w:tcW w:w="4148" w:type="dxa"/>
            <w:tcBorders>
              <w:top w:val="nil"/>
              <w:left w:val="nil"/>
              <w:bottom w:val="single" w:sz="4" w:space="0" w:color="auto"/>
              <w:right w:val="single" w:sz="4" w:space="0" w:color="auto"/>
            </w:tcBorders>
            <w:shd w:val="clear" w:color="auto" w:fill="auto"/>
            <w:vAlign w:val="center"/>
            <w:hideMark/>
          </w:tcPr>
          <w:p w14:paraId="4ED557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rattraper un oral d'anglais</w:t>
            </w:r>
          </w:p>
        </w:tc>
      </w:tr>
      <w:tr w:rsidR="005F4F6D" w:rsidRPr="005F4F6D" w14:paraId="2B1B202E" w14:textId="77777777" w:rsidTr="000002D8">
        <w:trPr>
          <w:trHeight w:val="198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FD6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620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713E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417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92B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522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AA86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4558365" w14:textId="77777777" w:rsidTr="005F4F6D">
        <w:trPr>
          <w:trHeight w:val="165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AE57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D5A30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280F69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724337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17A859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80ED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D2C37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bl>
    <w:p w14:paraId="49B3ECA6" w14:textId="15C3BF77" w:rsidR="007B2A41" w:rsidRDefault="007B2A41" w:rsidP="007B2A41">
      <w:pPr>
        <w:rPr>
          <w:lang w:val="fr-CH"/>
        </w:rPr>
      </w:pPr>
    </w:p>
    <w:p w14:paraId="119501D0" w14:textId="209E490D" w:rsidR="00EB2687" w:rsidRPr="005F4F6D" w:rsidRDefault="00EB2687" w:rsidP="007B2A41">
      <w:pPr>
        <w:rPr>
          <w:lang w:val="fr-CH"/>
        </w:rPr>
      </w:pPr>
      <w:r>
        <w:rPr>
          <w:lang w:val="fr-CH"/>
        </w:rPr>
        <w:t xml:space="preserve">La colonne « remarque » du journal de travail a été retiré sur cette version pour qu’il puisse entrer dans la documentation. </w:t>
      </w:r>
      <w:r w:rsidR="00D5254C">
        <w:rPr>
          <w:lang w:val="fr-CH"/>
        </w:rPr>
        <w:t>Une version complète</w:t>
      </w:r>
      <w:r>
        <w:rPr>
          <w:lang w:val="fr-CH"/>
        </w:rPr>
        <w:t xml:space="preserve"> du journal de travail est disponible en annexe.</w:t>
      </w:r>
    </w:p>
    <w:p w14:paraId="168A7612" w14:textId="13652D82" w:rsidR="007B2A41" w:rsidRPr="00090680" w:rsidRDefault="007B2A41" w:rsidP="007B2A41">
      <w:pPr>
        <w:pStyle w:val="Titre2"/>
        <w:rPr>
          <w:rFonts w:cs="Segoe UI"/>
          <w:i/>
          <w:iCs/>
        </w:rPr>
      </w:pPr>
      <w:bookmarkStart w:id="138" w:name="_Toc71703267"/>
      <w:bookmarkStart w:id="139" w:name="_Toc104297192"/>
      <w:bookmarkStart w:id="140" w:name="_Toc104877565"/>
      <w:r w:rsidRPr="00090680">
        <w:rPr>
          <w:rFonts w:cs="Segoe UI"/>
          <w:iCs/>
        </w:rPr>
        <w:lastRenderedPageBreak/>
        <w:t>Manuel d'Installation</w:t>
      </w:r>
      <w:bookmarkEnd w:id="137"/>
      <w:bookmarkEnd w:id="138"/>
      <w:bookmarkEnd w:id="139"/>
      <w:bookmarkEnd w:id="140"/>
    </w:p>
    <w:p w14:paraId="5DCC3871" w14:textId="6557793F" w:rsidR="00C8137D" w:rsidRPr="00C8137D" w:rsidRDefault="00EB2687" w:rsidP="00C8137D">
      <w:pPr>
        <w:rPr>
          <w:rFonts w:cs="Segoe UI"/>
        </w:rPr>
      </w:pPr>
      <w:r>
        <w:rPr>
          <w:rFonts w:cs="Segoe UI"/>
        </w:rPr>
        <w:t xml:space="preserve">Pour accéder un projet, il faudra aller sur le GitHub du projet </w:t>
      </w:r>
      <w:r w:rsidR="00C8137D">
        <w:rPr>
          <w:rFonts w:cs="Segoe UI"/>
        </w:rPr>
        <w:t xml:space="preserve"> </w:t>
      </w:r>
      <w:hyperlink r:id="rId56" w:history="1">
        <w:r w:rsidR="00C8137D" w:rsidRPr="00C8137D">
          <w:rPr>
            <w:rStyle w:val="Lienhypertexte"/>
            <w:rFonts w:cs="Segoe UI"/>
          </w:rPr>
          <w:t>https://github.com/KevinGacon/Fishermen-TPI</w:t>
        </w:r>
      </w:hyperlink>
      <w:r w:rsidR="00C8137D">
        <w:rPr>
          <w:rFonts w:cs="Segoe UI"/>
          <w:color w:val="7E7EB9" w:themeColor="accent6" w:themeTint="99"/>
        </w:rPr>
        <w:t>,</w:t>
      </w:r>
      <w:r>
        <w:rPr>
          <w:rFonts w:cs="Segoe UI"/>
        </w:rPr>
        <w:t xml:space="preserve"> installer</w:t>
      </w:r>
      <w:r w:rsidR="00C8137D" w:rsidRPr="00C8137D">
        <w:rPr>
          <w:rFonts w:cs="Segoe UI"/>
        </w:rPr>
        <w:t xml:space="preserve"> la dernière release</w:t>
      </w:r>
      <w:r w:rsidR="00D5254C">
        <w:rPr>
          <w:rFonts w:cs="Segoe UI"/>
        </w:rPr>
        <w:t xml:space="preserve"> disponible, à faire attention car</w:t>
      </w:r>
      <w:r w:rsidR="00C8137D" w:rsidRPr="00C8137D">
        <w:rPr>
          <w:rFonts w:cs="Segoe UI"/>
        </w:rPr>
        <w:t xml:space="preserve"> le programme est compatible seulement sur la version Windows 10.</w:t>
      </w:r>
    </w:p>
    <w:p w14:paraId="58E05B3E" w14:textId="5AFEFE46" w:rsidR="007B2A41" w:rsidRPr="00C8137D" w:rsidRDefault="00C8137D" w:rsidP="00C8137D">
      <w:pPr>
        <w:rPr>
          <w:rFonts w:cs="Segoe UI"/>
        </w:rPr>
      </w:pPr>
      <w:r w:rsidRPr="00C8137D">
        <w:rPr>
          <w:rFonts w:cs="Segoe UI"/>
        </w:rPr>
        <w:t xml:space="preserve">Après avoir télécharger le jeu, </w:t>
      </w:r>
      <w:r>
        <w:rPr>
          <w:rFonts w:cs="Segoe UI"/>
        </w:rPr>
        <w:t>v</w:t>
      </w:r>
      <w:r w:rsidRPr="00C8137D">
        <w:rPr>
          <w:rFonts w:cs="Segoe UI"/>
        </w:rPr>
        <w:t>eillez</w:t>
      </w:r>
      <w:r>
        <w:rPr>
          <w:rFonts w:cs="Segoe UI"/>
        </w:rPr>
        <w:t xml:space="preserve"> à</w:t>
      </w:r>
      <w:r w:rsidRPr="00C8137D">
        <w:rPr>
          <w:rFonts w:cs="Segoe UI"/>
        </w:rPr>
        <w:t xml:space="preserve"> le </w:t>
      </w:r>
      <w:r w:rsidR="00175ED4">
        <w:rPr>
          <w:rFonts w:cs="Segoe UI"/>
        </w:rPr>
        <w:t xml:space="preserve">décompresser </w:t>
      </w:r>
      <w:r w:rsidRPr="00C8137D">
        <w:rPr>
          <w:rFonts w:cs="Segoe UI"/>
        </w:rPr>
        <w:t xml:space="preserve">et simplement lancer le jeu, en </w:t>
      </w:r>
      <w:r w:rsidR="00175ED4">
        <w:rPr>
          <w:rFonts w:cs="Segoe UI"/>
        </w:rPr>
        <w:t xml:space="preserve">ouvrant </w:t>
      </w:r>
      <w:r w:rsidR="00260BFE">
        <w:rPr>
          <w:rFonts w:cs="Segoe UI"/>
        </w:rPr>
        <w:t>le .exe</w:t>
      </w:r>
      <w:r w:rsidR="00386D33">
        <w:rPr>
          <w:rFonts w:cs="Segoe UI"/>
        </w:rPr>
        <w:fldChar w:fldCharType="begin"/>
      </w:r>
      <w:r w:rsidR="00386D33">
        <w:instrText xml:space="preserve"> XE "</w:instrText>
      </w:r>
      <w:r w:rsidR="00386D33" w:rsidRPr="00DA66FC">
        <w:rPr>
          <w:rFonts w:cs="Segoe UI"/>
        </w:rPr>
        <w:instrText>exe:</w:instrText>
      </w:r>
      <w:r w:rsidR="00386D33" w:rsidRPr="00DA66FC">
        <w:instrText>programme windows</w:instrText>
      </w:r>
      <w:r w:rsidR="00386D33">
        <w:instrText xml:space="preserve">" </w:instrText>
      </w:r>
      <w:r w:rsidR="00386D33">
        <w:rPr>
          <w:rFonts w:cs="Segoe UI"/>
        </w:rPr>
        <w:fldChar w:fldCharType="end"/>
      </w:r>
      <w:r w:rsidR="00D0198A">
        <w:rPr>
          <w:rFonts w:cs="Segoe UI"/>
        </w:rPr>
        <w:t xml:space="preserve"> « Fishermen </w:t>
      </w:r>
      <w:r w:rsidR="00E75CF7">
        <w:rPr>
          <w:rFonts w:cs="Segoe UI"/>
        </w:rPr>
        <w:t>».</w:t>
      </w:r>
    </w:p>
    <w:p w14:paraId="32193709" w14:textId="4D591940" w:rsidR="007B2A41" w:rsidRPr="00090680" w:rsidRDefault="007B2A41" w:rsidP="007B2A41">
      <w:pPr>
        <w:pStyle w:val="Titre2"/>
        <w:rPr>
          <w:rFonts w:cs="Segoe UI"/>
          <w:i/>
          <w:iCs/>
        </w:rPr>
      </w:pPr>
      <w:bookmarkStart w:id="141" w:name="_Toc25553332"/>
      <w:bookmarkStart w:id="142" w:name="_Toc71703268"/>
      <w:bookmarkStart w:id="143" w:name="_Toc104297193"/>
      <w:bookmarkStart w:id="144" w:name="_Toc104877566"/>
      <w:r w:rsidRPr="00090680">
        <w:rPr>
          <w:rFonts w:cs="Segoe UI"/>
          <w:iCs/>
        </w:rPr>
        <w:t>Manuel d'</w:t>
      </w:r>
      <w:r w:rsidR="00E75CF7">
        <w:rPr>
          <w:rFonts w:cs="Segoe UI"/>
          <w:iCs/>
        </w:rPr>
        <w:t>u</w:t>
      </w:r>
      <w:r w:rsidRPr="00090680">
        <w:rPr>
          <w:rFonts w:cs="Segoe UI"/>
          <w:iCs/>
        </w:rPr>
        <w:t>tilisation</w:t>
      </w:r>
      <w:bookmarkEnd w:id="141"/>
      <w:bookmarkEnd w:id="142"/>
      <w:bookmarkEnd w:id="143"/>
      <w:bookmarkEnd w:id="144"/>
    </w:p>
    <w:p w14:paraId="1907C905" w14:textId="701551B7" w:rsidR="008167DD" w:rsidRDefault="00D5254C" w:rsidP="00D5254C">
      <w:r>
        <w:t>Aprè</w:t>
      </w:r>
      <w:r w:rsidR="00985914">
        <w:t xml:space="preserve">s </w:t>
      </w:r>
      <w:r>
        <w:t xml:space="preserve">avoir lancé le jeu pour la première fois, vous </w:t>
      </w:r>
      <w:r w:rsidR="005E6B27">
        <w:t xml:space="preserve">vous </w:t>
      </w:r>
      <w:r>
        <w:t xml:space="preserve">trouverez </w:t>
      </w:r>
      <w:r w:rsidR="005E6B27">
        <w:t>sur le menu de sélection de zones de pêches.</w:t>
      </w:r>
    </w:p>
    <w:p w14:paraId="7CECCE4A" w14:textId="77777777" w:rsidR="00E75CF7" w:rsidRPr="007901E2" w:rsidRDefault="00E75CF7" w:rsidP="00D5254C">
      <w:pPr>
        <w:rPr>
          <w:sz w:val="10"/>
          <w:szCs w:val="10"/>
        </w:rPr>
      </w:pPr>
    </w:p>
    <w:p w14:paraId="0C612220" w14:textId="23B2F3FB" w:rsidR="007B2A41" w:rsidRDefault="005E6B27" w:rsidP="007B2A41">
      <w:r>
        <w:t xml:space="preserve">Vous débuterez </w:t>
      </w:r>
      <w:r w:rsidR="00ED08F6">
        <w:t>sans</w:t>
      </w:r>
      <w:r>
        <w:t xml:space="preserve"> aucun argent et aucun poisson dans l’inventaire.</w:t>
      </w:r>
    </w:p>
    <w:p w14:paraId="2346AAD8" w14:textId="77777777" w:rsidR="00E75CF7" w:rsidRPr="007901E2" w:rsidRDefault="00E75CF7" w:rsidP="007B2A41">
      <w:pPr>
        <w:rPr>
          <w:sz w:val="10"/>
          <w:szCs w:val="10"/>
        </w:rPr>
      </w:pPr>
    </w:p>
    <w:p w14:paraId="3E3292AB" w14:textId="6914DEF5" w:rsidR="00D36EAF" w:rsidRDefault="00D36EAF" w:rsidP="007B2A41">
      <w:pPr>
        <w:rPr>
          <w:rFonts w:cs="Segoe UI"/>
        </w:rPr>
      </w:pPr>
      <w:r>
        <w:rPr>
          <w:rFonts w:cs="Segoe UI"/>
        </w:rPr>
        <w:t>Il y a deux boutons en haut à gauche qui servent à ouvrir et fermer l’inventaire et à retourner au menu de sélection de zones de pêches.</w:t>
      </w:r>
    </w:p>
    <w:p w14:paraId="60BA4993" w14:textId="77777777" w:rsidR="00E75CF7" w:rsidRPr="007901E2" w:rsidRDefault="00E75CF7" w:rsidP="007B2A41">
      <w:pPr>
        <w:rPr>
          <w:rFonts w:cs="Segoe UI"/>
          <w:sz w:val="10"/>
          <w:szCs w:val="10"/>
        </w:rPr>
      </w:pPr>
    </w:p>
    <w:p w14:paraId="664430AD" w14:textId="4AD64F1F" w:rsidR="00D36EAF" w:rsidRDefault="00912087" w:rsidP="007B2A41">
      <w:pPr>
        <w:rPr>
          <w:rFonts w:cs="Segoe UI"/>
        </w:rPr>
      </w:pPr>
      <w:r>
        <w:rPr>
          <w:rFonts w:cs="Segoe UI"/>
        </w:rPr>
        <w:t>Deux zones, pour l’instant</w:t>
      </w:r>
      <w:r w:rsidR="008167DD">
        <w:rPr>
          <w:rFonts w:cs="Segoe UI"/>
        </w:rPr>
        <w:t>,</w:t>
      </w:r>
      <w:r>
        <w:rPr>
          <w:rFonts w:cs="Segoe UI"/>
        </w:rPr>
        <w:t xml:space="preserve"> </w:t>
      </w:r>
      <w:r w:rsidR="008167DD">
        <w:rPr>
          <w:rFonts w:cs="Segoe UI"/>
        </w:rPr>
        <w:t xml:space="preserve">s’offrent au </w:t>
      </w:r>
      <w:r w:rsidR="00DB654A">
        <w:rPr>
          <w:rFonts w:cs="Segoe UI"/>
        </w:rPr>
        <w:t>vous</w:t>
      </w:r>
      <w:r>
        <w:rPr>
          <w:rFonts w:cs="Segoe UI"/>
        </w:rPr>
        <w:t xml:space="preserve">, la première zone qui est gratuite </w:t>
      </w:r>
      <w:r w:rsidR="00985914">
        <w:rPr>
          <w:rFonts w:cs="Segoe UI"/>
        </w:rPr>
        <w:t xml:space="preserve">et la deuxième qui coute </w:t>
      </w:r>
      <w:r w:rsidR="007901E2">
        <w:rPr>
          <w:rFonts w:cs="Segoe UI"/>
        </w:rPr>
        <w:t>55</w:t>
      </w:r>
      <w:r w:rsidR="00985914">
        <w:rPr>
          <w:rFonts w:cs="Segoe UI"/>
        </w:rPr>
        <w:t xml:space="preserve"> $</w:t>
      </w:r>
      <w:r w:rsidR="008167DD">
        <w:rPr>
          <w:rFonts w:cs="Segoe UI"/>
        </w:rPr>
        <w:t xml:space="preserve"> (prix du voyage)</w:t>
      </w:r>
      <w:r w:rsidR="00985914">
        <w:rPr>
          <w:rFonts w:cs="Segoe UI"/>
        </w:rPr>
        <w:t>.</w:t>
      </w:r>
    </w:p>
    <w:p w14:paraId="16727D23" w14:textId="477F5704" w:rsidR="00E75CF7" w:rsidRPr="007901E2" w:rsidRDefault="00E75CF7" w:rsidP="007B2A41">
      <w:pPr>
        <w:rPr>
          <w:rFonts w:cs="Segoe UI"/>
          <w:sz w:val="10"/>
          <w:szCs w:val="10"/>
        </w:rPr>
      </w:pPr>
    </w:p>
    <w:p w14:paraId="756E85AE" w14:textId="41376083" w:rsidR="007E2860" w:rsidRDefault="007E2860" w:rsidP="007B2A41">
      <w:pPr>
        <w:rPr>
          <w:rFonts w:cs="Segoe UI"/>
          <w:noProof/>
        </w:rPr>
      </w:pPr>
      <w:r>
        <w:rPr>
          <w:rFonts w:cs="Segoe UI"/>
        </w:rPr>
        <w:t>Il y a, également, un bouton « Marchés » qui ne sert à rien pour l’instant car il sert à vendre les poissons pêchés.</w:t>
      </w:r>
      <w:r w:rsidR="00642583" w:rsidRPr="00642583">
        <w:rPr>
          <w:rFonts w:cs="Segoe UI"/>
          <w:noProof/>
        </w:rPr>
        <w:t xml:space="preserve"> </w:t>
      </w:r>
    </w:p>
    <w:p w14:paraId="047E4F4B" w14:textId="77777777" w:rsidR="00E75CF7" w:rsidRPr="007901E2" w:rsidRDefault="00E75CF7" w:rsidP="007B2A41">
      <w:pPr>
        <w:rPr>
          <w:rFonts w:cs="Segoe UI"/>
          <w:sz w:val="10"/>
          <w:szCs w:val="10"/>
        </w:rPr>
      </w:pPr>
    </w:p>
    <w:p w14:paraId="7647ADA1" w14:textId="0A3ED575" w:rsidR="007E4999" w:rsidRDefault="00D0198A" w:rsidP="00E75CF7">
      <w:pPr>
        <w:spacing w:before="360" w:after="240"/>
        <w:rPr>
          <w:rFonts w:cs="Segoe UI"/>
        </w:rPr>
      </w:pPr>
      <w:r>
        <w:rPr>
          <w:rFonts w:cs="Segoe UI"/>
        </w:rPr>
        <w:t>Pour commencer, i</w:t>
      </w:r>
      <w:r w:rsidR="008167DD">
        <w:rPr>
          <w:rFonts w:cs="Segoe UI"/>
        </w:rPr>
        <w:t>l faudra</w:t>
      </w:r>
      <w:r>
        <w:rPr>
          <w:rFonts w:cs="Segoe UI"/>
        </w:rPr>
        <w:t>, donc,</w:t>
      </w:r>
      <w:r w:rsidR="008167DD">
        <w:rPr>
          <w:rFonts w:cs="Segoe UI"/>
        </w:rPr>
        <w:t xml:space="preserve"> accéder à la zone gratuite en cliquant dessus</w:t>
      </w:r>
      <w:r>
        <w:rPr>
          <w:rFonts w:cs="Segoe UI"/>
        </w:rPr>
        <w:t>.</w:t>
      </w:r>
    </w:p>
    <w:p w14:paraId="2547AA12" w14:textId="62F23B67" w:rsidR="007E4999" w:rsidRDefault="007901E2" w:rsidP="007B2A41">
      <w:pPr>
        <w:rPr>
          <w:rFonts w:cs="Segoe UI"/>
        </w:rPr>
      </w:pPr>
      <w:r>
        <w:rPr>
          <w:noProof/>
          <w:lang w:val="fr-CH" w:eastAsia="fr-CH"/>
        </w:rPr>
        <mc:AlternateContent>
          <mc:Choice Requires="wps">
            <w:drawing>
              <wp:anchor distT="0" distB="0" distL="114300" distR="114300" simplePos="0" relativeHeight="251684864" behindDoc="0" locked="0" layoutInCell="1" allowOverlap="1" wp14:anchorId="01DDD3B0" wp14:editId="26A4DA2E">
                <wp:simplePos x="0" y="0"/>
                <wp:positionH relativeFrom="column">
                  <wp:posOffset>593090</wp:posOffset>
                </wp:positionH>
                <wp:positionV relativeFrom="paragraph">
                  <wp:posOffset>2986405</wp:posOffset>
                </wp:positionV>
                <wp:extent cx="4916170" cy="63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916170" cy="635"/>
                        </a:xfrm>
                        <a:prstGeom prst="rect">
                          <a:avLst/>
                        </a:prstGeom>
                        <a:solidFill>
                          <a:prstClr val="white"/>
                        </a:solidFill>
                        <a:ln>
                          <a:noFill/>
                        </a:ln>
                      </wps:spPr>
                      <wps:txbx>
                        <w:txbxContent>
                          <w:p w14:paraId="0221BA3C" w14:textId="296BDA88" w:rsidR="002D361E" w:rsidRPr="0089301B" w:rsidRDefault="002D361E"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5" w:name="_Toc104840099"/>
                            <w:r>
                              <w:rPr>
                                <w:rFonts w:cs="Segoe UI"/>
                                <w:noProof/>
                              </w:rPr>
                              <w:t>20</w:t>
                            </w:r>
                            <w:r>
                              <w:rPr>
                                <w:rFonts w:cs="Segoe UI"/>
                                <w:noProof/>
                              </w:rPr>
                              <w:fldChar w:fldCharType="end"/>
                            </w:r>
                            <w:r>
                              <w:t xml:space="preserve"> : </w:t>
                            </w:r>
                            <w:r w:rsidRPr="00490C6B">
                              <w:t>Illustration menu de sélection de zones de pêches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D3B0" id="Zone de texte 43" o:spid="_x0000_s1032" type="#_x0000_t202" style="position:absolute;margin-left:46.7pt;margin-top:235.15pt;width:38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" stroked="f">
                <v:textbox style="mso-fit-shape-to-text:t" inset="0,0,0,0">
                  <w:txbxContent>
                    <w:p w14:paraId="0221BA3C" w14:textId="296BDA88" w:rsidR="002D361E" w:rsidRPr="0089301B" w:rsidRDefault="002D361E"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6" w:name="_Toc104840099"/>
                      <w:r>
                        <w:rPr>
                          <w:rFonts w:cs="Segoe UI"/>
                          <w:noProof/>
                        </w:rPr>
                        <w:t>20</w:t>
                      </w:r>
                      <w:r>
                        <w:rPr>
                          <w:rFonts w:cs="Segoe UI"/>
                          <w:noProof/>
                        </w:rPr>
                        <w:fldChar w:fldCharType="end"/>
                      </w:r>
                      <w:r>
                        <w:t xml:space="preserve"> : </w:t>
                      </w:r>
                      <w:r w:rsidRPr="00490C6B">
                        <w:t>Illustration menu de sélection de zones de pêches</w:t>
                      </w:r>
                      <w:bookmarkEnd w:id="146"/>
                    </w:p>
                  </w:txbxContent>
                </v:textbox>
              </v:shape>
            </w:pict>
          </mc:Fallback>
        </mc:AlternateContent>
      </w:r>
      <w:r>
        <w:rPr>
          <w:rFonts w:cs="Segoe UI"/>
          <w:noProof/>
          <w:lang w:val="fr-CH" w:eastAsia="fr-CH"/>
        </w:rPr>
        <w:drawing>
          <wp:anchor distT="0" distB="0" distL="114300" distR="114300" simplePos="0" relativeHeight="251682816" behindDoc="0" locked="0" layoutInCell="1" allowOverlap="1" wp14:anchorId="36E95C95" wp14:editId="47CA23D5">
            <wp:simplePos x="0" y="0"/>
            <wp:positionH relativeFrom="column">
              <wp:posOffset>593090</wp:posOffset>
            </wp:positionH>
            <wp:positionV relativeFrom="paragraph">
              <wp:posOffset>160020</wp:posOffset>
            </wp:positionV>
            <wp:extent cx="4916227" cy="2769704"/>
            <wp:effectExtent l="0" t="0" r="0" b="0"/>
            <wp:wrapNone/>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6227" cy="276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43663" w14:textId="6705EF93" w:rsidR="007E4999" w:rsidRDefault="007E4999" w:rsidP="007B2A41">
      <w:pPr>
        <w:rPr>
          <w:rFonts w:cs="Segoe UI"/>
        </w:rPr>
      </w:pPr>
    </w:p>
    <w:p w14:paraId="7355ED6F" w14:textId="5180E37F" w:rsidR="007E4999" w:rsidRDefault="007E4999" w:rsidP="007B2A41">
      <w:pPr>
        <w:rPr>
          <w:rFonts w:cs="Segoe UI"/>
        </w:rPr>
      </w:pPr>
    </w:p>
    <w:p w14:paraId="58A4694F" w14:textId="53F094AF" w:rsidR="007E4999" w:rsidRDefault="007E4999" w:rsidP="007B2A41">
      <w:pPr>
        <w:rPr>
          <w:rFonts w:cs="Segoe UI"/>
        </w:rPr>
      </w:pPr>
    </w:p>
    <w:p w14:paraId="4F84EF64" w14:textId="14008DB1" w:rsidR="007E4999" w:rsidRDefault="007E4999" w:rsidP="007B2A41">
      <w:pPr>
        <w:rPr>
          <w:rFonts w:cs="Segoe UI"/>
        </w:rPr>
      </w:pPr>
    </w:p>
    <w:p w14:paraId="744887E7" w14:textId="5CEE618C" w:rsidR="00E47562" w:rsidRDefault="00E47562" w:rsidP="007B2A41">
      <w:pPr>
        <w:rPr>
          <w:rFonts w:cs="Segoe UI"/>
        </w:rPr>
      </w:pPr>
    </w:p>
    <w:p w14:paraId="40212508" w14:textId="684332CC" w:rsidR="00E47562" w:rsidRDefault="00E47562" w:rsidP="007B2A41">
      <w:pPr>
        <w:rPr>
          <w:rFonts w:cs="Segoe UI"/>
        </w:rPr>
      </w:pPr>
    </w:p>
    <w:p w14:paraId="7500B33E" w14:textId="1946FC01" w:rsidR="00E47562" w:rsidRDefault="00E47562" w:rsidP="007B2A41">
      <w:pPr>
        <w:rPr>
          <w:rFonts w:cs="Segoe UI"/>
        </w:rPr>
      </w:pPr>
    </w:p>
    <w:p w14:paraId="533E7952" w14:textId="5CF6E2F4" w:rsidR="00E47562" w:rsidRDefault="00E47562" w:rsidP="007B2A41">
      <w:pPr>
        <w:rPr>
          <w:rFonts w:cs="Segoe UI"/>
        </w:rPr>
      </w:pPr>
    </w:p>
    <w:p w14:paraId="10781FC6" w14:textId="1C142901" w:rsidR="00E47562" w:rsidRDefault="00E47562" w:rsidP="007B2A41">
      <w:pPr>
        <w:rPr>
          <w:rFonts w:cs="Segoe UI"/>
        </w:rPr>
      </w:pPr>
    </w:p>
    <w:p w14:paraId="2C7C02A7" w14:textId="079645C3" w:rsidR="00E47562" w:rsidRDefault="00E47562" w:rsidP="007B2A41">
      <w:pPr>
        <w:rPr>
          <w:rFonts w:cs="Segoe UI"/>
        </w:rPr>
      </w:pPr>
    </w:p>
    <w:p w14:paraId="53FA2D62" w14:textId="5D5A56C1" w:rsidR="00E47562" w:rsidRDefault="00E47562" w:rsidP="007B2A41">
      <w:pPr>
        <w:rPr>
          <w:rFonts w:cs="Segoe UI"/>
        </w:rPr>
      </w:pPr>
    </w:p>
    <w:p w14:paraId="71B95D56" w14:textId="707CDB55" w:rsidR="00E47562" w:rsidRDefault="00E47562" w:rsidP="007B2A41">
      <w:pPr>
        <w:rPr>
          <w:rFonts w:cs="Segoe UI"/>
        </w:rPr>
      </w:pPr>
    </w:p>
    <w:p w14:paraId="00F75048" w14:textId="528D6139" w:rsidR="00E47562" w:rsidRDefault="00E47562" w:rsidP="007B2A41">
      <w:pPr>
        <w:rPr>
          <w:rFonts w:cs="Segoe UI"/>
        </w:rPr>
      </w:pPr>
    </w:p>
    <w:p w14:paraId="426FA918" w14:textId="77777777" w:rsidR="00882509" w:rsidRDefault="00882509" w:rsidP="007B2A41">
      <w:pPr>
        <w:rPr>
          <w:rFonts w:cs="Segoe UI"/>
        </w:rPr>
      </w:pPr>
    </w:p>
    <w:p w14:paraId="10A0C453" w14:textId="77777777" w:rsidR="00882509" w:rsidRDefault="00882509" w:rsidP="007B2A41">
      <w:pPr>
        <w:rPr>
          <w:rFonts w:cs="Segoe UI"/>
        </w:rPr>
      </w:pPr>
    </w:p>
    <w:p w14:paraId="29A8AA30" w14:textId="77777777" w:rsidR="00882509" w:rsidRDefault="00882509" w:rsidP="007B2A41">
      <w:pPr>
        <w:rPr>
          <w:rFonts w:cs="Segoe UI"/>
        </w:rPr>
      </w:pPr>
    </w:p>
    <w:p w14:paraId="792B0568" w14:textId="77777777" w:rsidR="00882509" w:rsidRDefault="00882509" w:rsidP="007B2A41">
      <w:pPr>
        <w:rPr>
          <w:rFonts w:cs="Segoe UI"/>
        </w:rPr>
      </w:pPr>
    </w:p>
    <w:p w14:paraId="14D7B52E" w14:textId="4695BAC6" w:rsidR="007E549A" w:rsidRDefault="00F54121" w:rsidP="007B2A41">
      <w:pPr>
        <w:rPr>
          <w:rFonts w:cs="Segoe UI"/>
        </w:rPr>
      </w:pPr>
      <w:r>
        <w:rPr>
          <w:rFonts w:cs="Segoe UI"/>
        </w:rPr>
        <w:t>Vous arrivez à la zone de pêche</w:t>
      </w:r>
      <w:r w:rsidR="002A1E48">
        <w:rPr>
          <w:rFonts w:cs="Segoe UI"/>
        </w:rPr>
        <w:t xml:space="preserve"> gratuite</w:t>
      </w:r>
      <w:r>
        <w:rPr>
          <w:rFonts w:cs="Segoe UI"/>
        </w:rPr>
        <w:t xml:space="preserve">. Ici vous pouvez observer des poissons qui </w:t>
      </w:r>
      <w:r w:rsidR="00323A84">
        <w:rPr>
          <w:rFonts w:cs="Segoe UI"/>
        </w:rPr>
        <w:t>nagent et</w:t>
      </w:r>
      <w:r>
        <w:rPr>
          <w:rFonts w:cs="Segoe UI"/>
        </w:rPr>
        <w:t xml:space="preserve"> q</w:t>
      </w:r>
      <w:r w:rsidR="00323A84">
        <w:rPr>
          <w:rFonts w:cs="Segoe UI"/>
        </w:rPr>
        <w:t>u</w:t>
      </w:r>
      <w:r>
        <w:rPr>
          <w:rFonts w:cs="Segoe UI"/>
        </w:rPr>
        <w:t>i sont en nombre limité.</w:t>
      </w:r>
    </w:p>
    <w:p w14:paraId="4C0F6B96" w14:textId="0748BB91" w:rsidR="002A1E48" w:rsidRPr="0066585D" w:rsidRDefault="002A1E48" w:rsidP="007B2A41">
      <w:pPr>
        <w:rPr>
          <w:rFonts w:cs="Segoe UI"/>
          <w:szCs w:val="24"/>
        </w:rPr>
      </w:pPr>
    </w:p>
    <w:p w14:paraId="242519B1" w14:textId="647E471A" w:rsidR="002A1E48" w:rsidRDefault="002A1E48" w:rsidP="007B2A41">
      <w:pPr>
        <w:rPr>
          <w:rFonts w:cs="Segoe UI"/>
        </w:rPr>
      </w:pPr>
      <w:r>
        <w:rPr>
          <w:rFonts w:cs="Segoe UI"/>
        </w:rPr>
        <w:t>Dans cette zone, uniquement deux espèces de poissons peuvent être pêché</w:t>
      </w:r>
      <w:r w:rsidR="00B31A45">
        <w:rPr>
          <w:rFonts w:cs="Segoe UI"/>
        </w:rPr>
        <w:t xml:space="preserve"> (l’anchois et la sardine)</w:t>
      </w:r>
      <w:r>
        <w:rPr>
          <w:rFonts w:cs="Segoe UI"/>
        </w:rPr>
        <w:t>.</w:t>
      </w:r>
    </w:p>
    <w:p w14:paraId="0C7CEF7A" w14:textId="4A558E77" w:rsidR="00323A84" w:rsidRPr="0066585D" w:rsidRDefault="00323A84" w:rsidP="007B2A41">
      <w:pPr>
        <w:rPr>
          <w:rFonts w:cs="Segoe UI"/>
          <w:szCs w:val="24"/>
        </w:rPr>
      </w:pPr>
    </w:p>
    <w:p w14:paraId="659FEED4" w14:textId="21A62DA3" w:rsidR="002A1E48" w:rsidRDefault="00882509" w:rsidP="002A1E48">
      <w:pPr>
        <w:keepNext/>
        <w:spacing w:line="480" w:lineRule="auto"/>
        <w:rPr>
          <w:rFonts w:cs="Segoe UI"/>
        </w:rPr>
      </w:pPr>
      <w:r>
        <w:rPr>
          <w:rFonts w:cs="Segoe UI"/>
          <w:noProof/>
          <w:lang w:val="fr-CH" w:eastAsia="fr-CH"/>
        </w:rPr>
        <w:drawing>
          <wp:anchor distT="0" distB="0" distL="114300" distR="114300" simplePos="0" relativeHeight="251685888" behindDoc="1" locked="0" layoutInCell="1" allowOverlap="1" wp14:anchorId="39B84D18" wp14:editId="5582E8F7">
            <wp:simplePos x="0" y="0"/>
            <wp:positionH relativeFrom="column">
              <wp:posOffset>-175260</wp:posOffset>
            </wp:positionH>
            <wp:positionV relativeFrom="paragraph">
              <wp:posOffset>519623</wp:posOffset>
            </wp:positionV>
            <wp:extent cx="6466840" cy="3640455"/>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66840"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A84">
        <w:rPr>
          <w:rFonts w:cs="Segoe UI"/>
        </w:rPr>
        <w:t xml:space="preserve">Vous pouvez commencer à </w:t>
      </w:r>
      <w:r w:rsidR="002A1E48">
        <w:rPr>
          <w:rFonts w:cs="Segoe UI"/>
        </w:rPr>
        <w:t>pêcher</w:t>
      </w:r>
      <w:r w:rsidR="00323A84">
        <w:rPr>
          <w:rFonts w:cs="Segoe UI"/>
        </w:rPr>
        <w:t xml:space="preserve"> un poisson un cliquant sur le bouton </w:t>
      </w:r>
      <w:r w:rsidR="002A1E48">
        <w:rPr>
          <w:rFonts w:cs="Segoe UI"/>
        </w:rPr>
        <w:t>« pêcher</w:t>
      </w:r>
      <w:r w:rsidR="00323A84">
        <w:rPr>
          <w:rFonts w:cs="Segoe UI"/>
        </w:rPr>
        <w:t> »</w:t>
      </w:r>
      <w:r w:rsidR="002A1E48">
        <w:rPr>
          <w:rFonts w:cs="Segoe UI"/>
        </w:rPr>
        <w:t>.</w:t>
      </w:r>
    </w:p>
    <w:p w14:paraId="71611472" w14:textId="65756A3B" w:rsidR="00882509" w:rsidRDefault="00882509" w:rsidP="002A1E48">
      <w:pPr>
        <w:keepNext/>
        <w:spacing w:line="480" w:lineRule="auto"/>
      </w:pPr>
    </w:p>
    <w:p w14:paraId="0F7C8057" w14:textId="647946E7" w:rsidR="00912D27" w:rsidRDefault="00882509" w:rsidP="002A1E48">
      <w:pPr>
        <w:pStyle w:val="Lgende"/>
      </w:pPr>
      <w:r>
        <w:rPr>
          <w:noProof/>
          <w:lang w:val="fr-CH" w:eastAsia="fr-CH"/>
        </w:rPr>
        <mc:AlternateContent>
          <mc:Choice Requires="wps">
            <w:drawing>
              <wp:anchor distT="0" distB="0" distL="114300" distR="114300" simplePos="0" relativeHeight="251687936" behindDoc="0" locked="0" layoutInCell="1" allowOverlap="1" wp14:anchorId="52912FEC" wp14:editId="286BCC99">
                <wp:simplePos x="0" y="0"/>
                <wp:positionH relativeFrom="column">
                  <wp:posOffset>-175260</wp:posOffset>
                </wp:positionH>
                <wp:positionV relativeFrom="paragraph">
                  <wp:posOffset>3545840</wp:posOffset>
                </wp:positionV>
                <wp:extent cx="4227195"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3D839D7E" w14:textId="6C0443F7" w:rsidR="002D361E" w:rsidRPr="009C4BF7" w:rsidRDefault="002D361E"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7" w:name="_Toc104840100"/>
                            <w:r>
                              <w:rPr>
                                <w:rFonts w:cs="Segoe UI"/>
                                <w:noProof/>
                              </w:rPr>
                              <w:t>21</w:t>
                            </w:r>
                            <w:r>
                              <w:rPr>
                                <w:rFonts w:cs="Segoe UI"/>
                                <w:noProof/>
                              </w:rPr>
                              <w:fldChar w:fldCharType="end"/>
                            </w:r>
                            <w:r>
                              <w:t xml:space="preserve"> : </w:t>
                            </w:r>
                            <w:r w:rsidRPr="00CF089F">
                              <w:t>Illustration d'une zone de pêche</w:t>
                            </w:r>
                            <w:r>
                              <w:t xml:space="preserve"> 1</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2FEC" id="Zone de texte 46" o:spid="_x0000_s1033" type="#_x0000_t202" style="position:absolute;margin-left:-13.8pt;margin-top:279.2pt;width:332.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jReNgIAAGs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" stroked="f">
                <v:textbox style="mso-fit-shape-to-text:t" inset="0,0,0,0">
                  <w:txbxContent>
                    <w:p w14:paraId="3D839D7E" w14:textId="6C0443F7" w:rsidR="002D361E" w:rsidRPr="009C4BF7" w:rsidRDefault="002D361E"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8" w:name="_Toc104840100"/>
                      <w:r>
                        <w:rPr>
                          <w:rFonts w:cs="Segoe UI"/>
                          <w:noProof/>
                        </w:rPr>
                        <w:t>21</w:t>
                      </w:r>
                      <w:r>
                        <w:rPr>
                          <w:rFonts w:cs="Segoe UI"/>
                          <w:noProof/>
                        </w:rPr>
                        <w:fldChar w:fldCharType="end"/>
                      </w:r>
                      <w:r>
                        <w:t xml:space="preserve"> : </w:t>
                      </w:r>
                      <w:r w:rsidRPr="00CF089F">
                        <w:t>Illustration d'une zone de pêche</w:t>
                      </w:r>
                      <w:r>
                        <w:t xml:space="preserve"> 1</w:t>
                      </w:r>
                      <w:bookmarkEnd w:id="148"/>
                    </w:p>
                  </w:txbxContent>
                </v:textbox>
                <w10:wrap type="topAndBottom"/>
              </v:shape>
            </w:pict>
          </mc:Fallback>
        </mc:AlternateContent>
      </w:r>
    </w:p>
    <w:p w14:paraId="54CE5069" w14:textId="09EFB8A6" w:rsidR="00882509" w:rsidRDefault="00882509" w:rsidP="002A1E48">
      <w:pPr>
        <w:pStyle w:val="Lgende"/>
      </w:pPr>
    </w:p>
    <w:p w14:paraId="4C8B5D05" w14:textId="197C62CF" w:rsidR="00882509" w:rsidRDefault="00882509" w:rsidP="002A1E48">
      <w:pPr>
        <w:pStyle w:val="Lgende"/>
      </w:pPr>
    </w:p>
    <w:p w14:paraId="53E75872" w14:textId="6D38DE8F" w:rsidR="00882509" w:rsidRDefault="00882509" w:rsidP="002A1E48">
      <w:pPr>
        <w:pStyle w:val="Lgende"/>
      </w:pPr>
    </w:p>
    <w:p w14:paraId="39BF094A" w14:textId="70D420BD" w:rsidR="00882509" w:rsidRDefault="00882509" w:rsidP="002A1E48">
      <w:pPr>
        <w:pStyle w:val="Lgende"/>
      </w:pPr>
    </w:p>
    <w:p w14:paraId="14F8F018" w14:textId="2D1F7EE5" w:rsidR="00882509" w:rsidRDefault="00882509" w:rsidP="002A1E48">
      <w:pPr>
        <w:pStyle w:val="Lgende"/>
      </w:pPr>
    </w:p>
    <w:p w14:paraId="2C53D72F" w14:textId="2772DE33" w:rsidR="00882509" w:rsidRDefault="00882509" w:rsidP="002A1E48">
      <w:pPr>
        <w:pStyle w:val="Lgende"/>
      </w:pPr>
    </w:p>
    <w:p w14:paraId="7CC2FFDF" w14:textId="5FDF1ACD" w:rsidR="00882509" w:rsidRDefault="00882509" w:rsidP="002A1E48">
      <w:pPr>
        <w:pStyle w:val="Lgende"/>
      </w:pPr>
    </w:p>
    <w:p w14:paraId="0D141001" w14:textId="55B6AE8F" w:rsidR="00882509" w:rsidRDefault="00882509" w:rsidP="002A1E48">
      <w:pPr>
        <w:pStyle w:val="Lgende"/>
      </w:pPr>
    </w:p>
    <w:p w14:paraId="5C5386A1" w14:textId="0B60B0CC" w:rsidR="00882509" w:rsidRDefault="00882509" w:rsidP="002A1E48">
      <w:pPr>
        <w:pStyle w:val="Lgende"/>
      </w:pPr>
    </w:p>
    <w:p w14:paraId="176B4194" w14:textId="08BF787A" w:rsidR="00882509" w:rsidRDefault="00882509" w:rsidP="002A1E48">
      <w:pPr>
        <w:pStyle w:val="Lgende"/>
      </w:pPr>
    </w:p>
    <w:p w14:paraId="347D8C28" w14:textId="4F7697F9" w:rsidR="00882509" w:rsidRDefault="00882509" w:rsidP="002A1E48">
      <w:pPr>
        <w:pStyle w:val="Lgende"/>
      </w:pPr>
    </w:p>
    <w:p w14:paraId="13B10333" w14:textId="08D489E8" w:rsidR="00882509" w:rsidRDefault="00882509" w:rsidP="002A1E48">
      <w:pPr>
        <w:pStyle w:val="Lgende"/>
      </w:pPr>
    </w:p>
    <w:p w14:paraId="5CBB3C9B" w14:textId="1610F069" w:rsidR="00882509" w:rsidRDefault="00882509" w:rsidP="002A1E48">
      <w:pPr>
        <w:pStyle w:val="Lgende"/>
      </w:pPr>
    </w:p>
    <w:p w14:paraId="67A94603" w14:textId="63EFC8A4" w:rsidR="00882509" w:rsidRDefault="00882509" w:rsidP="002A1E48">
      <w:pPr>
        <w:pStyle w:val="Lgende"/>
      </w:pPr>
    </w:p>
    <w:p w14:paraId="00F11678" w14:textId="77777777" w:rsidR="00882509" w:rsidRDefault="00882509" w:rsidP="002A1E48">
      <w:pPr>
        <w:pStyle w:val="Lgende"/>
      </w:pPr>
    </w:p>
    <w:p w14:paraId="0A8D207B" w14:textId="77777777" w:rsidR="00882509" w:rsidRDefault="00882509" w:rsidP="002A1E48">
      <w:pPr>
        <w:pStyle w:val="Lgende"/>
      </w:pPr>
    </w:p>
    <w:p w14:paraId="5A05914C" w14:textId="3EDB9E2E" w:rsidR="00912D27" w:rsidRDefault="00912D27" w:rsidP="00912D27">
      <w:r>
        <w:t>Lorsque le mini-jeu de pêche démarre vous voyez trois jauges. 2 en haut et 1 à droite.</w:t>
      </w:r>
    </w:p>
    <w:p w14:paraId="0A4F5191" w14:textId="3BF7B9BC" w:rsidR="00912D27" w:rsidRDefault="0066585D" w:rsidP="00912D27">
      <w:r>
        <w:t>La première jauge en haut, le plus gros, est la jauge de progression qui permet d’attraper le poisson. Vous récupérer un poisson et le mini jeu s’arrête lorsque la jauge atteint 100 %.</w:t>
      </w:r>
    </w:p>
    <w:p w14:paraId="299D275C" w14:textId="77777777" w:rsidR="00882509" w:rsidRDefault="00882509" w:rsidP="00912D27"/>
    <w:p w14:paraId="7F20C6DB" w14:textId="3C4C3098" w:rsidR="0066585D" w:rsidRDefault="0066585D" w:rsidP="00912D27">
      <w:r>
        <w:t>La jauge juste en-dessous vous indique le moment où vous allez perdre. Vous perdez lorsque celle-ci atteint 0%</w:t>
      </w:r>
    </w:p>
    <w:p w14:paraId="17F2FD9D" w14:textId="0CFBACFF" w:rsidR="0066585D" w:rsidRDefault="0066585D" w:rsidP="00912D27">
      <w:r>
        <w:t xml:space="preserve">Et la dernière à droite contient </w:t>
      </w:r>
      <w:r w:rsidR="00882509">
        <w:t>deux symboles</w:t>
      </w:r>
      <w:r>
        <w:t xml:space="preserve"> un avec un poisson et </w:t>
      </w:r>
      <w:r w:rsidR="00882509">
        <w:t>l’</w:t>
      </w:r>
      <w:r w:rsidR="004F372E">
        <w:t>autre représenté par une barre</w:t>
      </w:r>
      <w:r w:rsidR="00882509">
        <w:t>.</w:t>
      </w:r>
    </w:p>
    <w:p w14:paraId="2E286B6F" w14:textId="77777777" w:rsidR="00882509" w:rsidRDefault="00882509" w:rsidP="00912D27"/>
    <w:p w14:paraId="0E4C7E83" w14:textId="5FAE4F06" w:rsidR="00882509" w:rsidRDefault="00882509" w:rsidP="00912D27">
      <w:r>
        <w:t>Vous, vous contrôlez la barre. Vous pouvez la faire monter un faisant clique gauche ou en appuyant sur la barre d’espace.</w:t>
      </w:r>
    </w:p>
    <w:p w14:paraId="3D1A80E2" w14:textId="77777777" w:rsidR="00882509" w:rsidRDefault="00882509" w:rsidP="00912D27"/>
    <w:p w14:paraId="47CE5E92" w14:textId="26C0D770" w:rsidR="00882509" w:rsidRDefault="00882509" w:rsidP="00912D27">
      <w:r>
        <w:t xml:space="preserve">Votre but est de mettre cette barre sur le symbole de poisson pour faire </w:t>
      </w:r>
      <w:r w:rsidR="000760E0">
        <w:t>augmenter</w:t>
      </w:r>
      <w:r>
        <w:t xml:space="preserve"> la barre de progression avant que la jauge qui vous fait perdre atteint 0%</w:t>
      </w:r>
      <w:r w:rsidR="00FC3AD0">
        <w:t xml:space="preserve">. </w:t>
      </w:r>
    </w:p>
    <w:p w14:paraId="4F15AE64" w14:textId="0AA3E9B7" w:rsidR="00FC3AD0" w:rsidRDefault="00FC3AD0" w:rsidP="00912D27">
      <w:r>
        <w:t xml:space="preserve">(Vous pouvez appuyer sur la touche « o » </w:t>
      </w:r>
      <w:r w:rsidR="00416BCC">
        <w:t>pour</w:t>
      </w:r>
      <w:r>
        <w:t xml:space="preserve"> gagner le mini-jeu</w:t>
      </w:r>
      <w:r w:rsidR="006577DE">
        <w:t xml:space="preserve"> en trichant</w:t>
      </w:r>
      <w:r>
        <w:t>)</w:t>
      </w:r>
    </w:p>
    <w:p w14:paraId="2DDE0E23" w14:textId="77777777" w:rsidR="007E549A" w:rsidRDefault="00882509" w:rsidP="007B2A41">
      <w:pPr>
        <w:rPr>
          <w:rFonts w:cs="Segoe UI"/>
        </w:rPr>
      </w:pPr>
      <w:r>
        <w:rPr>
          <w:noProof/>
          <w:lang w:val="fr-CH" w:eastAsia="fr-CH"/>
        </w:rPr>
        <mc:AlternateContent>
          <mc:Choice Requires="wps">
            <w:drawing>
              <wp:anchor distT="0" distB="0" distL="114300" distR="114300" simplePos="0" relativeHeight="251691008" behindDoc="0" locked="0" layoutInCell="1" allowOverlap="1" wp14:anchorId="52ED5FF2" wp14:editId="6B08B14A">
                <wp:simplePos x="0" y="0"/>
                <wp:positionH relativeFrom="column">
                  <wp:posOffset>156210</wp:posOffset>
                </wp:positionH>
                <wp:positionV relativeFrom="paragraph">
                  <wp:posOffset>3686616</wp:posOffset>
                </wp:positionV>
                <wp:extent cx="577723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1F73C9E2" w14:textId="6AFFA649" w:rsidR="002D361E" w:rsidRPr="002D0ECF" w:rsidRDefault="002D361E"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9" w:name="_Toc104840101"/>
                            <w:r>
                              <w:rPr>
                                <w:rFonts w:cs="Segoe UI"/>
                                <w:noProof/>
                              </w:rPr>
                              <w:t>22</w:t>
                            </w:r>
                            <w:r>
                              <w:rPr>
                                <w:rFonts w:cs="Segoe UI"/>
                                <w:noProof/>
                              </w:rPr>
                              <w:fldChar w:fldCharType="end"/>
                            </w:r>
                            <w:r>
                              <w:t xml:space="preserve"> : </w:t>
                            </w:r>
                            <w:r w:rsidRPr="00AB324C">
                              <w:t xml:space="preserve">Illustration </w:t>
                            </w:r>
                            <w:r>
                              <w:t>du mini-jeu de pêche 1</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D5FF2" id="Zone de texte 47" o:spid="_x0000_s1034" type="#_x0000_t202" style="position:absolute;margin-left:12.3pt;margin-top:290.3pt;width:4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" stroked="f">
                <v:textbox style="mso-fit-shape-to-text:t" inset="0,0,0,0">
                  <w:txbxContent>
                    <w:p w14:paraId="1F73C9E2" w14:textId="6AFFA649" w:rsidR="002D361E" w:rsidRPr="002D0ECF" w:rsidRDefault="002D361E"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0" w:name="_Toc104840101"/>
                      <w:r>
                        <w:rPr>
                          <w:rFonts w:cs="Segoe UI"/>
                          <w:noProof/>
                        </w:rPr>
                        <w:t>22</w:t>
                      </w:r>
                      <w:r>
                        <w:rPr>
                          <w:rFonts w:cs="Segoe UI"/>
                          <w:noProof/>
                        </w:rPr>
                        <w:fldChar w:fldCharType="end"/>
                      </w:r>
                      <w:r>
                        <w:t xml:space="preserve"> : </w:t>
                      </w:r>
                      <w:r w:rsidRPr="00AB324C">
                        <w:t xml:space="preserve">Illustration </w:t>
                      </w:r>
                      <w:r>
                        <w:t>du mini-jeu de pêche 1</w:t>
                      </w:r>
                      <w:bookmarkEnd w:id="150"/>
                    </w:p>
                  </w:txbxContent>
                </v:textbox>
                <w10:wrap type="topAndBottom"/>
              </v:shape>
            </w:pict>
          </mc:Fallback>
        </mc:AlternateContent>
      </w:r>
    </w:p>
    <w:p w14:paraId="6F04C219" w14:textId="5290C076" w:rsidR="007E549A" w:rsidRDefault="00882509" w:rsidP="007B2A41">
      <w:pPr>
        <w:rPr>
          <w:rFonts w:cs="Segoe UI"/>
        </w:rPr>
      </w:pPr>
      <w:r>
        <w:rPr>
          <w:rFonts w:cs="Segoe UI"/>
          <w:noProof/>
          <w:lang w:val="fr-CH" w:eastAsia="fr-CH"/>
        </w:rPr>
        <w:drawing>
          <wp:anchor distT="0" distB="0" distL="114300" distR="114300" simplePos="0" relativeHeight="251688960" behindDoc="0" locked="0" layoutInCell="1" allowOverlap="1" wp14:anchorId="0AB6736D" wp14:editId="27D71EE3">
            <wp:simplePos x="0" y="0"/>
            <wp:positionH relativeFrom="column">
              <wp:posOffset>138237</wp:posOffset>
            </wp:positionH>
            <wp:positionV relativeFrom="paragraph">
              <wp:posOffset>131058</wp:posOffset>
            </wp:positionV>
            <wp:extent cx="5777230" cy="325945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723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2AF2D" w14:textId="1BA1F438" w:rsidR="007E549A" w:rsidRDefault="007E549A" w:rsidP="007B2A41">
      <w:pPr>
        <w:rPr>
          <w:rFonts w:cs="Segoe UI"/>
        </w:rPr>
      </w:pPr>
    </w:p>
    <w:p w14:paraId="2F22DC31" w14:textId="67660117" w:rsidR="00882509" w:rsidRDefault="00882509" w:rsidP="007B2A41">
      <w:pPr>
        <w:rPr>
          <w:rFonts w:cs="Segoe UI"/>
        </w:rPr>
      </w:pPr>
    </w:p>
    <w:p w14:paraId="20AB7A0F" w14:textId="512ECBDD" w:rsidR="000760E0" w:rsidRDefault="000760E0" w:rsidP="000760E0">
      <w:pPr>
        <w:keepNext/>
      </w:pPr>
      <w:r>
        <w:lastRenderedPageBreak/>
        <w:t>Lorsque vous mettez la barre sur le poisson, la barre s’affichera en vert.</w:t>
      </w:r>
    </w:p>
    <w:p w14:paraId="213145DB" w14:textId="5DB4B0A4" w:rsidR="000760E0" w:rsidRDefault="000760E0" w:rsidP="000760E0">
      <w:pPr>
        <w:keepNext/>
      </w:pPr>
      <w:r>
        <w:t>Cela vous indique la barre de progression augmente</w:t>
      </w:r>
    </w:p>
    <w:p w14:paraId="07B6601C" w14:textId="1C35578D" w:rsidR="000760E0" w:rsidRDefault="00DB3739" w:rsidP="000760E0">
      <w:pPr>
        <w:pStyle w:val="Lgende"/>
        <w:rPr>
          <w:rFonts w:cs="Segoe UI"/>
        </w:rPr>
      </w:pPr>
      <w:r>
        <w:rPr>
          <w:rFonts w:cs="Segoe UI"/>
          <w:noProof/>
          <w:lang w:val="fr-CH" w:eastAsia="fr-CH"/>
        </w:rPr>
        <w:drawing>
          <wp:anchor distT="0" distB="0" distL="114300" distR="114300" simplePos="0" relativeHeight="251692032" behindDoc="0" locked="0" layoutInCell="1" allowOverlap="1" wp14:anchorId="34AB4170" wp14:editId="5FD6CFBC">
            <wp:simplePos x="0" y="0"/>
            <wp:positionH relativeFrom="column">
              <wp:posOffset>-5715</wp:posOffset>
            </wp:positionH>
            <wp:positionV relativeFrom="paragraph">
              <wp:posOffset>137707</wp:posOffset>
            </wp:positionV>
            <wp:extent cx="6085205" cy="34213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57EC928C" w14:textId="5C337E4A" w:rsidR="00882509" w:rsidRDefault="000760E0" w:rsidP="000760E0">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51" w:name="_Toc104840102"/>
      <w:r w:rsidR="002D361E">
        <w:rPr>
          <w:rFonts w:cs="Segoe UI"/>
          <w:noProof/>
        </w:rPr>
        <w:t>23</w:t>
      </w:r>
      <w:r>
        <w:rPr>
          <w:rFonts w:cs="Segoe UI"/>
        </w:rPr>
        <w:fldChar w:fldCharType="end"/>
      </w:r>
      <w:r>
        <w:t xml:space="preserve"> : </w:t>
      </w:r>
      <w:r w:rsidRPr="00E86089">
        <w:t xml:space="preserve">Illustration du mini-jeu de pêche </w:t>
      </w:r>
      <w:r>
        <w:t>2</w:t>
      </w:r>
      <w:bookmarkEnd w:id="151"/>
    </w:p>
    <w:p w14:paraId="1DF0427B" w14:textId="7516236A" w:rsidR="00882509" w:rsidRDefault="00DB3739" w:rsidP="007B2A41">
      <w:pPr>
        <w:rPr>
          <w:rFonts w:cs="Segoe UI"/>
        </w:rPr>
      </w:pPr>
      <w:r>
        <w:rPr>
          <w:rFonts w:cs="Segoe UI"/>
        </w:rPr>
        <w:t>Lorsque vous avez pêché tous les poissons de la zone, le bouton se grise et vous ne pouvez plus attraper d’autres poissons.</w:t>
      </w:r>
    </w:p>
    <w:p w14:paraId="2AB94D28" w14:textId="77777777" w:rsidR="00DB3739" w:rsidRDefault="00DB3739" w:rsidP="00DB3739">
      <w:pPr>
        <w:keepNext/>
      </w:pPr>
      <w:r>
        <w:rPr>
          <w:rFonts w:cs="Segoe UI"/>
          <w:noProof/>
          <w:lang w:val="fr-CH" w:eastAsia="fr-CH"/>
        </w:rPr>
        <w:drawing>
          <wp:inline distT="0" distB="0" distL="0" distR="0" wp14:anchorId="2F421B3F" wp14:editId="161C1D7A">
            <wp:extent cx="6085205" cy="3421380"/>
            <wp:effectExtent l="0" t="0" r="0" b="7620"/>
            <wp:docPr id="49" name="Image 49" descr="Une image contenant texte, eau, bateau,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eau, bateau, ciel&#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3821DC28" w14:textId="3C6988A5" w:rsidR="00882509" w:rsidRDefault="00DB3739" w:rsidP="00DB3739">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52" w:name="_Toc104840103"/>
      <w:r w:rsidR="002D361E">
        <w:rPr>
          <w:rFonts w:cs="Segoe UI"/>
          <w:noProof/>
        </w:rPr>
        <w:t>24</w:t>
      </w:r>
      <w:r>
        <w:rPr>
          <w:rFonts w:cs="Segoe UI"/>
        </w:rPr>
        <w:fldChar w:fldCharType="end"/>
      </w:r>
      <w:r>
        <w:t xml:space="preserve"> : </w:t>
      </w:r>
      <w:r w:rsidRPr="00153B8E">
        <w:t xml:space="preserve">Illustration d'une zone de pêche </w:t>
      </w:r>
      <w:r>
        <w:t>2</w:t>
      </w:r>
      <w:bookmarkEnd w:id="152"/>
    </w:p>
    <w:p w14:paraId="7380DC9F" w14:textId="051CBF6B" w:rsidR="00882509" w:rsidRDefault="00882509" w:rsidP="007B2A41">
      <w:pPr>
        <w:rPr>
          <w:rFonts w:cs="Segoe UI"/>
        </w:rPr>
      </w:pPr>
    </w:p>
    <w:p w14:paraId="61DCC22C" w14:textId="075E4D28" w:rsidR="00882509" w:rsidRDefault="00882509" w:rsidP="007B2A41">
      <w:pPr>
        <w:rPr>
          <w:rFonts w:cs="Segoe UI"/>
        </w:rPr>
      </w:pPr>
    </w:p>
    <w:p w14:paraId="6781C1EE" w14:textId="6585741A" w:rsidR="00882509" w:rsidRDefault="00DB3739" w:rsidP="007B2A41">
      <w:pPr>
        <w:rPr>
          <w:rFonts w:cs="Segoe UI"/>
        </w:rPr>
      </w:pPr>
      <w:r>
        <w:rPr>
          <w:rFonts w:cs="Segoe UI"/>
        </w:rPr>
        <w:lastRenderedPageBreak/>
        <w:t>Après avoir pêché quelques poissons vous pouvez les consulter dans votre stock de poisson en cliquant sur le symbole de caisse en haut à droite depuis n’importe où.</w:t>
      </w:r>
    </w:p>
    <w:p w14:paraId="405185C3" w14:textId="4A624A82" w:rsidR="00882509" w:rsidRDefault="00882509" w:rsidP="007B2A41">
      <w:pPr>
        <w:rPr>
          <w:rFonts w:cs="Segoe UI"/>
        </w:rPr>
      </w:pPr>
    </w:p>
    <w:p w14:paraId="3D69DA8D" w14:textId="77777777" w:rsidR="00DB3739" w:rsidRDefault="00DB3739" w:rsidP="00DB3739">
      <w:pPr>
        <w:keepNext/>
      </w:pPr>
      <w:r>
        <w:rPr>
          <w:rFonts w:cs="Segoe UI"/>
          <w:noProof/>
          <w:lang w:val="fr-CH" w:eastAsia="fr-CH"/>
        </w:rPr>
        <w:drawing>
          <wp:inline distT="0" distB="0" distL="0" distR="0" wp14:anchorId="4C6B3BC1" wp14:editId="48E02CB6">
            <wp:extent cx="6085205" cy="3421380"/>
            <wp:effectExtent l="0" t="0" r="0" b="762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29136DA6" w14:textId="4DB177D3" w:rsidR="007E46D6" w:rsidRDefault="00DB3739" w:rsidP="00DB3739">
      <w:pPr>
        <w:pStyle w:val="Lgende"/>
      </w:pPr>
      <w:r>
        <w:rPr>
          <w:rFonts w:cs="Segoe UI"/>
        </w:rPr>
        <w:fldChar w:fldCharType="begin"/>
      </w:r>
      <w:r>
        <w:rPr>
          <w:rFonts w:cs="Segoe UI"/>
        </w:rPr>
        <w:instrText xml:space="preserve"> SEQ Figure \* ARABIC </w:instrText>
      </w:r>
      <w:r>
        <w:rPr>
          <w:rFonts w:cs="Segoe UI"/>
        </w:rPr>
        <w:fldChar w:fldCharType="separate"/>
      </w:r>
      <w:bookmarkStart w:id="153" w:name="_Toc104840104"/>
      <w:r w:rsidR="002D361E">
        <w:rPr>
          <w:rFonts w:cs="Segoe UI"/>
          <w:noProof/>
        </w:rPr>
        <w:t>25</w:t>
      </w:r>
      <w:r>
        <w:rPr>
          <w:rFonts w:cs="Segoe UI"/>
        </w:rPr>
        <w:fldChar w:fldCharType="end"/>
      </w:r>
      <w:r>
        <w:t xml:space="preserve"> : </w:t>
      </w:r>
      <w:r w:rsidRPr="00666444">
        <w:t xml:space="preserve">Illustration </w:t>
      </w:r>
      <w:r>
        <w:t>inventaire 1</w:t>
      </w:r>
      <w:bookmarkEnd w:id="153"/>
    </w:p>
    <w:p w14:paraId="7AC9535F" w14:textId="3E93BDDE" w:rsidR="007E46D6" w:rsidRDefault="00B76CE4" w:rsidP="007E46D6">
      <w:r>
        <w:rPr>
          <w:noProof/>
          <w:lang w:val="fr-CH" w:eastAsia="fr-CH"/>
        </w:rPr>
        <mc:AlternateContent>
          <mc:Choice Requires="wps">
            <w:drawing>
              <wp:anchor distT="0" distB="0" distL="114300" distR="114300" simplePos="0" relativeHeight="251695104" behindDoc="0" locked="0" layoutInCell="1" allowOverlap="1" wp14:anchorId="5CCF8FF0" wp14:editId="2A0C629B">
                <wp:simplePos x="0" y="0"/>
                <wp:positionH relativeFrom="column">
                  <wp:posOffset>405020</wp:posOffset>
                </wp:positionH>
                <wp:positionV relativeFrom="paragraph">
                  <wp:posOffset>4171490</wp:posOffset>
                </wp:positionV>
                <wp:extent cx="608520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9232FC8" w14:textId="397D1B24" w:rsidR="002D361E" w:rsidRPr="00665A0A" w:rsidRDefault="002D361E"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4" w:name="_Toc104840105"/>
                            <w:r>
                              <w:rPr>
                                <w:noProof/>
                              </w:rPr>
                              <w:t>26</w:t>
                            </w:r>
                            <w:r>
                              <w:rPr>
                                <w:noProof/>
                              </w:rPr>
                              <w:fldChar w:fldCharType="end"/>
                            </w:r>
                            <w:r>
                              <w:t xml:space="preserve"> : </w:t>
                            </w:r>
                            <w:r w:rsidRPr="0039528C">
                              <w:t xml:space="preserve">Illustration inventaire </w:t>
                            </w:r>
                            <w:r>
                              <w:t>2</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F8FF0" id="Zone de texte 53" o:spid="_x0000_s1035" type="#_x0000_t202" style="position:absolute;margin-left:31.9pt;margin-top:328.45pt;width:479.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" stroked="f">
                <v:textbox style="mso-fit-shape-to-text:t" inset="0,0,0,0">
                  <w:txbxContent>
                    <w:p w14:paraId="19232FC8" w14:textId="397D1B24" w:rsidR="002D361E" w:rsidRPr="00665A0A" w:rsidRDefault="002D361E"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5" w:name="_Toc104840105"/>
                      <w:r>
                        <w:rPr>
                          <w:noProof/>
                        </w:rPr>
                        <w:t>26</w:t>
                      </w:r>
                      <w:r>
                        <w:rPr>
                          <w:noProof/>
                        </w:rPr>
                        <w:fldChar w:fldCharType="end"/>
                      </w:r>
                      <w:r>
                        <w:t xml:space="preserve"> : </w:t>
                      </w:r>
                      <w:r w:rsidRPr="0039528C">
                        <w:t xml:space="preserve">Illustration inventaire </w:t>
                      </w:r>
                      <w:r>
                        <w:t>2</w:t>
                      </w:r>
                      <w:bookmarkEnd w:id="155"/>
                    </w:p>
                  </w:txbxContent>
                </v:textbox>
                <w10:wrap type="topAndBottom"/>
              </v:shape>
            </w:pict>
          </mc:Fallback>
        </mc:AlternateContent>
      </w:r>
      <w:r>
        <w:rPr>
          <w:noProof/>
          <w:lang w:val="fr-CH" w:eastAsia="fr-CH"/>
        </w:rPr>
        <w:drawing>
          <wp:anchor distT="0" distB="0" distL="114300" distR="114300" simplePos="0" relativeHeight="251693056" behindDoc="0" locked="0" layoutInCell="1" allowOverlap="1" wp14:anchorId="58F22BAA" wp14:editId="699DD1BB">
            <wp:simplePos x="0" y="0"/>
            <wp:positionH relativeFrom="column">
              <wp:posOffset>403576</wp:posOffset>
            </wp:positionH>
            <wp:positionV relativeFrom="paragraph">
              <wp:posOffset>1151255</wp:posOffset>
            </wp:positionV>
            <wp:extent cx="5327015" cy="2995295"/>
            <wp:effectExtent l="0" t="0" r="6985"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7015"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D6">
        <w:t>Certains des poissons peuvent être soit trop petit ou soit trop jeune</w:t>
      </w:r>
      <w:r w:rsidR="00117920">
        <w:t xml:space="preserve"> ou plus frais</w:t>
      </w:r>
      <w:r>
        <w:t xml:space="preserve"> (vous pouvez appuyer sur la touche « t » pour accélérer le temp et ainsi tester la fraicheur du poisson)</w:t>
      </w:r>
      <w:r w:rsidR="007E46D6">
        <w:t>. Dans ce cas l’information s’affiche en rouge. Vous pouvez cliquer dessus pour obtenir plus d’information</w:t>
      </w:r>
      <w:r w:rsidR="00117920">
        <w:t xml:space="preserve"> et le relâcher</w:t>
      </w:r>
      <w:r w:rsidR="00716E9E">
        <w:t xml:space="preserve"> pour ne pas recevoir d’amende en les vendant.</w:t>
      </w:r>
    </w:p>
    <w:p w14:paraId="745FCB78" w14:textId="1A0DAD3D" w:rsidR="007E46D6" w:rsidRDefault="007E46D6" w:rsidP="007E46D6">
      <w:pPr>
        <w:pStyle w:val="Titre"/>
        <w:framePr w:wrap="around"/>
      </w:pPr>
    </w:p>
    <w:p w14:paraId="3603B929" w14:textId="77777777" w:rsidR="00386978" w:rsidRDefault="00386978" w:rsidP="007E46D6"/>
    <w:p w14:paraId="720DE76C" w14:textId="77777777" w:rsidR="00386978" w:rsidRDefault="00386978" w:rsidP="007E46D6"/>
    <w:p w14:paraId="73522A91" w14:textId="77777777" w:rsidR="00386978" w:rsidRDefault="00386978" w:rsidP="007E46D6"/>
    <w:p w14:paraId="19BBAD57" w14:textId="1A741B90" w:rsidR="007E46D6" w:rsidRDefault="00716E9E" w:rsidP="007E46D6">
      <w:r>
        <w:t>Après avoir</w:t>
      </w:r>
      <w:r w:rsidR="00F26B15">
        <w:t xml:space="preserve"> relâché les poissons illégaux, vous pouvez retourner au menu de sélection de zones de pêche en cliquant sur le symbole de planète en haut à droite.</w:t>
      </w:r>
    </w:p>
    <w:p w14:paraId="0CA70B5B" w14:textId="77777777" w:rsidR="00386978" w:rsidRDefault="00386978" w:rsidP="007E46D6"/>
    <w:p w14:paraId="76B6E080" w14:textId="7F6B54B5" w:rsidR="00F26B15" w:rsidRDefault="00F26B15" w:rsidP="007E46D6">
      <w:r>
        <w:t>Pour pouvoir vendre les poissons, vous devez accéder aux marchés. Pour ça, vous devez cliquer sur le bouton « marchés ».</w:t>
      </w:r>
    </w:p>
    <w:p w14:paraId="539D9BDD" w14:textId="77777777" w:rsidR="00386978" w:rsidRDefault="00386978" w:rsidP="007E46D6"/>
    <w:p w14:paraId="276789DB" w14:textId="5E66BCF8" w:rsidR="00F26B15" w:rsidRDefault="00F26B15" w:rsidP="007E46D6">
      <w:r>
        <w:t>Ici, vous avez la liste de tous vos poissons</w:t>
      </w:r>
      <w:r w:rsidR="001A340D">
        <w:t>. Il n’y pas d’indication pour les poissons illégaux dans le marché. Faites, donc, bien le tri dans le stock avant de vendre.</w:t>
      </w:r>
    </w:p>
    <w:p w14:paraId="0408BE59" w14:textId="77777777" w:rsidR="00BA2259" w:rsidRDefault="00BA2259" w:rsidP="007E46D6"/>
    <w:p w14:paraId="79903124" w14:textId="5200CEC2" w:rsidR="00386978" w:rsidRDefault="00386978" w:rsidP="007E46D6">
      <w:r>
        <w:rPr>
          <w:noProof/>
          <w:lang w:val="fr-CH" w:eastAsia="fr-CH"/>
        </w:rPr>
        <w:drawing>
          <wp:anchor distT="0" distB="0" distL="114300" distR="114300" simplePos="0" relativeHeight="251696128" behindDoc="0" locked="0" layoutInCell="1" allowOverlap="1" wp14:anchorId="6659BD3E" wp14:editId="05BEEC10">
            <wp:simplePos x="0" y="0"/>
            <wp:positionH relativeFrom="column">
              <wp:posOffset>120015</wp:posOffset>
            </wp:positionH>
            <wp:positionV relativeFrom="paragraph">
              <wp:posOffset>454770</wp:posOffset>
            </wp:positionV>
            <wp:extent cx="6085205" cy="3421380"/>
            <wp:effectExtent l="0" t="0" r="0" b="762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75BF5CEA" w14:textId="266C6151" w:rsidR="00386978" w:rsidRDefault="00386978" w:rsidP="007E46D6">
      <w:r>
        <w:rPr>
          <w:noProof/>
          <w:lang w:val="fr-CH" w:eastAsia="fr-CH"/>
        </w:rPr>
        <mc:AlternateContent>
          <mc:Choice Requires="wps">
            <w:drawing>
              <wp:anchor distT="0" distB="0" distL="114300" distR="114300" simplePos="0" relativeHeight="251698176" behindDoc="0" locked="0" layoutInCell="1" allowOverlap="1" wp14:anchorId="51190CD2" wp14:editId="69934B22">
                <wp:simplePos x="0" y="0"/>
                <wp:positionH relativeFrom="column">
                  <wp:posOffset>120015</wp:posOffset>
                </wp:positionH>
                <wp:positionV relativeFrom="paragraph">
                  <wp:posOffset>3722151</wp:posOffset>
                </wp:positionV>
                <wp:extent cx="6085205"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684654D" w14:textId="431BCB67" w:rsidR="002D361E" w:rsidRPr="00AF5B5F" w:rsidRDefault="002D361E"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6" w:name="_Toc104840106"/>
                            <w:r>
                              <w:rPr>
                                <w:noProof/>
                              </w:rPr>
                              <w:t>27</w:t>
                            </w:r>
                            <w:r>
                              <w:rPr>
                                <w:noProof/>
                              </w:rPr>
                              <w:fldChar w:fldCharType="end"/>
                            </w:r>
                            <w:r>
                              <w:t xml:space="preserve"> : </w:t>
                            </w:r>
                            <w:r w:rsidRPr="00AC6235">
                              <w:t xml:space="preserve">Illustration </w:t>
                            </w:r>
                            <w:r>
                              <w:t>marché vente de poissons 1</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90CD2" id="Zone de texte 55" o:spid="_x0000_s1036" type="#_x0000_t202" style="position:absolute;margin-left:9.45pt;margin-top:293.1pt;width:479.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" stroked="f">
                <v:textbox style="mso-fit-shape-to-text:t" inset="0,0,0,0">
                  <w:txbxContent>
                    <w:p w14:paraId="1684654D" w14:textId="431BCB67" w:rsidR="002D361E" w:rsidRPr="00AF5B5F" w:rsidRDefault="002D361E"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7" w:name="_Toc104840106"/>
                      <w:r>
                        <w:rPr>
                          <w:noProof/>
                        </w:rPr>
                        <w:t>27</w:t>
                      </w:r>
                      <w:r>
                        <w:rPr>
                          <w:noProof/>
                        </w:rPr>
                        <w:fldChar w:fldCharType="end"/>
                      </w:r>
                      <w:r>
                        <w:t xml:space="preserve"> : </w:t>
                      </w:r>
                      <w:r w:rsidRPr="00AC6235">
                        <w:t xml:space="preserve">Illustration </w:t>
                      </w:r>
                      <w:r>
                        <w:t>marché vente de poissons 1</w:t>
                      </w:r>
                      <w:bookmarkEnd w:id="157"/>
                    </w:p>
                  </w:txbxContent>
                </v:textbox>
                <w10:wrap type="topAndBottom"/>
              </v:shape>
            </w:pict>
          </mc:Fallback>
        </mc:AlternateContent>
      </w:r>
    </w:p>
    <w:p w14:paraId="240E47B6" w14:textId="7B230AE1" w:rsidR="00882509" w:rsidRDefault="00882509" w:rsidP="00DB3739">
      <w:pPr>
        <w:pStyle w:val="Lgende"/>
        <w:rPr>
          <w:rFonts w:cs="Segoe UI"/>
        </w:rPr>
      </w:pPr>
    </w:p>
    <w:p w14:paraId="3B92FDA1" w14:textId="4DCD904B" w:rsidR="00882509" w:rsidRDefault="00882509" w:rsidP="007B2A41">
      <w:pPr>
        <w:rPr>
          <w:rFonts w:cs="Segoe UI"/>
        </w:rPr>
      </w:pPr>
    </w:p>
    <w:p w14:paraId="62256164" w14:textId="4F16127E" w:rsidR="0023704B" w:rsidRDefault="0023704B" w:rsidP="007B2A41">
      <w:pPr>
        <w:rPr>
          <w:rFonts w:cs="Segoe UI"/>
        </w:rPr>
      </w:pPr>
    </w:p>
    <w:p w14:paraId="1CD04B76" w14:textId="7DEB9F9E" w:rsidR="0023704B" w:rsidRDefault="0023704B" w:rsidP="007B2A41">
      <w:pPr>
        <w:rPr>
          <w:rFonts w:cs="Segoe UI"/>
        </w:rPr>
      </w:pPr>
    </w:p>
    <w:p w14:paraId="5357619D" w14:textId="5A48AF8E" w:rsidR="0023704B" w:rsidRDefault="0023704B" w:rsidP="007B2A41">
      <w:pPr>
        <w:rPr>
          <w:rFonts w:cs="Segoe UI"/>
        </w:rPr>
      </w:pPr>
    </w:p>
    <w:p w14:paraId="3183CD87" w14:textId="28707FF2" w:rsidR="0023704B" w:rsidRDefault="0023704B" w:rsidP="007B2A41">
      <w:pPr>
        <w:rPr>
          <w:rFonts w:cs="Segoe UI"/>
        </w:rPr>
      </w:pPr>
    </w:p>
    <w:p w14:paraId="569FF82E" w14:textId="77777777" w:rsidR="00BA2259" w:rsidRDefault="00BA2259" w:rsidP="007B2A41">
      <w:pPr>
        <w:rPr>
          <w:rFonts w:cs="Segoe UI"/>
        </w:rPr>
      </w:pPr>
    </w:p>
    <w:p w14:paraId="1B571487" w14:textId="1445D8EF" w:rsidR="0023704B" w:rsidRDefault="001C4B71" w:rsidP="007B2A41">
      <w:pPr>
        <w:rPr>
          <w:rFonts w:cs="Segoe UI"/>
        </w:rPr>
      </w:pPr>
      <w:r>
        <w:rPr>
          <w:rFonts w:cs="Segoe UI"/>
        </w:rPr>
        <w:lastRenderedPageBreak/>
        <w:t xml:space="preserve">Vous pouvez sélectionner les poissons que vous souhaitez vendre </w:t>
      </w:r>
      <w:r w:rsidR="00E36CDA">
        <w:rPr>
          <w:rFonts w:cs="Segoe UI"/>
        </w:rPr>
        <w:t>en</w:t>
      </w:r>
      <w:r>
        <w:rPr>
          <w:rFonts w:cs="Segoe UI"/>
        </w:rPr>
        <w:t xml:space="preserve"> cliquant dessus. Ça fera mettre à jour la somme au-dessus du bouton vendre</w:t>
      </w:r>
    </w:p>
    <w:p w14:paraId="0734A27E" w14:textId="1C617ED0" w:rsidR="0023704B" w:rsidRDefault="0023704B" w:rsidP="007B2A41">
      <w:pPr>
        <w:rPr>
          <w:rFonts w:cs="Segoe UI"/>
        </w:rPr>
      </w:pPr>
    </w:p>
    <w:p w14:paraId="2D25A171" w14:textId="5B25B733" w:rsidR="0023704B" w:rsidRDefault="00C502BF" w:rsidP="007B2A41">
      <w:pPr>
        <w:rPr>
          <w:rFonts w:cs="Segoe UI"/>
        </w:rPr>
      </w:pPr>
      <w:r>
        <w:rPr>
          <w:rFonts w:cs="Segoe UI"/>
          <w:noProof/>
          <w:lang w:val="fr-CH" w:eastAsia="fr-CH"/>
        </w:rPr>
        <w:drawing>
          <wp:anchor distT="0" distB="0" distL="114300" distR="114300" simplePos="0" relativeHeight="251699200" behindDoc="0" locked="0" layoutInCell="1" allowOverlap="1" wp14:anchorId="6F00A529" wp14:editId="6B85095D">
            <wp:simplePos x="0" y="0"/>
            <wp:positionH relativeFrom="column">
              <wp:posOffset>-5715</wp:posOffset>
            </wp:positionH>
            <wp:positionV relativeFrom="paragraph">
              <wp:posOffset>569201</wp:posOffset>
            </wp:positionV>
            <wp:extent cx="6101080" cy="343662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1080" cy="3436620"/>
                    </a:xfrm>
                    <a:prstGeom prst="rect">
                      <a:avLst/>
                    </a:prstGeom>
                    <a:noFill/>
                    <a:ln>
                      <a:noFill/>
                    </a:ln>
                  </pic:spPr>
                </pic:pic>
              </a:graphicData>
            </a:graphic>
          </wp:anchor>
        </w:drawing>
      </w:r>
      <w:r w:rsidR="00BA2259">
        <w:rPr>
          <w:noProof/>
          <w:lang w:val="fr-CH" w:eastAsia="fr-CH"/>
        </w:rPr>
        <mc:AlternateContent>
          <mc:Choice Requires="wps">
            <w:drawing>
              <wp:anchor distT="0" distB="0" distL="114300" distR="114300" simplePos="0" relativeHeight="251701248" behindDoc="0" locked="0" layoutInCell="1" allowOverlap="1" wp14:anchorId="3C141E38" wp14:editId="77DA3178">
                <wp:simplePos x="0" y="0"/>
                <wp:positionH relativeFrom="column">
                  <wp:posOffset>-5715</wp:posOffset>
                </wp:positionH>
                <wp:positionV relativeFrom="paragraph">
                  <wp:posOffset>4015105</wp:posOffset>
                </wp:positionV>
                <wp:extent cx="6101080" cy="635"/>
                <wp:effectExtent l="0" t="0" r="0" b="0"/>
                <wp:wrapTopAndBottom/>
                <wp:docPr id="57" name="Zone de texte 57"/>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wps:spPr>
                      <wps:txbx>
                        <w:txbxContent>
                          <w:p w14:paraId="75A19256" w14:textId="75A5E7E9" w:rsidR="002D361E" w:rsidRPr="00431757" w:rsidRDefault="002D361E"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8" w:name="_Toc104840107"/>
                            <w:r>
                              <w:rPr>
                                <w:rFonts w:cs="Segoe UI"/>
                                <w:noProof/>
                              </w:rPr>
                              <w:t>28</w:t>
                            </w:r>
                            <w:r>
                              <w:rPr>
                                <w:rFonts w:cs="Segoe UI"/>
                                <w:noProof/>
                              </w:rPr>
                              <w:fldChar w:fldCharType="end"/>
                            </w:r>
                            <w:r>
                              <w:t xml:space="preserve"> :</w:t>
                            </w:r>
                            <w:r w:rsidRPr="008A2964">
                              <w:t xml:space="preserve"> Illustration marché vente de poissons </w:t>
                            </w:r>
                            <w:r>
                              <w:t>2</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41E38" id="Zone de texte 57" o:spid="_x0000_s1037" type="#_x0000_t202" style="position:absolute;margin-left:-.45pt;margin-top:316.15pt;width:480.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" stroked="f">
                <v:textbox style="mso-fit-shape-to-text:t" inset="0,0,0,0">
                  <w:txbxContent>
                    <w:p w14:paraId="75A19256" w14:textId="75A5E7E9" w:rsidR="002D361E" w:rsidRPr="00431757" w:rsidRDefault="002D361E"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9" w:name="_Toc104840107"/>
                      <w:r>
                        <w:rPr>
                          <w:rFonts w:cs="Segoe UI"/>
                          <w:noProof/>
                        </w:rPr>
                        <w:t>28</w:t>
                      </w:r>
                      <w:r>
                        <w:rPr>
                          <w:rFonts w:cs="Segoe UI"/>
                          <w:noProof/>
                        </w:rPr>
                        <w:fldChar w:fldCharType="end"/>
                      </w:r>
                      <w:r>
                        <w:t xml:space="preserve"> :</w:t>
                      </w:r>
                      <w:r w:rsidRPr="008A2964">
                        <w:t xml:space="preserve"> Illustration marché vente de poissons </w:t>
                      </w:r>
                      <w:r>
                        <w:t>2</w:t>
                      </w:r>
                      <w:bookmarkEnd w:id="159"/>
                    </w:p>
                  </w:txbxContent>
                </v:textbox>
                <w10:wrap type="topAndBottom"/>
              </v:shape>
            </w:pict>
          </mc:Fallback>
        </mc:AlternateContent>
      </w:r>
      <w:r w:rsidR="00E36CDA">
        <w:rPr>
          <w:rFonts w:cs="Segoe UI"/>
        </w:rPr>
        <w:t>Lorsque vous avez finit de sélection les poissons vous pouvez cliquer sur le bouton « vendre ».</w:t>
      </w:r>
    </w:p>
    <w:p w14:paraId="50F1FC4A" w14:textId="031AFFD9" w:rsidR="0056193B" w:rsidRDefault="0056193B" w:rsidP="007B2A41">
      <w:pPr>
        <w:rPr>
          <w:rFonts w:cs="Segoe UI"/>
        </w:rPr>
      </w:pPr>
    </w:p>
    <w:p w14:paraId="1510728B" w14:textId="299548AC" w:rsidR="007E549A" w:rsidRDefault="00FC3AD0" w:rsidP="007B2A41">
      <w:pPr>
        <w:rPr>
          <w:rFonts w:cs="Segoe UI"/>
        </w:rPr>
      </w:pPr>
      <w:r>
        <w:rPr>
          <w:rFonts w:cs="Segoe UI"/>
          <w:noProof/>
          <w:lang w:val="fr-CH" w:eastAsia="fr-CH"/>
        </w:rPr>
        <w:drawing>
          <wp:anchor distT="0" distB="0" distL="114300" distR="114300" simplePos="0" relativeHeight="251702272" behindDoc="0" locked="0" layoutInCell="1" allowOverlap="1" wp14:anchorId="5E47C62C" wp14:editId="27A4FFD3">
            <wp:simplePos x="0" y="0"/>
            <wp:positionH relativeFrom="column">
              <wp:posOffset>687070</wp:posOffset>
            </wp:positionH>
            <wp:positionV relativeFrom="paragraph">
              <wp:posOffset>572770</wp:posOffset>
            </wp:positionV>
            <wp:extent cx="4949825" cy="2783205"/>
            <wp:effectExtent l="0" t="0" r="3175"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9825"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93B">
        <w:rPr>
          <w:noProof/>
          <w:lang w:val="fr-CH" w:eastAsia="fr-CH"/>
        </w:rPr>
        <mc:AlternateContent>
          <mc:Choice Requires="wps">
            <w:drawing>
              <wp:anchor distT="0" distB="0" distL="114300" distR="114300" simplePos="0" relativeHeight="251704320" behindDoc="0" locked="0" layoutInCell="1" allowOverlap="1" wp14:anchorId="76E745FB" wp14:editId="27C9B411">
                <wp:simplePos x="0" y="0"/>
                <wp:positionH relativeFrom="column">
                  <wp:posOffset>687070</wp:posOffset>
                </wp:positionH>
                <wp:positionV relativeFrom="paragraph">
                  <wp:posOffset>3359150</wp:posOffset>
                </wp:positionV>
                <wp:extent cx="4949825" cy="635"/>
                <wp:effectExtent l="0" t="0" r="0" b="0"/>
                <wp:wrapTopAndBottom/>
                <wp:docPr id="59" name="Zone de texte 59"/>
                <wp:cNvGraphicFramePr/>
                <a:graphic xmlns:a="http://schemas.openxmlformats.org/drawingml/2006/main">
                  <a:graphicData uri="http://schemas.microsoft.com/office/word/2010/wordprocessingShape">
                    <wps:wsp>
                      <wps:cNvSpPr txBox="1"/>
                      <wps:spPr>
                        <a:xfrm>
                          <a:off x="0" y="0"/>
                          <a:ext cx="4949825" cy="635"/>
                        </a:xfrm>
                        <a:prstGeom prst="rect">
                          <a:avLst/>
                        </a:prstGeom>
                        <a:solidFill>
                          <a:prstClr val="white"/>
                        </a:solidFill>
                        <a:ln>
                          <a:noFill/>
                        </a:ln>
                      </wps:spPr>
                      <wps:txbx>
                        <w:txbxContent>
                          <w:p w14:paraId="3E552F38" w14:textId="65FE4780" w:rsidR="002D361E" w:rsidRPr="00BA5602" w:rsidRDefault="002D361E"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60" w:name="_Toc104840108"/>
                            <w:r>
                              <w:rPr>
                                <w:rFonts w:cs="Segoe UI"/>
                                <w:noProof/>
                              </w:rPr>
                              <w:t>29</w:t>
                            </w:r>
                            <w:r>
                              <w:rPr>
                                <w:rFonts w:cs="Segoe UI"/>
                                <w:noProof/>
                              </w:rPr>
                              <w:fldChar w:fldCharType="end"/>
                            </w:r>
                            <w:r>
                              <w:t xml:space="preserve"> : </w:t>
                            </w:r>
                            <w:r w:rsidRPr="005E311D">
                              <w:t xml:space="preserve">Illustration marché </w:t>
                            </w:r>
                            <w:r>
                              <w:t>amende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745FB" id="Zone de texte 59" o:spid="_x0000_s1038" type="#_x0000_t202" style="position:absolute;margin-left:54.1pt;margin-top:264.5pt;width:389.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" stroked="f">
                <v:textbox style="mso-fit-shape-to-text:t" inset="0,0,0,0">
                  <w:txbxContent>
                    <w:p w14:paraId="3E552F38" w14:textId="65FE4780" w:rsidR="002D361E" w:rsidRPr="00BA5602" w:rsidRDefault="002D361E"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61" w:name="_Toc104840108"/>
                      <w:r>
                        <w:rPr>
                          <w:rFonts w:cs="Segoe UI"/>
                          <w:noProof/>
                        </w:rPr>
                        <w:t>29</w:t>
                      </w:r>
                      <w:r>
                        <w:rPr>
                          <w:rFonts w:cs="Segoe UI"/>
                          <w:noProof/>
                        </w:rPr>
                        <w:fldChar w:fldCharType="end"/>
                      </w:r>
                      <w:r>
                        <w:t xml:space="preserve"> : </w:t>
                      </w:r>
                      <w:r w:rsidRPr="005E311D">
                        <w:t xml:space="preserve">Illustration marché </w:t>
                      </w:r>
                      <w:r>
                        <w:t>amende</w:t>
                      </w:r>
                      <w:bookmarkEnd w:id="161"/>
                    </w:p>
                  </w:txbxContent>
                </v:textbox>
                <w10:wrap type="topAndBottom"/>
              </v:shape>
            </w:pict>
          </mc:Fallback>
        </mc:AlternateContent>
      </w:r>
      <w:r w:rsidR="00C502BF">
        <w:rPr>
          <w:rFonts w:cs="Segoe UI"/>
        </w:rPr>
        <w:t>Si vous vendez des poissons illégaux vous recevrez une amende de 1000 $ par poisson illégaux</w:t>
      </w:r>
      <w:r w:rsidR="0056193B">
        <w:rPr>
          <w:rFonts w:cs="Segoe UI"/>
        </w:rPr>
        <w:t>.</w:t>
      </w:r>
    </w:p>
    <w:p w14:paraId="444E4482" w14:textId="1DDC6547" w:rsidR="0056193B" w:rsidRDefault="0056193B" w:rsidP="007B2A41">
      <w:pPr>
        <w:rPr>
          <w:rFonts w:cs="Segoe UI"/>
        </w:rPr>
      </w:pPr>
    </w:p>
    <w:p w14:paraId="73F84B27" w14:textId="45AA81F6" w:rsidR="007E549A" w:rsidRDefault="00B76CE4" w:rsidP="007B2A41">
      <w:pPr>
        <w:rPr>
          <w:rFonts w:cs="Segoe UI"/>
        </w:rPr>
      </w:pPr>
      <w:r>
        <w:rPr>
          <w:rFonts w:cs="Segoe UI"/>
        </w:rPr>
        <w:lastRenderedPageBreak/>
        <w:t>Lorsque</w:t>
      </w:r>
      <w:r w:rsidR="00FC3AD0">
        <w:rPr>
          <w:rFonts w:cs="Segoe UI"/>
        </w:rPr>
        <w:t xml:space="preserve"> vous aurez assez</w:t>
      </w:r>
      <w:r>
        <w:rPr>
          <w:rFonts w:cs="Segoe UI"/>
        </w:rPr>
        <w:t xml:space="preserve"> d’argent (Vous pouvez appuyer sur la touche « + » du clavier numérique pour avoir plus d’argent et « - </w:t>
      </w:r>
      <w:r w:rsidR="00B82D1D">
        <w:rPr>
          <w:rFonts w:cs="Segoe UI"/>
        </w:rPr>
        <w:t>» pour</w:t>
      </w:r>
      <w:r>
        <w:rPr>
          <w:rFonts w:cs="Segoe UI"/>
        </w:rPr>
        <w:t xml:space="preserve"> retirer de </w:t>
      </w:r>
      <w:r w:rsidR="00B82D1D">
        <w:rPr>
          <w:rFonts w:cs="Segoe UI"/>
        </w:rPr>
        <w:t>l’argent)</w:t>
      </w:r>
    </w:p>
    <w:p w14:paraId="6E5B3DF7" w14:textId="71E30BE8" w:rsidR="0056193B" w:rsidRDefault="0056193B" w:rsidP="007B2A41">
      <w:pPr>
        <w:rPr>
          <w:rFonts w:cs="Segoe UI"/>
        </w:rPr>
      </w:pPr>
    </w:p>
    <w:p w14:paraId="447432E6" w14:textId="007FC4BD" w:rsidR="0056193B" w:rsidRPr="00090680" w:rsidRDefault="00510BF2" w:rsidP="007B2A41">
      <w:pPr>
        <w:rPr>
          <w:rFonts w:cs="Segoe UI"/>
        </w:rPr>
      </w:pPr>
      <w:r>
        <w:rPr>
          <w:rFonts w:cs="Segoe UI"/>
        </w:rPr>
        <w:t>Vous avez la possibilité de rejoindre la deuxième zone qui contient plus d’espèce de poissons et qui rapporte plus.</w:t>
      </w:r>
    </w:p>
    <w:p w14:paraId="7FC828B9" w14:textId="2DB59A7D" w:rsidR="00367AC1" w:rsidRDefault="007B2A41" w:rsidP="00DE298A">
      <w:pPr>
        <w:pStyle w:val="Titre2"/>
        <w:rPr>
          <w:rFonts w:cs="Segoe UI"/>
          <w:iCs/>
        </w:rPr>
      </w:pPr>
      <w:bookmarkStart w:id="162" w:name="_Toc71703270"/>
      <w:bookmarkStart w:id="163" w:name="_Toc104297194"/>
      <w:bookmarkStart w:id="164" w:name="_Toc104877567"/>
      <w:r w:rsidRPr="00090680">
        <w:rPr>
          <w:rFonts w:cs="Segoe UI"/>
          <w:iCs/>
        </w:rPr>
        <w:t>Archives du projet</w:t>
      </w:r>
      <w:bookmarkStart w:id="165" w:name="_Toc25553334"/>
      <w:bookmarkEnd w:id="162"/>
      <w:bookmarkEnd w:id="163"/>
      <w:bookmarkEnd w:id="164"/>
      <w:r w:rsidRPr="00090680">
        <w:rPr>
          <w:rFonts w:cs="Segoe UI"/>
          <w:iCs/>
        </w:rPr>
        <w:t xml:space="preserve"> </w:t>
      </w:r>
      <w:bookmarkEnd w:id="165"/>
    </w:p>
    <w:p w14:paraId="2AF47D83" w14:textId="77777777" w:rsidR="00DE298A" w:rsidRPr="00DE298A" w:rsidRDefault="00DE298A" w:rsidP="00DE298A"/>
    <w:p w14:paraId="4C9B668E" w14:textId="259C1FC8" w:rsidR="00F71E74" w:rsidRPr="005F4F6D" w:rsidRDefault="00F71E74" w:rsidP="00F71E74">
      <w:pPr>
        <w:pStyle w:val="Titre3"/>
        <w:rPr>
          <w:lang w:val="fr-CH"/>
        </w:rPr>
      </w:pPr>
      <w:bookmarkStart w:id="166" w:name="_Toc104877568"/>
      <w:r w:rsidRPr="005F4F6D">
        <w:rPr>
          <w:lang w:val="fr-CH"/>
        </w:rPr>
        <w:t>Archives Documentations</w:t>
      </w:r>
      <w:bookmarkEnd w:id="166"/>
    </w:p>
    <w:p w14:paraId="02BCEEA2" w14:textId="67B57C11" w:rsidR="00F71E74" w:rsidRPr="005F4F6D" w:rsidRDefault="002D361E" w:rsidP="00F71E74">
      <w:pPr>
        <w:rPr>
          <w:rFonts w:cs="Segoe UI"/>
          <w:iCs/>
          <w:color w:val="7E7EB9" w:themeColor="accent6" w:themeTint="99"/>
          <w:lang w:val="fr-CH"/>
        </w:rPr>
      </w:pPr>
      <w:hyperlink r:id="rId67" w:history="1">
        <w:r w:rsidR="00F10720" w:rsidRPr="005F4F6D">
          <w:rPr>
            <w:rStyle w:val="Lienhypertexte"/>
            <w:rFonts w:cs="Segoe UI"/>
            <w:iCs/>
            <w:lang w:val="fr-CH"/>
          </w:rPr>
          <w:t>https://github.com/KevinGacon/Fishermen-TPI/tree/main/Documentations</w:t>
        </w:r>
      </w:hyperlink>
    </w:p>
    <w:p w14:paraId="61004BDE" w14:textId="415DCC74" w:rsidR="00F10720" w:rsidRPr="005F4F6D" w:rsidRDefault="00F10720" w:rsidP="00F71E74">
      <w:pPr>
        <w:rPr>
          <w:rFonts w:cs="Segoe UI"/>
          <w:iCs/>
          <w:lang w:val="fr-CH"/>
        </w:rPr>
      </w:pPr>
    </w:p>
    <w:p w14:paraId="251B7C9E" w14:textId="09C15EF8" w:rsidR="00F71E74" w:rsidRPr="009A3073" w:rsidRDefault="002D361E" w:rsidP="00F71E74">
      <w:pPr>
        <w:rPr>
          <w:rFonts w:cs="Segoe UI"/>
          <w:iCs/>
          <w:color w:val="7E7EB9" w:themeColor="accent6" w:themeTint="99"/>
        </w:rPr>
      </w:pPr>
      <w:hyperlink r:id="rId68" w:history="1">
        <w:r w:rsidR="00F10720" w:rsidRPr="009A3073">
          <w:rPr>
            <w:rStyle w:val="Lienhypertexte"/>
            <w:rFonts w:cs="Segoe UI"/>
            <w:iCs/>
          </w:rPr>
          <w:t>Documentation</w:t>
        </w:r>
        <w:r w:rsidR="00F71E74" w:rsidRPr="009A3073">
          <w:rPr>
            <w:rStyle w:val="Lienhypertexte"/>
            <w:rFonts w:cs="Segoe UI"/>
            <w:iCs/>
          </w:rPr>
          <w:t xml:space="preserve"> 1.00</w:t>
        </w:r>
      </w:hyperlink>
    </w:p>
    <w:p w14:paraId="40FF8E61" w14:textId="3D67DEF5" w:rsidR="00F10720" w:rsidRPr="009A3073" w:rsidRDefault="002D361E" w:rsidP="00F10720">
      <w:pPr>
        <w:rPr>
          <w:rFonts w:cs="Segoe UI"/>
          <w:iCs/>
          <w:color w:val="7E7EB9" w:themeColor="accent6" w:themeTint="99"/>
        </w:rPr>
      </w:pPr>
      <w:hyperlink r:id="rId69" w:history="1">
        <w:r w:rsidR="00F10720" w:rsidRPr="009A3073">
          <w:rPr>
            <w:rStyle w:val="Lienhypertexte"/>
            <w:rFonts w:cs="Segoe UI"/>
            <w:iCs/>
          </w:rPr>
          <w:t>Documentation 2.00</w:t>
        </w:r>
      </w:hyperlink>
    </w:p>
    <w:p w14:paraId="3F6AB67A" w14:textId="27D2047A" w:rsidR="00F10720" w:rsidRPr="009A3073" w:rsidRDefault="00525C19" w:rsidP="00F10720">
      <w:pPr>
        <w:rPr>
          <w:rStyle w:val="Lienhypertexte"/>
          <w:rFonts w:cs="Segoe UI"/>
          <w:iCs/>
        </w:rPr>
      </w:pP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"https://github.com/KevinGacon/Fishermen-TPI/tree/main/Documentations/10.05.2022" </w:instrText>
      </w:r>
      <w:r w:rsidRPr="009A3073">
        <w:rPr>
          <w:rFonts w:cs="Segoe UI"/>
          <w:iCs/>
          <w:color w:val="7E7EB9" w:themeColor="accent6" w:themeTint="99"/>
        </w:rPr>
        <w:fldChar w:fldCharType="separate"/>
      </w:r>
      <w:r w:rsidR="00F10720" w:rsidRPr="009A3073">
        <w:rPr>
          <w:rStyle w:val="Lienhypertexte"/>
          <w:rFonts w:cs="Segoe UI"/>
          <w:iCs/>
        </w:rPr>
        <w:t>Documentation 3.00</w:t>
      </w:r>
    </w:p>
    <w:p w14:paraId="7BE7301F" w14:textId="2418A513"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"https://github.com/KevinGacon/Fishermen-TPI/tree/main/Documentations/13.05.2022" </w:instrText>
      </w:r>
      <w:r w:rsidRPr="009A3073">
        <w:rPr>
          <w:rFonts w:cs="Segoe UI"/>
          <w:iCs/>
          <w:color w:val="7E7EB9" w:themeColor="accent6" w:themeTint="99"/>
        </w:rPr>
        <w:fldChar w:fldCharType="separate"/>
      </w:r>
      <w:r w:rsidR="00F10720" w:rsidRPr="009A3073">
        <w:rPr>
          <w:rStyle w:val="Lienhypertexte"/>
          <w:rFonts w:cs="Segoe UI"/>
          <w:iCs/>
        </w:rPr>
        <w:t>Documentation 4.00</w:t>
      </w:r>
    </w:p>
    <w:p w14:paraId="6F2E123D" w14:textId="223C1454"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"https://github.com/KevinGacon/Fishermen-TPI/tree/main/Documentations/17.05.2022" </w:instrText>
      </w:r>
      <w:r w:rsidRPr="009A3073">
        <w:rPr>
          <w:rFonts w:cs="Segoe UI"/>
          <w:iCs/>
          <w:color w:val="7E7EB9" w:themeColor="accent6" w:themeTint="99"/>
        </w:rPr>
        <w:fldChar w:fldCharType="separate"/>
      </w:r>
      <w:r w:rsidR="00F10720" w:rsidRPr="009A3073">
        <w:rPr>
          <w:rStyle w:val="Lienhypertexte"/>
          <w:rFonts w:cs="Segoe UI"/>
          <w:iCs/>
        </w:rPr>
        <w:t>Documentation 5.00</w:t>
      </w:r>
    </w:p>
    <w:p w14:paraId="49215988" w14:textId="4EDAD035" w:rsidR="00F10720" w:rsidRPr="00D26889" w:rsidRDefault="00525C19" w:rsidP="00F10720">
      <w:pPr>
        <w:rPr>
          <w:rStyle w:val="Lienhypertexte"/>
          <w:rFonts w:cs="Segoe UI"/>
          <w:iCs/>
        </w:rPr>
      </w:pPr>
      <w:r w:rsidRPr="009A3073">
        <w:rPr>
          <w:rFonts w:cs="Segoe UI"/>
          <w:iCs/>
          <w:color w:val="7E7EB9" w:themeColor="accent6" w:themeTint="99"/>
        </w:rPr>
        <w:fldChar w:fldCharType="end"/>
      </w:r>
      <w:r w:rsidRPr="00D26889">
        <w:rPr>
          <w:rFonts w:cs="Segoe UI"/>
          <w:iCs/>
          <w:color w:val="7E7EB9" w:themeColor="accent6" w:themeTint="99"/>
        </w:rPr>
        <w:fldChar w:fldCharType="begin"/>
      </w:r>
      <w:r w:rsidRPr="00D26889">
        <w:rPr>
          <w:rFonts w:cs="Segoe UI"/>
          <w:iCs/>
          <w:color w:val="7E7EB9" w:themeColor="accent6" w:themeTint="99"/>
        </w:rPr>
        <w:instrText xml:space="preserve"> HYPERLINK "https://github.com/KevinGacon/Fishermen-TPI/tree/main/Documentations/20.05.2022" </w:instrText>
      </w:r>
      <w:r w:rsidRPr="00D26889">
        <w:rPr>
          <w:rFonts w:cs="Segoe UI"/>
          <w:iCs/>
          <w:color w:val="7E7EB9" w:themeColor="accent6" w:themeTint="99"/>
        </w:rPr>
        <w:fldChar w:fldCharType="separate"/>
      </w:r>
      <w:r w:rsidR="00F10720" w:rsidRPr="00D26889">
        <w:rPr>
          <w:rStyle w:val="Lienhypertexte"/>
          <w:rFonts w:cs="Segoe UI"/>
          <w:iCs/>
        </w:rPr>
        <w:t>Documentation 6.00</w:t>
      </w:r>
    </w:p>
    <w:p w14:paraId="557EAD76" w14:textId="1E416B4F" w:rsidR="00F10720" w:rsidRPr="00F61E46" w:rsidRDefault="00525C19" w:rsidP="00F10720">
      <w:pPr>
        <w:rPr>
          <w:rStyle w:val="Lienhypertexte"/>
          <w:rFonts w:cs="Segoe UI"/>
          <w:iCs/>
        </w:rPr>
      </w:pPr>
      <w:r w:rsidRPr="00D26889">
        <w:rPr>
          <w:rFonts w:cs="Segoe UI"/>
          <w:iCs/>
          <w:color w:val="7E7EB9" w:themeColor="accent6" w:themeTint="99"/>
        </w:rPr>
        <w:fldChar w:fldCharType="end"/>
      </w:r>
      <w:r w:rsidR="00F61E46">
        <w:rPr>
          <w:rFonts w:cs="Segoe UI"/>
          <w:iCs/>
        </w:rPr>
        <w:fldChar w:fldCharType="begin"/>
      </w:r>
      <w:r w:rsidR="00F61E46">
        <w:rPr>
          <w:rFonts w:cs="Segoe UI"/>
          <w:iCs/>
        </w:rPr>
        <w:instrText xml:space="preserve"> HYPERLINK "https://github.com/KevinGacon/Fishermen-TPI/tree/main/Documentations/24.05.2022" </w:instrText>
      </w:r>
      <w:r w:rsidR="00F61E46">
        <w:rPr>
          <w:rFonts w:cs="Segoe UI"/>
          <w:iCs/>
        </w:rPr>
        <w:fldChar w:fldCharType="separate"/>
      </w:r>
      <w:r w:rsidR="00F10720" w:rsidRPr="00F61E46">
        <w:rPr>
          <w:rStyle w:val="Lienhypertexte"/>
          <w:rFonts w:cs="Segoe UI"/>
          <w:iCs/>
        </w:rPr>
        <w:t>Documentation 7.00</w:t>
      </w:r>
    </w:p>
    <w:p w14:paraId="71702800" w14:textId="35794CF9" w:rsidR="007B00D0" w:rsidRPr="00F61E46" w:rsidRDefault="00F61E46" w:rsidP="007B00D0">
      <w:pPr>
        <w:rPr>
          <w:rStyle w:val="Lienhypertexte"/>
          <w:rFonts w:cs="Segoe UI"/>
          <w:iCs/>
        </w:rPr>
      </w:pPr>
      <w:r>
        <w:rPr>
          <w:rFonts w:cs="Segoe UI"/>
          <w:iCs/>
        </w:rPr>
        <w:fldChar w:fldCharType="end"/>
      </w:r>
      <w:r w:rsidR="007B00D0">
        <w:rPr>
          <w:rFonts w:cs="Segoe UI"/>
          <w:iCs/>
        </w:rPr>
        <w:fldChar w:fldCharType="begin"/>
      </w:r>
      <w:r w:rsidR="006658D5">
        <w:rPr>
          <w:rFonts w:cs="Segoe UI"/>
          <w:iCs/>
        </w:rPr>
        <w:instrText>HYPERLINK "https://github.com/KevinGacon/Fishermen-TPI/tree/main/Documentations/31.05.2022"</w:instrText>
      </w:r>
      <w:r w:rsidR="007B00D0">
        <w:rPr>
          <w:rFonts w:cs="Segoe UI"/>
          <w:iCs/>
        </w:rPr>
        <w:fldChar w:fldCharType="separate"/>
      </w:r>
      <w:r w:rsidR="007B00D0">
        <w:rPr>
          <w:rStyle w:val="Lienhypertexte"/>
          <w:rFonts w:cs="Segoe UI"/>
          <w:iCs/>
        </w:rPr>
        <w:t>Documentation 8</w:t>
      </w:r>
      <w:r w:rsidR="007B00D0" w:rsidRPr="00F61E46">
        <w:rPr>
          <w:rStyle w:val="Lienhypertexte"/>
          <w:rFonts w:cs="Segoe UI"/>
          <w:iCs/>
        </w:rPr>
        <w:t>.00</w:t>
      </w:r>
    </w:p>
    <w:p w14:paraId="2D5C0CFB" w14:textId="76BB79F7" w:rsidR="00F10720" w:rsidRPr="00767CD6" w:rsidRDefault="007B00D0" w:rsidP="007B00D0">
      <w:pPr>
        <w:rPr>
          <w:rFonts w:cs="Segoe UI"/>
          <w:iCs/>
          <w:color w:val="7E7EB9" w:themeColor="accent6" w:themeTint="99"/>
        </w:rPr>
      </w:pPr>
      <w:r>
        <w:rPr>
          <w:rFonts w:cs="Segoe UI"/>
          <w:iCs/>
        </w:rPr>
        <w:fldChar w:fldCharType="end"/>
      </w:r>
    </w:p>
    <w:p w14:paraId="5457EFE7" w14:textId="77777777" w:rsidR="00F71E74" w:rsidRPr="00F71E74" w:rsidRDefault="00F71E74" w:rsidP="00F71E74"/>
    <w:p w14:paraId="67983FD5" w14:textId="5DAC5520" w:rsidR="00767CD6" w:rsidRPr="00FC33FA" w:rsidRDefault="00767CD6" w:rsidP="00767CD6">
      <w:pPr>
        <w:pStyle w:val="Titre3"/>
        <w:rPr>
          <w:lang w:val="fr-CH"/>
        </w:rPr>
      </w:pPr>
      <w:bookmarkStart w:id="167" w:name="_Toc104877569"/>
      <w:r w:rsidRPr="00FC33FA">
        <w:rPr>
          <w:lang w:val="fr-CH"/>
        </w:rPr>
        <w:t>Archives Releases</w:t>
      </w:r>
      <w:bookmarkEnd w:id="167"/>
    </w:p>
    <w:p w14:paraId="53432ECD" w14:textId="61F3F697" w:rsidR="0027263E" w:rsidRPr="00FC33FA" w:rsidRDefault="002D361E" w:rsidP="00767CD6">
      <w:pPr>
        <w:rPr>
          <w:rFonts w:cs="Segoe UI"/>
          <w:iCs/>
          <w:color w:val="7E7EB9" w:themeColor="accent6" w:themeTint="99"/>
          <w:lang w:val="fr-CH"/>
        </w:rPr>
      </w:pPr>
      <w:hyperlink r:id="rId70" w:history="1">
        <w:r w:rsidR="00767CD6" w:rsidRPr="00FC33FA">
          <w:rPr>
            <w:rStyle w:val="Lienhypertexte"/>
            <w:rFonts w:cs="Segoe UI"/>
            <w:iCs/>
            <w:lang w:val="fr-CH"/>
          </w:rPr>
          <w:t>https://github.com/KevinGacon/Fishermen-TPI/releases</w:t>
        </w:r>
      </w:hyperlink>
    </w:p>
    <w:p w14:paraId="6747DA1E" w14:textId="77777777" w:rsidR="00767CD6" w:rsidRPr="00FC33FA" w:rsidRDefault="00767CD6" w:rsidP="00767CD6">
      <w:pPr>
        <w:rPr>
          <w:rFonts w:cs="Segoe UI"/>
          <w:iCs/>
          <w:lang w:val="fr-CH"/>
        </w:rPr>
      </w:pPr>
    </w:p>
    <w:p w14:paraId="022B2D12" w14:textId="4D6CCCA7" w:rsidR="00767CD6" w:rsidRPr="00FC33FA" w:rsidRDefault="002D361E" w:rsidP="00767CD6">
      <w:pPr>
        <w:rPr>
          <w:rFonts w:cs="Segoe UI"/>
          <w:iCs/>
          <w:color w:val="7E7EB9" w:themeColor="accent6" w:themeTint="99"/>
          <w:lang w:val="fr-CH"/>
        </w:rPr>
      </w:pPr>
      <w:hyperlink r:id="rId71" w:history="1">
        <w:r w:rsidR="00767CD6" w:rsidRPr="00FC33FA">
          <w:rPr>
            <w:rStyle w:val="Lienhypertexte"/>
            <w:rFonts w:cs="Segoe UI"/>
            <w:iCs/>
            <w:lang w:val="fr-CH"/>
          </w:rPr>
          <w:t>Fishermen 1.00</w:t>
        </w:r>
      </w:hyperlink>
    </w:p>
    <w:p w14:paraId="4C962895" w14:textId="221DB46C" w:rsidR="00767CD6" w:rsidRPr="00FC33FA" w:rsidRDefault="002D361E" w:rsidP="00767CD6">
      <w:pPr>
        <w:rPr>
          <w:rFonts w:cs="Segoe UI"/>
          <w:iCs/>
          <w:color w:val="7E7EB9" w:themeColor="accent6" w:themeTint="99"/>
          <w:lang w:val="fr-CH"/>
        </w:rPr>
      </w:pPr>
      <w:hyperlink r:id="rId72" w:history="1">
        <w:r w:rsidR="00767CD6" w:rsidRPr="00FC33FA">
          <w:rPr>
            <w:rStyle w:val="Lienhypertexte"/>
            <w:rFonts w:cs="Segoe UI"/>
            <w:iCs/>
            <w:lang w:val="fr-CH"/>
          </w:rPr>
          <w:t>Fishermen 2.00</w:t>
        </w:r>
      </w:hyperlink>
    </w:p>
    <w:p w14:paraId="76E63EFE" w14:textId="77777777" w:rsidR="00767CD6" w:rsidRPr="00FC33FA" w:rsidRDefault="00767CD6" w:rsidP="00767CD6">
      <w:pPr>
        <w:rPr>
          <w:rFonts w:cs="Segoe UI"/>
          <w:iCs/>
          <w:lang w:val="fr-CH"/>
        </w:rPr>
      </w:pPr>
    </w:p>
    <w:p w14:paraId="0EE3BE88" w14:textId="2904E85D" w:rsidR="0027263E" w:rsidRPr="00FC33FA" w:rsidRDefault="0027263E" w:rsidP="00D90CAE">
      <w:pPr>
        <w:rPr>
          <w:rFonts w:cs="Segoe UI"/>
          <w:i/>
          <w:lang w:val="fr-CH"/>
        </w:rPr>
      </w:pPr>
    </w:p>
    <w:p w14:paraId="5490F594" w14:textId="7B61FC11" w:rsidR="00D90CAE" w:rsidRPr="00D90CAE" w:rsidRDefault="00D90CAE" w:rsidP="00D90CAE">
      <w:pPr>
        <w:pStyle w:val="Titre3"/>
      </w:pPr>
      <w:bookmarkStart w:id="168" w:name="_Toc104877570"/>
      <w:r w:rsidRPr="00D90CAE">
        <w:t>Archives répertoires du projet</w:t>
      </w:r>
      <w:bookmarkEnd w:id="168"/>
    </w:p>
    <w:p w14:paraId="77193BC8" w14:textId="77777777" w:rsidR="00D90CAE" w:rsidRDefault="00D90CAE" w:rsidP="00D90CAE">
      <w:pPr>
        <w:rPr>
          <w:rFonts w:cs="Segoe UI"/>
          <w:iCs/>
          <w:color w:val="7E7EB9" w:themeColor="accent6" w:themeTint="99"/>
        </w:rPr>
      </w:pPr>
    </w:p>
    <w:p w14:paraId="6256546C" w14:textId="08F74497" w:rsidR="00D90CAE" w:rsidRPr="00D90CAE" w:rsidRDefault="002D361E" w:rsidP="00D90CAE">
      <w:pPr>
        <w:rPr>
          <w:rFonts w:cs="Segoe UI"/>
          <w:iCs/>
          <w:color w:val="7E7EB9" w:themeColor="accent6" w:themeTint="99"/>
        </w:rPr>
      </w:pPr>
      <w:hyperlink r:id="rId73" w:history="1">
        <w:r w:rsidR="00D90CAE" w:rsidRPr="00D90CAE">
          <w:rPr>
            <w:rStyle w:val="Lienhypertexte"/>
            <w:rFonts w:cs="Segoe UI"/>
            <w:iCs/>
          </w:rPr>
          <w:t>https://github.com/KevinGacon/Fishermen-TPI/commits/main</w:t>
        </w:r>
      </w:hyperlink>
    </w:p>
    <w:p w14:paraId="3C52EE69" w14:textId="77777777" w:rsidR="00D90CAE" w:rsidRDefault="00D90CAE" w:rsidP="00D90CAE">
      <w:pPr>
        <w:rPr>
          <w:rFonts w:cs="Segoe UI"/>
          <w:i/>
        </w:rPr>
      </w:pPr>
    </w:p>
    <w:p w14:paraId="742A8474" w14:textId="31230560" w:rsidR="0027263E" w:rsidRDefault="0027263E" w:rsidP="00AD1FB1">
      <w:pPr>
        <w:ind w:left="426"/>
        <w:rPr>
          <w:rFonts w:cs="Segoe UI"/>
          <w:i/>
        </w:rPr>
      </w:pPr>
    </w:p>
    <w:p w14:paraId="27A9706B" w14:textId="0E447F29" w:rsidR="0082146E" w:rsidRDefault="0082146E" w:rsidP="007B00D0">
      <w:pPr>
        <w:rPr>
          <w:rFonts w:cs="Segoe UI"/>
          <w:i/>
        </w:rPr>
      </w:pPr>
    </w:p>
    <w:p w14:paraId="75F7ACC4" w14:textId="5940B273" w:rsidR="0082146E" w:rsidRPr="0027263E" w:rsidRDefault="0082146E" w:rsidP="0082146E">
      <w:pPr>
        <w:pStyle w:val="Titre2"/>
        <w:rPr>
          <w:rFonts w:cs="Segoe UI"/>
          <w:i/>
          <w:iCs/>
        </w:rPr>
      </w:pPr>
      <w:r>
        <w:rPr>
          <w:rFonts w:cs="Segoe UI"/>
          <w:iCs/>
        </w:rPr>
        <w:lastRenderedPageBreak/>
        <w:t>Fichiers Annexes</w:t>
      </w:r>
    </w:p>
    <w:p w14:paraId="587B5FC2" w14:textId="120EA7AA" w:rsidR="0082146E" w:rsidRPr="00D812FB" w:rsidRDefault="0082146E" w:rsidP="0082146E">
      <w:pPr>
        <w:pStyle w:val="Paragraphedeliste"/>
        <w:numPr>
          <w:ilvl w:val="0"/>
          <w:numId w:val="10"/>
        </w:numPr>
        <w:spacing w:line="276" w:lineRule="auto"/>
        <w:jc w:val="both"/>
        <w:rPr>
          <w:sz w:val="28"/>
          <w:szCs w:val="28"/>
        </w:rPr>
      </w:pPr>
      <w:r w:rsidRPr="00D812FB">
        <w:rPr>
          <w:sz w:val="28"/>
          <w:szCs w:val="28"/>
        </w:rPr>
        <w:t>Diagrammes de flux</w:t>
      </w:r>
    </w:p>
    <w:p w14:paraId="10158B91" w14:textId="77777777" w:rsidR="0082146E" w:rsidRPr="00D812FB" w:rsidRDefault="0082146E" w:rsidP="0082146E">
      <w:pPr>
        <w:pStyle w:val="Paragraphedeliste"/>
        <w:spacing w:line="276" w:lineRule="auto"/>
        <w:jc w:val="both"/>
        <w:rPr>
          <w:sz w:val="28"/>
          <w:szCs w:val="28"/>
        </w:rPr>
      </w:pPr>
    </w:p>
    <w:p w14:paraId="4F1AF0F0" w14:textId="0FDA6D70" w:rsidR="0082146E" w:rsidRDefault="0082146E" w:rsidP="0082146E">
      <w:pPr>
        <w:pStyle w:val="Paragraphedeliste"/>
        <w:numPr>
          <w:ilvl w:val="0"/>
          <w:numId w:val="10"/>
        </w:numPr>
        <w:spacing w:line="276" w:lineRule="auto"/>
        <w:jc w:val="both"/>
        <w:rPr>
          <w:sz w:val="28"/>
          <w:szCs w:val="28"/>
        </w:rPr>
      </w:pPr>
      <w:r w:rsidRPr="00D812FB">
        <w:rPr>
          <w:sz w:val="28"/>
          <w:szCs w:val="28"/>
        </w:rPr>
        <w:t>Journal de travail</w:t>
      </w:r>
    </w:p>
    <w:p w14:paraId="49A51E9B" w14:textId="37F100C0" w:rsidR="0082146E" w:rsidRPr="0082146E" w:rsidRDefault="0082146E" w:rsidP="0082146E">
      <w:pPr>
        <w:spacing w:line="276" w:lineRule="auto"/>
        <w:jc w:val="both"/>
        <w:rPr>
          <w:sz w:val="28"/>
          <w:szCs w:val="28"/>
        </w:rPr>
      </w:pPr>
    </w:p>
    <w:p w14:paraId="579A06B8" w14:textId="77777777" w:rsidR="0082146E" w:rsidRDefault="0082146E" w:rsidP="0082146E">
      <w:pPr>
        <w:pStyle w:val="Paragraphedeliste"/>
        <w:numPr>
          <w:ilvl w:val="0"/>
          <w:numId w:val="10"/>
        </w:numPr>
        <w:spacing w:line="276" w:lineRule="auto"/>
        <w:jc w:val="both"/>
        <w:rPr>
          <w:sz w:val="28"/>
          <w:szCs w:val="28"/>
        </w:rPr>
      </w:pPr>
      <w:r w:rsidRPr="00D812FB">
        <w:rPr>
          <w:sz w:val="28"/>
          <w:szCs w:val="28"/>
        </w:rPr>
        <w:t>Maquettes</w:t>
      </w:r>
    </w:p>
    <w:p w14:paraId="22A37055" w14:textId="3B7385BC" w:rsidR="00DB654A" w:rsidRPr="0082146E" w:rsidRDefault="00DB654A" w:rsidP="0082146E">
      <w:pPr>
        <w:pStyle w:val="Paragraphedeliste"/>
      </w:pPr>
    </w:p>
    <w:p w14:paraId="6F9710FD" w14:textId="39DAEA15" w:rsidR="00DB654A" w:rsidRPr="008861FE" w:rsidRDefault="0027263E" w:rsidP="008861FE">
      <w:pPr>
        <w:pStyle w:val="Titre2"/>
        <w:rPr>
          <w:rFonts w:cs="Segoe UI"/>
          <w:i/>
          <w:iCs/>
        </w:rPr>
      </w:pPr>
      <w:bookmarkStart w:id="169" w:name="_Toc104877571"/>
      <w:r w:rsidRPr="0027263E">
        <w:rPr>
          <w:rFonts w:cs="Segoe UI"/>
          <w:iCs/>
        </w:rPr>
        <w:t>Table des illustrations</w:t>
      </w:r>
      <w:bookmarkEnd w:id="169"/>
    </w:p>
    <w:p w14:paraId="03DE2C21" w14:textId="0B0D3004" w:rsidR="00FE4F0B" w:rsidRPr="008861FE" w:rsidRDefault="0027263E">
      <w:pPr>
        <w:pStyle w:val="Tabledesillustrations"/>
        <w:tabs>
          <w:tab w:val="right" w:leader="dot" w:pos="9592"/>
        </w:tabs>
        <w:rPr>
          <w:rFonts w:eastAsiaTheme="minorEastAsia"/>
          <w:noProof/>
          <w:color w:val="auto"/>
          <w:sz w:val="20"/>
          <w:lang w:val="fr-CH" w:eastAsia="fr-CH"/>
        </w:rPr>
      </w:pPr>
      <w:r w:rsidRPr="008861FE">
        <w:rPr>
          <w:rFonts w:cs="Segoe UI"/>
          <w:i/>
          <w:sz w:val="20"/>
        </w:rPr>
        <w:fldChar w:fldCharType="begin"/>
      </w:r>
      <w:r w:rsidRPr="008861FE">
        <w:rPr>
          <w:rFonts w:cs="Segoe UI"/>
          <w:i/>
          <w:sz w:val="20"/>
        </w:rPr>
        <w:instrText xml:space="preserve"> TOC \h \z \c "Figure" </w:instrText>
      </w:r>
      <w:r w:rsidRPr="008861FE">
        <w:rPr>
          <w:rFonts w:cs="Segoe UI"/>
          <w:i/>
          <w:sz w:val="20"/>
        </w:rPr>
        <w:fldChar w:fldCharType="separate"/>
      </w:r>
      <w:hyperlink w:anchor="_Toc104840080" w:history="1">
        <w:r w:rsidR="00FE4F0B" w:rsidRPr="008861FE">
          <w:rPr>
            <w:rStyle w:val="Lienhypertexte"/>
            <w:rFonts w:cs="Segoe UI"/>
            <w:noProof/>
            <w:sz w:val="20"/>
          </w:rPr>
          <w:t>1</w:t>
        </w:r>
        <w:r w:rsidR="00FE4F0B" w:rsidRPr="008861FE">
          <w:rPr>
            <w:rStyle w:val="Lienhypertexte"/>
            <w:noProof/>
            <w:sz w:val="20"/>
          </w:rPr>
          <w:t xml:space="preserve"> : Planification initiale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_Toc104840080 \h </w:instrText>
        </w:r>
        <w:r w:rsidR="00FE4F0B" w:rsidRPr="008861FE">
          <w:rPr>
            <w:noProof/>
            <w:webHidden/>
            <w:sz w:val="20"/>
          </w:rPr>
        </w:r>
        <w:r w:rsidR="00FE4F0B" w:rsidRPr="008861FE">
          <w:rPr>
            <w:noProof/>
            <w:webHidden/>
            <w:sz w:val="20"/>
          </w:rPr>
          <w:fldChar w:fldCharType="separate"/>
        </w:r>
        <w:r w:rsidR="002D361E">
          <w:rPr>
            <w:noProof/>
            <w:webHidden/>
            <w:sz w:val="20"/>
          </w:rPr>
          <w:t>9</w:t>
        </w:r>
        <w:r w:rsidR="00FE4F0B" w:rsidRPr="008861FE">
          <w:rPr>
            <w:noProof/>
            <w:webHidden/>
            <w:sz w:val="20"/>
          </w:rPr>
          <w:fldChar w:fldCharType="end"/>
        </w:r>
      </w:hyperlink>
    </w:p>
    <w:p w14:paraId="7D4FA2F6" w14:textId="24E0A810" w:rsidR="00FE4F0B" w:rsidRPr="008861FE" w:rsidRDefault="002D361E">
      <w:pPr>
        <w:pStyle w:val="Tabledesillustrations"/>
        <w:tabs>
          <w:tab w:val="right" w:leader="dot" w:pos="9592"/>
        </w:tabs>
        <w:rPr>
          <w:rFonts w:eastAsiaTheme="minorEastAsia"/>
          <w:noProof/>
          <w:color w:val="auto"/>
          <w:sz w:val="20"/>
          <w:lang w:val="fr-CH" w:eastAsia="fr-CH"/>
        </w:rPr>
      </w:pPr>
      <w:hyperlink r:id="rId74" w:anchor="_Toc104840081" w:history="1">
        <w:r w:rsidR="00FE4F0B" w:rsidRPr="008861FE">
          <w:rPr>
            <w:rStyle w:val="Lienhypertexte"/>
            <w:rFonts w:cs="Segoe UI"/>
            <w:noProof/>
            <w:sz w:val="20"/>
          </w:rPr>
          <w:t>2</w:t>
        </w:r>
        <w:r w:rsidR="00FE4F0B" w:rsidRPr="008861FE">
          <w:rPr>
            <w:rStyle w:val="Lienhypertexte"/>
            <w:noProof/>
            <w:sz w:val="20"/>
          </w:rPr>
          <w:t xml:space="preserve"> : Planification détaillée semaine 1</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_Toc104840081 \h </w:instrText>
        </w:r>
        <w:r w:rsidR="00FE4F0B" w:rsidRPr="008861FE">
          <w:rPr>
            <w:noProof/>
            <w:webHidden/>
            <w:sz w:val="20"/>
          </w:rPr>
        </w:r>
        <w:r w:rsidR="00FE4F0B" w:rsidRPr="008861FE">
          <w:rPr>
            <w:noProof/>
            <w:webHidden/>
            <w:sz w:val="20"/>
          </w:rPr>
          <w:fldChar w:fldCharType="separate"/>
        </w:r>
        <w:r>
          <w:rPr>
            <w:noProof/>
            <w:webHidden/>
            <w:sz w:val="20"/>
          </w:rPr>
          <w:t>10</w:t>
        </w:r>
        <w:r w:rsidR="00FE4F0B" w:rsidRPr="008861FE">
          <w:rPr>
            <w:noProof/>
            <w:webHidden/>
            <w:sz w:val="20"/>
          </w:rPr>
          <w:fldChar w:fldCharType="end"/>
        </w:r>
      </w:hyperlink>
    </w:p>
    <w:p w14:paraId="732BA150" w14:textId="57B58E89"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2" w:history="1">
        <w:r w:rsidR="00FE4F0B" w:rsidRPr="008861FE">
          <w:rPr>
            <w:rStyle w:val="Lienhypertexte"/>
            <w:rFonts w:cs="Segoe UI"/>
            <w:noProof/>
            <w:sz w:val="20"/>
          </w:rPr>
          <w:t>3</w:t>
        </w:r>
        <w:r w:rsidR="00FE4F0B" w:rsidRPr="008861FE">
          <w:rPr>
            <w:rStyle w:val="Lienhypertexte"/>
            <w:noProof/>
            <w:sz w:val="20"/>
          </w:rPr>
          <w:t xml:space="preserve"> : Planification détaillée semaine 2</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_Toc104840082 \h </w:instrText>
        </w:r>
        <w:r w:rsidR="00FE4F0B" w:rsidRPr="008861FE">
          <w:rPr>
            <w:noProof/>
            <w:webHidden/>
            <w:sz w:val="20"/>
          </w:rPr>
        </w:r>
        <w:r w:rsidR="00FE4F0B" w:rsidRPr="008861FE">
          <w:rPr>
            <w:noProof/>
            <w:webHidden/>
            <w:sz w:val="20"/>
          </w:rPr>
          <w:fldChar w:fldCharType="separate"/>
        </w:r>
        <w:r>
          <w:rPr>
            <w:noProof/>
            <w:webHidden/>
            <w:sz w:val="20"/>
          </w:rPr>
          <w:t>11</w:t>
        </w:r>
        <w:r w:rsidR="00FE4F0B" w:rsidRPr="008861FE">
          <w:rPr>
            <w:noProof/>
            <w:webHidden/>
            <w:sz w:val="20"/>
          </w:rPr>
          <w:fldChar w:fldCharType="end"/>
        </w:r>
      </w:hyperlink>
    </w:p>
    <w:p w14:paraId="6BD87445" w14:textId="43497623"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3" w:history="1">
        <w:r w:rsidR="00FE4F0B" w:rsidRPr="008861FE">
          <w:rPr>
            <w:rStyle w:val="Lienhypertexte"/>
            <w:rFonts w:cs="Segoe UI"/>
            <w:noProof/>
            <w:sz w:val="20"/>
          </w:rPr>
          <w:t>4</w:t>
        </w:r>
        <w:r w:rsidR="00FE4F0B" w:rsidRPr="008861FE">
          <w:rPr>
            <w:rStyle w:val="Lienhypertexte"/>
            <w:noProof/>
            <w:sz w:val="20"/>
          </w:rPr>
          <w:t xml:space="preserve"> : Planification détaillée semaine 3</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_Toc104840083 \h </w:instrText>
        </w:r>
        <w:r w:rsidR="00FE4F0B" w:rsidRPr="008861FE">
          <w:rPr>
            <w:noProof/>
            <w:webHidden/>
            <w:sz w:val="20"/>
          </w:rPr>
        </w:r>
        <w:r w:rsidR="00FE4F0B" w:rsidRPr="008861FE">
          <w:rPr>
            <w:noProof/>
            <w:webHidden/>
            <w:sz w:val="20"/>
          </w:rPr>
          <w:fldChar w:fldCharType="separate"/>
        </w:r>
        <w:r>
          <w:rPr>
            <w:noProof/>
            <w:webHidden/>
            <w:sz w:val="20"/>
          </w:rPr>
          <w:t>12</w:t>
        </w:r>
        <w:r w:rsidR="00FE4F0B" w:rsidRPr="008861FE">
          <w:rPr>
            <w:noProof/>
            <w:webHidden/>
            <w:sz w:val="20"/>
          </w:rPr>
          <w:fldChar w:fldCharType="end"/>
        </w:r>
      </w:hyperlink>
    </w:p>
    <w:p w14:paraId="69F15ECB" w14:textId="3CC5639A"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4" w:history="1">
        <w:r w:rsidR="00FE4F0B" w:rsidRPr="008861FE">
          <w:rPr>
            <w:rStyle w:val="Lienhypertexte"/>
            <w:rFonts w:cs="Segoe UI"/>
            <w:noProof/>
            <w:sz w:val="20"/>
          </w:rPr>
          <w:t>5</w:t>
        </w:r>
        <w:r w:rsidR="00FE4F0B" w:rsidRPr="008861FE">
          <w:rPr>
            <w:rStyle w:val="Lienhypertexte"/>
            <w:noProof/>
            <w:sz w:val="20"/>
          </w:rPr>
          <w:t xml:space="preserve"> : Planification détaillée semaine 4</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_Toc104840084 \h </w:instrText>
        </w:r>
        <w:r w:rsidR="00FE4F0B" w:rsidRPr="008861FE">
          <w:rPr>
            <w:noProof/>
            <w:webHidden/>
            <w:sz w:val="20"/>
          </w:rPr>
        </w:r>
        <w:r w:rsidR="00FE4F0B" w:rsidRPr="008861FE">
          <w:rPr>
            <w:noProof/>
            <w:webHidden/>
            <w:sz w:val="20"/>
          </w:rPr>
          <w:fldChar w:fldCharType="separate"/>
        </w:r>
        <w:r>
          <w:rPr>
            <w:noProof/>
            <w:webHidden/>
            <w:sz w:val="20"/>
          </w:rPr>
          <w:t>13</w:t>
        </w:r>
        <w:r w:rsidR="00FE4F0B" w:rsidRPr="008861FE">
          <w:rPr>
            <w:noProof/>
            <w:webHidden/>
            <w:sz w:val="20"/>
          </w:rPr>
          <w:fldChar w:fldCharType="end"/>
        </w:r>
      </w:hyperlink>
    </w:p>
    <w:p w14:paraId="6BCE88F4" w14:textId="18895AF0"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5" w:history="1">
        <w:r w:rsidR="00FE4F0B" w:rsidRPr="008861FE">
          <w:rPr>
            <w:rStyle w:val="Lienhypertexte"/>
            <w:noProof/>
            <w:sz w:val="20"/>
            <w:lang w:val="fr-CH"/>
          </w:rPr>
          <w:t>6</w:t>
        </w:r>
        <w:r w:rsidR="00FE4F0B" w:rsidRPr="008861FE">
          <w:rPr>
            <w:rStyle w:val="Lienhypertexte"/>
            <w:noProof/>
            <w:sz w:val="20"/>
          </w:rPr>
          <w:t xml:space="preserve"> : Planification détaillée semaine 5</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_Toc104840085 \h </w:instrText>
        </w:r>
        <w:r w:rsidR="00FE4F0B" w:rsidRPr="008861FE">
          <w:rPr>
            <w:noProof/>
            <w:webHidden/>
            <w:sz w:val="20"/>
          </w:rPr>
        </w:r>
        <w:r w:rsidR="00FE4F0B" w:rsidRPr="008861FE">
          <w:rPr>
            <w:noProof/>
            <w:webHidden/>
            <w:sz w:val="20"/>
          </w:rPr>
          <w:fldChar w:fldCharType="separate"/>
        </w:r>
        <w:r>
          <w:rPr>
            <w:noProof/>
            <w:webHidden/>
            <w:sz w:val="20"/>
          </w:rPr>
          <w:t>14</w:t>
        </w:r>
        <w:r w:rsidR="00FE4F0B" w:rsidRPr="008861FE">
          <w:rPr>
            <w:noProof/>
            <w:webHidden/>
            <w:sz w:val="20"/>
          </w:rPr>
          <w:fldChar w:fldCharType="end"/>
        </w:r>
      </w:hyperlink>
    </w:p>
    <w:p w14:paraId="6D68F877" w14:textId="090B9865"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6" w:history="1">
        <w:r w:rsidR="00FE4F0B" w:rsidRPr="008861FE">
          <w:rPr>
            <w:rStyle w:val="Lienhypertexte"/>
            <w:rFonts w:cs="Segoe UI"/>
            <w:noProof/>
            <w:sz w:val="20"/>
          </w:rPr>
          <w:t>7 : diagramme de zones de pêche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_Toc104840086 \h </w:instrText>
        </w:r>
        <w:r w:rsidR="00FE4F0B" w:rsidRPr="008861FE">
          <w:rPr>
            <w:noProof/>
            <w:webHidden/>
            <w:sz w:val="20"/>
          </w:rPr>
        </w:r>
        <w:r w:rsidR="00FE4F0B" w:rsidRPr="008861FE">
          <w:rPr>
            <w:noProof/>
            <w:webHidden/>
            <w:sz w:val="20"/>
          </w:rPr>
          <w:fldChar w:fldCharType="separate"/>
        </w:r>
        <w:r>
          <w:rPr>
            <w:noProof/>
            <w:webHidden/>
            <w:sz w:val="20"/>
          </w:rPr>
          <w:t>15</w:t>
        </w:r>
        <w:r w:rsidR="00FE4F0B" w:rsidRPr="008861FE">
          <w:rPr>
            <w:noProof/>
            <w:webHidden/>
            <w:sz w:val="20"/>
          </w:rPr>
          <w:fldChar w:fldCharType="end"/>
        </w:r>
      </w:hyperlink>
    </w:p>
    <w:p w14:paraId="6F10E8EF" w14:textId="28770B96"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7" w:history="1">
        <w:r w:rsidR="00FE4F0B" w:rsidRPr="008861FE">
          <w:rPr>
            <w:rStyle w:val="Lienhypertexte"/>
            <w:rFonts w:cs="Segoe UI"/>
            <w:noProof/>
            <w:sz w:val="20"/>
          </w:rPr>
          <w:t>8 : Mini-Jeu de pêche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_Toc104840087 \h </w:instrText>
        </w:r>
        <w:r w:rsidR="00FE4F0B" w:rsidRPr="008861FE">
          <w:rPr>
            <w:noProof/>
            <w:webHidden/>
            <w:sz w:val="20"/>
          </w:rPr>
        </w:r>
        <w:r w:rsidR="00FE4F0B" w:rsidRPr="008861FE">
          <w:rPr>
            <w:noProof/>
            <w:webHidden/>
            <w:sz w:val="20"/>
          </w:rPr>
          <w:fldChar w:fldCharType="separate"/>
        </w:r>
        <w:r>
          <w:rPr>
            <w:noProof/>
            <w:webHidden/>
            <w:sz w:val="20"/>
          </w:rPr>
          <w:t>16</w:t>
        </w:r>
        <w:r w:rsidR="00FE4F0B" w:rsidRPr="008861FE">
          <w:rPr>
            <w:noProof/>
            <w:webHidden/>
            <w:sz w:val="20"/>
          </w:rPr>
          <w:fldChar w:fldCharType="end"/>
        </w:r>
      </w:hyperlink>
    </w:p>
    <w:p w14:paraId="76C514D4" w14:textId="10B34FF0"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88" w:history="1">
        <w:r w:rsidR="00FE4F0B" w:rsidRPr="008861FE">
          <w:rPr>
            <w:rStyle w:val="Lienhypertexte"/>
            <w:rFonts w:cs="Segoe UI"/>
            <w:noProof/>
            <w:sz w:val="20"/>
          </w:rPr>
          <w:t>9 : Vente de poissons</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_Toc104840088 \h </w:instrText>
        </w:r>
        <w:r w:rsidR="00FE4F0B" w:rsidRPr="008861FE">
          <w:rPr>
            <w:noProof/>
            <w:webHidden/>
            <w:sz w:val="20"/>
          </w:rPr>
        </w:r>
        <w:r w:rsidR="00FE4F0B" w:rsidRPr="008861FE">
          <w:rPr>
            <w:noProof/>
            <w:webHidden/>
            <w:sz w:val="20"/>
          </w:rPr>
          <w:fldChar w:fldCharType="separate"/>
        </w:r>
        <w:r>
          <w:rPr>
            <w:noProof/>
            <w:webHidden/>
            <w:sz w:val="20"/>
          </w:rPr>
          <w:t>17</w:t>
        </w:r>
        <w:r w:rsidR="00FE4F0B" w:rsidRPr="008861FE">
          <w:rPr>
            <w:noProof/>
            <w:webHidden/>
            <w:sz w:val="20"/>
          </w:rPr>
          <w:fldChar w:fldCharType="end"/>
        </w:r>
      </w:hyperlink>
    </w:p>
    <w:p w14:paraId="01BCFA89" w14:textId="23A21AA4" w:rsidR="00FE4F0B" w:rsidRPr="008861FE" w:rsidRDefault="002D361E">
      <w:pPr>
        <w:pStyle w:val="Tabledesillustrations"/>
        <w:tabs>
          <w:tab w:val="right" w:leader="dot" w:pos="9592"/>
        </w:tabs>
        <w:rPr>
          <w:rFonts w:eastAsiaTheme="minorEastAsia"/>
          <w:noProof/>
          <w:color w:val="auto"/>
          <w:sz w:val="20"/>
          <w:lang w:val="fr-CH" w:eastAsia="fr-CH"/>
        </w:rPr>
      </w:pPr>
      <w:hyperlink r:id="rId75" w:anchor="_Toc104840089" w:history="1">
        <w:r w:rsidR="00FE4F0B" w:rsidRPr="008861FE">
          <w:rPr>
            <w:rStyle w:val="Lienhypertexte"/>
            <w:noProof/>
            <w:sz w:val="20"/>
          </w:rPr>
          <w:t>10 : Maquette menu de sélection de Zones de pêches</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_Toc104840089 \h </w:instrText>
        </w:r>
        <w:r w:rsidR="00FE4F0B" w:rsidRPr="008861FE">
          <w:rPr>
            <w:noProof/>
            <w:webHidden/>
            <w:sz w:val="20"/>
          </w:rPr>
        </w:r>
        <w:r w:rsidR="00FE4F0B" w:rsidRPr="008861FE">
          <w:rPr>
            <w:noProof/>
            <w:webHidden/>
            <w:sz w:val="20"/>
          </w:rPr>
          <w:fldChar w:fldCharType="separate"/>
        </w:r>
        <w:r>
          <w:rPr>
            <w:noProof/>
            <w:webHidden/>
            <w:sz w:val="20"/>
          </w:rPr>
          <w:t>18</w:t>
        </w:r>
        <w:r w:rsidR="00FE4F0B" w:rsidRPr="008861FE">
          <w:rPr>
            <w:noProof/>
            <w:webHidden/>
            <w:sz w:val="20"/>
          </w:rPr>
          <w:fldChar w:fldCharType="end"/>
        </w:r>
      </w:hyperlink>
    </w:p>
    <w:p w14:paraId="49E41470" w14:textId="0E70D631" w:rsidR="00FE4F0B" w:rsidRPr="008861FE" w:rsidRDefault="002D361E">
      <w:pPr>
        <w:pStyle w:val="Tabledesillustrations"/>
        <w:tabs>
          <w:tab w:val="right" w:leader="dot" w:pos="9592"/>
        </w:tabs>
        <w:rPr>
          <w:rFonts w:eastAsiaTheme="minorEastAsia"/>
          <w:noProof/>
          <w:color w:val="auto"/>
          <w:sz w:val="20"/>
          <w:lang w:val="fr-CH" w:eastAsia="fr-CH"/>
        </w:rPr>
      </w:pPr>
      <w:hyperlink r:id="rId76" w:anchor="_Toc104840090" w:history="1">
        <w:r w:rsidR="00FE4F0B" w:rsidRPr="008861FE">
          <w:rPr>
            <w:rStyle w:val="Lienhypertexte"/>
            <w:noProof/>
            <w:sz w:val="20"/>
          </w:rPr>
          <w:t>11: Maquette d'une zone de pêches</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_Toc104840090 \h </w:instrText>
        </w:r>
        <w:r w:rsidR="00FE4F0B" w:rsidRPr="008861FE">
          <w:rPr>
            <w:noProof/>
            <w:webHidden/>
            <w:sz w:val="20"/>
          </w:rPr>
        </w:r>
        <w:r w:rsidR="00FE4F0B" w:rsidRPr="008861FE">
          <w:rPr>
            <w:noProof/>
            <w:webHidden/>
            <w:sz w:val="20"/>
          </w:rPr>
          <w:fldChar w:fldCharType="separate"/>
        </w:r>
        <w:r>
          <w:rPr>
            <w:noProof/>
            <w:webHidden/>
            <w:sz w:val="20"/>
          </w:rPr>
          <w:t>19</w:t>
        </w:r>
        <w:r w:rsidR="00FE4F0B" w:rsidRPr="008861FE">
          <w:rPr>
            <w:noProof/>
            <w:webHidden/>
            <w:sz w:val="20"/>
          </w:rPr>
          <w:fldChar w:fldCharType="end"/>
        </w:r>
      </w:hyperlink>
    </w:p>
    <w:p w14:paraId="4DF0EF25" w14:textId="39D0F7E1" w:rsidR="00FE4F0B" w:rsidRPr="008861FE" w:rsidRDefault="002D361E">
      <w:pPr>
        <w:pStyle w:val="Tabledesillustrations"/>
        <w:tabs>
          <w:tab w:val="right" w:leader="dot" w:pos="9592"/>
        </w:tabs>
        <w:rPr>
          <w:rFonts w:eastAsiaTheme="minorEastAsia"/>
          <w:noProof/>
          <w:color w:val="auto"/>
          <w:sz w:val="20"/>
          <w:lang w:val="fr-CH" w:eastAsia="fr-CH"/>
        </w:rPr>
      </w:pPr>
      <w:hyperlink r:id="rId77" w:anchor="_Toc104840091" w:history="1">
        <w:r w:rsidR="00FE4F0B" w:rsidRPr="008861FE">
          <w:rPr>
            <w:rStyle w:val="Lienhypertexte"/>
            <w:rFonts w:cs="Segoe UI"/>
            <w:noProof/>
            <w:sz w:val="20"/>
          </w:rPr>
          <w:t>12</w:t>
        </w:r>
        <w:r w:rsidR="00FE4F0B" w:rsidRPr="008861FE">
          <w:rPr>
            <w:rStyle w:val="Lienhypertexte"/>
            <w:noProof/>
            <w:sz w:val="20"/>
          </w:rPr>
          <w:t xml:space="preserve"> : Maquette mini jeu de pêche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_Toc104840091 \h </w:instrText>
        </w:r>
        <w:r w:rsidR="00FE4F0B" w:rsidRPr="008861FE">
          <w:rPr>
            <w:noProof/>
            <w:webHidden/>
            <w:sz w:val="20"/>
          </w:rPr>
        </w:r>
        <w:r w:rsidR="00FE4F0B" w:rsidRPr="008861FE">
          <w:rPr>
            <w:noProof/>
            <w:webHidden/>
            <w:sz w:val="20"/>
          </w:rPr>
          <w:fldChar w:fldCharType="separate"/>
        </w:r>
        <w:r>
          <w:rPr>
            <w:noProof/>
            <w:webHidden/>
            <w:sz w:val="20"/>
          </w:rPr>
          <w:t>20</w:t>
        </w:r>
        <w:r w:rsidR="00FE4F0B" w:rsidRPr="008861FE">
          <w:rPr>
            <w:noProof/>
            <w:webHidden/>
            <w:sz w:val="20"/>
          </w:rPr>
          <w:fldChar w:fldCharType="end"/>
        </w:r>
      </w:hyperlink>
    </w:p>
    <w:p w14:paraId="2F1342D9" w14:textId="5814E60B" w:rsidR="00FE4F0B" w:rsidRPr="008861FE" w:rsidRDefault="002D361E">
      <w:pPr>
        <w:pStyle w:val="Tabledesillustrations"/>
        <w:tabs>
          <w:tab w:val="right" w:leader="dot" w:pos="9592"/>
        </w:tabs>
        <w:rPr>
          <w:rFonts w:eastAsiaTheme="minorEastAsia"/>
          <w:noProof/>
          <w:color w:val="auto"/>
          <w:sz w:val="20"/>
          <w:lang w:val="fr-CH" w:eastAsia="fr-CH"/>
        </w:rPr>
      </w:pPr>
      <w:hyperlink r:id="rId78" w:anchor="_Toc104840092" w:history="1">
        <w:r w:rsidR="00FE4F0B" w:rsidRPr="008861FE">
          <w:rPr>
            <w:rStyle w:val="Lienhypertexte"/>
            <w:rFonts w:cs="Segoe UI"/>
            <w:noProof/>
            <w:sz w:val="20"/>
          </w:rPr>
          <w:t>13</w:t>
        </w:r>
        <w:r w:rsidR="00FE4F0B" w:rsidRPr="008861FE">
          <w:rPr>
            <w:rStyle w:val="Lienhypertexte"/>
            <w:noProof/>
            <w:sz w:val="20"/>
          </w:rPr>
          <w:t xml:space="preserve"> : Maquette de l’inventaire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_Toc104840092 \h </w:instrText>
        </w:r>
        <w:r w:rsidR="00FE4F0B" w:rsidRPr="008861FE">
          <w:rPr>
            <w:noProof/>
            <w:webHidden/>
            <w:sz w:val="20"/>
          </w:rPr>
        </w:r>
        <w:r w:rsidR="00FE4F0B" w:rsidRPr="008861FE">
          <w:rPr>
            <w:noProof/>
            <w:webHidden/>
            <w:sz w:val="20"/>
          </w:rPr>
          <w:fldChar w:fldCharType="separate"/>
        </w:r>
        <w:r>
          <w:rPr>
            <w:noProof/>
            <w:webHidden/>
            <w:sz w:val="20"/>
          </w:rPr>
          <w:t>21</w:t>
        </w:r>
        <w:r w:rsidR="00FE4F0B" w:rsidRPr="008861FE">
          <w:rPr>
            <w:noProof/>
            <w:webHidden/>
            <w:sz w:val="20"/>
          </w:rPr>
          <w:fldChar w:fldCharType="end"/>
        </w:r>
      </w:hyperlink>
    </w:p>
    <w:p w14:paraId="10F84199" w14:textId="4556A9DD"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93" w:history="1">
        <w:r w:rsidR="00FE4F0B" w:rsidRPr="008861FE">
          <w:rPr>
            <w:rStyle w:val="Lienhypertexte"/>
            <w:rFonts w:cs="Segoe UI"/>
            <w:noProof/>
            <w:sz w:val="20"/>
          </w:rPr>
          <w:t>14</w:t>
        </w:r>
        <w:r w:rsidR="00FE4F0B" w:rsidRPr="008861FE">
          <w:rPr>
            <w:rStyle w:val="Lienhypertexte"/>
            <w:noProof/>
            <w:sz w:val="20"/>
          </w:rPr>
          <w:t xml:space="preserve"> : Planification finale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_Toc104840093 \h </w:instrText>
        </w:r>
        <w:r w:rsidR="00FE4F0B" w:rsidRPr="008861FE">
          <w:rPr>
            <w:noProof/>
            <w:webHidden/>
            <w:sz w:val="20"/>
          </w:rPr>
        </w:r>
        <w:r w:rsidR="00FE4F0B" w:rsidRPr="008861FE">
          <w:rPr>
            <w:noProof/>
            <w:webHidden/>
            <w:sz w:val="20"/>
          </w:rPr>
          <w:fldChar w:fldCharType="separate"/>
        </w:r>
        <w:r>
          <w:rPr>
            <w:noProof/>
            <w:webHidden/>
            <w:sz w:val="20"/>
          </w:rPr>
          <w:t>23</w:t>
        </w:r>
        <w:r w:rsidR="00FE4F0B" w:rsidRPr="008861FE">
          <w:rPr>
            <w:noProof/>
            <w:webHidden/>
            <w:sz w:val="20"/>
          </w:rPr>
          <w:fldChar w:fldCharType="end"/>
        </w:r>
      </w:hyperlink>
    </w:p>
    <w:p w14:paraId="1EF937FE" w14:textId="51501BB1"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94" w:history="1">
        <w:r w:rsidR="00FE4F0B" w:rsidRPr="008861FE">
          <w:rPr>
            <w:rStyle w:val="Lienhypertexte"/>
            <w:noProof/>
            <w:sz w:val="20"/>
          </w:rPr>
          <w:t>15 : Stories IceScrum</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_Toc104840094 \h </w:instrText>
        </w:r>
        <w:r w:rsidR="00FE4F0B" w:rsidRPr="008861FE">
          <w:rPr>
            <w:noProof/>
            <w:webHidden/>
            <w:sz w:val="20"/>
          </w:rPr>
        </w:r>
        <w:r w:rsidR="00FE4F0B" w:rsidRPr="008861FE">
          <w:rPr>
            <w:noProof/>
            <w:webHidden/>
            <w:sz w:val="20"/>
          </w:rPr>
          <w:fldChar w:fldCharType="separate"/>
        </w:r>
        <w:r>
          <w:rPr>
            <w:noProof/>
            <w:webHidden/>
            <w:sz w:val="20"/>
          </w:rPr>
          <w:t>23</w:t>
        </w:r>
        <w:r w:rsidR="00FE4F0B" w:rsidRPr="008861FE">
          <w:rPr>
            <w:noProof/>
            <w:webHidden/>
            <w:sz w:val="20"/>
          </w:rPr>
          <w:fldChar w:fldCharType="end"/>
        </w:r>
      </w:hyperlink>
    </w:p>
    <w:p w14:paraId="59E5C198" w14:textId="727CBDD9"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95" w:history="1">
        <w:r w:rsidR="00FE4F0B" w:rsidRPr="008861FE">
          <w:rPr>
            <w:rStyle w:val="Lienhypertexte"/>
            <w:noProof/>
            <w:sz w:val="20"/>
          </w:rPr>
          <w:t>16 : Version de Unity</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_Toc104840095 \h </w:instrText>
        </w:r>
        <w:r w:rsidR="00FE4F0B" w:rsidRPr="008861FE">
          <w:rPr>
            <w:noProof/>
            <w:webHidden/>
            <w:sz w:val="20"/>
          </w:rPr>
        </w:r>
        <w:r w:rsidR="00FE4F0B" w:rsidRPr="008861FE">
          <w:rPr>
            <w:noProof/>
            <w:webHidden/>
            <w:sz w:val="20"/>
          </w:rPr>
          <w:fldChar w:fldCharType="separate"/>
        </w:r>
        <w:r>
          <w:rPr>
            <w:noProof/>
            <w:webHidden/>
            <w:sz w:val="20"/>
          </w:rPr>
          <w:t>27</w:t>
        </w:r>
        <w:r w:rsidR="00FE4F0B" w:rsidRPr="008861FE">
          <w:rPr>
            <w:noProof/>
            <w:webHidden/>
            <w:sz w:val="20"/>
          </w:rPr>
          <w:fldChar w:fldCharType="end"/>
        </w:r>
      </w:hyperlink>
    </w:p>
    <w:p w14:paraId="5E40D882" w14:textId="3B6A1A09"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96" w:history="1">
        <w:r w:rsidR="00FE4F0B" w:rsidRPr="008861FE">
          <w:rPr>
            <w:rStyle w:val="Lienhypertexte"/>
            <w:noProof/>
            <w:sz w:val="20"/>
          </w:rPr>
          <w:t>17 : Version de Windows</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_Toc104840096 \h </w:instrText>
        </w:r>
        <w:r w:rsidR="00FE4F0B" w:rsidRPr="008861FE">
          <w:rPr>
            <w:noProof/>
            <w:webHidden/>
            <w:sz w:val="20"/>
          </w:rPr>
        </w:r>
        <w:r w:rsidR="00FE4F0B" w:rsidRPr="008861FE">
          <w:rPr>
            <w:noProof/>
            <w:webHidden/>
            <w:sz w:val="20"/>
          </w:rPr>
          <w:fldChar w:fldCharType="separate"/>
        </w:r>
        <w:r>
          <w:rPr>
            <w:noProof/>
            <w:webHidden/>
            <w:sz w:val="20"/>
          </w:rPr>
          <w:t>28</w:t>
        </w:r>
        <w:r w:rsidR="00FE4F0B" w:rsidRPr="008861FE">
          <w:rPr>
            <w:noProof/>
            <w:webHidden/>
            <w:sz w:val="20"/>
          </w:rPr>
          <w:fldChar w:fldCharType="end"/>
        </w:r>
      </w:hyperlink>
    </w:p>
    <w:p w14:paraId="78BEC977" w14:textId="68AB7E9D"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097" w:history="1">
        <w:r w:rsidR="00FE4F0B" w:rsidRPr="008861FE">
          <w:rPr>
            <w:rStyle w:val="Lienhypertexte"/>
            <w:noProof/>
            <w:sz w:val="20"/>
          </w:rPr>
          <w:t>18 : Version de Visual Studio</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_Toc104840097 \h </w:instrText>
        </w:r>
        <w:r w:rsidR="00FE4F0B" w:rsidRPr="008861FE">
          <w:rPr>
            <w:noProof/>
            <w:webHidden/>
            <w:sz w:val="20"/>
          </w:rPr>
        </w:r>
        <w:r w:rsidR="00FE4F0B" w:rsidRPr="008861FE">
          <w:rPr>
            <w:noProof/>
            <w:webHidden/>
            <w:sz w:val="20"/>
          </w:rPr>
          <w:fldChar w:fldCharType="separate"/>
        </w:r>
        <w:r>
          <w:rPr>
            <w:noProof/>
            <w:webHidden/>
            <w:sz w:val="20"/>
          </w:rPr>
          <w:t>28</w:t>
        </w:r>
        <w:r w:rsidR="00FE4F0B" w:rsidRPr="008861FE">
          <w:rPr>
            <w:noProof/>
            <w:webHidden/>
            <w:sz w:val="20"/>
          </w:rPr>
          <w:fldChar w:fldCharType="end"/>
        </w:r>
      </w:hyperlink>
    </w:p>
    <w:p w14:paraId="4A43DD0E" w14:textId="2E450387" w:rsidR="00FE4F0B" w:rsidRPr="008861FE" w:rsidRDefault="002D361E">
      <w:pPr>
        <w:pStyle w:val="Tabledesillustrations"/>
        <w:tabs>
          <w:tab w:val="right" w:leader="dot" w:pos="9592"/>
        </w:tabs>
        <w:rPr>
          <w:rFonts w:eastAsiaTheme="minorEastAsia"/>
          <w:noProof/>
          <w:color w:val="auto"/>
          <w:sz w:val="20"/>
          <w:lang w:val="fr-CH" w:eastAsia="fr-CH"/>
        </w:rPr>
      </w:pPr>
      <w:hyperlink r:id="rId79" w:anchor="_Toc104840098" w:history="1">
        <w:r w:rsidR="00FE4F0B" w:rsidRPr="008861FE">
          <w:rPr>
            <w:rStyle w:val="Lienhypertexte"/>
            <w:rFonts w:cs="Segoe UI"/>
            <w:noProof/>
            <w:sz w:val="20"/>
          </w:rPr>
          <w:t>19</w:t>
        </w:r>
        <w:r w:rsidR="00FE4F0B" w:rsidRPr="008861FE">
          <w:rPr>
            <w:rStyle w:val="Lienhypertexte"/>
            <w:noProof/>
            <w:sz w:val="20"/>
          </w:rPr>
          <w:t xml:space="preserve"> : Test unitaire SellFishesSystem</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_Toc104840098 \h </w:instrText>
        </w:r>
        <w:r w:rsidR="00FE4F0B" w:rsidRPr="008861FE">
          <w:rPr>
            <w:noProof/>
            <w:webHidden/>
            <w:sz w:val="20"/>
          </w:rPr>
        </w:r>
        <w:r w:rsidR="00FE4F0B" w:rsidRPr="008861FE">
          <w:rPr>
            <w:noProof/>
            <w:webHidden/>
            <w:sz w:val="20"/>
          </w:rPr>
          <w:fldChar w:fldCharType="separate"/>
        </w:r>
        <w:r>
          <w:rPr>
            <w:noProof/>
            <w:webHidden/>
            <w:sz w:val="20"/>
          </w:rPr>
          <w:t>34</w:t>
        </w:r>
        <w:r w:rsidR="00FE4F0B" w:rsidRPr="008861FE">
          <w:rPr>
            <w:noProof/>
            <w:webHidden/>
            <w:sz w:val="20"/>
          </w:rPr>
          <w:fldChar w:fldCharType="end"/>
        </w:r>
      </w:hyperlink>
    </w:p>
    <w:p w14:paraId="2884419F" w14:textId="5ED44559" w:rsidR="00FE4F0B" w:rsidRPr="008861FE" w:rsidRDefault="002D361E">
      <w:pPr>
        <w:pStyle w:val="Tabledesillustrations"/>
        <w:tabs>
          <w:tab w:val="right" w:leader="dot" w:pos="9592"/>
        </w:tabs>
        <w:rPr>
          <w:rFonts w:eastAsiaTheme="minorEastAsia"/>
          <w:noProof/>
          <w:color w:val="auto"/>
          <w:sz w:val="20"/>
          <w:lang w:val="fr-CH" w:eastAsia="fr-CH"/>
        </w:rPr>
      </w:pPr>
      <w:hyperlink r:id="rId80" w:anchor="_Toc104840099" w:history="1">
        <w:r w:rsidR="00FE4F0B" w:rsidRPr="008861FE">
          <w:rPr>
            <w:rStyle w:val="Lienhypertexte"/>
            <w:rFonts w:cs="Segoe UI"/>
            <w:noProof/>
            <w:sz w:val="20"/>
          </w:rPr>
          <w:t>20</w:t>
        </w:r>
        <w:r w:rsidR="00FE4F0B" w:rsidRPr="008861FE">
          <w:rPr>
            <w:rStyle w:val="Lienhypertexte"/>
            <w:noProof/>
            <w:sz w:val="20"/>
          </w:rPr>
          <w:t xml:space="preserve"> : Illustration menu de sélection de zones de pêches</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_Toc104840099 \h </w:instrText>
        </w:r>
        <w:r w:rsidR="00FE4F0B" w:rsidRPr="008861FE">
          <w:rPr>
            <w:noProof/>
            <w:webHidden/>
            <w:sz w:val="20"/>
          </w:rPr>
        </w:r>
        <w:r w:rsidR="00FE4F0B" w:rsidRPr="008861FE">
          <w:rPr>
            <w:noProof/>
            <w:webHidden/>
            <w:sz w:val="20"/>
          </w:rPr>
          <w:fldChar w:fldCharType="separate"/>
        </w:r>
        <w:r>
          <w:rPr>
            <w:noProof/>
            <w:webHidden/>
            <w:sz w:val="20"/>
          </w:rPr>
          <w:t>55</w:t>
        </w:r>
        <w:r w:rsidR="00FE4F0B" w:rsidRPr="008861FE">
          <w:rPr>
            <w:noProof/>
            <w:webHidden/>
            <w:sz w:val="20"/>
          </w:rPr>
          <w:fldChar w:fldCharType="end"/>
        </w:r>
      </w:hyperlink>
    </w:p>
    <w:p w14:paraId="74D63AF0" w14:textId="7F297171" w:rsidR="00FE4F0B" w:rsidRPr="008861FE" w:rsidRDefault="002D361E">
      <w:pPr>
        <w:pStyle w:val="Tabledesillustrations"/>
        <w:tabs>
          <w:tab w:val="right" w:leader="dot" w:pos="9592"/>
        </w:tabs>
        <w:rPr>
          <w:rFonts w:eastAsiaTheme="minorEastAsia"/>
          <w:noProof/>
          <w:color w:val="auto"/>
          <w:sz w:val="20"/>
          <w:lang w:val="fr-CH" w:eastAsia="fr-CH"/>
        </w:rPr>
      </w:pPr>
      <w:hyperlink r:id="rId81" w:anchor="_Toc104840100" w:history="1">
        <w:r w:rsidR="00FE4F0B" w:rsidRPr="008861FE">
          <w:rPr>
            <w:rStyle w:val="Lienhypertexte"/>
            <w:rFonts w:cs="Segoe UI"/>
            <w:noProof/>
            <w:sz w:val="20"/>
          </w:rPr>
          <w:t>21</w:t>
        </w:r>
        <w:r w:rsidR="00FE4F0B" w:rsidRPr="008861FE">
          <w:rPr>
            <w:rStyle w:val="Lienhypertexte"/>
            <w:noProof/>
            <w:sz w:val="20"/>
          </w:rPr>
          <w:t xml:space="preserve"> : Illustration d'une zone de pêche 1</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_Toc104840100 \h </w:instrText>
        </w:r>
        <w:r w:rsidR="00FE4F0B" w:rsidRPr="008861FE">
          <w:rPr>
            <w:noProof/>
            <w:webHidden/>
            <w:sz w:val="20"/>
          </w:rPr>
        </w:r>
        <w:r w:rsidR="00FE4F0B" w:rsidRPr="008861FE">
          <w:rPr>
            <w:noProof/>
            <w:webHidden/>
            <w:sz w:val="20"/>
          </w:rPr>
          <w:fldChar w:fldCharType="separate"/>
        </w:r>
        <w:r>
          <w:rPr>
            <w:noProof/>
            <w:webHidden/>
            <w:sz w:val="20"/>
          </w:rPr>
          <w:t>56</w:t>
        </w:r>
        <w:r w:rsidR="00FE4F0B" w:rsidRPr="008861FE">
          <w:rPr>
            <w:noProof/>
            <w:webHidden/>
            <w:sz w:val="20"/>
          </w:rPr>
          <w:fldChar w:fldCharType="end"/>
        </w:r>
      </w:hyperlink>
    </w:p>
    <w:p w14:paraId="59A002A5" w14:textId="278942CA" w:rsidR="00FE4F0B" w:rsidRPr="008861FE" w:rsidRDefault="002D361E">
      <w:pPr>
        <w:pStyle w:val="Tabledesillustrations"/>
        <w:tabs>
          <w:tab w:val="right" w:leader="dot" w:pos="9592"/>
        </w:tabs>
        <w:rPr>
          <w:rFonts w:eastAsiaTheme="minorEastAsia"/>
          <w:noProof/>
          <w:color w:val="auto"/>
          <w:sz w:val="20"/>
          <w:lang w:val="fr-CH" w:eastAsia="fr-CH"/>
        </w:rPr>
      </w:pPr>
      <w:hyperlink r:id="rId82" w:anchor="_Toc104840101" w:history="1">
        <w:r w:rsidR="00FE4F0B" w:rsidRPr="008861FE">
          <w:rPr>
            <w:rStyle w:val="Lienhypertexte"/>
            <w:rFonts w:cs="Segoe UI"/>
            <w:noProof/>
            <w:sz w:val="20"/>
          </w:rPr>
          <w:t>22</w:t>
        </w:r>
        <w:r w:rsidR="00FE4F0B" w:rsidRPr="008861FE">
          <w:rPr>
            <w:rStyle w:val="Lienhypertexte"/>
            <w:noProof/>
            <w:sz w:val="20"/>
          </w:rPr>
          <w:t xml:space="preserve"> : Illustration du mini-jeu de pêche 1</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_Toc104840101 \h </w:instrText>
        </w:r>
        <w:r w:rsidR="00FE4F0B" w:rsidRPr="008861FE">
          <w:rPr>
            <w:noProof/>
            <w:webHidden/>
            <w:sz w:val="20"/>
          </w:rPr>
        </w:r>
        <w:r w:rsidR="00FE4F0B" w:rsidRPr="008861FE">
          <w:rPr>
            <w:noProof/>
            <w:webHidden/>
            <w:sz w:val="20"/>
          </w:rPr>
          <w:fldChar w:fldCharType="separate"/>
        </w:r>
        <w:r>
          <w:rPr>
            <w:noProof/>
            <w:webHidden/>
            <w:sz w:val="20"/>
          </w:rPr>
          <w:t>57</w:t>
        </w:r>
        <w:r w:rsidR="00FE4F0B" w:rsidRPr="008861FE">
          <w:rPr>
            <w:noProof/>
            <w:webHidden/>
            <w:sz w:val="20"/>
          </w:rPr>
          <w:fldChar w:fldCharType="end"/>
        </w:r>
      </w:hyperlink>
    </w:p>
    <w:p w14:paraId="6A925EB6" w14:textId="7D79C127"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102" w:history="1">
        <w:r w:rsidR="00FE4F0B" w:rsidRPr="008861FE">
          <w:rPr>
            <w:rStyle w:val="Lienhypertexte"/>
            <w:rFonts w:cs="Segoe UI"/>
            <w:noProof/>
            <w:sz w:val="20"/>
          </w:rPr>
          <w:t>23</w:t>
        </w:r>
        <w:r w:rsidR="00FE4F0B" w:rsidRPr="008861FE">
          <w:rPr>
            <w:rStyle w:val="Lienhypertexte"/>
            <w:noProof/>
            <w:sz w:val="20"/>
          </w:rPr>
          <w:t xml:space="preserve"> : Illustration du mini-jeu de pêche 2</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_Toc104840102 \h </w:instrText>
        </w:r>
        <w:r w:rsidR="00FE4F0B" w:rsidRPr="008861FE">
          <w:rPr>
            <w:noProof/>
            <w:webHidden/>
            <w:sz w:val="20"/>
          </w:rPr>
        </w:r>
        <w:r w:rsidR="00FE4F0B" w:rsidRPr="008861FE">
          <w:rPr>
            <w:noProof/>
            <w:webHidden/>
            <w:sz w:val="20"/>
          </w:rPr>
          <w:fldChar w:fldCharType="separate"/>
        </w:r>
        <w:r>
          <w:rPr>
            <w:noProof/>
            <w:webHidden/>
            <w:sz w:val="20"/>
          </w:rPr>
          <w:t>58</w:t>
        </w:r>
        <w:r w:rsidR="00FE4F0B" w:rsidRPr="008861FE">
          <w:rPr>
            <w:noProof/>
            <w:webHidden/>
            <w:sz w:val="20"/>
          </w:rPr>
          <w:fldChar w:fldCharType="end"/>
        </w:r>
      </w:hyperlink>
    </w:p>
    <w:p w14:paraId="0C48661B" w14:textId="24A3090E"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103" w:history="1">
        <w:r w:rsidR="00FE4F0B" w:rsidRPr="008861FE">
          <w:rPr>
            <w:rStyle w:val="Lienhypertexte"/>
            <w:rFonts w:cs="Segoe UI"/>
            <w:noProof/>
            <w:sz w:val="20"/>
          </w:rPr>
          <w:t>24</w:t>
        </w:r>
        <w:r w:rsidR="00FE4F0B" w:rsidRPr="008861FE">
          <w:rPr>
            <w:rStyle w:val="Lienhypertexte"/>
            <w:noProof/>
            <w:sz w:val="20"/>
          </w:rPr>
          <w:t xml:space="preserve"> : Illustration d'une zone de pêche 2</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_Toc104840103 \h </w:instrText>
        </w:r>
        <w:r w:rsidR="00FE4F0B" w:rsidRPr="008861FE">
          <w:rPr>
            <w:noProof/>
            <w:webHidden/>
            <w:sz w:val="20"/>
          </w:rPr>
        </w:r>
        <w:r w:rsidR="00FE4F0B" w:rsidRPr="008861FE">
          <w:rPr>
            <w:noProof/>
            <w:webHidden/>
            <w:sz w:val="20"/>
          </w:rPr>
          <w:fldChar w:fldCharType="separate"/>
        </w:r>
        <w:r>
          <w:rPr>
            <w:noProof/>
            <w:webHidden/>
            <w:sz w:val="20"/>
          </w:rPr>
          <w:t>58</w:t>
        </w:r>
        <w:r w:rsidR="00FE4F0B" w:rsidRPr="008861FE">
          <w:rPr>
            <w:noProof/>
            <w:webHidden/>
            <w:sz w:val="20"/>
          </w:rPr>
          <w:fldChar w:fldCharType="end"/>
        </w:r>
      </w:hyperlink>
    </w:p>
    <w:p w14:paraId="5081C232" w14:textId="7A85B213" w:rsidR="00FE4F0B" w:rsidRPr="008861FE" w:rsidRDefault="002D361E">
      <w:pPr>
        <w:pStyle w:val="Tabledesillustrations"/>
        <w:tabs>
          <w:tab w:val="right" w:leader="dot" w:pos="9592"/>
        </w:tabs>
        <w:rPr>
          <w:rFonts w:eastAsiaTheme="minorEastAsia"/>
          <w:noProof/>
          <w:color w:val="auto"/>
          <w:sz w:val="20"/>
          <w:lang w:val="fr-CH" w:eastAsia="fr-CH"/>
        </w:rPr>
      </w:pPr>
      <w:hyperlink w:anchor="_Toc104840104" w:history="1">
        <w:r w:rsidR="00FE4F0B" w:rsidRPr="008861FE">
          <w:rPr>
            <w:rStyle w:val="Lienhypertexte"/>
            <w:rFonts w:cs="Segoe UI"/>
            <w:noProof/>
            <w:sz w:val="20"/>
          </w:rPr>
          <w:t>25</w:t>
        </w:r>
        <w:r w:rsidR="00FE4F0B" w:rsidRPr="008861FE">
          <w:rPr>
            <w:rStyle w:val="Lienhypertexte"/>
            <w:noProof/>
            <w:sz w:val="20"/>
          </w:rPr>
          <w:t xml:space="preserve"> : Illustration inventaire 1</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_Toc104840104 \h </w:instrText>
        </w:r>
        <w:r w:rsidR="00FE4F0B" w:rsidRPr="008861FE">
          <w:rPr>
            <w:noProof/>
            <w:webHidden/>
            <w:sz w:val="20"/>
          </w:rPr>
        </w:r>
        <w:r w:rsidR="00FE4F0B" w:rsidRPr="008861FE">
          <w:rPr>
            <w:noProof/>
            <w:webHidden/>
            <w:sz w:val="20"/>
          </w:rPr>
          <w:fldChar w:fldCharType="separate"/>
        </w:r>
        <w:r>
          <w:rPr>
            <w:noProof/>
            <w:webHidden/>
            <w:sz w:val="20"/>
          </w:rPr>
          <w:t>59</w:t>
        </w:r>
        <w:r w:rsidR="00FE4F0B" w:rsidRPr="008861FE">
          <w:rPr>
            <w:noProof/>
            <w:webHidden/>
            <w:sz w:val="20"/>
          </w:rPr>
          <w:fldChar w:fldCharType="end"/>
        </w:r>
      </w:hyperlink>
    </w:p>
    <w:p w14:paraId="1D03CE56" w14:textId="00C744D6" w:rsidR="00FE4F0B" w:rsidRPr="008861FE" w:rsidRDefault="002D361E">
      <w:pPr>
        <w:pStyle w:val="Tabledesillustrations"/>
        <w:tabs>
          <w:tab w:val="right" w:leader="dot" w:pos="9592"/>
        </w:tabs>
        <w:rPr>
          <w:rFonts w:eastAsiaTheme="minorEastAsia"/>
          <w:noProof/>
          <w:color w:val="auto"/>
          <w:sz w:val="20"/>
          <w:lang w:val="fr-CH" w:eastAsia="fr-CH"/>
        </w:rPr>
      </w:pPr>
      <w:hyperlink r:id="rId83" w:anchor="_Toc104840105" w:history="1">
        <w:r w:rsidR="00FE4F0B" w:rsidRPr="008861FE">
          <w:rPr>
            <w:rStyle w:val="Lienhypertexte"/>
            <w:noProof/>
            <w:sz w:val="20"/>
          </w:rPr>
          <w:t>26 : Illustration inventaire 2</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_Toc104840105 \h </w:instrText>
        </w:r>
        <w:r w:rsidR="00FE4F0B" w:rsidRPr="008861FE">
          <w:rPr>
            <w:noProof/>
            <w:webHidden/>
            <w:sz w:val="20"/>
          </w:rPr>
        </w:r>
        <w:r w:rsidR="00FE4F0B" w:rsidRPr="008861FE">
          <w:rPr>
            <w:noProof/>
            <w:webHidden/>
            <w:sz w:val="20"/>
          </w:rPr>
          <w:fldChar w:fldCharType="separate"/>
        </w:r>
        <w:r>
          <w:rPr>
            <w:noProof/>
            <w:webHidden/>
            <w:sz w:val="20"/>
          </w:rPr>
          <w:t>59</w:t>
        </w:r>
        <w:r w:rsidR="00FE4F0B" w:rsidRPr="008861FE">
          <w:rPr>
            <w:noProof/>
            <w:webHidden/>
            <w:sz w:val="20"/>
          </w:rPr>
          <w:fldChar w:fldCharType="end"/>
        </w:r>
      </w:hyperlink>
    </w:p>
    <w:p w14:paraId="360F685F" w14:textId="1533AB89" w:rsidR="00FE4F0B" w:rsidRPr="008861FE" w:rsidRDefault="002D361E">
      <w:pPr>
        <w:pStyle w:val="Tabledesillustrations"/>
        <w:tabs>
          <w:tab w:val="right" w:leader="dot" w:pos="9592"/>
        </w:tabs>
        <w:rPr>
          <w:rFonts w:eastAsiaTheme="minorEastAsia"/>
          <w:noProof/>
          <w:color w:val="auto"/>
          <w:sz w:val="20"/>
          <w:lang w:val="fr-CH" w:eastAsia="fr-CH"/>
        </w:rPr>
      </w:pPr>
      <w:hyperlink r:id="rId84" w:anchor="_Toc104840106" w:history="1">
        <w:r w:rsidR="00FE4F0B" w:rsidRPr="008861FE">
          <w:rPr>
            <w:rStyle w:val="Lienhypertexte"/>
            <w:noProof/>
            <w:sz w:val="20"/>
          </w:rPr>
          <w:t>27 : Illustration marché vente de poissons 1</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_Toc104840106 \h </w:instrText>
        </w:r>
        <w:r w:rsidR="00FE4F0B" w:rsidRPr="008861FE">
          <w:rPr>
            <w:noProof/>
            <w:webHidden/>
            <w:sz w:val="20"/>
          </w:rPr>
        </w:r>
        <w:r w:rsidR="00FE4F0B" w:rsidRPr="008861FE">
          <w:rPr>
            <w:noProof/>
            <w:webHidden/>
            <w:sz w:val="20"/>
          </w:rPr>
          <w:fldChar w:fldCharType="separate"/>
        </w:r>
        <w:r>
          <w:rPr>
            <w:noProof/>
            <w:webHidden/>
            <w:sz w:val="20"/>
          </w:rPr>
          <w:t>60</w:t>
        </w:r>
        <w:r w:rsidR="00FE4F0B" w:rsidRPr="008861FE">
          <w:rPr>
            <w:noProof/>
            <w:webHidden/>
            <w:sz w:val="20"/>
          </w:rPr>
          <w:fldChar w:fldCharType="end"/>
        </w:r>
      </w:hyperlink>
    </w:p>
    <w:p w14:paraId="0823E805" w14:textId="48DCC4F7" w:rsidR="00FE4F0B" w:rsidRPr="008861FE" w:rsidRDefault="002D361E">
      <w:pPr>
        <w:pStyle w:val="Tabledesillustrations"/>
        <w:tabs>
          <w:tab w:val="right" w:leader="dot" w:pos="9592"/>
        </w:tabs>
        <w:rPr>
          <w:rFonts w:eastAsiaTheme="minorEastAsia"/>
          <w:noProof/>
          <w:color w:val="auto"/>
          <w:sz w:val="20"/>
          <w:lang w:val="fr-CH" w:eastAsia="fr-CH"/>
        </w:rPr>
      </w:pPr>
      <w:hyperlink r:id="rId85" w:anchor="_Toc104840107" w:history="1">
        <w:r w:rsidR="00FE4F0B" w:rsidRPr="008861FE">
          <w:rPr>
            <w:rStyle w:val="Lienhypertexte"/>
            <w:rFonts w:cs="Segoe UI"/>
            <w:noProof/>
            <w:sz w:val="20"/>
          </w:rPr>
          <w:t>28</w:t>
        </w:r>
        <w:r w:rsidR="00FE4F0B" w:rsidRPr="008861FE">
          <w:rPr>
            <w:rStyle w:val="Lienhypertexte"/>
            <w:noProof/>
            <w:sz w:val="20"/>
          </w:rPr>
          <w:t xml:space="preserve"> : Illustration marché vente de poissons 2</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_Toc104840107 \h </w:instrText>
        </w:r>
        <w:r w:rsidR="00FE4F0B" w:rsidRPr="008861FE">
          <w:rPr>
            <w:noProof/>
            <w:webHidden/>
            <w:sz w:val="20"/>
          </w:rPr>
        </w:r>
        <w:r w:rsidR="00FE4F0B" w:rsidRPr="008861FE">
          <w:rPr>
            <w:noProof/>
            <w:webHidden/>
            <w:sz w:val="20"/>
          </w:rPr>
          <w:fldChar w:fldCharType="separate"/>
        </w:r>
        <w:r>
          <w:rPr>
            <w:noProof/>
            <w:webHidden/>
            <w:sz w:val="20"/>
          </w:rPr>
          <w:t>61</w:t>
        </w:r>
        <w:r w:rsidR="00FE4F0B" w:rsidRPr="008861FE">
          <w:rPr>
            <w:noProof/>
            <w:webHidden/>
            <w:sz w:val="20"/>
          </w:rPr>
          <w:fldChar w:fldCharType="end"/>
        </w:r>
      </w:hyperlink>
    </w:p>
    <w:p w14:paraId="6488C3AF" w14:textId="53BE4130" w:rsidR="00FE4F0B" w:rsidRPr="008861FE" w:rsidRDefault="002D361E">
      <w:pPr>
        <w:pStyle w:val="Tabledesillustrations"/>
        <w:tabs>
          <w:tab w:val="right" w:leader="dot" w:pos="9592"/>
        </w:tabs>
        <w:rPr>
          <w:rFonts w:eastAsiaTheme="minorEastAsia"/>
          <w:noProof/>
          <w:color w:val="auto"/>
          <w:sz w:val="20"/>
          <w:lang w:val="fr-CH" w:eastAsia="fr-CH"/>
        </w:rPr>
      </w:pPr>
      <w:hyperlink r:id="rId86" w:anchor="_Toc104840108" w:history="1">
        <w:r w:rsidR="00FE4F0B" w:rsidRPr="008861FE">
          <w:rPr>
            <w:rStyle w:val="Lienhypertexte"/>
            <w:rFonts w:cs="Segoe UI"/>
            <w:noProof/>
            <w:sz w:val="20"/>
          </w:rPr>
          <w:t>29</w:t>
        </w:r>
        <w:r w:rsidR="00FE4F0B" w:rsidRPr="008861FE">
          <w:rPr>
            <w:rStyle w:val="Lienhypertexte"/>
            <w:noProof/>
            <w:sz w:val="20"/>
          </w:rPr>
          <w:t xml:space="preserve"> : Illustration marché amende</w:t>
        </w:r>
        <w:r w:rsidR="00FE4F0B" w:rsidRPr="008861FE">
          <w:rPr>
            <w:noProof/>
            <w:webHidden/>
            <w:sz w:val="20"/>
          </w:rPr>
          <w:tab/>
        </w:r>
        <w:r w:rsidR="00FE4F0B" w:rsidRPr="008861FE">
          <w:rPr>
            <w:noProof/>
            <w:webHidden/>
            <w:sz w:val="20"/>
          </w:rPr>
          <w:fldChar w:fldCharType="begin"/>
        </w:r>
        <w:r w:rsidR="00FE4F0B" w:rsidRPr="008861FE">
          <w:rPr>
            <w:noProof/>
            <w:webHidden/>
            <w:sz w:val="20"/>
          </w:rPr>
          <w:instrText xml:space="preserve"> PAGEREF _Toc104840108 \h </w:instrText>
        </w:r>
        <w:r w:rsidR="00FE4F0B" w:rsidRPr="008861FE">
          <w:rPr>
            <w:noProof/>
            <w:webHidden/>
            <w:sz w:val="20"/>
          </w:rPr>
        </w:r>
        <w:r w:rsidR="00FE4F0B" w:rsidRPr="008861FE">
          <w:rPr>
            <w:noProof/>
            <w:webHidden/>
            <w:sz w:val="20"/>
          </w:rPr>
          <w:fldChar w:fldCharType="separate"/>
        </w:r>
        <w:r>
          <w:rPr>
            <w:noProof/>
            <w:webHidden/>
            <w:sz w:val="20"/>
          </w:rPr>
          <w:t>61</w:t>
        </w:r>
        <w:r w:rsidR="00FE4F0B" w:rsidRPr="008861FE">
          <w:rPr>
            <w:noProof/>
            <w:webHidden/>
            <w:sz w:val="20"/>
          </w:rPr>
          <w:fldChar w:fldCharType="end"/>
        </w:r>
      </w:hyperlink>
    </w:p>
    <w:p w14:paraId="335B3144" w14:textId="1FC8EC8B" w:rsidR="00B554AA" w:rsidRPr="008861FE" w:rsidRDefault="0027263E" w:rsidP="008861FE">
      <w:pPr>
        <w:ind w:left="426"/>
        <w:rPr>
          <w:rStyle w:val="lev"/>
          <w:rFonts w:cs="Segoe UI"/>
          <w:bCs w:val="0"/>
          <w:i/>
        </w:rPr>
      </w:pPr>
      <w:r w:rsidRPr="008861FE">
        <w:rPr>
          <w:rFonts w:cs="Segoe UI"/>
          <w:i/>
          <w:sz w:val="20"/>
        </w:rPr>
        <w:fldChar w:fldCharType="end"/>
      </w:r>
      <w:r w:rsidR="00B554AA">
        <w:rPr>
          <w:noProof/>
          <w:lang w:val="fr-CH" w:eastAsia="fr-CH"/>
        </w:rPr>
        <w:drawing>
          <wp:anchor distT="0" distB="0" distL="114300" distR="114300" simplePos="0" relativeHeight="251661312" behindDoc="0" locked="0" layoutInCell="1" allowOverlap="1" wp14:anchorId="38A0F9F0" wp14:editId="1C2BE138">
            <wp:simplePos x="0" y="0"/>
            <wp:positionH relativeFrom="column">
              <wp:posOffset>-2274570</wp:posOffset>
            </wp:positionH>
            <wp:positionV relativeFrom="paragraph">
              <wp:posOffset>5513705</wp:posOffset>
            </wp:positionV>
            <wp:extent cx="1365250" cy="685800"/>
            <wp:effectExtent l="0" t="0" r="6350"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54AA" w:rsidRPr="008861FE" w:rsidSect="00625C8B">
      <w:type w:val="continuous"/>
      <w:pgSz w:w="11906" w:h="16838" w:code="9"/>
      <w:pgMar w:top="425" w:right="1152" w:bottom="720" w:left="1152"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91CD1" w14:textId="77777777" w:rsidR="00AD2FB3" w:rsidRDefault="00AD2FB3" w:rsidP="00A91D75">
      <w:r>
        <w:separator/>
      </w:r>
    </w:p>
  </w:endnote>
  <w:endnote w:type="continuationSeparator" w:id="0">
    <w:p w14:paraId="6DDAAAC4" w14:textId="77777777" w:rsidR="00AD2FB3" w:rsidRDefault="00AD2FB3"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1E069" w14:textId="77777777" w:rsidR="002D361E" w:rsidRDefault="002D36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7ADB6" w14:textId="6C06393C" w:rsidR="002D361E" w:rsidRPr="00790ABB" w:rsidRDefault="002D361E" w:rsidP="00F7263C">
    <w:pPr>
      <w:pStyle w:val="Pieddepage"/>
      <w:tabs>
        <w:tab w:val="center" w:pos="4743"/>
        <w:tab w:val="left" w:pos="5088"/>
        <w:tab w:val="left" w:pos="5376"/>
      </w:tabs>
      <w:ind w:left="0"/>
      <w:rPr>
        <w:color w:val="000000"/>
      </w:rPr>
    </w:pPr>
    <w:r>
      <w:rPr>
        <w:noProof/>
        <w:color w:val="000000"/>
        <w:lang w:val="fr-CH" w:eastAsia="fr-CH"/>
      </w:rPr>
      <mc:AlternateContent>
        <mc:Choice Requires="wps">
          <w:drawing>
            <wp:anchor distT="0" distB="0" distL="114300" distR="114300" simplePos="0" relativeHeight="251672576" behindDoc="1" locked="0" layoutInCell="1" allowOverlap="1" wp14:anchorId="45CEA417" wp14:editId="6A4F9182">
              <wp:simplePos x="0" y="0"/>
              <wp:positionH relativeFrom="column">
                <wp:posOffset>6140768</wp:posOffset>
              </wp:positionH>
              <wp:positionV relativeFrom="paragraph">
                <wp:posOffset>63500</wp:posOffset>
              </wp:positionV>
              <wp:extent cx="552450" cy="266700"/>
              <wp:effectExtent l="0" t="0" r="0" b="0"/>
              <wp:wrapNone/>
              <wp:docPr id="31" name="Rectangle avec coins arrondis en diagonale 31"/>
              <wp:cNvGraphicFramePr/>
              <a:graphic xmlns:a="http://schemas.openxmlformats.org/drawingml/2006/main">
                <a:graphicData uri="http://schemas.microsoft.com/office/word/2010/wordprocessingShape">
                  <wps:wsp>
                    <wps:cNvSpPr/>
                    <wps:spPr>
                      <a:xfrm>
                        <a:off x="0" y="0"/>
                        <a:ext cx="552450" cy="266700"/>
                      </a:xfrm>
                      <a:prstGeom prst="round2DiagRect">
                        <a:avLst>
                          <a:gd name="adj1" fmla="val 50000"/>
                          <a:gd name="adj2" fmla="val 0"/>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3B7C32" id="Rectangle avec coins arrondis en diagonale 31" o:spid="_x0000_s1026" style="position:absolute;margin-left:483.55pt;margin-top:5pt;width:43.5pt;height:21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55245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" path="m133350,l552450,r,l552450,133350v,73647,-59703,133350,-133350,133350l,266700r,l,133350c,59703,59703,,133350,xe" fillcolor="#473d6c [3208]" stroked="f" strokeweight="2pt">
              <v:path arrowok="t" o:connecttype="custom" o:connectlocs="133350,0;552450,0;552450,0;552450,133350;419100,266700;0,266700;0,266700;0,133350;133350,0" o:connectangles="0,0,0,0,0,0,0,0,0"/>
            </v:shape>
          </w:pict>
        </mc:Fallback>
      </mc:AlternateContent>
    </w:r>
    <w:r w:rsidRPr="00790ABB">
      <w:rPr>
        <w:noProof/>
        <w:color w:val="000000"/>
        <w:lang w:val="fr-CH" w:eastAsia="fr-CH"/>
      </w:rPr>
      <mc:AlternateContent>
        <mc:Choice Requires="wps">
          <w:drawing>
            <wp:anchor distT="0" distB="0" distL="114300" distR="114300" simplePos="0" relativeHeight="251659264" behindDoc="0" locked="0" layoutInCell="1" allowOverlap="1" wp14:anchorId="71EE8522" wp14:editId="13EFB075">
              <wp:simplePos x="0" y="0"/>
              <wp:positionH relativeFrom="column">
                <wp:posOffset>6020972</wp:posOffset>
              </wp:positionH>
              <wp:positionV relativeFrom="paragraph">
                <wp:posOffset>62767</wp:posOffset>
              </wp:positionV>
              <wp:extent cx="804059" cy="306315"/>
              <wp:effectExtent l="0" t="0" r="15240" b="0"/>
              <wp:wrapNone/>
              <wp:docPr id="20" name="Zone de texte 20"/>
              <wp:cNvGraphicFramePr/>
              <a:graphic xmlns:a="http://schemas.openxmlformats.org/drawingml/2006/main">
                <a:graphicData uri="http://schemas.microsoft.com/office/word/2010/wordprocessingShape">
                  <wps:wsp>
                    <wps:cNvSpPr txBox="1"/>
                    <wps:spPr>
                      <a:xfrm>
                        <a:off x="0" y="0"/>
                        <a:ext cx="804059" cy="30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A680" w14:textId="1A2575E4" w:rsidR="002D361E" w:rsidRPr="00AB1D46" w:rsidRDefault="002D361E"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9845DE">
                            <w:rPr>
                              <w:noProof/>
                              <w:color w:val="FFFFFF" w:themeColor="background1"/>
                              <w:sz w:val="32"/>
                              <w:szCs w:val="32"/>
                              <w:lang w:bidi="fr-FR"/>
                            </w:rPr>
                            <w:t>36</w:t>
                          </w:r>
                          <w:r w:rsidRPr="00AB1D46">
                            <w:rPr>
                              <w:color w:val="FFFFFF" w:themeColor="background1"/>
                              <w:sz w:val="32"/>
                              <w:szCs w:val="3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E8522" id="_x0000_t202" coordsize="21600,21600" o:spt="202" path="m,l,21600r21600,l21600,xe">
              <v:stroke joinstyle="miter"/>
              <v:path gradientshapeok="t" o:connecttype="rect"/>
            </v:shapetype>
            <v:shape id="Zone de texte 20" o:spid="_x0000_s1039" type="#_x0000_t202" style="position:absolute;margin-left:474.1pt;margin-top:4.95pt;width:63.3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" filled="f" stroked="f" strokeweight=".5pt">
              <v:textbox inset="0,0,0,0">
                <w:txbxContent>
                  <w:p w14:paraId="4922A680" w14:textId="1A2575E4" w:rsidR="002D361E" w:rsidRPr="00AB1D46" w:rsidRDefault="002D361E"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9845DE">
                      <w:rPr>
                        <w:noProof/>
                        <w:color w:val="FFFFFF" w:themeColor="background1"/>
                        <w:sz w:val="32"/>
                        <w:szCs w:val="32"/>
                        <w:lang w:bidi="fr-FR"/>
                      </w:rPr>
                      <w:t>36</w:t>
                    </w:r>
                    <w:r w:rsidRPr="00AB1D46">
                      <w:rPr>
                        <w:color w:val="FFFFFF" w:themeColor="background1"/>
                        <w:sz w:val="32"/>
                        <w:szCs w:val="32"/>
                        <w:lang w:bidi="fr-FR"/>
                      </w:rPr>
                      <w:fldChar w:fldCharType="end"/>
                    </w:r>
                  </w:p>
                </w:txbxContent>
              </v:textbox>
            </v:shape>
          </w:pict>
        </mc:Fallback>
      </mc:AlternateContent>
    </w:r>
    <w:r w:rsidRPr="00790ABB">
      <w:rPr>
        <w:color w:val="000000"/>
      </w:rPr>
      <w:t>Mardi, 24 mai 2022</w:t>
    </w:r>
    <w:r w:rsidRPr="00790ABB">
      <w:rPr>
        <w:color w:val="000000"/>
      </w:rPr>
      <w:tab/>
      <w:t>Kevin GACON</w:t>
    </w:r>
    <w:r w:rsidRPr="00790ABB">
      <w:rPr>
        <w:color w:val="000000"/>
      </w:rPr>
      <w:tab/>
    </w:r>
  </w:p>
  <w:p w14:paraId="69124CD3" w14:textId="4968B2A1" w:rsidR="002D361E" w:rsidRDefault="002D361E">
    <w:pPr>
      <w:pStyle w:val="Pieddepage"/>
    </w:pPr>
    <w:r w:rsidRPr="00293AFF">
      <w:rPr>
        <w:noProof/>
        <w:color w:val="11817E"/>
        <w:lang w:val="fr-CH" w:eastAsia="fr-CH"/>
      </w:rPr>
      <mc:AlternateContent>
        <mc:Choice Requires="wps">
          <w:drawing>
            <wp:anchor distT="0" distB="0" distL="114300" distR="114300" simplePos="0" relativeHeight="251660288" behindDoc="0" locked="0" layoutInCell="1" allowOverlap="1" wp14:anchorId="32FB2A25" wp14:editId="5CEEBAEA">
              <wp:simplePos x="0" y="0"/>
              <wp:positionH relativeFrom="column">
                <wp:posOffset>-381000</wp:posOffset>
              </wp:positionH>
              <wp:positionV relativeFrom="paragraph">
                <wp:posOffset>47625</wp:posOffset>
              </wp:positionV>
              <wp:extent cx="1677670" cy="0"/>
              <wp:effectExtent l="19050" t="19050" r="17780" b="38100"/>
              <wp:wrapNone/>
              <wp:docPr id="17" name="Connecteur droit 17" descr="ligne droite"/>
              <wp:cNvGraphicFramePr/>
              <a:graphic xmlns:a="http://schemas.openxmlformats.org/drawingml/2006/main">
                <a:graphicData uri="http://schemas.microsoft.com/office/word/2010/wordprocessingShape">
                  <wps:wsp>
                    <wps:cNvCnPr/>
                    <wps:spPr>
                      <a:xfrm flipH="1">
                        <a:off x="0" y="0"/>
                        <a:ext cx="167767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971D65E" id="Connecteur droit 17" o:spid="_x0000_s1026" alt="ligne droite"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5pt" to="1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" strokecolor="#473d6c [3208]" strokeweight="4.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FAA5E" w14:textId="77777777" w:rsidR="002D361E" w:rsidRDefault="002D36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C4D2D" w14:textId="77777777" w:rsidR="00AD2FB3" w:rsidRDefault="00AD2FB3" w:rsidP="00A91D75">
      <w:r>
        <w:separator/>
      </w:r>
    </w:p>
  </w:footnote>
  <w:footnote w:type="continuationSeparator" w:id="0">
    <w:p w14:paraId="5D6851BC" w14:textId="77777777" w:rsidR="00AD2FB3" w:rsidRDefault="00AD2FB3"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EF329" w14:textId="77777777" w:rsidR="002D361E" w:rsidRDefault="002D36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D9450" w14:textId="78373D86" w:rsidR="002D361E" w:rsidRDefault="002D361E"/>
  <w:p w14:paraId="51C9D8CB" w14:textId="68C253F3" w:rsidR="002D361E" w:rsidRDefault="002D361E"/>
  <w:tbl>
    <w:tblPr>
      <w:tblW w:w="10213" w:type="dxa"/>
      <w:tblInd w:w="-284" w:type="dxa"/>
      <w:tblCellMar>
        <w:left w:w="0" w:type="dxa"/>
        <w:right w:w="0" w:type="dxa"/>
      </w:tblCellMar>
      <w:tblLook w:val="0000" w:firstRow="0" w:lastRow="0" w:firstColumn="0" w:lastColumn="0" w:noHBand="0" w:noVBand="0"/>
    </w:tblPr>
    <w:tblGrid>
      <w:gridCol w:w="6"/>
      <w:gridCol w:w="10201"/>
      <w:gridCol w:w="6"/>
    </w:tblGrid>
    <w:tr w:rsidR="002D361E" w14:paraId="0C01977B" w14:textId="382A237B" w:rsidTr="0027290B">
      <w:trPr>
        <w:trHeight w:val="990"/>
      </w:trPr>
      <w:tc>
        <w:tcPr>
          <w:tcW w:w="6" w:type="dxa"/>
        </w:tcPr>
        <w:p w14:paraId="1232E238" w14:textId="1AAA6DC9" w:rsidR="002D361E" w:rsidRDefault="002D361E" w:rsidP="00A7217A">
          <w:pPr>
            <w:pStyle w:val="En-tte"/>
            <w:spacing w:after="0"/>
          </w:pPr>
        </w:p>
      </w:tc>
      <w:tc>
        <w:tcPr>
          <w:tcW w:w="10201" w:type="dxa"/>
        </w:tcPr>
        <w:p w14:paraId="03D582D5" w14:textId="70EC3F7F" w:rsidR="002D361E" w:rsidRPr="00CD5A28" w:rsidRDefault="002D361E" w:rsidP="0027290B">
          <w:pPr>
            <w:pStyle w:val="En-tte"/>
            <w:spacing w:after="0"/>
            <w:ind w:left="5379" w:hanging="5387"/>
            <w:jc w:val="center"/>
            <w:rPr>
              <w:rFonts w:cs="Segoe UI"/>
              <w:noProof/>
              <w:szCs w:val="24"/>
            </w:rPr>
          </w:pPr>
          <w:r w:rsidRPr="00AB1D46">
            <w:rPr>
              <w:noProof/>
              <w:lang w:val="fr-CH" w:eastAsia="fr-CH"/>
            </w:rPr>
            <mc:AlternateContent>
              <mc:Choice Requires="wps">
                <w:drawing>
                  <wp:anchor distT="0" distB="0" distL="114300" distR="114300" simplePos="0" relativeHeight="251671552" behindDoc="0" locked="0" layoutInCell="1" allowOverlap="1" wp14:anchorId="479E09E4" wp14:editId="44A159C0">
                    <wp:simplePos x="0" y="0"/>
                    <wp:positionH relativeFrom="column">
                      <wp:posOffset>466725</wp:posOffset>
                    </wp:positionH>
                    <wp:positionV relativeFrom="paragraph">
                      <wp:posOffset>346222</wp:posOffset>
                    </wp:positionV>
                    <wp:extent cx="5624122" cy="0"/>
                    <wp:effectExtent l="19050" t="19050" r="15240" b="38100"/>
                    <wp:wrapNone/>
                    <wp:docPr id="21" name="Connecteur droit 17" descr="ligne droite"/>
                    <wp:cNvGraphicFramePr/>
                    <a:graphic xmlns:a="http://schemas.openxmlformats.org/drawingml/2006/main">
                      <a:graphicData uri="http://schemas.microsoft.com/office/word/2010/wordprocessingShape">
                        <wps:wsp>
                          <wps:cNvCnPr/>
                          <wps:spPr>
                            <a:xfrm flipH="1">
                              <a:off x="0" y="0"/>
                              <a:ext cx="5624122" cy="0"/>
                            </a:xfrm>
                            <a:prstGeom prst="line">
                              <a:avLst/>
                            </a:prstGeom>
                            <a:ln w="57150">
                              <a:solidFill>
                                <a:schemeClr val="accent5"/>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FA9EB1C" id="Connecteur droit 17" o:spid="_x0000_s1026" alt="ligne droite"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25pt" to="479.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" strokecolor="#473d6c [3208]" strokeweight="4.5pt"/>
                </w:pict>
              </mc:Fallback>
            </mc:AlternateContent>
          </w:r>
          <w:r w:rsidRPr="00AB1D46">
            <w:rPr>
              <w:rFonts w:cs="Segoe UI"/>
              <w:noProof/>
              <w:sz w:val="40"/>
              <w:szCs w:val="40"/>
              <w:lang w:val="fr-CH" w:eastAsia="fr-CH"/>
            </w:rPr>
            <w:drawing>
              <wp:anchor distT="0" distB="0" distL="114300" distR="114300" simplePos="0" relativeHeight="251669504" behindDoc="0" locked="0" layoutInCell="1" allowOverlap="1" wp14:anchorId="62A9A012" wp14:editId="5C062A84">
                <wp:simplePos x="0" y="0"/>
                <wp:positionH relativeFrom="column">
                  <wp:posOffset>-4863</wp:posOffset>
                </wp:positionH>
                <wp:positionV relativeFrom="paragraph">
                  <wp:posOffset>-260731</wp:posOffset>
                </wp:positionV>
                <wp:extent cx="867104" cy="435568"/>
                <wp:effectExtent l="0" t="0" r="0" b="3175"/>
                <wp:wrapNone/>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104" cy="43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D46">
            <w:rPr>
              <w:rFonts w:cs="Segoe UI"/>
              <w:noProof/>
              <w:szCs w:val="24"/>
            </w:rPr>
            <w:t>Dossier de projet | Fishermen</w:t>
          </w:r>
        </w:p>
      </w:tc>
      <w:tc>
        <w:tcPr>
          <w:tcW w:w="6" w:type="dxa"/>
        </w:tcPr>
        <w:p w14:paraId="43A00A76" w14:textId="63CE7E70" w:rsidR="002D361E" w:rsidRDefault="002D361E" w:rsidP="00A7217A">
          <w:pPr>
            <w:pStyle w:val="En-tte"/>
            <w:spacing w:after="0"/>
            <w:rPr>
              <w:rFonts w:cs="Segoe UI"/>
              <w:noProof/>
              <w:sz w:val="40"/>
              <w:szCs w:val="40"/>
            </w:rPr>
          </w:pPr>
        </w:p>
      </w:tc>
    </w:tr>
  </w:tbl>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D4145" w14:textId="77777777" w:rsidR="002D361E" w:rsidRDefault="002D36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DBE"/>
    <w:multiLevelType w:val="hybridMultilevel"/>
    <w:tmpl w:val="596E666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6030A0"/>
    <w:multiLevelType w:val="hybridMultilevel"/>
    <w:tmpl w:val="FFF4EC3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D85B47"/>
    <w:multiLevelType w:val="hybridMultilevel"/>
    <w:tmpl w:val="0360F572"/>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B92941"/>
    <w:multiLevelType w:val="hybridMultilevel"/>
    <w:tmpl w:val="DB42EC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D1258"/>
    <w:multiLevelType w:val="hybridMultilevel"/>
    <w:tmpl w:val="5C08043C"/>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741F37"/>
    <w:multiLevelType w:val="hybridMultilevel"/>
    <w:tmpl w:val="FB36D83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964D10"/>
    <w:multiLevelType w:val="hybridMultilevel"/>
    <w:tmpl w:val="64DA807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5F407B"/>
    <w:multiLevelType w:val="hybridMultilevel"/>
    <w:tmpl w:val="55B6B3E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1115C97"/>
    <w:multiLevelType w:val="hybridMultilevel"/>
    <w:tmpl w:val="A9A46CC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0237BD"/>
    <w:multiLevelType w:val="hybridMultilevel"/>
    <w:tmpl w:val="7726662E"/>
    <w:lvl w:ilvl="0" w:tplc="100C0003">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4F2A49B5"/>
    <w:multiLevelType w:val="hybridMultilevel"/>
    <w:tmpl w:val="2514C7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E3572FA"/>
    <w:multiLevelType w:val="hybridMultilevel"/>
    <w:tmpl w:val="85C2F6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EFC3E36"/>
    <w:multiLevelType w:val="hybridMultilevel"/>
    <w:tmpl w:val="D960B6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7" w15:restartNumberingAfterBreak="0">
    <w:nsid w:val="67336D1B"/>
    <w:multiLevelType w:val="hybridMultilevel"/>
    <w:tmpl w:val="E8222370"/>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8" w15:restartNumberingAfterBreak="0">
    <w:nsid w:val="6A307BB4"/>
    <w:multiLevelType w:val="hybridMultilevel"/>
    <w:tmpl w:val="F3941608"/>
    <w:lvl w:ilvl="0" w:tplc="100C0003">
      <w:start w:val="1"/>
      <w:numFmt w:val="bullet"/>
      <w:lvlText w:val="o"/>
      <w:lvlJc w:val="left"/>
      <w:pPr>
        <w:ind w:left="938" w:hanging="360"/>
      </w:pPr>
      <w:rPr>
        <w:rFonts w:ascii="Courier New" w:hAnsi="Courier New" w:cs="Courier New" w:hint="default"/>
      </w:rPr>
    </w:lvl>
    <w:lvl w:ilvl="1" w:tplc="100C0003" w:tentative="1">
      <w:start w:val="1"/>
      <w:numFmt w:val="bullet"/>
      <w:lvlText w:val="o"/>
      <w:lvlJc w:val="left"/>
      <w:pPr>
        <w:ind w:left="1658" w:hanging="360"/>
      </w:pPr>
      <w:rPr>
        <w:rFonts w:ascii="Courier New" w:hAnsi="Courier New" w:cs="Courier New" w:hint="default"/>
      </w:rPr>
    </w:lvl>
    <w:lvl w:ilvl="2" w:tplc="100C0005" w:tentative="1">
      <w:start w:val="1"/>
      <w:numFmt w:val="bullet"/>
      <w:lvlText w:val=""/>
      <w:lvlJc w:val="left"/>
      <w:pPr>
        <w:ind w:left="2378" w:hanging="360"/>
      </w:pPr>
      <w:rPr>
        <w:rFonts w:ascii="Wingdings" w:hAnsi="Wingdings" w:hint="default"/>
      </w:rPr>
    </w:lvl>
    <w:lvl w:ilvl="3" w:tplc="100C0001" w:tentative="1">
      <w:start w:val="1"/>
      <w:numFmt w:val="bullet"/>
      <w:lvlText w:val=""/>
      <w:lvlJc w:val="left"/>
      <w:pPr>
        <w:ind w:left="3098" w:hanging="360"/>
      </w:pPr>
      <w:rPr>
        <w:rFonts w:ascii="Symbol" w:hAnsi="Symbol" w:hint="default"/>
      </w:rPr>
    </w:lvl>
    <w:lvl w:ilvl="4" w:tplc="100C0003" w:tentative="1">
      <w:start w:val="1"/>
      <w:numFmt w:val="bullet"/>
      <w:lvlText w:val="o"/>
      <w:lvlJc w:val="left"/>
      <w:pPr>
        <w:ind w:left="3818" w:hanging="360"/>
      </w:pPr>
      <w:rPr>
        <w:rFonts w:ascii="Courier New" w:hAnsi="Courier New" w:cs="Courier New" w:hint="default"/>
      </w:rPr>
    </w:lvl>
    <w:lvl w:ilvl="5" w:tplc="100C0005" w:tentative="1">
      <w:start w:val="1"/>
      <w:numFmt w:val="bullet"/>
      <w:lvlText w:val=""/>
      <w:lvlJc w:val="left"/>
      <w:pPr>
        <w:ind w:left="4538" w:hanging="360"/>
      </w:pPr>
      <w:rPr>
        <w:rFonts w:ascii="Wingdings" w:hAnsi="Wingdings" w:hint="default"/>
      </w:rPr>
    </w:lvl>
    <w:lvl w:ilvl="6" w:tplc="100C0001" w:tentative="1">
      <w:start w:val="1"/>
      <w:numFmt w:val="bullet"/>
      <w:lvlText w:val=""/>
      <w:lvlJc w:val="left"/>
      <w:pPr>
        <w:ind w:left="5258" w:hanging="360"/>
      </w:pPr>
      <w:rPr>
        <w:rFonts w:ascii="Symbol" w:hAnsi="Symbol" w:hint="default"/>
      </w:rPr>
    </w:lvl>
    <w:lvl w:ilvl="7" w:tplc="100C0003" w:tentative="1">
      <w:start w:val="1"/>
      <w:numFmt w:val="bullet"/>
      <w:lvlText w:val="o"/>
      <w:lvlJc w:val="left"/>
      <w:pPr>
        <w:ind w:left="5978" w:hanging="360"/>
      </w:pPr>
      <w:rPr>
        <w:rFonts w:ascii="Courier New" w:hAnsi="Courier New" w:cs="Courier New" w:hint="default"/>
      </w:rPr>
    </w:lvl>
    <w:lvl w:ilvl="8" w:tplc="100C0005" w:tentative="1">
      <w:start w:val="1"/>
      <w:numFmt w:val="bullet"/>
      <w:lvlText w:val=""/>
      <w:lvlJc w:val="left"/>
      <w:pPr>
        <w:ind w:left="6698" w:hanging="360"/>
      </w:pPr>
      <w:rPr>
        <w:rFonts w:ascii="Wingdings" w:hAnsi="Wingdings" w:hint="default"/>
      </w:rPr>
    </w:lvl>
  </w:abstractNum>
  <w:abstractNum w:abstractNumId="19" w15:restartNumberingAfterBreak="0">
    <w:nsid w:val="70FD5757"/>
    <w:multiLevelType w:val="hybridMultilevel"/>
    <w:tmpl w:val="FF108BF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1"/>
  </w:num>
  <w:num w:numId="5">
    <w:abstractNumId w:val="17"/>
  </w:num>
  <w:num w:numId="6">
    <w:abstractNumId w:val="12"/>
  </w:num>
  <w:num w:numId="7">
    <w:abstractNumId w:val="3"/>
  </w:num>
  <w:num w:numId="8">
    <w:abstractNumId w:val="14"/>
  </w:num>
  <w:num w:numId="9">
    <w:abstractNumId w:val="18"/>
  </w:num>
  <w:num w:numId="10">
    <w:abstractNumId w:val="4"/>
  </w:num>
  <w:num w:numId="11">
    <w:abstractNumId w:val="10"/>
  </w:num>
  <w:num w:numId="12">
    <w:abstractNumId w:val="8"/>
  </w:num>
  <w:num w:numId="13">
    <w:abstractNumId w:val="9"/>
  </w:num>
  <w:num w:numId="14">
    <w:abstractNumId w:val="7"/>
  </w:num>
  <w:num w:numId="15">
    <w:abstractNumId w:val="13"/>
  </w:num>
  <w:num w:numId="16">
    <w:abstractNumId w:val="5"/>
  </w:num>
  <w:num w:numId="17">
    <w:abstractNumId w:val="19"/>
  </w:num>
  <w:num w:numId="18">
    <w:abstractNumId w:val="0"/>
  </w:num>
  <w:num w:numId="19">
    <w:abstractNumId w:val="15"/>
  </w:num>
  <w:num w:numId="2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4AA"/>
    <w:rsid w:val="000002D8"/>
    <w:rsid w:val="0000329E"/>
    <w:rsid w:val="0001142C"/>
    <w:rsid w:val="00013E07"/>
    <w:rsid w:val="00014A50"/>
    <w:rsid w:val="0002111D"/>
    <w:rsid w:val="000233EF"/>
    <w:rsid w:val="000253CA"/>
    <w:rsid w:val="000614BC"/>
    <w:rsid w:val="00071229"/>
    <w:rsid w:val="000760E0"/>
    <w:rsid w:val="000813DD"/>
    <w:rsid w:val="0008771B"/>
    <w:rsid w:val="000B57B1"/>
    <w:rsid w:val="000C4B9C"/>
    <w:rsid w:val="000E0BF7"/>
    <w:rsid w:val="000E55B9"/>
    <w:rsid w:val="000E789D"/>
    <w:rsid w:val="000F66E7"/>
    <w:rsid w:val="000F6704"/>
    <w:rsid w:val="00111954"/>
    <w:rsid w:val="001156A9"/>
    <w:rsid w:val="00116696"/>
    <w:rsid w:val="00117920"/>
    <w:rsid w:val="00130DB1"/>
    <w:rsid w:val="00131C94"/>
    <w:rsid w:val="00146FF4"/>
    <w:rsid w:val="001505A8"/>
    <w:rsid w:val="001518CA"/>
    <w:rsid w:val="001725DA"/>
    <w:rsid w:val="0017459D"/>
    <w:rsid w:val="00175ED4"/>
    <w:rsid w:val="00184B35"/>
    <w:rsid w:val="001865F2"/>
    <w:rsid w:val="001907D8"/>
    <w:rsid w:val="001A340D"/>
    <w:rsid w:val="001A60AE"/>
    <w:rsid w:val="001A6990"/>
    <w:rsid w:val="001B5C8F"/>
    <w:rsid w:val="001C4B71"/>
    <w:rsid w:val="001C5A64"/>
    <w:rsid w:val="001D48FD"/>
    <w:rsid w:val="001E59F3"/>
    <w:rsid w:val="001E6620"/>
    <w:rsid w:val="00205223"/>
    <w:rsid w:val="002063EE"/>
    <w:rsid w:val="0021318D"/>
    <w:rsid w:val="00215C62"/>
    <w:rsid w:val="002200F5"/>
    <w:rsid w:val="002225CB"/>
    <w:rsid w:val="00224363"/>
    <w:rsid w:val="002251EF"/>
    <w:rsid w:val="00226FF2"/>
    <w:rsid w:val="0023704B"/>
    <w:rsid w:val="00241426"/>
    <w:rsid w:val="002469C7"/>
    <w:rsid w:val="002601CD"/>
    <w:rsid w:val="00260BFE"/>
    <w:rsid w:val="0027263E"/>
    <w:rsid w:val="00272787"/>
    <w:rsid w:val="0027290B"/>
    <w:rsid w:val="00274BB7"/>
    <w:rsid w:val="00281700"/>
    <w:rsid w:val="00282723"/>
    <w:rsid w:val="00283EC3"/>
    <w:rsid w:val="00293AFF"/>
    <w:rsid w:val="002A0B17"/>
    <w:rsid w:val="002A1E48"/>
    <w:rsid w:val="002A40CA"/>
    <w:rsid w:val="002D361E"/>
    <w:rsid w:val="002D7F5A"/>
    <w:rsid w:val="002E0131"/>
    <w:rsid w:val="002E3602"/>
    <w:rsid w:val="002F0899"/>
    <w:rsid w:val="002F4F58"/>
    <w:rsid w:val="003044D5"/>
    <w:rsid w:val="003100CB"/>
    <w:rsid w:val="0031080A"/>
    <w:rsid w:val="003112F6"/>
    <w:rsid w:val="00311B58"/>
    <w:rsid w:val="0031411F"/>
    <w:rsid w:val="00323A84"/>
    <w:rsid w:val="003267F7"/>
    <w:rsid w:val="00342438"/>
    <w:rsid w:val="003556CB"/>
    <w:rsid w:val="00360CB7"/>
    <w:rsid w:val="00367AC1"/>
    <w:rsid w:val="00374CFF"/>
    <w:rsid w:val="00386978"/>
    <w:rsid w:val="00386D33"/>
    <w:rsid w:val="00397602"/>
    <w:rsid w:val="003A1FAB"/>
    <w:rsid w:val="003D7AFD"/>
    <w:rsid w:val="003E7988"/>
    <w:rsid w:val="003F429C"/>
    <w:rsid w:val="003F730C"/>
    <w:rsid w:val="00416BCC"/>
    <w:rsid w:val="0041770C"/>
    <w:rsid w:val="00420014"/>
    <w:rsid w:val="004210FC"/>
    <w:rsid w:val="004362A7"/>
    <w:rsid w:val="0043646C"/>
    <w:rsid w:val="00441E6C"/>
    <w:rsid w:val="004508D6"/>
    <w:rsid w:val="0046111C"/>
    <w:rsid w:val="00465BDC"/>
    <w:rsid w:val="00476CEE"/>
    <w:rsid w:val="00481AF8"/>
    <w:rsid w:val="004A3170"/>
    <w:rsid w:val="004B3472"/>
    <w:rsid w:val="004D76BE"/>
    <w:rsid w:val="004E0AA8"/>
    <w:rsid w:val="004E6273"/>
    <w:rsid w:val="004F372E"/>
    <w:rsid w:val="00510BF2"/>
    <w:rsid w:val="005207A2"/>
    <w:rsid w:val="00522468"/>
    <w:rsid w:val="00525C19"/>
    <w:rsid w:val="00531B97"/>
    <w:rsid w:val="00543617"/>
    <w:rsid w:val="00544256"/>
    <w:rsid w:val="005470C6"/>
    <w:rsid w:val="0056193B"/>
    <w:rsid w:val="005725E4"/>
    <w:rsid w:val="00577305"/>
    <w:rsid w:val="005816C7"/>
    <w:rsid w:val="0059660E"/>
    <w:rsid w:val="005A6992"/>
    <w:rsid w:val="005A73F1"/>
    <w:rsid w:val="005B11F5"/>
    <w:rsid w:val="005C0DEE"/>
    <w:rsid w:val="005C2E0B"/>
    <w:rsid w:val="005C31BE"/>
    <w:rsid w:val="005E6B27"/>
    <w:rsid w:val="005E755C"/>
    <w:rsid w:val="005F4F6D"/>
    <w:rsid w:val="005F55A1"/>
    <w:rsid w:val="00611B8A"/>
    <w:rsid w:val="00625C8B"/>
    <w:rsid w:val="006361B4"/>
    <w:rsid w:val="00642583"/>
    <w:rsid w:val="006431B7"/>
    <w:rsid w:val="00652DBA"/>
    <w:rsid w:val="006577DE"/>
    <w:rsid w:val="0066585D"/>
    <w:rsid w:val="006658D5"/>
    <w:rsid w:val="00665C1A"/>
    <w:rsid w:val="00674F83"/>
    <w:rsid w:val="00680BB6"/>
    <w:rsid w:val="00683D56"/>
    <w:rsid w:val="0069484C"/>
    <w:rsid w:val="00695702"/>
    <w:rsid w:val="006D5534"/>
    <w:rsid w:val="006E5530"/>
    <w:rsid w:val="006E5D44"/>
    <w:rsid w:val="006F138B"/>
    <w:rsid w:val="006F5E4F"/>
    <w:rsid w:val="006F5E7B"/>
    <w:rsid w:val="00716E9E"/>
    <w:rsid w:val="00721295"/>
    <w:rsid w:val="00721E57"/>
    <w:rsid w:val="00726290"/>
    <w:rsid w:val="00732239"/>
    <w:rsid w:val="00736389"/>
    <w:rsid w:val="00740E5D"/>
    <w:rsid w:val="00760843"/>
    <w:rsid w:val="00767CD6"/>
    <w:rsid w:val="00773194"/>
    <w:rsid w:val="007756CE"/>
    <w:rsid w:val="007901E2"/>
    <w:rsid w:val="00790ABB"/>
    <w:rsid w:val="00791C67"/>
    <w:rsid w:val="007B00D0"/>
    <w:rsid w:val="007B0DFA"/>
    <w:rsid w:val="007B2A41"/>
    <w:rsid w:val="007B747D"/>
    <w:rsid w:val="007C2753"/>
    <w:rsid w:val="007C45F9"/>
    <w:rsid w:val="007C749D"/>
    <w:rsid w:val="007D62C6"/>
    <w:rsid w:val="007E2860"/>
    <w:rsid w:val="007E46D6"/>
    <w:rsid w:val="007E4999"/>
    <w:rsid w:val="007E5430"/>
    <w:rsid w:val="007E549A"/>
    <w:rsid w:val="007E5E59"/>
    <w:rsid w:val="007F1CBD"/>
    <w:rsid w:val="007F2A73"/>
    <w:rsid w:val="0081321F"/>
    <w:rsid w:val="008167DD"/>
    <w:rsid w:val="0082146E"/>
    <w:rsid w:val="00823D33"/>
    <w:rsid w:val="00843308"/>
    <w:rsid w:val="00845C67"/>
    <w:rsid w:val="00860BE9"/>
    <w:rsid w:val="008759A8"/>
    <w:rsid w:val="0088068D"/>
    <w:rsid w:val="00882509"/>
    <w:rsid w:val="00884620"/>
    <w:rsid w:val="008861FE"/>
    <w:rsid w:val="008A19FD"/>
    <w:rsid w:val="008A200B"/>
    <w:rsid w:val="008B46AB"/>
    <w:rsid w:val="008C7787"/>
    <w:rsid w:val="008E460A"/>
    <w:rsid w:val="008E707B"/>
    <w:rsid w:val="00903B6E"/>
    <w:rsid w:val="00911CD5"/>
    <w:rsid w:val="00912087"/>
    <w:rsid w:val="00912D27"/>
    <w:rsid w:val="00917C05"/>
    <w:rsid w:val="009210A6"/>
    <w:rsid w:val="00922626"/>
    <w:rsid w:val="00924378"/>
    <w:rsid w:val="00925EEB"/>
    <w:rsid w:val="00925FA8"/>
    <w:rsid w:val="0092609D"/>
    <w:rsid w:val="00931BA6"/>
    <w:rsid w:val="00944D7A"/>
    <w:rsid w:val="00950038"/>
    <w:rsid w:val="00952C65"/>
    <w:rsid w:val="00953DD3"/>
    <w:rsid w:val="0096286B"/>
    <w:rsid w:val="00965ACF"/>
    <w:rsid w:val="00974373"/>
    <w:rsid w:val="009820F8"/>
    <w:rsid w:val="009845DE"/>
    <w:rsid w:val="00985914"/>
    <w:rsid w:val="00990700"/>
    <w:rsid w:val="00997DB2"/>
    <w:rsid w:val="009A0F76"/>
    <w:rsid w:val="009A3073"/>
    <w:rsid w:val="009A787F"/>
    <w:rsid w:val="009C1015"/>
    <w:rsid w:val="009C33CD"/>
    <w:rsid w:val="009D4618"/>
    <w:rsid w:val="009E0AD5"/>
    <w:rsid w:val="009F0EC7"/>
    <w:rsid w:val="009F2D34"/>
    <w:rsid w:val="009F4612"/>
    <w:rsid w:val="00A03BCD"/>
    <w:rsid w:val="00A14378"/>
    <w:rsid w:val="00A15CED"/>
    <w:rsid w:val="00A235F1"/>
    <w:rsid w:val="00A25CB1"/>
    <w:rsid w:val="00A25F9A"/>
    <w:rsid w:val="00A30C3F"/>
    <w:rsid w:val="00A31BA2"/>
    <w:rsid w:val="00A37667"/>
    <w:rsid w:val="00A47C09"/>
    <w:rsid w:val="00A5240B"/>
    <w:rsid w:val="00A5650C"/>
    <w:rsid w:val="00A61855"/>
    <w:rsid w:val="00A63AF8"/>
    <w:rsid w:val="00A7217A"/>
    <w:rsid w:val="00A72F15"/>
    <w:rsid w:val="00A75B03"/>
    <w:rsid w:val="00A761E0"/>
    <w:rsid w:val="00A86068"/>
    <w:rsid w:val="00A91D75"/>
    <w:rsid w:val="00AB1D46"/>
    <w:rsid w:val="00AC343A"/>
    <w:rsid w:val="00AD1FB1"/>
    <w:rsid w:val="00AD2FB3"/>
    <w:rsid w:val="00AF55E0"/>
    <w:rsid w:val="00B03AAA"/>
    <w:rsid w:val="00B17F11"/>
    <w:rsid w:val="00B22A95"/>
    <w:rsid w:val="00B25BFF"/>
    <w:rsid w:val="00B30A55"/>
    <w:rsid w:val="00B31A45"/>
    <w:rsid w:val="00B43097"/>
    <w:rsid w:val="00B554AA"/>
    <w:rsid w:val="00B57BDA"/>
    <w:rsid w:val="00B600CF"/>
    <w:rsid w:val="00B604AA"/>
    <w:rsid w:val="00B632FE"/>
    <w:rsid w:val="00B67A86"/>
    <w:rsid w:val="00B73B54"/>
    <w:rsid w:val="00B76CE4"/>
    <w:rsid w:val="00B82D1D"/>
    <w:rsid w:val="00B83768"/>
    <w:rsid w:val="00B977E2"/>
    <w:rsid w:val="00BA2259"/>
    <w:rsid w:val="00BB10BA"/>
    <w:rsid w:val="00BB10C7"/>
    <w:rsid w:val="00BC273A"/>
    <w:rsid w:val="00BC59EB"/>
    <w:rsid w:val="00BC7EC9"/>
    <w:rsid w:val="00BD4171"/>
    <w:rsid w:val="00BE1BB3"/>
    <w:rsid w:val="00BF3D67"/>
    <w:rsid w:val="00C07FC9"/>
    <w:rsid w:val="00C17514"/>
    <w:rsid w:val="00C22441"/>
    <w:rsid w:val="00C502BF"/>
    <w:rsid w:val="00C50FEA"/>
    <w:rsid w:val="00C52CBC"/>
    <w:rsid w:val="00C543C0"/>
    <w:rsid w:val="00C62F33"/>
    <w:rsid w:val="00C6323A"/>
    <w:rsid w:val="00C64033"/>
    <w:rsid w:val="00C75736"/>
    <w:rsid w:val="00C8137D"/>
    <w:rsid w:val="00C87193"/>
    <w:rsid w:val="00CA5B03"/>
    <w:rsid w:val="00CA603E"/>
    <w:rsid w:val="00CB27A1"/>
    <w:rsid w:val="00CB457D"/>
    <w:rsid w:val="00CB491D"/>
    <w:rsid w:val="00CD5A28"/>
    <w:rsid w:val="00D0198A"/>
    <w:rsid w:val="00D06901"/>
    <w:rsid w:val="00D26889"/>
    <w:rsid w:val="00D35775"/>
    <w:rsid w:val="00D36EAF"/>
    <w:rsid w:val="00D476F7"/>
    <w:rsid w:val="00D5254C"/>
    <w:rsid w:val="00D55CBC"/>
    <w:rsid w:val="00D75306"/>
    <w:rsid w:val="00D80FAF"/>
    <w:rsid w:val="00D812FB"/>
    <w:rsid w:val="00D82A28"/>
    <w:rsid w:val="00D83B44"/>
    <w:rsid w:val="00D8631A"/>
    <w:rsid w:val="00D87CD8"/>
    <w:rsid w:val="00D90CAE"/>
    <w:rsid w:val="00D978D3"/>
    <w:rsid w:val="00DA02C8"/>
    <w:rsid w:val="00DA0495"/>
    <w:rsid w:val="00DA7304"/>
    <w:rsid w:val="00DB1874"/>
    <w:rsid w:val="00DB3739"/>
    <w:rsid w:val="00DB654A"/>
    <w:rsid w:val="00DD618A"/>
    <w:rsid w:val="00DE298A"/>
    <w:rsid w:val="00DF1CFA"/>
    <w:rsid w:val="00DF673C"/>
    <w:rsid w:val="00E02E88"/>
    <w:rsid w:val="00E0758A"/>
    <w:rsid w:val="00E12D01"/>
    <w:rsid w:val="00E148D0"/>
    <w:rsid w:val="00E20AEA"/>
    <w:rsid w:val="00E36CDA"/>
    <w:rsid w:val="00E370F4"/>
    <w:rsid w:val="00E4694D"/>
    <w:rsid w:val="00E47562"/>
    <w:rsid w:val="00E523C3"/>
    <w:rsid w:val="00E5388E"/>
    <w:rsid w:val="00E6016B"/>
    <w:rsid w:val="00E72D23"/>
    <w:rsid w:val="00E75CF7"/>
    <w:rsid w:val="00E75F47"/>
    <w:rsid w:val="00E84ABF"/>
    <w:rsid w:val="00E94B95"/>
    <w:rsid w:val="00EA18AB"/>
    <w:rsid w:val="00EA64AB"/>
    <w:rsid w:val="00EB09F0"/>
    <w:rsid w:val="00EB1058"/>
    <w:rsid w:val="00EB2687"/>
    <w:rsid w:val="00EB4550"/>
    <w:rsid w:val="00EB6527"/>
    <w:rsid w:val="00ED08F6"/>
    <w:rsid w:val="00ED6905"/>
    <w:rsid w:val="00EE0153"/>
    <w:rsid w:val="00EE618D"/>
    <w:rsid w:val="00EE71C5"/>
    <w:rsid w:val="00EF64C7"/>
    <w:rsid w:val="00F03027"/>
    <w:rsid w:val="00F0713A"/>
    <w:rsid w:val="00F10720"/>
    <w:rsid w:val="00F16F2D"/>
    <w:rsid w:val="00F25FA1"/>
    <w:rsid w:val="00F26B15"/>
    <w:rsid w:val="00F36FF6"/>
    <w:rsid w:val="00F44446"/>
    <w:rsid w:val="00F44DC4"/>
    <w:rsid w:val="00F5297E"/>
    <w:rsid w:val="00F54121"/>
    <w:rsid w:val="00F559D5"/>
    <w:rsid w:val="00F61E46"/>
    <w:rsid w:val="00F67E3F"/>
    <w:rsid w:val="00F71E74"/>
    <w:rsid w:val="00F7263C"/>
    <w:rsid w:val="00F84780"/>
    <w:rsid w:val="00F95CF0"/>
    <w:rsid w:val="00F9687E"/>
    <w:rsid w:val="00FB66D5"/>
    <w:rsid w:val="00FC33FA"/>
    <w:rsid w:val="00FC3AD0"/>
    <w:rsid w:val="00FD21E2"/>
    <w:rsid w:val="00FD6848"/>
    <w:rsid w:val="00FE07A1"/>
    <w:rsid w:val="00FE0D74"/>
    <w:rsid w:val="00FE3D2C"/>
    <w:rsid w:val="00FE4F0B"/>
    <w:rsid w:val="00FE6105"/>
    <w:rsid w:val="00FF54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57473C"/>
  <w15:docId w15:val="{C3AC73BE-FCBB-430B-A537-C8A883A3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C05"/>
    <w:pPr>
      <w:spacing w:after="0" w:line="360" w:lineRule="auto"/>
      <w:contextualSpacing/>
    </w:pPr>
    <w:rPr>
      <w:color w:val="000000"/>
      <w:sz w:val="24"/>
    </w:rPr>
  </w:style>
  <w:style w:type="paragraph" w:styleId="Titre1">
    <w:name w:val="heading 1"/>
    <w:basedOn w:val="Normal"/>
    <w:next w:val="Normal"/>
    <w:link w:val="Titre1Car"/>
    <w:uiPriority w:val="7"/>
    <w:qFormat/>
    <w:rsid w:val="00EA18AB"/>
    <w:pPr>
      <w:pageBreakBefore/>
      <w:shd w:val="clear" w:color="auto" w:fill="E5E3F0" w:themeFill="text1" w:themeFillTint="1A"/>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rsid w:val="00B83768"/>
    <w:pPr>
      <w:keepNext/>
      <w:keepLines/>
      <w:pBdr>
        <w:top w:val="single" w:sz="4" w:space="1" w:color="auto"/>
      </w:pBdr>
      <w:spacing w:before="240"/>
      <w:outlineLvl w:val="1"/>
    </w:pPr>
    <w:rPr>
      <w:rFonts w:asciiTheme="majorHAnsi" w:eastAsiaTheme="majorEastAsia" w:hAnsiTheme="majorHAnsi" w:cstheme="majorBidi"/>
      <w:b/>
      <w:bCs/>
      <w:color w:val="887CB5" w:themeColor="accent5" w:themeTint="99"/>
      <w:sz w:val="40"/>
    </w:rPr>
  </w:style>
  <w:style w:type="paragraph" w:styleId="Titre3">
    <w:name w:val="heading 3"/>
    <w:basedOn w:val="Normal"/>
    <w:next w:val="Normal"/>
    <w:link w:val="Titre3Car"/>
    <w:uiPriority w:val="7"/>
    <w:unhideWhenUsed/>
    <w:qFormat/>
    <w:rsid w:val="00A761E0"/>
    <w:pPr>
      <w:keepNext/>
      <w:keepLines/>
      <w:pBdr>
        <w:bottom w:val="dashed" w:sz="4" w:space="1" w:color="auto"/>
      </w:pBdr>
      <w:spacing w:after="60" w:line="240" w:lineRule="auto"/>
      <w:ind w:left="28" w:right="28"/>
      <w:outlineLvl w:val="2"/>
    </w:pPr>
    <w:rPr>
      <w:rFonts w:asciiTheme="majorHAnsi" w:eastAsiaTheme="majorEastAsia" w:hAnsiTheme="majorHAnsi" w:cstheme="majorBidi"/>
      <w:b/>
      <w:color w:val="11817E"/>
      <w:sz w:val="32"/>
      <w:szCs w:val="24"/>
    </w:rPr>
  </w:style>
  <w:style w:type="paragraph" w:styleId="Titre4">
    <w:name w:val="heading 4"/>
    <w:basedOn w:val="Normal"/>
    <w:next w:val="Normal"/>
    <w:link w:val="Titre4Car"/>
    <w:uiPriority w:val="7"/>
    <w:unhideWhenUsed/>
    <w:qFormat/>
    <w:rsid w:val="007F2A73"/>
    <w:pPr>
      <w:keepNext/>
      <w:keepLines/>
      <w:spacing w:before="40"/>
      <w:outlineLvl w:val="3"/>
    </w:pPr>
    <w:rPr>
      <w:rFonts w:asciiTheme="majorHAnsi" w:eastAsiaTheme="majorEastAsia" w:hAnsiTheme="majorHAnsi" w:cstheme="majorBidi"/>
      <w:iCs/>
      <w:color w:val="11817E"/>
    </w:rPr>
  </w:style>
  <w:style w:type="paragraph" w:styleId="Titre5">
    <w:name w:val="heading 5"/>
    <w:basedOn w:val="Normal"/>
    <w:next w:val="Normal"/>
    <w:link w:val="Titre5Car"/>
    <w:uiPriority w:val="7"/>
    <w:semiHidden/>
    <w:unhideWhenUsed/>
    <w:qFormat/>
    <w:rsid w:val="007B2A41"/>
    <w:pPr>
      <w:keepNext/>
      <w:keepLines/>
      <w:spacing w:before="40"/>
      <w:outlineLvl w:val="4"/>
    </w:pPr>
    <w:rPr>
      <w:rFonts w:asciiTheme="majorHAnsi" w:eastAsiaTheme="majorEastAsia" w:hAnsiTheme="majorHAnsi" w:cstheme="majorBidi"/>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pPr>
      <w:spacing w:after="380" w:line="240" w:lineRule="auto"/>
    </w:pPr>
  </w:style>
  <w:style w:type="character" w:customStyle="1" w:styleId="En-tteCar">
    <w:name w:val="En-tête Car"/>
    <w:basedOn w:val="Policepardfaut"/>
    <w:link w:val="En-tte"/>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A761E0"/>
    <w:rPr>
      <w:rFonts w:asciiTheme="majorHAnsi" w:eastAsiaTheme="majorEastAsia" w:hAnsiTheme="majorHAnsi" w:cstheme="majorBidi"/>
      <w:b/>
      <w:color w:val="11817E"/>
      <w:sz w:val="32"/>
      <w:szCs w:val="24"/>
    </w:rPr>
  </w:style>
  <w:style w:type="paragraph" w:styleId="Titre">
    <w:name w:val="Title"/>
    <w:basedOn w:val="Normal"/>
    <w:link w:val="TitreCar"/>
    <w:uiPriority w:val="1"/>
    <w:qFormat/>
    <w:rsid w:val="00B554AA"/>
    <w:pPr>
      <w:framePr w:hSpace="180" w:wrap="around" w:vAnchor="text" w:hAnchor="text" w:x="-19" w:y="9067"/>
      <w:spacing w:line="240" w:lineRule="auto"/>
    </w:pPr>
    <w:rPr>
      <w:rFonts w:asciiTheme="majorHAnsi" w:eastAsiaTheme="majorEastAsia" w:hAnsiTheme="majorHAnsi" w:cstheme="majorBidi"/>
      <w:b/>
      <w:bCs/>
      <w:sz w:val="72"/>
      <w:szCs w:val="90"/>
    </w:rPr>
  </w:style>
  <w:style w:type="character" w:customStyle="1" w:styleId="TitreCar">
    <w:name w:val="Titre Car"/>
    <w:basedOn w:val="Policepardfaut"/>
    <w:link w:val="Titre"/>
    <w:uiPriority w:val="1"/>
    <w:rsid w:val="00B554AA"/>
    <w:rPr>
      <w:rFonts w:asciiTheme="majorHAnsi" w:eastAsiaTheme="majorEastAsia" w:hAnsiTheme="majorHAnsi" w:cstheme="majorBidi"/>
      <w:b/>
      <w:bCs/>
      <w:color w:val="262140" w:themeColor="text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sid w:val="003267F7"/>
    <w:rPr>
      <w:rFonts w:asciiTheme="minorHAnsi" w:hAnsiTheme="minorHAnsi"/>
      <w:b w:val="0"/>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rsid w:val="0046111C"/>
    <w:pPr>
      <w:spacing w:line="240" w:lineRule="auto"/>
      <w:ind w:left="29" w:right="144"/>
    </w:pPr>
    <w:rPr>
      <w:color w:val="11817E"/>
    </w:rPr>
  </w:style>
  <w:style w:type="paragraph" w:styleId="TM1">
    <w:name w:val="toc 1"/>
    <w:basedOn w:val="Normal"/>
    <w:next w:val="Normal"/>
    <w:autoRedefine/>
    <w:uiPriority w:val="39"/>
    <w:unhideWhenUsed/>
    <w:pPr>
      <w:spacing w:before="120" w:after="120"/>
    </w:pPr>
    <w:rPr>
      <w:rFonts w:cstheme="minorHAnsi"/>
      <w:b/>
      <w:bCs/>
      <w:caps/>
      <w:sz w:val="20"/>
    </w:rPr>
  </w:style>
  <w:style w:type="character" w:customStyle="1" w:styleId="Titre1Car">
    <w:name w:val="Titre 1 Car"/>
    <w:basedOn w:val="Policepardfaut"/>
    <w:link w:val="Titre1"/>
    <w:uiPriority w:val="7"/>
    <w:rsid w:val="00EA18AB"/>
    <w:rPr>
      <w:rFonts w:asciiTheme="majorHAnsi" w:eastAsiaTheme="majorEastAsia" w:hAnsiTheme="majorHAnsi" w:cstheme="majorBidi"/>
      <w:b/>
      <w:bCs/>
      <w:caps/>
      <w:color w:val="262140" w:themeColor="text1"/>
      <w:sz w:val="48"/>
      <w:shd w:val="clear" w:color="auto" w:fill="E5E3F0" w:themeFill="text1" w:themeFillTint="1A"/>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sid w:val="00B83768"/>
    <w:rPr>
      <w:rFonts w:asciiTheme="majorHAnsi" w:eastAsiaTheme="majorEastAsia" w:hAnsiTheme="majorHAnsi" w:cstheme="majorBidi"/>
      <w:b/>
      <w:bCs/>
      <w:color w:val="887CB5" w:themeColor="accent5" w:themeTint="99"/>
      <w:sz w:val="40"/>
    </w:rPr>
  </w:style>
  <w:style w:type="paragraph" w:styleId="Citation">
    <w:name w:val="Quote"/>
    <w:basedOn w:val="Normal"/>
    <w:next w:val="Normal"/>
    <w:link w:val="CitationCar"/>
    <w:uiPriority w:val="3"/>
    <w:unhideWhenUsed/>
    <w:qFormat/>
    <w:rsid w:val="0046111C"/>
    <w:pPr>
      <w:spacing w:line="240" w:lineRule="auto"/>
    </w:pPr>
    <w:rPr>
      <w:b/>
      <w:i/>
      <w:iCs/>
      <w:color w:val="11817E"/>
      <w:kern w:val="20"/>
      <w:sz w:val="36"/>
    </w:rPr>
  </w:style>
  <w:style w:type="character" w:customStyle="1" w:styleId="CitationCar">
    <w:name w:val="Citation Car"/>
    <w:basedOn w:val="Policepardfaut"/>
    <w:link w:val="Citation"/>
    <w:uiPriority w:val="3"/>
    <w:rsid w:val="0046111C"/>
    <w:rPr>
      <w:b/>
      <w:i/>
      <w:iCs/>
      <w:color w:val="11817E"/>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rsid w:val="0046111C"/>
    <w:pPr>
      <w:spacing w:after="60" w:line="240" w:lineRule="auto"/>
      <w:ind w:left="-2318" w:right="29"/>
    </w:pPr>
    <w:rPr>
      <w:b/>
      <w:bCs/>
      <w:color w:val="11817E"/>
      <w:sz w:val="36"/>
    </w:rPr>
  </w:style>
  <w:style w:type="paragraph" w:styleId="Lgende">
    <w:name w:val="caption"/>
    <w:basedOn w:val="Normal"/>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131C94"/>
    <w:pPr>
      <w:ind w:left="240"/>
    </w:pPr>
    <w:rPr>
      <w:rFonts w:cstheme="minorHAnsi"/>
      <w:sz w:val="20"/>
    </w:rPr>
  </w:style>
  <w:style w:type="character" w:styleId="Lienhypertexte">
    <w:name w:val="Hyperlink"/>
    <w:basedOn w:val="Policepardfaut"/>
    <w:uiPriority w:val="99"/>
    <w:unhideWhenUsed/>
    <w:rsid w:val="0081321F"/>
    <w:rPr>
      <w:color w:val="7E7EB9" w:themeColor="accent6" w:themeTint="99"/>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itre4Car">
    <w:name w:val="Titre 4 Car"/>
    <w:basedOn w:val="Policepardfaut"/>
    <w:link w:val="Titre4"/>
    <w:uiPriority w:val="7"/>
    <w:rsid w:val="007F2A73"/>
    <w:rPr>
      <w:rFonts w:asciiTheme="majorHAnsi" w:eastAsiaTheme="majorEastAsia" w:hAnsiTheme="majorHAnsi" w:cstheme="majorBidi"/>
      <w:iCs/>
      <w:color w:val="11817E"/>
      <w:sz w:val="24"/>
    </w:rPr>
  </w:style>
  <w:style w:type="character" w:customStyle="1" w:styleId="Titre5Car">
    <w:name w:val="Titre 5 Car"/>
    <w:basedOn w:val="Policepardfaut"/>
    <w:link w:val="Titre5"/>
    <w:uiPriority w:val="7"/>
    <w:semiHidden/>
    <w:rsid w:val="007B2A41"/>
    <w:rPr>
      <w:rFonts w:asciiTheme="majorHAnsi" w:eastAsiaTheme="majorEastAsia" w:hAnsiTheme="majorHAnsi" w:cstheme="majorBidi"/>
      <w:color w:val="ECBD17" w:themeColor="accent1" w:themeShade="BF"/>
      <w:sz w:val="24"/>
    </w:rPr>
  </w:style>
  <w:style w:type="paragraph" w:customStyle="1" w:styleId="Retraitnormal1">
    <w:name w:val="Retrait normal1"/>
    <w:basedOn w:val="Normal"/>
    <w:rsid w:val="007B2A41"/>
    <w:pPr>
      <w:numPr>
        <w:numId w:val="3"/>
      </w:numPr>
      <w:spacing w:line="240" w:lineRule="auto"/>
      <w:contextualSpacing w:val="0"/>
    </w:pPr>
    <w:rPr>
      <w:rFonts w:ascii="Times New Roman" w:eastAsia="Times New Roman" w:hAnsi="Times New Roman" w:cs="Times New Roman"/>
      <w:color w:val="auto"/>
      <w:sz w:val="18"/>
      <w:szCs w:val="18"/>
      <w:lang w:val="fr-CH" w:eastAsia="fr-CH"/>
    </w:rPr>
  </w:style>
  <w:style w:type="paragraph" w:customStyle="1" w:styleId="Default">
    <w:name w:val="Default"/>
    <w:rsid w:val="007B2A41"/>
    <w:pPr>
      <w:autoSpaceDE w:val="0"/>
      <w:autoSpaceDN w:val="0"/>
      <w:adjustRightInd w:val="0"/>
      <w:spacing w:after="0" w:line="240" w:lineRule="auto"/>
    </w:pPr>
    <w:rPr>
      <w:rFonts w:ascii="Arial" w:eastAsia="Times New Roman" w:hAnsi="Arial" w:cs="Arial"/>
      <w:color w:val="000000"/>
      <w:sz w:val="24"/>
      <w:szCs w:val="24"/>
      <w:lang w:val="fr-CH" w:eastAsia="fr-CH"/>
    </w:rPr>
  </w:style>
  <w:style w:type="paragraph" w:styleId="Paragraphedeliste">
    <w:name w:val="List Paragraph"/>
    <w:basedOn w:val="Normal"/>
    <w:uiPriority w:val="34"/>
    <w:qFormat/>
    <w:rsid w:val="004210FC"/>
    <w:pPr>
      <w:spacing w:line="240" w:lineRule="auto"/>
      <w:ind w:left="720"/>
    </w:pPr>
    <w:rPr>
      <w:rFonts w:ascii="Century Gothic" w:eastAsia="Times New Roman" w:hAnsi="Century Gothic" w:cs="Times New Roman"/>
      <w:color w:val="auto"/>
      <w:sz w:val="20"/>
      <w:lang w:val="fr-CH" w:eastAsia="fr-FR"/>
    </w:rPr>
  </w:style>
  <w:style w:type="paragraph" w:styleId="TM3">
    <w:name w:val="toc 3"/>
    <w:basedOn w:val="Normal"/>
    <w:next w:val="Normal"/>
    <w:autoRedefine/>
    <w:uiPriority w:val="39"/>
    <w:unhideWhenUsed/>
    <w:rsid w:val="00131C94"/>
    <w:pPr>
      <w:ind w:left="480"/>
    </w:pPr>
    <w:rPr>
      <w:rFonts w:cstheme="minorHAnsi"/>
      <w:iCs/>
      <w:sz w:val="20"/>
    </w:rPr>
  </w:style>
  <w:style w:type="paragraph" w:styleId="TM4">
    <w:name w:val="toc 4"/>
    <w:basedOn w:val="Normal"/>
    <w:next w:val="Normal"/>
    <w:autoRedefine/>
    <w:uiPriority w:val="39"/>
    <w:unhideWhenUsed/>
    <w:rsid w:val="00274BB7"/>
    <w:pPr>
      <w:ind w:left="720"/>
    </w:pPr>
    <w:rPr>
      <w:rFonts w:cstheme="minorHAnsi"/>
      <w:sz w:val="18"/>
      <w:szCs w:val="18"/>
    </w:rPr>
  </w:style>
  <w:style w:type="paragraph" w:styleId="TM5">
    <w:name w:val="toc 5"/>
    <w:basedOn w:val="Normal"/>
    <w:next w:val="Normal"/>
    <w:autoRedefine/>
    <w:uiPriority w:val="39"/>
    <w:unhideWhenUsed/>
    <w:rsid w:val="00274BB7"/>
    <w:pPr>
      <w:ind w:left="960"/>
    </w:pPr>
    <w:rPr>
      <w:rFonts w:cstheme="minorHAnsi"/>
      <w:sz w:val="18"/>
      <w:szCs w:val="18"/>
    </w:rPr>
  </w:style>
  <w:style w:type="paragraph" w:styleId="TM6">
    <w:name w:val="toc 6"/>
    <w:basedOn w:val="Normal"/>
    <w:next w:val="Normal"/>
    <w:autoRedefine/>
    <w:uiPriority w:val="39"/>
    <w:unhideWhenUsed/>
    <w:rsid w:val="00274BB7"/>
    <w:pPr>
      <w:ind w:left="1200"/>
    </w:pPr>
    <w:rPr>
      <w:rFonts w:cstheme="minorHAnsi"/>
      <w:sz w:val="18"/>
      <w:szCs w:val="18"/>
    </w:rPr>
  </w:style>
  <w:style w:type="paragraph" w:styleId="TM7">
    <w:name w:val="toc 7"/>
    <w:basedOn w:val="Normal"/>
    <w:next w:val="Normal"/>
    <w:autoRedefine/>
    <w:uiPriority w:val="39"/>
    <w:unhideWhenUsed/>
    <w:rsid w:val="00274BB7"/>
    <w:pPr>
      <w:ind w:left="1440"/>
    </w:pPr>
    <w:rPr>
      <w:rFonts w:cstheme="minorHAnsi"/>
      <w:sz w:val="18"/>
      <w:szCs w:val="18"/>
    </w:rPr>
  </w:style>
  <w:style w:type="paragraph" w:styleId="TM8">
    <w:name w:val="toc 8"/>
    <w:basedOn w:val="Normal"/>
    <w:next w:val="Normal"/>
    <w:autoRedefine/>
    <w:uiPriority w:val="39"/>
    <w:unhideWhenUsed/>
    <w:rsid w:val="00274BB7"/>
    <w:pPr>
      <w:ind w:left="1680"/>
    </w:pPr>
    <w:rPr>
      <w:rFonts w:cstheme="minorHAnsi"/>
      <w:sz w:val="18"/>
      <w:szCs w:val="18"/>
    </w:rPr>
  </w:style>
  <w:style w:type="paragraph" w:styleId="TM9">
    <w:name w:val="toc 9"/>
    <w:basedOn w:val="Normal"/>
    <w:next w:val="Normal"/>
    <w:autoRedefine/>
    <w:uiPriority w:val="39"/>
    <w:unhideWhenUsed/>
    <w:rsid w:val="00274BB7"/>
    <w:pPr>
      <w:ind w:left="1920"/>
    </w:pPr>
    <w:rPr>
      <w:rFonts w:cstheme="minorHAnsi"/>
      <w:sz w:val="18"/>
      <w:szCs w:val="18"/>
    </w:rPr>
  </w:style>
  <w:style w:type="character" w:customStyle="1" w:styleId="Mentionnonrsolue1">
    <w:name w:val="Mention non résolue1"/>
    <w:basedOn w:val="Policepardfaut"/>
    <w:uiPriority w:val="99"/>
    <w:semiHidden/>
    <w:unhideWhenUsed/>
    <w:rsid w:val="00D06901"/>
    <w:rPr>
      <w:color w:val="605E5C"/>
      <w:shd w:val="clear" w:color="auto" w:fill="E1DFDD"/>
    </w:rPr>
  </w:style>
  <w:style w:type="character" w:styleId="Lienhypertextesuivivisit">
    <w:name w:val="FollowedHyperlink"/>
    <w:basedOn w:val="Policepardfaut"/>
    <w:uiPriority w:val="99"/>
    <w:semiHidden/>
    <w:unhideWhenUsed/>
    <w:rsid w:val="00FF54BA"/>
    <w:rPr>
      <w:color w:val="ECBE18" w:themeColor="followedHyperlink"/>
      <w:u w:val="single"/>
    </w:rPr>
  </w:style>
  <w:style w:type="paragraph" w:styleId="Tabledesillustrations">
    <w:name w:val="table of figures"/>
    <w:basedOn w:val="Normal"/>
    <w:next w:val="Normal"/>
    <w:uiPriority w:val="99"/>
    <w:unhideWhenUsed/>
    <w:rsid w:val="0027263E"/>
  </w:style>
  <w:style w:type="paragraph" w:customStyle="1" w:styleId="msonormal0">
    <w:name w:val="msonormal"/>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Cs w:val="24"/>
      <w:lang w:val="fr-CH" w:eastAsia="fr-CH"/>
    </w:rPr>
  </w:style>
  <w:style w:type="paragraph" w:customStyle="1" w:styleId="xl65">
    <w:name w:val="xl65"/>
    <w:basedOn w:val="Normal"/>
    <w:rsid w:val="005F4F6D"/>
    <w:pPr>
      <w:pBdr>
        <w:top w:val="single" w:sz="8" w:space="0" w:color="auto"/>
        <w:left w:val="single" w:sz="8"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6">
    <w:name w:val="xl66"/>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7">
    <w:name w:val="xl67"/>
    <w:basedOn w:val="Normal"/>
    <w:rsid w:val="005F4F6D"/>
    <w:pPr>
      <w:pBdr>
        <w:top w:val="single" w:sz="8" w:space="0" w:color="auto"/>
        <w:left w:val="single" w:sz="4" w:space="0" w:color="auto"/>
        <w:bottom w:val="single" w:sz="8"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8">
    <w:name w:val="xl68"/>
    <w:basedOn w:val="Normal"/>
    <w:rsid w:val="005F4F6D"/>
    <w:pPr>
      <w:pBdr>
        <w:top w:val="single" w:sz="8" w:space="0" w:color="auto"/>
        <w:left w:val="single" w:sz="12"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9">
    <w:name w:val="xl69"/>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70">
    <w:name w:val="xl70"/>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 w:val="16"/>
      <w:szCs w:val="16"/>
      <w:lang w:val="fr-CH" w:eastAsia="fr-CH"/>
    </w:rPr>
  </w:style>
  <w:style w:type="paragraph" w:customStyle="1" w:styleId="xl71">
    <w:name w:val="xl71"/>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2">
    <w:name w:val="xl72"/>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3">
    <w:name w:val="xl73"/>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4">
    <w:name w:val="xl74"/>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5">
    <w:name w:val="xl75"/>
    <w:basedOn w:val="Normal"/>
    <w:rsid w:val="005F4F6D"/>
    <w:pPr>
      <w:pBdr>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6">
    <w:name w:val="xl76"/>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7">
    <w:name w:val="xl77"/>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8">
    <w:name w:val="xl78"/>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9">
    <w:name w:val="xl79"/>
    <w:basedOn w:val="Normal"/>
    <w:rsid w:val="005F4F6D"/>
    <w:pPr>
      <w:pBdr>
        <w:top w:val="single" w:sz="4" w:space="0" w:color="auto"/>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0">
    <w:name w:val="xl80"/>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1">
    <w:name w:val="xl81"/>
    <w:basedOn w:val="Normal"/>
    <w:rsid w:val="005F4F6D"/>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2">
    <w:name w:val="xl82"/>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3">
    <w:name w:val="xl83"/>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4">
    <w:name w:val="xl84"/>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5">
    <w:name w:val="xl85"/>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6">
    <w:name w:val="xl86"/>
    <w:basedOn w:val="Normal"/>
    <w:rsid w:val="005F4F6D"/>
    <w:pPr>
      <w:spacing w:before="100" w:beforeAutospacing="1" w:after="100" w:afterAutospacing="1" w:line="240" w:lineRule="auto"/>
      <w:contextualSpacing w:val="0"/>
      <w:textAlignment w:val="center"/>
    </w:pPr>
    <w:rPr>
      <w:rFonts w:ascii="Times New Roman" w:eastAsia="Times New Roman" w:hAnsi="Times New Roman" w:cs="Times New Roman"/>
      <w:color w:val="auto"/>
      <w:sz w:val="16"/>
      <w:szCs w:val="16"/>
      <w:lang w:val="fr-CH" w:eastAsia="fr-CH"/>
    </w:rPr>
  </w:style>
  <w:style w:type="paragraph" w:styleId="Index1">
    <w:name w:val="index 1"/>
    <w:basedOn w:val="Normal"/>
    <w:next w:val="Normal"/>
    <w:autoRedefine/>
    <w:uiPriority w:val="99"/>
    <w:unhideWhenUsed/>
    <w:rsid w:val="006F5E7B"/>
    <w:pPr>
      <w:ind w:left="240" w:hanging="240"/>
    </w:pPr>
    <w:rPr>
      <w:rFonts w:cstheme="minorHAnsi"/>
      <w:sz w:val="18"/>
      <w:szCs w:val="18"/>
    </w:rPr>
  </w:style>
  <w:style w:type="paragraph" w:styleId="Titreindex">
    <w:name w:val="index heading"/>
    <w:basedOn w:val="Normal"/>
    <w:next w:val="Index1"/>
    <w:uiPriority w:val="99"/>
    <w:unhideWhenUsed/>
    <w:rsid w:val="006F5E7B"/>
    <w:pPr>
      <w:pBdr>
        <w:top w:val="single" w:sz="12" w:space="0" w:color="auto"/>
      </w:pBdr>
      <w:spacing w:before="360" w:after="240"/>
    </w:pPr>
    <w:rPr>
      <w:rFonts w:cstheme="minorHAnsi"/>
      <w:b/>
      <w:bCs/>
      <w:i/>
      <w:iCs/>
      <w:sz w:val="26"/>
      <w:szCs w:val="26"/>
    </w:rPr>
  </w:style>
  <w:style w:type="paragraph" w:styleId="Index2">
    <w:name w:val="index 2"/>
    <w:basedOn w:val="Normal"/>
    <w:next w:val="Normal"/>
    <w:autoRedefine/>
    <w:uiPriority w:val="99"/>
    <w:unhideWhenUsed/>
    <w:rsid w:val="006F5E7B"/>
    <w:pPr>
      <w:ind w:left="480" w:hanging="240"/>
    </w:pPr>
    <w:rPr>
      <w:rFonts w:cstheme="minorHAnsi"/>
      <w:sz w:val="18"/>
      <w:szCs w:val="18"/>
    </w:rPr>
  </w:style>
  <w:style w:type="paragraph" w:styleId="Index3">
    <w:name w:val="index 3"/>
    <w:basedOn w:val="Normal"/>
    <w:next w:val="Normal"/>
    <w:autoRedefine/>
    <w:uiPriority w:val="99"/>
    <w:unhideWhenUsed/>
    <w:rsid w:val="006F5E7B"/>
    <w:pPr>
      <w:ind w:left="720" w:hanging="240"/>
    </w:pPr>
    <w:rPr>
      <w:rFonts w:cstheme="minorHAnsi"/>
      <w:sz w:val="18"/>
      <w:szCs w:val="18"/>
    </w:rPr>
  </w:style>
  <w:style w:type="paragraph" w:styleId="Index4">
    <w:name w:val="index 4"/>
    <w:basedOn w:val="Normal"/>
    <w:next w:val="Normal"/>
    <w:autoRedefine/>
    <w:uiPriority w:val="99"/>
    <w:unhideWhenUsed/>
    <w:rsid w:val="006F5E7B"/>
    <w:pPr>
      <w:ind w:left="960" w:hanging="240"/>
    </w:pPr>
    <w:rPr>
      <w:rFonts w:cstheme="minorHAnsi"/>
      <w:sz w:val="18"/>
      <w:szCs w:val="18"/>
    </w:rPr>
  </w:style>
  <w:style w:type="paragraph" w:styleId="Index5">
    <w:name w:val="index 5"/>
    <w:basedOn w:val="Normal"/>
    <w:next w:val="Normal"/>
    <w:autoRedefine/>
    <w:uiPriority w:val="99"/>
    <w:unhideWhenUsed/>
    <w:rsid w:val="006F5E7B"/>
    <w:pPr>
      <w:ind w:left="1200" w:hanging="240"/>
    </w:pPr>
    <w:rPr>
      <w:rFonts w:cstheme="minorHAnsi"/>
      <w:sz w:val="18"/>
      <w:szCs w:val="18"/>
    </w:rPr>
  </w:style>
  <w:style w:type="paragraph" w:styleId="Index6">
    <w:name w:val="index 6"/>
    <w:basedOn w:val="Normal"/>
    <w:next w:val="Normal"/>
    <w:autoRedefine/>
    <w:uiPriority w:val="99"/>
    <w:unhideWhenUsed/>
    <w:rsid w:val="006F5E7B"/>
    <w:pPr>
      <w:ind w:left="1440" w:hanging="240"/>
    </w:pPr>
    <w:rPr>
      <w:rFonts w:cstheme="minorHAnsi"/>
      <w:sz w:val="18"/>
      <w:szCs w:val="18"/>
    </w:rPr>
  </w:style>
  <w:style w:type="paragraph" w:styleId="Index7">
    <w:name w:val="index 7"/>
    <w:basedOn w:val="Normal"/>
    <w:next w:val="Normal"/>
    <w:autoRedefine/>
    <w:uiPriority w:val="99"/>
    <w:unhideWhenUsed/>
    <w:rsid w:val="006F5E7B"/>
    <w:pPr>
      <w:ind w:left="1680" w:hanging="240"/>
    </w:pPr>
    <w:rPr>
      <w:rFonts w:cstheme="minorHAnsi"/>
      <w:sz w:val="18"/>
      <w:szCs w:val="18"/>
    </w:rPr>
  </w:style>
  <w:style w:type="paragraph" w:styleId="Index8">
    <w:name w:val="index 8"/>
    <w:basedOn w:val="Normal"/>
    <w:next w:val="Normal"/>
    <w:autoRedefine/>
    <w:uiPriority w:val="99"/>
    <w:unhideWhenUsed/>
    <w:rsid w:val="006F5E7B"/>
    <w:pPr>
      <w:ind w:left="1920" w:hanging="240"/>
    </w:pPr>
    <w:rPr>
      <w:rFonts w:cstheme="minorHAnsi"/>
      <w:sz w:val="18"/>
      <w:szCs w:val="18"/>
    </w:rPr>
  </w:style>
  <w:style w:type="paragraph" w:styleId="Index9">
    <w:name w:val="index 9"/>
    <w:basedOn w:val="Normal"/>
    <w:next w:val="Normal"/>
    <w:autoRedefine/>
    <w:uiPriority w:val="99"/>
    <w:unhideWhenUsed/>
    <w:rsid w:val="006F5E7B"/>
    <w:pPr>
      <w:ind w:left="2160" w:hanging="240"/>
    </w:pPr>
    <w:rPr>
      <w:rFonts w:cstheme="minorHAnsi"/>
      <w:sz w:val="18"/>
      <w:szCs w:val="18"/>
    </w:rPr>
  </w:style>
  <w:style w:type="character" w:customStyle="1" w:styleId="UnresolvedMention">
    <w:name w:val="Unresolved Mention"/>
    <w:basedOn w:val="Policepardfaut"/>
    <w:uiPriority w:val="99"/>
    <w:semiHidden/>
    <w:unhideWhenUsed/>
    <w:rsid w:val="00F61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730501">
      <w:bodyDiv w:val="1"/>
      <w:marLeft w:val="0"/>
      <w:marRight w:val="0"/>
      <w:marTop w:val="0"/>
      <w:marBottom w:val="0"/>
      <w:divBdr>
        <w:top w:val="none" w:sz="0" w:space="0" w:color="auto"/>
        <w:left w:val="none" w:sz="0" w:space="0" w:color="auto"/>
        <w:bottom w:val="none" w:sz="0" w:space="0" w:color="auto"/>
        <w:right w:val="none" w:sz="0" w:space="0" w:color="auto"/>
      </w:divBdr>
    </w:div>
    <w:div w:id="702949680">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24575166">
      <w:bodyDiv w:val="1"/>
      <w:marLeft w:val="0"/>
      <w:marRight w:val="0"/>
      <w:marTop w:val="0"/>
      <w:marBottom w:val="0"/>
      <w:divBdr>
        <w:top w:val="none" w:sz="0" w:space="0" w:color="auto"/>
        <w:left w:val="none" w:sz="0" w:space="0" w:color="auto"/>
        <w:bottom w:val="none" w:sz="0" w:space="0" w:color="auto"/>
        <w:right w:val="none" w:sz="0" w:space="0" w:color="auto"/>
      </w:divBdr>
    </w:div>
    <w:div w:id="19969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jonathan.melly@eduvaud.ch"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cloud.icescrum.com/p/FISHERMEN/"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www.clipartpanda.com/clipart_images/silver-king-custom-marine-42502007" TargetMode="External"/><Relationship Id="rId50" Type="http://schemas.openxmlformats.org/officeDocument/2006/relationships/hyperlink" Target="https://fr-academic.com/dic.nsf/frwiki/2022609" TargetMode="External"/><Relationship Id="rId55" Type="http://schemas.openxmlformats.org/officeDocument/2006/relationships/hyperlink" Target="https://www.youtube.com/watch?v=l1EOvmnQFco" TargetMode="External"/><Relationship Id="rId63" Type="http://schemas.openxmlformats.org/officeDocument/2006/relationships/image" Target="media/image30.png"/><Relationship Id="rId68" Type="http://schemas.openxmlformats.org/officeDocument/2006/relationships/hyperlink" Target="https://github.com/KevinGacon/Fishermen-TPI/tree/main/Documentations/03.05.2022" TargetMode="External"/><Relationship Id="rId76" Type="http://schemas.openxmlformats.org/officeDocument/2006/relationships/hyperlink" Target="file:///D:\MyGamesProject\UnityGames\Fishermen-TPI\Documentations\Rapport%20de%20projet_8.00%20-%20Fishermen%20-%20KGN%20.docx" TargetMode="External"/><Relationship Id="rId84" Type="http://schemas.openxmlformats.org/officeDocument/2006/relationships/hyperlink" Target="file:///D:\MyGamesProject\UnityGames\Fishermen-TPI\Documentations\Rapport%20de%20projet_8.00%20-%20Fishermen%20-%20KGN%20.docx" TargetMode="External"/><Relationship Id="rId7" Type="http://schemas.openxmlformats.org/officeDocument/2006/relationships/footnotes" Target="footnotes.xml"/><Relationship Id="rId71" Type="http://schemas.openxmlformats.org/officeDocument/2006/relationships/hyperlink" Target="https://github.com/KevinGacon/Fishermen-TPI/releases/tag/Release"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github.com/KevinGacon/Fishermen-TPI/releases/tag/Fishermen_2.00" TargetMode="External"/><Relationship Id="rId53" Type="http://schemas.openxmlformats.org/officeDocument/2006/relationships/hyperlink" Target="https://www.bloc-notes-culinaire.com/2019/08/criteres-de-fraicheur-du-poisson.html" TargetMode="Externa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file:///D:\MyGamesProject\UnityGames\Fishermen-TPI\Documentations\Rapport%20de%20projet_8.00%20-%20Fishermen%20-%20KGN%20.docx" TargetMode="External"/><Relationship Id="rId79" Type="http://schemas.openxmlformats.org/officeDocument/2006/relationships/hyperlink" Target="file:///D:\MyGamesProject\UnityGames\Fishermen-TPI\Documentations\Rapport%20de%20projet_8.00%20-%20Fishermen%20-%20KGN%20.docx"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file:///D:\MyGamesProject\UnityGames\Fishermen-TPI\Documentations\Rapport%20de%20projet_8.00%20-%20Fishermen%20-%20KGN%20.docx"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cloud.icescrum.com/p/FISHERMEN/" TargetMode="External"/><Relationship Id="rId43" Type="http://schemas.openxmlformats.org/officeDocument/2006/relationships/hyperlink" Target="https://github.com/KevinGacon/Fishermen-TPI" TargetMode="External"/><Relationship Id="rId48" Type="http://schemas.openxmlformats.org/officeDocument/2006/relationships/hyperlink" Target="https://www.deviantart.com/absurdwordpreferred/art/Little-Fish-png-147138899" TargetMode="External"/><Relationship Id="rId56" Type="http://schemas.openxmlformats.org/officeDocument/2006/relationships/hyperlink" Target="https://github.com/KevinGacon/Fishermen-TPI" TargetMode="External"/><Relationship Id="rId64" Type="http://schemas.openxmlformats.org/officeDocument/2006/relationships/image" Target="media/image31.png"/><Relationship Id="rId69" Type="http://schemas.openxmlformats.org/officeDocument/2006/relationships/hyperlink" Target="https://github.com/KevinGacon/Fishermen-TPI/tree/main/Documentations/06.05.2022" TargetMode="External"/><Relationship Id="rId77" Type="http://schemas.openxmlformats.org/officeDocument/2006/relationships/hyperlink" Target="file:///D:\MyGamesProject\UnityGames\Fishermen-TPI\Documentations\Rapport%20de%20projet_8.00%20-%20Fishermen%20-%20KGN%20.docx" TargetMode="External"/><Relationship Id="rId8" Type="http://schemas.openxmlformats.org/officeDocument/2006/relationships/endnotes" Target="endnotes.xml"/><Relationship Id="rId51" Type="http://schemas.openxmlformats.org/officeDocument/2006/relationships/hyperlink" Target="https://www.lapechetechnique.fr/tailles-legales-de-capture-en-mer-2022/" TargetMode="External"/><Relationship Id="rId72" Type="http://schemas.openxmlformats.org/officeDocument/2006/relationships/hyperlink" Target="https://github.com/KevinGacon/Fishermen-TPI/releases/tag/Fishermen_2.00" TargetMode="External"/><Relationship Id="rId80" Type="http://schemas.openxmlformats.org/officeDocument/2006/relationships/hyperlink" Target="file:///D:\MyGamesProject\UnityGames\Fishermen-TPI\Documentations\Rapport%20de%20projet_8.00%20-%20Fishermen%20-%20KGN%20.docx" TargetMode="External"/><Relationship Id="rId85" Type="http://schemas.openxmlformats.org/officeDocument/2006/relationships/hyperlink" Target="file:///D:\MyGamesProject\UnityGames\Fishermen-TPI\Documentations\Rapport%20de%20projet_8.00%20-%20Fishermen%20-%20KGN%20.docx"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cloud.icescrum.com/p/FISHERMEN/" TargetMode="External"/><Relationship Id="rId46" Type="http://schemas.openxmlformats.org/officeDocument/2006/relationships/hyperlink" Target="https://www.normandiefraicheurmer.fr/recettes-et-si-on-cuisinait/origine-des-produits-de-la-mer/43-zones-de-peche-monde.html" TargetMode="External"/><Relationship Id="rId59" Type="http://schemas.openxmlformats.org/officeDocument/2006/relationships/image" Target="media/image26.png"/><Relationship Id="rId67" Type="http://schemas.openxmlformats.org/officeDocument/2006/relationships/hyperlink" Target="https://github.com/KevinGacon/Fishermen-TPI/tree/main/Documentations" TargetMode="External"/><Relationship Id="rId20" Type="http://schemas.openxmlformats.org/officeDocument/2006/relationships/hyperlink" Target="https://github.com/KevinGacon/Fishermen-TPI" TargetMode="External"/><Relationship Id="rId41" Type="http://schemas.openxmlformats.org/officeDocument/2006/relationships/image" Target="media/image22.png"/><Relationship Id="rId54" Type="http://schemas.openxmlformats.org/officeDocument/2006/relationships/hyperlink" Target="https://france3-regions.francetvinfo.fr/normandie/seine-maritime/soupconnes-avoir-preleve-soles-trop-petites-pecheurs-sont-relaxes-1720665.html" TargetMode="External"/><Relationship Id="rId62" Type="http://schemas.openxmlformats.org/officeDocument/2006/relationships/image" Target="media/image29.png"/><Relationship Id="rId70" Type="http://schemas.openxmlformats.org/officeDocument/2006/relationships/hyperlink" Target="https://github.com/KevinGacon/Fishermen-TPI/releases" TargetMode="External"/><Relationship Id="rId75" Type="http://schemas.openxmlformats.org/officeDocument/2006/relationships/hyperlink" Target="file:///D:\MyGamesProject\UnityGames\Fishermen-TPI\Documentations\Rapport%20de%20projet_8.00%20-%20Fishermen%20-%20KGN%20.docx" TargetMode="External"/><Relationship Id="rId83" Type="http://schemas.openxmlformats.org/officeDocument/2006/relationships/hyperlink" Target="file:///D:\MyGamesProject\UnityGames\Fishermen-TPI\Documentations\Rapport%20de%20projet_8.00%20-%20Fishermen%20-%20KGN%20.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hiclipart.com/" TargetMode="External"/><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cloud.icescrum.com/p/FISHERMEN/%23/project" TargetMode="External"/><Relationship Id="rId52" Type="http://schemas.openxmlformats.org/officeDocument/2006/relationships/hyperlink" Target="https://www.futura-sciences.com/planete/questions-reponses/poisson-poissons-10-especes-plus-pechees-9426/"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github.com/KevinGacon/Fishermen-TPI/commits/main" TargetMode="External"/><Relationship Id="rId78" Type="http://schemas.openxmlformats.org/officeDocument/2006/relationships/hyperlink" Target="file:///D:\MyGamesProject\UnityGames\Fishermen-TPI\Documentations\Rapport%20de%20projet_8.00%20-%20Fishermen%20-%20KGN%20.docx" TargetMode="External"/><Relationship Id="rId81" Type="http://schemas.openxmlformats.org/officeDocument/2006/relationships/hyperlink" Target="file:///D:\MyGamesProject\UnityGames\Fishermen-TPI\Documentations\Rapport%20de%20projet_8.00%20-%20Fishermen%20-%20KGN%20.docx" TargetMode="External"/><Relationship Id="rId86" Type="http://schemas.openxmlformats.org/officeDocument/2006/relationships/hyperlink" Target="file:///D:\MyGamesProject\UnityGames\Fishermen-TPI\Documentations\Rapport%20de%20projet_8.00%20-%20Fishermen%20-%20KGN%20.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nko.PC-RAYNKO\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B7D99-EC3F-470F-99F9-81F84D08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noir).dotx</Template>
  <TotalTime>26</TotalTime>
  <Pages>1</Pages>
  <Words>10264</Words>
  <Characters>56452</Characters>
  <Application>Microsoft Office Word</Application>
  <DocSecurity>0</DocSecurity>
  <Lines>470</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keywords/>
  <cp:lastModifiedBy>GACON Kevin</cp:lastModifiedBy>
  <cp:revision>11</cp:revision>
  <cp:lastPrinted>2022-05-31T06:45:00Z</cp:lastPrinted>
  <dcterms:created xsi:type="dcterms:W3CDTF">2022-05-31T06:29:00Z</dcterms:created>
  <dcterms:modified xsi:type="dcterms:W3CDTF">2022-05-31T07:27:00Z</dcterms:modified>
  <cp:contentStatus/>
  <cp:version/>
</cp:coreProperties>
</file>