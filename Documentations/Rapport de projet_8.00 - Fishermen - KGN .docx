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57463" w14:textId="2B18C38C" w:rsidR="00B554AA" w:rsidRDefault="00B554AA" w:rsidP="00B554AA">
      <w:bookmarkStart w:id="0" w:name="_Hlk104647317"/>
      <w:bookmarkEnd w:id="0"/>
    </w:p>
    <w:p w14:paraId="192FC7EC" w14:textId="3C97C755" w:rsidR="00B554AA" w:rsidRDefault="00B554AA" w:rsidP="00B554AA">
      <w:pPr>
        <w:pStyle w:val="Titre"/>
        <w:framePr w:w="9768" w:wrap="around" w:hAnchor="page" w:x="1141" w:y="1694"/>
      </w:pPr>
      <w:r>
        <w:br w:type="page"/>
      </w:r>
    </w:p>
    <w:p w14:paraId="591567E6" w14:textId="4C67D026" w:rsidR="00B554AA" w:rsidRPr="00EA18AB" w:rsidRDefault="00B554AA" w:rsidP="00B554AA">
      <w:pPr>
        <w:pStyle w:val="Titre"/>
        <w:framePr w:w="9768" w:wrap="around" w:hAnchor="page" w:x="1141" w:y="1694"/>
        <w:jc w:val="center"/>
        <w:rPr>
          <w:color w:val="002060"/>
          <w:sz w:val="130"/>
          <w:szCs w:val="130"/>
        </w:rPr>
      </w:pPr>
      <w:proofErr w:type="spellStart"/>
      <w:r w:rsidRPr="00EA18AB">
        <w:rPr>
          <w:color w:val="002060"/>
          <w:sz w:val="130"/>
          <w:szCs w:val="130"/>
        </w:rPr>
        <w:t>Fisherme</w:t>
      </w:r>
      <w:r w:rsidR="00EA64AB" w:rsidRPr="00EA18AB">
        <w:rPr>
          <w:color w:val="002060"/>
          <w:sz w:val="130"/>
          <w:szCs w:val="130"/>
        </w:rPr>
        <w:t>n</w:t>
      </w:r>
      <w:proofErr w:type="spellEnd"/>
    </w:p>
    <w:p w14:paraId="253FCC9E" w14:textId="77777777" w:rsidR="00B554AA" w:rsidRPr="00B554AA" w:rsidRDefault="00B554AA" w:rsidP="00B554AA">
      <w:pPr>
        <w:framePr w:w="9768" w:hSpace="180" w:wrap="around" w:vAnchor="text" w:hAnchor="page" w:x="1141" w:y="1694"/>
        <w:jc w:val="center"/>
        <w:rPr>
          <w:rFonts w:cstheme="minorHAnsi"/>
          <w:color w:val="17A9A6"/>
          <w:sz w:val="40"/>
          <w:szCs w:val="40"/>
        </w:rPr>
      </w:pPr>
      <w:r w:rsidRPr="00B554AA">
        <w:rPr>
          <w:rFonts w:cstheme="minorHAnsi"/>
          <w:color w:val="17A9A6"/>
          <w:sz w:val="40"/>
          <w:szCs w:val="40"/>
        </w:rPr>
        <w:t>Projet TPI 4</w:t>
      </w:r>
      <w:r w:rsidRPr="00B554AA">
        <w:rPr>
          <w:rFonts w:cstheme="minorHAnsi"/>
          <w:color w:val="17A9A6"/>
          <w:sz w:val="40"/>
          <w:szCs w:val="40"/>
          <w:vertAlign w:val="superscript"/>
        </w:rPr>
        <w:t>ème</w:t>
      </w:r>
      <w:r w:rsidRPr="00B554AA">
        <w:rPr>
          <w:rFonts w:cstheme="minorHAnsi"/>
          <w:color w:val="17A9A6"/>
          <w:sz w:val="40"/>
          <w:szCs w:val="40"/>
        </w:rPr>
        <w:t xml:space="preserve"> année| Kevin Gacon | SI-C4b</w:t>
      </w:r>
    </w:p>
    <w:p w14:paraId="1B999454" w14:textId="232C3A35" w:rsidR="00B554AA" w:rsidRPr="00B554AA" w:rsidRDefault="00B554AA" w:rsidP="00B554AA">
      <w:pPr>
        <w:pStyle w:val="Titre"/>
        <w:framePr w:w="9768" w:wrap="around" w:hAnchor="page" w:x="1141" w:y="1694"/>
        <w:rPr>
          <w:rStyle w:val="lev"/>
        </w:rPr>
      </w:pPr>
    </w:p>
    <w:p w14:paraId="439AB908" w14:textId="4E0DDCA5" w:rsidR="00C07FC9" w:rsidRDefault="00C07FC9">
      <w:pPr>
        <w:spacing w:after="180" w:line="336" w:lineRule="auto"/>
        <w:contextualSpacing w:val="0"/>
        <w:rPr>
          <w:rStyle w:val="lev"/>
          <w:rFonts w:asciiTheme="majorHAnsi" w:eastAsiaTheme="majorEastAsia" w:hAnsiTheme="majorHAnsi" w:cstheme="majorBidi"/>
          <w:b/>
          <w:bCs w:val="0"/>
          <w:sz w:val="72"/>
          <w:szCs w:val="90"/>
        </w:rPr>
      </w:pPr>
      <w:r>
        <w:rPr>
          <w:rFonts w:cs="Segoe UI"/>
          <w:noProof/>
          <w:lang w:eastAsia="fr-CH"/>
        </w:rPr>
        <w:drawing>
          <wp:anchor distT="0" distB="0" distL="114300" distR="114300" simplePos="0" relativeHeight="251664384" behindDoc="1" locked="0" layoutInCell="1" allowOverlap="1" wp14:anchorId="5463269E" wp14:editId="47BCAD08">
            <wp:simplePos x="0" y="0"/>
            <wp:positionH relativeFrom="column">
              <wp:posOffset>278130</wp:posOffset>
            </wp:positionH>
            <wp:positionV relativeFrom="paragraph">
              <wp:posOffset>3205480</wp:posOffset>
            </wp:positionV>
            <wp:extent cx="5753100" cy="39052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anchor>
        </w:drawing>
      </w:r>
      <w:r>
        <w:rPr>
          <w:rFonts w:cs="Segoe UI"/>
          <w:noProof/>
          <w:sz w:val="40"/>
          <w:szCs w:val="40"/>
        </w:rPr>
        <w:drawing>
          <wp:anchor distT="0" distB="0" distL="114300" distR="114300" simplePos="0" relativeHeight="251663360" behindDoc="0" locked="0" layoutInCell="1" allowOverlap="1" wp14:anchorId="1A25B527" wp14:editId="4977F3CC">
            <wp:simplePos x="0" y="0"/>
            <wp:positionH relativeFrom="column">
              <wp:posOffset>-285750</wp:posOffset>
            </wp:positionH>
            <wp:positionV relativeFrom="paragraph">
              <wp:posOffset>8949055</wp:posOffset>
            </wp:positionV>
            <wp:extent cx="1365250" cy="685800"/>
            <wp:effectExtent l="0" t="0" r="6350" b="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25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Segoe UI"/>
          <w:noProof/>
          <w:lang w:eastAsia="fr-CH"/>
        </w:rPr>
        <w:drawing>
          <wp:anchor distT="0" distB="0" distL="114300" distR="114300" simplePos="0" relativeHeight="251659264" behindDoc="0" locked="0" layoutInCell="1" allowOverlap="1" wp14:anchorId="5E84494F" wp14:editId="5B1CD50F">
            <wp:simplePos x="0" y="0"/>
            <wp:positionH relativeFrom="page">
              <wp:posOffset>-1773555</wp:posOffset>
            </wp:positionH>
            <wp:positionV relativeFrom="paragraph">
              <wp:posOffset>5884545</wp:posOffset>
            </wp:positionV>
            <wp:extent cx="10953750" cy="425213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eqw.png"/>
                    <pic:cNvPicPr/>
                  </pic:nvPicPr>
                  <pic:blipFill>
                    <a:blip r:embed="rId11">
                      <a:extLst>
                        <a:ext uri="{28A0092B-C50C-407E-A947-70E740481C1C}">
                          <a14:useLocalDpi xmlns:a14="http://schemas.microsoft.com/office/drawing/2010/main" val="0"/>
                        </a:ext>
                      </a:extLst>
                    </a:blip>
                    <a:stretch>
                      <a:fillRect/>
                    </a:stretch>
                  </pic:blipFill>
                  <pic:spPr>
                    <a:xfrm>
                      <a:off x="0" y="0"/>
                      <a:ext cx="10953750" cy="4252135"/>
                    </a:xfrm>
                    <a:prstGeom prst="rect">
                      <a:avLst/>
                    </a:prstGeom>
                  </pic:spPr>
                </pic:pic>
              </a:graphicData>
            </a:graphic>
            <wp14:sizeRelH relativeFrom="margin">
              <wp14:pctWidth>0</wp14:pctWidth>
            </wp14:sizeRelH>
            <wp14:sizeRelV relativeFrom="margin">
              <wp14:pctHeight>0</wp14:pctHeight>
            </wp14:sizeRelV>
          </wp:anchor>
        </w:drawing>
      </w:r>
      <w:r>
        <w:rPr>
          <w:rStyle w:val="lev"/>
        </w:rPr>
        <w:br w:type="page"/>
      </w:r>
    </w:p>
    <w:p w14:paraId="6DBDB36D" w14:textId="707B70DD" w:rsidR="007B2A41" w:rsidRDefault="007B2A41" w:rsidP="007B2A41">
      <w:pPr>
        <w:jc w:val="both"/>
        <w:rPr>
          <w:rFonts w:cs="Segoe UI"/>
        </w:rPr>
      </w:pPr>
      <w:r>
        <w:rPr>
          <w:rFonts w:cs="Segoe UI"/>
        </w:rPr>
        <w:lastRenderedPageBreak/>
        <w:fldChar w:fldCharType="begin"/>
      </w:r>
      <w:r>
        <w:rPr>
          <w:rFonts w:cs="Segoe UI"/>
        </w:rPr>
        <w:instrText xml:space="preserve"> INDEX \e "</w:instrText>
      </w:r>
      <w:r>
        <w:rPr>
          <w:rFonts w:cs="Segoe UI"/>
        </w:rPr>
        <w:tab/>
        <w:instrText xml:space="preserve">" \h "A" \c "2" \z "4108" </w:instrText>
      </w:r>
      <w:r>
        <w:rPr>
          <w:rFonts w:cs="Segoe UI"/>
        </w:rPr>
        <w:fldChar w:fldCharType="separate"/>
      </w:r>
      <w:r w:rsidR="000253CA">
        <w:rPr>
          <w:rFonts w:cs="Segoe UI"/>
          <w:b/>
          <w:bCs/>
          <w:noProof/>
        </w:rPr>
        <w:t>Aucune entrée d'index n'a été trouvée.</w:t>
      </w:r>
      <w:r>
        <w:rPr>
          <w:rFonts w:cs="Segoe UI"/>
        </w:rPr>
        <w:fldChar w:fldCharType="end"/>
      </w:r>
    </w:p>
    <w:p w14:paraId="1CCAB0F1" w14:textId="3490818E" w:rsidR="00C07FC9" w:rsidRDefault="00C07FC9">
      <w:pPr>
        <w:spacing w:after="180" w:line="336" w:lineRule="auto"/>
        <w:contextualSpacing w:val="0"/>
        <w:rPr>
          <w:rStyle w:val="lev"/>
          <w:rFonts w:asciiTheme="majorHAnsi" w:eastAsiaTheme="majorEastAsia" w:hAnsiTheme="majorHAnsi" w:cstheme="majorBidi"/>
          <w:b/>
          <w:bCs w:val="0"/>
          <w:sz w:val="72"/>
          <w:szCs w:val="90"/>
        </w:rPr>
      </w:pPr>
    </w:p>
    <w:sdt>
      <w:sdtPr>
        <w:id w:val="-340857336"/>
        <w:docPartObj>
          <w:docPartGallery w:val="Table of Contents"/>
          <w:docPartUnique/>
        </w:docPartObj>
      </w:sdtPr>
      <w:sdtEndPr>
        <w:rPr>
          <w:rFonts w:asciiTheme="minorHAnsi" w:eastAsiaTheme="minorHAnsi" w:hAnsiTheme="minorHAnsi" w:cstheme="minorBidi"/>
          <w:caps w:val="0"/>
          <w:kern w:val="0"/>
          <w:sz w:val="24"/>
        </w:rPr>
      </w:sdtEndPr>
      <w:sdtContent>
        <w:p w14:paraId="4F86901C" w14:textId="26DF29A3" w:rsidR="00917C05" w:rsidRPr="00917C05" w:rsidRDefault="00917C05" w:rsidP="00917C05">
          <w:pPr>
            <w:pStyle w:val="En-ttedetabledesmatires"/>
          </w:pPr>
          <w:r>
            <w:t>Table des matières</w:t>
          </w:r>
        </w:p>
        <w:p w14:paraId="793BA3AF" w14:textId="452868AC" w:rsidR="0041770C" w:rsidRDefault="00131C94">
          <w:pPr>
            <w:pStyle w:val="TM1"/>
            <w:tabs>
              <w:tab w:val="right" w:leader="dot" w:pos="9592"/>
            </w:tabs>
            <w:rPr>
              <w:rFonts w:eastAsiaTheme="minorEastAsia" w:cstheme="minorBidi"/>
              <w:b w:val="0"/>
              <w:bCs w:val="0"/>
              <w:caps w:val="0"/>
              <w:noProof/>
              <w:color w:val="auto"/>
              <w:sz w:val="22"/>
              <w:szCs w:val="22"/>
              <w:lang w:val="fr-CH" w:eastAsia="fr-CH"/>
            </w:rPr>
          </w:pPr>
          <w:r>
            <w:rPr>
              <w:noProof/>
              <w:kern w:val="20"/>
            </w:rPr>
            <w:fldChar w:fldCharType="begin"/>
          </w:r>
          <w:r>
            <w:rPr>
              <w:noProof/>
              <w:kern w:val="20"/>
            </w:rPr>
            <w:instrText xml:space="preserve"> TOC \o "1-3" \h \z \u </w:instrText>
          </w:r>
          <w:r>
            <w:rPr>
              <w:noProof/>
              <w:kern w:val="20"/>
            </w:rPr>
            <w:fldChar w:fldCharType="separate"/>
          </w:r>
          <w:hyperlink w:anchor="_Toc104731733" w:history="1">
            <w:r w:rsidR="0041770C" w:rsidRPr="009A3C47">
              <w:rPr>
                <w:rStyle w:val="Lienhypertexte"/>
                <w:rFonts w:cs="Segoe UI"/>
                <w:noProof/>
              </w:rPr>
              <w:t>Information générales</w:t>
            </w:r>
            <w:r w:rsidR="0041770C">
              <w:rPr>
                <w:noProof/>
                <w:webHidden/>
              </w:rPr>
              <w:tab/>
            </w:r>
            <w:r w:rsidR="0041770C">
              <w:rPr>
                <w:noProof/>
                <w:webHidden/>
              </w:rPr>
              <w:fldChar w:fldCharType="begin"/>
            </w:r>
            <w:r w:rsidR="0041770C">
              <w:rPr>
                <w:noProof/>
                <w:webHidden/>
              </w:rPr>
              <w:instrText xml:space="preserve"> PAGEREF _Toc104731733 \h </w:instrText>
            </w:r>
            <w:r w:rsidR="0041770C">
              <w:rPr>
                <w:noProof/>
                <w:webHidden/>
              </w:rPr>
            </w:r>
            <w:r w:rsidR="0041770C">
              <w:rPr>
                <w:noProof/>
                <w:webHidden/>
              </w:rPr>
              <w:fldChar w:fldCharType="separate"/>
            </w:r>
            <w:r w:rsidR="0041770C">
              <w:rPr>
                <w:noProof/>
                <w:webHidden/>
              </w:rPr>
              <w:t>5</w:t>
            </w:r>
            <w:r w:rsidR="0041770C">
              <w:rPr>
                <w:noProof/>
                <w:webHidden/>
              </w:rPr>
              <w:fldChar w:fldCharType="end"/>
            </w:r>
          </w:hyperlink>
        </w:p>
        <w:p w14:paraId="0003611F" w14:textId="286A290D"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34" w:history="1">
            <w:r w:rsidRPr="009A3C47">
              <w:rPr>
                <w:rStyle w:val="Lienhypertexte"/>
                <w:rFonts w:cs="Segoe UI"/>
                <w:iCs/>
                <w:noProof/>
              </w:rPr>
              <w:t>Contacts</w:t>
            </w:r>
            <w:r>
              <w:rPr>
                <w:noProof/>
                <w:webHidden/>
              </w:rPr>
              <w:tab/>
            </w:r>
            <w:r>
              <w:rPr>
                <w:noProof/>
                <w:webHidden/>
              </w:rPr>
              <w:fldChar w:fldCharType="begin"/>
            </w:r>
            <w:r>
              <w:rPr>
                <w:noProof/>
                <w:webHidden/>
              </w:rPr>
              <w:instrText xml:space="preserve"> PAGEREF _Toc104731734 \h </w:instrText>
            </w:r>
            <w:r>
              <w:rPr>
                <w:noProof/>
                <w:webHidden/>
              </w:rPr>
            </w:r>
            <w:r>
              <w:rPr>
                <w:noProof/>
                <w:webHidden/>
              </w:rPr>
              <w:fldChar w:fldCharType="separate"/>
            </w:r>
            <w:r>
              <w:rPr>
                <w:noProof/>
                <w:webHidden/>
              </w:rPr>
              <w:t>5</w:t>
            </w:r>
            <w:r>
              <w:rPr>
                <w:noProof/>
                <w:webHidden/>
              </w:rPr>
              <w:fldChar w:fldCharType="end"/>
            </w:r>
          </w:hyperlink>
        </w:p>
        <w:p w14:paraId="1CB18F25" w14:textId="599CF3F4"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35" w:history="1">
            <w:r w:rsidRPr="009A3C47">
              <w:rPr>
                <w:rStyle w:val="Lienhypertexte"/>
                <w:rFonts w:cs="Segoe UI"/>
                <w:iCs/>
                <w:noProof/>
              </w:rPr>
              <w:t>Période de réalisation</w:t>
            </w:r>
            <w:r>
              <w:rPr>
                <w:noProof/>
                <w:webHidden/>
              </w:rPr>
              <w:tab/>
            </w:r>
            <w:r>
              <w:rPr>
                <w:noProof/>
                <w:webHidden/>
              </w:rPr>
              <w:fldChar w:fldCharType="begin"/>
            </w:r>
            <w:r>
              <w:rPr>
                <w:noProof/>
                <w:webHidden/>
              </w:rPr>
              <w:instrText xml:space="preserve"> PAGEREF _Toc104731735 \h </w:instrText>
            </w:r>
            <w:r>
              <w:rPr>
                <w:noProof/>
                <w:webHidden/>
              </w:rPr>
            </w:r>
            <w:r>
              <w:rPr>
                <w:noProof/>
                <w:webHidden/>
              </w:rPr>
              <w:fldChar w:fldCharType="separate"/>
            </w:r>
            <w:r>
              <w:rPr>
                <w:noProof/>
                <w:webHidden/>
              </w:rPr>
              <w:t>5</w:t>
            </w:r>
            <w:r>
              <w:rPr>
                <w:noProof/>
                <w:webHidden/>
              </w:rPr>
              <w:fldChar w:fldCharType="end"/>
            </w:r>
          </w:hyperlink>
        </w:p>
        <w:p w14:paraId="62CD50B6" w14:textId="3530D6B3"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36" w:history="1">
            <w:r w:rsidRPr="009A3C47">
              <w:rPr>
                <w:rStyle w:val="Lienhypertexte"/>
                <w:noProof/>
              </w:rPr>
              <w:t>Horaire de travail</w:t>
            </w:r>
            <w:r>
              <w:rPr>
                <w:noProof/>
                <w:webHidden/>
              </w:rPr>
              <w:tab/>
            </w:r>
            <w:r>
              <w:rPr>
                <w:noProof/>
                <w:webHidden/>
              </w:rPr>
              <w:fldChar w:fldCharType="begin"/>
            </w:r>
            <w:r>
              <w:rPr>
                <w:noProof/>
                <w:webHidden/>
              </w:rPr>
              <w:instrText xml:space="preserve"> PAGEREF _Toc104731736 \h </w:instrText>
            </w:r>
            <w:r>
              <w:rPr>
                <w:noProof/>
                <w:webHidden/>
              </w:rPr>
            </w:r>
            <w:r>
              <w:rPr>
                <w:noProof/>
                <w:webHidden/>
              </w:rPr>
              <w:fldChar w:fldCharType="separate"/>
            </w:r>
            <w:r>
              <w:rPr>
                <w:noProof/>
                <w:webHidden/>
              </w:rPr>
              <w:t>6</w:t>
            </w:r>
            <w:r>
              <w:rPr>
                <w:noProof/>
                <w:webHidden/>
              </w:rPr>
              <w:fldChar w:fldCharType="end"/>
            </w:r>
          </w:hyperlink>
        </w:p>
        <w:p w14:paraId="799E4EB6" w14:textId="063E0C51"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37" w:history="1">
            <w:r w:rsidRPr="009A3C47">
              <w:rPr>
                <w:rStyle w:val="Lienhypertexte"/>
                <w:noProof/>
              </w:rPr>
              <w:t>Liens utiles</w:t>
            </w:r>
            <w:r>
              <w:rPr>
                <w:noProof/>
                <w:webHidden/>
              </w:rPr>
              <w:tab/>
            </w:r>
            <w:r>
              <w:rPr>
                <w:noProof/>
                <w:webHidden/>
              </w:rPr>
              <w:fldChar w:fldCharType="begin"/>
            </w:r>
            <w:r>
              <w:rPr>
                <w:noProof/>
                <w:webHidden/>
              </w:rPr>
              <w:instrText xml:space="preserve"> PAGEREF _Toc104731737 \h </w:instrText>
            </w:r>
            <w:r>
              <w:rPr>
                <w:noProof/>
                <w:webHidden/>
              </w:rPr>
            </w:r>
            <w:r>
              <w:rPr>
                <w:noProof/>
                <w:webHidden/>
              </w:rPr>
              <w:fldChar w:fldCharType="separate"/>
            </w:r>
            <w:r>
              <w:rPr>
                <w:noProof/>
                <w:webHidden/>
              </w:rPr>
              <w:t>6</w:t>
            </w:r>
            <w:r>
              <w:rPr>
                <w:noProof/>
                <w:webHidden/>
              </w:rPr>
              <w:fldChar w:fldCharType="end"/>
            </w:r>
          </w:hyperlink>
        </w:p>
        <w:p w14:paraId="493E968D" w14:textId="7604784F"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38" w:history="1">
            <w:r w:rsidRPr="009A3C47">
              <w:rPr>
                <w:rStyle w:val="Lienhypertexte"/>
                <w:noProof/>
              </w:rPr>
              <w:t>Méthode de sauvega</w:t>
            </w:r>
            <w:r w:rsidRPr="009A3C47">
              <w:rPr>
                <w:rStyle w:val="Lienhypertexte"/>
                <w:noProof/>
              </w:rPr>
              <w:t>r</w:t>
            </w:r>
            <w:r w:rsidRPr="009A3C47">
              <w:rPr>
                <w:rStyle w:val="Lienhypertexte"/>
                <w:noProof/>
              </w:rPr>
              <w:t>de</w:t>
            </w:r>
            <w:r>
              <w:rPr>
                <w:noProof/>
                <w:webHidden/>
              </w:rPr>
              <w:tab/>
            </w:r>
            <w:r>
              <w:rPr>
                <w:noProof/>
                <w:webHidden/>
              </w:rPr>
              <w:fldChar w:fldCharType="begin"/>
            </w:r>
            <w:r>
              <w:rPr>
                <w:noProof/>
                <w:webHidden/>
              </w:rPr>
              <w:instrText xml:space="preserve"> PAGEREF _Toc104731738 \h </w:instrText>
            </w:r>
            <w:r>
              <w:rPr>
                <w:noProof/>
                <w:webHidden/>
              </w:rPr>
            </w:r>
            <w:r>
              <w:rPr>
                <w:noProof/>
                <w:webHidden/>
              </w:rPr>
              <w:fldChar w:fldCharType="separate"/>
            </w:r>
            <w:r>
              <w:rPr>
                <w:noProof/>
                <w:webHidden/>
              </w:rPr>
              <w:t>6</w:t>
            </w:r>
            <w:r>
              <w:rPr>
                <w:noProof/>
                <w:webHidden/>
              </w:rPr>
              <w:fldChar w:fldCharType="end"/>
            </w:r>
          </w:hyperlink>
        </w:p>
        <w:p w14:paraId="01227193" w14:textId="6EF6435E" w:rsidR="0041770C" w:rsidRDefault="0041770C">
          <w:pPr>
            <w:pStyle w:val="TM1"/>
            <w:tabs>
              <w:tab w:val="right" w:leader="dot" w:pos="9592"/>
            </w:tabs>
            <w:rPr>
              <w:rFonts w:eastAsiaTheme="minorEastAsia" w:cstheme="minorBidi"/>
              <w:b w:val="0"/>
              <w:bCs w:val="0"/>
              <w:caps w:val="0"/>
              <w:noProof/>
              <w:color w:val="auto"/>
              <w:sz w:val="22"/>
              <w:szCs w:val="22"/>
              <w:lang w:val="fr-CH" w:eastAsia="fr-CH"/>
            </w:rPr>
          </w:pPr>
          <w:hyperlink w:anchor="_Toc104731739" w:history="1">
            <w:r w:rsidRPr="009A3C47">
              <w:rPr>
                <w:rStyle w:val="Lienhypertexte"/>
                <w:rFonts w:cs="Segoe UI"/>
                <w:noProof/>
              </w:rPr>
              <w:t>Analyse préliminaire</w:t>
            </w:r>
            <w:r>
              <w:rPr>
                <w:noProof/>
                <w:webHidden/>
              </w:rPr>
              <w:tab/>
            </w:r>
            <w:r>
              <w:rPr>
                <w:noProof/>
                <w:webHidden/>
              </w:rPr>
              <w:fldChar w:fldCharType="begin"/>
            </w:r>
            <w:r>
              <w:rPr>
                <w:noProof/>
                <w:webHidden/>
              </w:rPr>
              <w:instrText xml:space="preserve"> PAGEREF _Toc104731739 \h </w:instrText>
            </w:r>
            <w:r>
              <w:rPr>
                <w:noProof/>
                <w:webHidden/>
              </w:rPr>
            </w:r>
            <w:r>
              <w:rPr>
                <w:noProof/>
                <w:webHidden/>
              </w:rPr>
              <w:fldChar w:fldCharType="separate"/>
            </w:r>
            <w:r>
              <w:rPr>
                <w:noProof/>
                <w:webHidden/>
              </w:rPr>
              <w:t>7</w:t>
            </w:r>
            <w:r>
              <w:rPr>
                <w:noProof/>
                <w:webHidden/>
              </w:rPr>
              <w:fldChar w:fldCharType="end"/>
            </w:r>
          </w:hyperlink>
        </w:p>
        <w:p w14:paraId="216BB96B" w14:textId="1FEDC8D6"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40" w:history="1">
            <w:r w:rsidRPr="009A3C47">
              <w:rPr>
                <w:rStyle w:val="Lienhypertexte"/>
                <w:rFonts w:cs="Segoe UI"/>
                <w:iCs/>
                <w:noProof/>
              </w:rPr>
              <w:t>Introduction</w:t>
            </w:r>
            <w:r>
              <w:rPr>
                <w:noProof/>
                <w:webHidden/>
              </w:rPr>
              <w:tab/>
            </w:r>
            <w:r>
              <w:rPr>
                <w:noProof/>
                <w:webHidden/>
              </w:rPr>
              <w:fldChar w:fldCharType="begin"/>
            </w:r>
            <w:r>
              <w:rPr>
                <w:noProof/>
                <w:webHidden/>
              </w:rPr>
              <w:instrText xml:space="preserve"> PAGEREF _Toc104731740 \h </w:instrText>
            </w:r>
            <w:r>
              <w:rPr>
                <w:noProof/>
                <w:webHidden/>
              </w:rPr>
            </w:r>
            <w:r>
              <w:rPr>
                <w:noProof/>
                <w:webHidden/>
              </w:rPr>
              <w:fldChar w:fldCharType="separate"/>
            </w:r>
            <w:r>
              <w:rPr>
                <w:noProof/>
                <w:webHidden/>
              </w:rPr>
              <w:t>7</w:t>
            </w:r>
            <w:r>
              <w:rPr>
                <w:noProof/>
                <w:webHidden/>
              </w:rPr>
              <w:fldChar w:fldCharType="end"/>
            </w:r>
          </w:hyperlink>
        </w:p>
        <w:p w14:paraId="3CB50D5F" w14:textId="23C05414"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41" w:history="1">
            <w:r w:rsidRPr="009A3C47">
              <w:rPr>
                <w:rStyle w:val="Lienhypertexte"/>
                <w:rFonts w:cs="Segoe UI"/>
                <w:iCs/>
                <w:noProof/>
              </w:rPr>
              <w:t>Matériel et logiciel à disposition</w:t>
            </w:r>
            <w:r>
              <w:rPr>
                <w:noProof/>
                <w:webHidden/>
              </w:rPr>
              <w:tab/>
            </w:r>
            <w:r>
              <w:rPr>
                <w:noProof/>
                <w:webHidden/>
              </w:rPr>
              <w:fldChar w:fldCharType="begin"/>
            </w:r>
            <w:r>
              <w:rPr>
                <w:noProof/>
                <w:webHidden/>
              </w:rPr>
              <w:instrText xml:space="preserve"> PAGEREF _Toc104731741 \h </w:instrText>
            </w:r>
            <w:r>
              <w:rPr>
                <w:noProof/>
                <w:webHidden/>
              </w:rPr>
            </w:r>
            <w:r>
              <w:rPr>
                <w:noProof/>
                <w:webHidden/>
              </w:rPr>
              <w:fldChar w:fldCharType="separate"/>
            </w:r>
            <w:r>
              <w:rPr>
                <w:noProof/>
                <w:webHidden/>
              </w:rPr>
              <w:t>7</w:t>
            </w:r>
            <w:r>
              <w:rPr>
                <w:noProof/>
                <w:webHidden/>
              </w:rPr>
              <w:fldChar w:fldCharType="end"/>
            </w:r>
          </w:hyperlink>
        </w:p>
        <w:p w14:paraId="08CED024" w14:textId="350A8411"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42" w:history="1">
            <w:r w:rsidRPr="009A3C47">
              <w:rPr>
                <w:rStyle w:val="Lienhypertexte"/>
                <w:rFonts w:cs="Segoe UI"/>
                <w:iCs/>
                <w:noProof/>
              </w:rPr>
              <w:t>Prérequis</w:t>
            </w:r>
            <w:r>
              <w:rPr>
                <w:noProof/>
                <w:webHidden/>
              </w:rPr>
              <w:tab/>
            </w:r>
            <w:r>
              <w:rPr>
                <w:noProof/>
                <w:webHidden/>
              </w:rPr>
              <w:fldChar w:fldCharType="begin"/>
            </w:r>
            <w:r>
              <w:rPr>
                <w:noProof/>
                <w:webHidden/>
              </w:rPr>
              <w:instrText xml:space="preserve"> PAGEREF _Toc104731742 \h </w:instrText>
            </w:r>
            <w:r>
              <w:rPr>
                <w:noProof/>
                <w:webHidden/>
              </w:rPr>
            </w:r>
            <w:r>
              <w:rPr>
                <w:noProof/>
                <w:webHidden/>
              </w:rPr>
              <w:fldChar w:fldCharType="separate"/>
            </w:r>
            <w:r>
              <w:rPr>
                <w:noProof/>
                <w:webHidden/>
              </w:rPr>
              <w:t>7</w:t>
            </w:r>
            <w:r>
              <w:rPr>
                <w:noProof/>
                <w:webHidden/>
              </w:rPr>
              <w:fldChar w:fldCharType="end"/>
            </w:r>
          </w:hyperlink>
        </w:p>
        <w:p w14:paraId="0113AFFA" w14:textId="586FB9AC"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43" w:history="1">
            <w:r w:rsidRPr="009A3C47">
              <w:rPr>
                <w:rStyle w:val="Lienhypertexte"/>
                <w:rFonts w:cs="Segoe UI"/>
                <w:iCs/>
                <w:noProof/>
              </w:rPr>
              <w:t>Objectifs</w:t>
            </w:r>
            <w:r>
              <w:rPr>
                <w:noProof/>
                <w:webHidden/>
              </w:rPr>
              <w:tab/>
            </w:r>
            <w:r>
              <w:rPr>
                <w:noProof/>
                <w:webHidden/>
              </w:rPr>
              <w:fldChar w:fldCharType="begin"/>
            </w:r>
            <w:r>
              <w:rPr>
                <w:noProof/>
                <w:webHidden/>
              </w:rPr>
              <w:instrText xml:space="preserve"> PAGEREF _Toc104731743 \h </w:instrText>
            </w:r>
            <w:r>
              <w:rPr>
                <w:noProof/>
                <w:webHidden/>
              </w:rPr>
            </w:r>
            <w:r>
              <w:rPr>
                <w:noProof/>
                <w:webHidden/>
              </w:rPr>
              <w:fldChar w:fldCharType="separate"/>
            </w:r>
            <w:r>
              <w:rPr>
                <w:noProof/>
                <w:webHidden/>
              </w:rPr>
              <w:t>8</w:t>
            </w:r>
            <w:r>
              <w:rPr>
                <w:noProof/>
                <w:webHidden/>
              </w:rPr>
              <w:fldChar w:fldCharType="end"/>
            </w:r>
          </w:hyperlink>
        </w:p>
        <w:p w14:paraId="6B52B474" w14:textId="5ED711CC"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44" w:history="1">
            <w:r w:rsidRPr="009A3C47">
              <w:rPr>
                <w:rStyle w:val="Lienhypertexte"/>
                <w:rFonts w:cs="Segoe UI"/>
                <w:iCs/>
                <w:noProof/>
              </w:rPr>
              <w:t>Planification initiale</w:t>
            </w:r>
            <w:r>
              <w:rPr>
                <w:noProof/>
                <w:webHidden/>
              </w:rPr>
              <w:tab/>
            </w:r>
            <w:r>
              <w:rPr>
                <w:noProof/>
                <w:webHidden/>
              </w:rPr>
              <w:fldChar w:fldCharType="begin"/>
            </w:r>
            <w:r>
              <w:rPr>
                <w:noProof/>
                <w:webHidden/>
              </w:rPr>
              <w:instrText xml:space="preserve"> PAGEREF _Toc104731744 \h </w:instrText>
            </w:r>
            <w:r>
              <w:rPr>
                <w:noProof/>
                <w:webHidden/>
              </w:rPr>
            </w:r>
            <w:r>
              <w:rPr>
                <w:noProof/>
                <w:webHidden/>
              </w:rPr>
              <w:fldChar w:fldCharType="separate"/>
            </w:r>
            <w:r>
              <w:rPr>
                <w:noProof/>
                <w:webHidden/>
              </w:rPr>
              <w:t>9</w:t>
            </w:r>
            <w:r>
              <w:rPr>
                <w:noProof/>
                <w:webHidden/>
              </w:rPr>
              <w:fldChar w:fldCharType="end"/>
            </w:r>
          </w:hyperlink>
        </w:p>
        <w:p w14:paraId="5EE1AD8B" w14:textId="7FE4687A"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45" w:history="1">
            <w:r w:rsidRPr="009A3C47">
              <w:rPr>
                <w:rStyle w:val="Lienhypertexte"/>
                <w:rFonts w:cs="Segoe UI"/>
                <w:iCs/>
                <w:noProof/>
              </w:rPr>
              <w:t>Planification détaillée</w:t>
            </w:r>
            <w:r>
              <w:rPr>
                <w:noProof/>
                <w:webHidden/>
              </w:rPr>
              <w:tab/>
            </w:r>
            <w:r>
              <w:rPr>
                <w:noProof/>
                <w:webHidden/>
              </w:rPr>
              <w:fldChar w:fldCharType="begin"/>
            </w:r>
            <w:r>
              <w:rPr>
                <w:noProof/>
                <w:webHidden/>
              </w:rPr>
              <w:instrText xml:space="preserve"> PAGEREF _Toc104731745 \h </w:instrText>
            </w:r>
            <w:r>
              <w:rPr>
                <w:noProof/>
                <w:webHidden/>
              </w:rPr>
            </w:r>
            <w:r>
              <w:rPr>
                <w:noProof/>
                <w:webHidden/>
              </w:rPr>
              <w:fldChar w:fldCharType="separate"/>
            </w:r>
            <w:r>
              <w:rPr>
                <w:noProof/>
                <w:webHidden/>
              </w:rPr>
              <w:t>10</w:t>
            </w:r>
            <w:r>
              <w:rPr>
                <w:noProof/>
                <w:webHidden/>
              </w:rPr>
              <w:fldChar w:fldCharType="end"/>
            </w:r>
          </w:hyperlink>
        </w:p>
        <w:p w14:paraId="12CB85FD" w14:textId="64A620BA" w:rsidR="0041770C" w:rsidRDefault="0041770C">
          <w:pPr>
            <w:pStyle w:val="TM1"/>
            <w:tabs>
              <w:tab w:val="right" w:leader="dot" w:pos="9592"/>
            </w:tabs>
            <w:rPr>
              <w:rFonts w:eastAsiaTheme="minorEastAsia" w:cstheme="minorBidi"/>
              <w:b w:val="0"/>
              <w:bCs w:val="0"/>
              <w:caps w:val="0"/>
              <w:noProof/>
              <w:color w:val="auto"/>
              <w:sz w:val="22"/>
              <w:szCs w:val="22"/>
              <w:lang w:val="fr-CH" w:eastAsia="fr-CH"/>
            </w:rPr>
          </w:pPr>
          <w:hyperlink w:anchor="_Toc104731746" w:history="1">
            <w:r w:rsidRPr="009A3C47">
              <w:rPr>
                <w:rStyle w:val="Lienhypertexte"/>
                <w:rFonts w:cs="Segoe UI"/>
                <w:noProof/>
              </w:rPr>
              <w:t>Analyse / Conception</w:t>
            </w:r>
            <w:r>
              <w:rPr>
                <w:noProof/>
                <w:webHidden/>
              </w:rPr>
              <w:tab/>
            </w:r>
            <w:r>
              <w:rPr>
                <w:noProof/>
                <w:webHidden/>
              </w:rPr>
              <w:fldChar w:fldCharType="begin"/>
            </w:r>
            <w:r>
              <w:rPr>
                <w:noProof/>
                <w:webHidden/>
              </w:rPr>
              <w:instrText xml:space="preserve"> PAGEREF _Toc104731746 \h </w:instrText>
            </w:r>
            <w:r>
              <w:rPr>
                <w:noProof/>
                <w:webHidden/>
              </w:rPr>
            </w:r>
            <w:r>
              <w:rPr>
                <w:noProof/>
                <w:webHidden/>
              </w:rPr>
              <w:fldChar w:fldCharType="separate"/>
            </w:r>
            <w:r>
              <w:rPr>
                <w:noProof/>
                <w:webHidden/>
              </w:rPr>
              <w:t>15</w:t>
            </w:r>
            <w:r>
              <w:rPr>
                <w:noProof/>
                <w:webHidden/>
              </w:rPr>
              <w:fldChar w:fldCharType="end"/>
            </w:r>
          </w:hyperlink>
        </w:p>
        <w:p w14:paraId="24E0023E" w14:textId="1F7298F5"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47" w:history="1">
            <w:r w:rsidRPr="009A3C47">
              <w:rPr>
                <w:rStyle w:val="Lienhypertexte"/>
                <w:rFonts w:cs="Segoe UI"/>
                <w:iCs/>
                <w:noProof/>
              </w:rPr>
              <w:t>Concepts</w:t>
            </w:r>
            <w:r>
              <w:rPr>
                <w:noProof/>
                <w:webHidden/>
              </w:rPr>
              <w:tab/>
            </w:r>
            <w:r>
              <w:rPr>
                <w:noProof/>
                <w:webHidden/>
              </w:rPr>
              <w:fldChar w:fldCharType="begin"/>
            </w:r>
            <w:r>
              <w:rPr>
                <w:noProof/>
                <w:webHidden/>
              </w:rPr>
              <w:instrText xml:space="preserve"> PAGEREF _Toc104731747 \h </w:instrText>
            </w:r>
            <w:r>
              <w:rPr>
                <w:noProof/>
                <w:webHidden/>
              </w:rPr>
            </w:r>
            <w:r>
              <w:rPr>
                <w:noProof/>
                <w:webHidden/>
              </w:rPr>
              <w:fldChar w:fldCharType="separate"/>
            </w:r>
            <w:r>
              <w:rPr>
                <w:noProof/>
                <w:webHidden/>
              </w:rPr>
              <w:t>15</w:t>
            </w:r>
            <w:r>
              <w:rPr>
                <w:noProof/>
                <w:webHidden/>
              </w:rPr>
              <w:fldChar w:fldCharType="end"/>
            </w:r>
          </w:hyperlink>
        </w:p>
        <w:p w14:paraId="40C2DB5E" w14:textId="7181B4A7" w:rsidR="0041770C" w:rsidRDefault="0041770C">
          <w:pPr>
            <w:pStyle w:val="TM3"/>
            <w:tabs>
              <w:tab w:val="right" w:leader="dot" w:pos="9592"/>
            </w:tabs>
            <w:rPr>
              <w:rFonts w:eastAsiaTheme="minorEastAsia" w:cstheme="minorBidi"/>
              <w:iCs w:val="0"/>
              <w:noProof/>
              <w:color w:val="auto"/>
              <w:sz w:val="22"/>
              <w:szCs w:val="22"/>
              <w:lang w:val="fr-CH" w:eastAsia="fr-CH"/>
            </w:rPr>
          </w:pPr>
          <w:hyperlink w:anchor="_Toc104731748" w:history="1">
            <w:r w:rsidRPr="009A3C47">
              <w:rPr>
                <w:rStyle w:val="Lienhypertexte"/>
                <w:noProof/>
              </w:rPr>
              <w:t>Diagramme de flux</w:t>
            </w:r>
            <w:r>
              <w:rPr>
                <w:noProof/>
                <w:webHidden/>
              </w:rPr>
              <w:tab/>
            </w:r>
            <w:r>
              <w:rPr>
                <w:noProof/>
                <w:webHidden/>
              </w:rPr>
              <w:fldChar w:fldCharType="begin"/>
            </w:r>
            <w:r>
              <w:rPr>
                <w:noProof/>
                <w:webHidden/>
              </w:rPr>
              <w:instrText xml:space="preserve"> PAGEREF _Toc104731748 \h </w:instrText>
            </w:r>
            <w:r>
              <w:rPr>
                <w:noProof/>
                <w:webHidden/>
              </w:rPr>
            </w:r>
            <w:r>
              <w:rPr>
                <w:noProof/>
                <w:webHidden/>
              </w:rPr>
              <w:fldChar w:fldCharType="separate"/>
            </w:r>
            <w:r>
              <w:rPr>
                <w:noProof/>
                <w:webHidden/>
              </w:rPr>
              <w:t>15</w:t>
            </w:r>
            <w:r>
              <w:rPr>
                <w:noProof/>
                <w:webHidden/>
              </w:rPr>
              <w:fldChar w:fldCharType="end"/>
            </w:r>
          </w:hyperlink>
        </w:p>
        <w:p w14:paraId="0E666CA2" w14:textId="7E681F1F" w:rsidR="0041770C" w:rsidRDefault="0041770C">
          <w:pPr>
            <w:pStyle w:val="TM3"/>
            <w:tabs>
              <w:tab w:val="right" w:leader="dot" w:pos="9592"/>
            </w:tabs>
            <w:rPr>
              <w:rFonts w:eastAsiaTheme="minorEastAsia" w:cstheme="minorBidi"/>
              <w:iCs w:val="0"/>
              <w:noProof/>
              <w:color w:val="auto"/>
              <w:sz w:val="22"/>
              <w:szCs w:val="22"/>
              <w:lang w:val="fr-CH" w:eastAsia="fr-CH"/>
            </w:rPr>
          </w:pPr>
          <w:hyperlink w:anchor="_Toc104731749" w:history="1">
            <w:r w:rsidRPr="009A3C47">
              <w:rPr>
                <w:rStyle w:val="Lienhypertexte"/>
                <w:noProof/>
              </w:rPr>
              <w:t>Maquettes</w:t>
            </w:r>
            <w:r>
              <w:rPr>
                <w:noProof/>
                <w:webHidden/>
              </w:rPr>
              <w:tab/>
            </w:r>
            <w:r>
              <w:rPr>
                <w:noProof/>
                <w:webHidden/>
              </w:rPr>
              <w:fldChar w:fldCharType="begin"/>
            </w:r>
            <w:r>
              <w:rPr>
                <w:noProof/>
                <w:webHidden/>
              </w:rPr>
              <w:instrText xml:space="preserve"> PAGEREF _Toc104731749 \h </w:instrText>
            </w:r>
            <w:r>
              <w:rPr>
                <w:noProof/>
                <w:webHidden/>
              </w:rPr>
            </w:r>
            <w:r>
              <w:rPr>
                <w:noProof/>
                <w:webHidden/>
              </w:rPr>
              <w:fldChar w:fldCharType="separate"/>
            </w:r>
            <w:r>
              <w:rPr>
                <w:noProof/>
                <w:webHidden/>
              </w:rPr>
              <w:t>18</w:t>
            </w:r>
            <w:r>
              <w:rPr>
                <w:noProof/>
                <w:webHidden/>
              </w:rPr>
              <w:fldChar w:fldCharType="end"/>
            </w:r>
          </w:hyperlink>
        </w:p>
        <w:p w14:paraId="0A624145" w14:textId="3F167222"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50" w:history="1">
            <w:r w:rsidRPr="009A3C47">
              <w:rPr>
                <w:rStyle w:val="Lienhypertexte"/>
                <w:rFonts w:cs="Segoe UI"/>
                <w:iCs/>
                <w:noProof/>
              </w:rPr>
              <w:t>Stratégie de test</w:t>
            </w:r>
            <w:r>
              <w:rPr>
                <w:noProof/>
                <w:webHidden/>
              </w:rPr>
              <w:tab/>
            </w:r>
            <w:r>
              <w:rPr>
                <w:noProof/>
                <w:webHidden/>
              </w:rPr>
              <w:fldChar w:fldCharType="begin"/>
            </w:r>
            <w:r>
              <w:rPr>
                <w:noProof/>
                <w:webHidden/>
              </w:rPr>
              <w:instrText xml:space="preserve"> PAGEREF _Toc104731750 \h </w:instrText>
            </w:r>
            <w:r>
              <w:rPr>
                <w:noProof/>
                <w:webHidden/>
              </w:rPr>
            </w:r>
            <w:r>
              <w:rPr>
                <w:noProof/>
                <w:webHidden/>
              </w:rPr>
              <w:fldChar w:fldCharType="separate"/>
            </w:r>
            <w:r>
              <w:rPr>
                <w:noProof/>
                <w:webHidden/>
              </w:rPr>
              <w:t>22</w:t>
            </w:r>
            <w:r>
              <w:rPr>
                <w:noProof/>
                <w:webHidden/>
              </w:rPr>
              <w:fldChar w:fldCharType="end"/>
            </w:r>
          </w:hyperlink>
        </w:p>
        <w:p w14:paraId="766EB34E" w14:textId="568B9A4C" w:rsidR="0041770C" w:rsidRDefault="0041770C">
          <w:pPr>
            <w:pStyle w:val="TM3"/>
            <w:tabs>
              <w:tab w:val="right" w:leader="dot" w:pos="9592"/>
            </w:tabs>
            <w:rPr>
              <w:rFonts w:eastAsiaTheme="minorEastAsia" w:cstheme="minorBidi"/>
              <w:iCs w:val="0"/>
              <w:noProof/>
              <w:color w:val="auto"/>
              <w:sz w:val="22"/>
              <w:szCs w:val="22"/>
              <w:lang w:val="fr-CH" w:eastAsia="fr-CH"/>
            </w:rPr>
          </w:pPr>
          <w:hyperlink w:anchor="_Toc104731751" w:history="1">
            <w:r w:rsidRPr="009A3C47">
              <w:rPr>
                <w:rStyle w:val="Lienhypertexte"/>
                <w:noProof/>
              </w:rPr>
              <w:t>Test Unitaire</w:t>
            </w:r>
            <w:r>
              <w:rPr>
                <w:noProof/>
                <w:webHidden/>
              </w:rPr>
              <w:tab/>
            </w:r>
            <w:r>
              <w:rPr>
                <w:noProof/>
                <w:webHidden/>
              </w:rPr>
              <w:fldChar w:fldCharType="begin"/>
            </w:r>
            <w:r>
              <w:rPr>
                <w:noProof/>
                <w:webHidden/>
              </w:rPr>
              <w:instrText xml:space="preserve"> PAGEREF _Toc104731751 \h </w:instrText>
            </w:r>
            <w:r>
              <w:rPr>
                <w:noProof/>
                <w:webHidden/>
              </w:rPr>
            </w:r>
            <w:r>
              <w:rPr>
                <w:noProof/>
                <w:webHidden/>
              </w:rPr>
              <w:fldChar w:fldCharType="separate"/>
            </w:r>
            <w:r>
              <w:rPr>
                <w:noProof/>
                <w:webHidden/>
              </w:rPr>
              <w:t>22</w:t>
            </w:r>
            <w:r>
              <w:rPr>
                <w:noProof/>
                <w:webHidden/>
              </w:rPr>
              <w:fldChar w:fldCharType="end"/>
            </w:r>
          </w:hyperlink>
        </w:p>
        <w:p w14:paraId="0FE19CDE" w14:textId="6962E472" w:rsidR="0041770C" w:rsidRDefault="0041770C">
          <w:pPr>
            <w:pStyle w:val="TM3"/>
            <w:tabs>
              <w:tab w:val="right" w:leader="dot" w:pos="9592"/>
            </w:tabs>
            <w:rPr>
              <w:rFonts w:eastAsiaTheme="minorEastAsia" w:cstheme="minorBidi"/>
              <w:iCs w:val="0"/>
              <w:noProof/>
              <w:color w:val="auto"/>
              <w:sz w:val="22"/>
              <w:szCs w:val="22"/>
              <w:lang w:val="fr-CH" w:eastAsia="fr-CH"/>
            </w:rPr>
          </w:pPr>
          <w:hyperlink w:anchor="_Toc104731752" w:history="1">
            <w:r w:rsidRPr="009A3C47">
              <w:rPr>
                <w:rStyle w:val="Lienhypertexte"/>
                <w:noProof/>
              </w:rPr>
              <w:t>Tests d’acceptations</w:t>
            </w:r>
            <w:r>
              <w:rPr>
                <w:noProof/>
                <w:webHidden/>
              </w:rPr>
              <w:tab/>
            </w:r>
            <w:r>
              <w:rPr>
                <w:noProof/>
                <w:webHidden/>
              </w:rPr>
              <w:fldChar w:fldCharType="begin"/>
            </w:r>
            <w:r>
              <w:rPr>
                <w:noProof/>
                <w:webHidden/>
              </w:rPr>
              <w:instrText xml:space="preserve"> PAGEREF _Toc104731752 \h </w:instrText>
            </w:r>
            <w:r>
              <w:rPr>
                <w:noProof/>
                <w:webHidden/>
              </w:rPr>
            </w:r>
            <w:r>
              <w:rPr>
                <w:noProof/>
                <w:webHidden/>
              </w:rPr>
              <w:fldChar w:fldCharType="separate"/>
            </w:r>
            <w:r>
              <w:rPr>
                <w:noProof/>
                <w:webHidden/>
              </w:rPr>
              <w:t>22</w:t>
            </w:r>
            <w:r>
              <w:rPr>
                <w:noProof/>
                <w:webHidden/>
              </w:rPr>
              <w:fldChar w:fldCharType="end"/>
            </w:r>
          </w:hyperlink>
        </w:p>
        <w:p w14:paraId="5D4BA8EB" w14:textId="51AD377F"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53" w:history="1">
            <w:r w:rsidRPr="009A3C47">
              <w:rPr>
                <w:rStyle w:val="Lienhypertexte"/>
                <w:rFonts w:cs="Segoe UI"/>
                <w:noProof/>
              </w:rPr>
              <w:t>Risques techniques</w:t>
            </w:r>
            <w:r>
              <w:rPr>
                <w:noProof/>
                <w:webHidden/>
              </w:rPr>
              <w:tab/>
            </w:r>
            <w:r>
              <w:rPr>
                <w:noProof/>
                <w:webHidden/>
              </w:rPr>
              <w:fldChar w:fldCharType="begin"/>
            </w:r>
            <w:r>
              <w:rPr>
                <w:noProof/>
                <w:webHidden/>
              </w:rPr>
              <w:instrText xml:space="preserve"> PAGEREF _Toc104731753 \h </w:instrText>
            </w:r>
            <w:r>
              <w:rPr>
                <w:noProof/>
                <w:webHidden/>
              </w:rPr>
            </w:r>
            <w:r>
              <w:rPr>
                <w:noProof/>
                <w:webHidden/>
              </w:rPr>
              <w:fldChar w:fldCharType="separate"/>
            </w:r>
            <w:r>
              <w:rPr>
                <w:noProof/>
                <w:webHidden/>
              </w:rPr>
              <w:t>22</w:t>
            </w:r>
            <w:r>
              <w:rPr>
                <w:noProof/>
                <w:webHidden/>
              </w:rPr>
              <w:fldChar w:fldCharType="end"/>
            </w:r>
          </w:hyperlink>
        </w:p>
        <w:p w14:paraId="3A9C2905" w14:textId="6DC8CBD1"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54" w:history="1">
            <w:r w:rsidRPr="009A3C47">
              <w:rPr>
                <w:rStyle w:val="Lienhypertexte"/>
                <w:noProof/>
              </w:rPr>
              <w:t>Planification finale</w:t>
            </w:r>
            <w:r>
              <w:rPr>
                <w:noProof/>
                <w:webHidden/>
              </w:rPr>
              <w:tab/>
            </w:r>
            <w:r>
              <w:rPr>
                <w:noProof/>
                <w:webHidden/>
              </w:rPr>
              <w:fldChar w:fldCharType="begin"/>
            </w:r>
            <w:r>
              <w:rPr>
                <w:noProof/>
                <w:webHidden/>
              </w:rPr>
              <w:instrText xml:space="preserve"> PAGEREF _Toc104731754 \h </w:instrText>
            </w:r>
            <w:r>
              <w:rPr>
                <w:noProof/>
                <w:webHidden/>
              </w:rPr>
            </w:r>
            <w:r>
              <w:rPr>
                <w:noProof/>
                <w:webHidden/>
              </w:rPr>
              <w:fldChar w:fldCharType="separate"/>
            </w:r>
            <w:r>
              <w:rPr>
                <w:noProof/>
                <w:webHidden/>
              </w:rPr>
              <w:t>23</w:t>
            </w:r>
            <w:r>
              <w:rPr>
                <w:noProof/>
                <w:webHidden/>
              </w:rPr>
              <w:fldChar w:fldCharType="end"/>
            </w:r>
          </w:hyperlink>
        </w:p>
        <w:p w14:paraId="13DE8301" w14:textId="1B93CD4B" w:rsidR="0041770C" w:rsidRDefault="0041770C">
          <w:pPr>
            <w:pStyle w:val="TM1"/>
            <w:tabs>
              <w:tab w:val="right" w:leader="dot" w:pos="9592"/>
            </w:tabs>
            <w:rPr>
              <w:rFonts w:eastAsiaTheme="minorEastAsia" w:cstheme="minorBidi"/>
              <w:b w:val="0"/>
              <w:bCs w:val="0"/>
              <w:caps w:val="0"/>
              <w:noProof/>
              <w:color w:val="auto"/>
              <w:sz w:val="22"/>
              <w:szCs w:val="22"/>
              <w:lang w:val="fr-CH" w:eastAsia="fr-CH"/>
            </w:rPr>
          </w:pPr>
          <w:hyperlink w:anchor="_Toc104731755" w:history="1">
            <w:r w:rsidRPr="009A3C47">
              <w:rPr>
                <w:rStyle w:val="Lienhypertexte"/>
                <w:rFonts w:cs="Segoe UI"/>
                <w:noProof/>
              </w:rPr>
              <w:t>Réalisation</w:t>
            </w:r>
            <w:r>
              <w:rPr>
                <w:noProof/>
                <w:webHidden/>
              </w:rPr>
              <w:tab/>
            </w:r>
            <w:r>
              <w:rPr>
                <w:noProof/>
                <w:webHidden/>
              </w:rPr>
              <w:fldChar w:fldCharType="begin"/>
            </w:r>
            <w:r>
              <w:rPr>
                <w:noProof/>
                <w:webHidden/>
              </w:rPr>
              <w:instrText xml:space="preserve"> PAGEREF _Toc104731755 \h </w:instrText>
            </w:r>
            <w:r>
              <w:rPr>
                <w:noProof/>
                <w:webHidden/>
              </w:rPr>
            </w:r>
            <w:r>
              <w:rPr>
                <w:noProof/>
                <w:webHidden/>
              </w:rPr>
              <w:fldChar w:fldCharType="separate"/>
            </w:r>
            <w:r>
              <w:rPr>
                <w:noProof/>
                <w:webHidden/>
              </w:rPr>
              <w:t>24</w:t>
            </w:r>
            <w:r>
              <w:rPr>
                <w:noProof/>
                <w:webHidden/>
              </w:rPr>
              <w:fldChar w:fldCharType="end"/>
            </w:r>
          </w:hyperlink>
        </w:p>
        <w:p w14:paraId="5A547D33" w14:textId="28C188DD"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56" w:history="1">
            <w:r w:rsidRPr="009A3C47">
              <w:rPr>
                <w:rStyle w:val="Lienhypertexte"/>
                <w:rFonts w:cs="Segoe UI"/>
                <w:iCs/>
                <w:noProof/>
              </w:rPr>
              <w:t>Dossier de réalisation</w:t>
            </w:r>
            <w:r>
              <w:rPr>
                <w:noProof/>
                <w:webHidden/>
              </w:rPr>
              <w:tab/>
            </w:r>
            <w:r>
              <w:rPr>
                <w:noProof/>
                <w:webHidden/>
              </w:rPr>
              <w:fldChar w:fldCharType="begin"/>
            </w:r>
            <w:r>
              <w:rPr>
                <w:noProof/>
                <w:webHidden/>
              </w:rPr>
              <w:instrText xml:space="preserve"> PAGEREF _Toc104731756 \h </w:instrText>
            </w:r>
            <w:r>
              <w:rPr>
                <w:noProof/>
                <w:webHidden/>
              </w:rPr>
            </w:r>
            <w:r>
              <w:rPr>
                <w:noProof/>
                <w:webHidden/>
              </w:rPr>
              <w:fldChar w:fldCharType="separate"/>
            </w:r>
            <w:r>
              <w:rPr>
                <w:noProof/>
                <w:webHidden/>
              </w:rPr>
              <w:t>24</w:t>
            </w:r>
            <w:r>
              <w:rPr>
                <w:noProof/>
                <w:webHidden/>
              </w:rPr>
              <w:fldChar w:fldCharType="end"/>
            </w:r>
          </w:hyperlink>
        </w:p>
        <w:p w14:paraId="76540470" w14:textId="3A870056" w:rsidR="0041770C" w:rsidRDefault="0041770C">
          <w:pPr>
            <w:pStyle w:val="TM3"/>
            <w:tabs>
              <w:tab w:val="right" w:leader="dot" w:pos="9592"/>
            </w:tabs>
            <w:rPr>
              <w:rFonts w:eastAsiaTheme="minorEastAsia" w:cstheme="minorBidi"/>
              <w:iCs w:val="0"/>
              <w:noProof/>
              <w:color w:val="auto"/>
              <w:sz w:val="22"/>
              <w:szCs w:val="22"/>
              <w:lang w:val="fr-CH" w:eastAsia="fr-CH"/>
            </w:rPr>
          </w:pPr>
          <w:hyperlink w:anchor="_Toc104731757" w:history="1">
            <w:r w:rsidRPr="009A3C47">
              <w:rPr>
                <w:rStyle w:val="Lienhypertexte"/>
                <w:noProof/>
              </w:rPr>
              <w:t>Scripts</w:t>
            </w:r>
            <w:r>
              <w:rPr>
                <w:noProof/>
                <w:webHidden/>
              </w:rPr>
              <w:tab/>
            </w:r>
            <w:r>
              <w:rPr>
                <w:noProof/>
                <w:webHidden/>
              </w:rPr>
              <w:fldChar w:fldCharType="begin"/>
            </w:r>
            <w:r>
              <w:rPr>
                <w:noProof/>
                <w:webHidden/>
              </w:rPr>
              <w:instrText xml:space="preserve"> PAGEREF _Toc104731757 \h </w:instrText>
            </w:r>
            <w:r>
              <w:rPr>
                <w:noProof/>
                <w:webHidden/>
              </w:rPr>
            </w:r>
            <w:r>
              <w:rPr>
                <w:noProof/>
                <w:webHidden/>
              </w:rPr>
              <w:fldChar w:fldCharType="separate"/>
            </w:r>
            <w:r>
              <w:rPr>
                <w:noProof/>
                <w:webHidden/>
              </w:rPr>
              <w:t>24</w:t>
            </w:r>
            <w:r>
              <w:rPr>
                <w:noProof/>
                <w:webHidden/>
              </w:rPr>
              <w:fldChar w:fldCharType="end"/>
            </w:r>
          </w:hyperlink>
        </w:p>
        <w:p w14:paraId="103B20A5" w14:textId="6BC113A0"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58" w:history="1">
            <w:r w:rsidRPr="009A3C47">
              <w:rPr>
                <w:rStyle w:val="Lienhypertexte"/>
                <w:rFonts w:cs="Segoe UI"/>
                <w:iCs/>
                <w:noProof/>
              </w:rPr>
              <w:t>Rèpertoires</w:t>
            </w:r>
            <w:r>
              <w:rPr>
                <w:noProof/>
                <w:webHidden/>
              </w:rPr>
              <w:tab/>
            </w:r>
            <w:r>
              <w:rPr>
                <w:noProof/>
                <w:webHidden/>
              </w:rPr>
              <w:fldChar w:fldCharType="begin"/>
            </w:r>
            <w:r>
              <w:rPr>
                <w:noProof/>
                <w:webHidden/>
              </w:rPr>
              <w:instrText xml:space="preserve"> PAGEREF _Toc104731758 \h </w:instrText>
            </w:r>
            <w:r>
              <w:rPr>
                <w:noProof/>
                <w:webHidden/>
              </w:rPr>
            </w:r>
            <w:r>
              <w:rPr>
                <w:noProof/>
                <w:webHidden/>
              </w:rPr>
              <w:fldChar w:fldCharType="separate"/>
            </w:r>
            <w:r>
              <w:rPr>
                <w:noProof/>
                <w:webHidden/>
              </w:rPr>
              <w:t>26</w:t>
            </w:r>
            <w:r>
              <w:rPr>
                <w:noProof/>
                <w:webHidden/>
              </w:rPr>
              <w:fldChar w:fldCharType="end"/>
            </w:r>
          </w:hyperlink>
        </w:p>
        <w:p w14:paraId="47601968" w14:textId="1DD35514"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59" w:history="1">
            <w:r w:rsidRPr="009A3C47">
              <w:rPr>
                <w:rStyle w:val="Lienhypertexte"/>
                <w:rFonts w:cs="Segoe UI"/>
                <w:iCs/>
                <w:noProof/>
              </w:rPr>
              <w:t>Touches de DEBUG</w:t>
            </w:r>
            <w:r>
              <w:rPr>
                <w:noProof/>
                <w:webHidden/>
              </w:rPr>
              <w:tab/>
            </w:r>
            <w:r>
              <w:rPr>
                <w:noProof/>
                <w:webHidden/>
              </w:rPr>
              <w:fldChar w:fldCharType="begin"/>
            </w:r>
            <w:r>
              <w:rPr>
                <w:noProof/>
                <w:webHidden/>
              </w:rPr>
              <w:instrText xml:space="preserve"> PAGEREF _Toc104731759 \h </w:instrText>
            </w:r>
            <w:r>
              <w:rPr>
                <w:noProof/>
                <w:webHidden/>
              </w:rPr>
            </w:r>
            <w:r>
              <w:rPr>
                <w:noProof/>
                <w:webHidden/>
              </w:rPr>
              <w:fldChar w:fldCharType="separate"/>
            </w:r>
            <w:r>
              <w:rPr>
                <w:noProof/>
                <w:webHidden/>
              </w:rPr>
              <w:t>27</w:t>
            </w:r>
            <w:r>
              <w:rPr>
                <w:noProof/>
                <w:webHidden/>
              </w:rPr>
              <w:fldChar w:fldCharType="end"/>
            </w:r>
          </w:hyperlink>
        </w:p>
        <w:p w14:paraId="4CBB7EDA" w14:textId="65AE84EF"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60" w:history="1">
            <w:r w:rsidRPr="009A3C47">
              <w:rPr>
                <w:rStyle w:val="Lienhypertexte"/>
                <w:rFonts w:cs="Segoe UI"/>
                <w:iCs/>
                <w:noProof/>
              </w:rPr>
              <w:t>Versions</w:t>
            </w:r>
            <w:r>
              <w:rPr>
                <w:noProof/>
                <w:webHidden/>
              </w:rPr>
              <w:tab/>
            </w:r>
            <w:r>
              <w:rPr>
                <w:noProof/>
                <w:webHidden/>
              </w:rPr>
              <w:fldChar w:fldCharType="begin"/>
            </w:r>
            <w:r>
              <w:rPr>
                <w:noProof/>
                <w:webHidden/>
              </w:rPr>
              <w:instrText xml:space="preserve"> PAGEREF _Toc104731760 \h </w:instrText>
            </w:r>
            <w:r>
              <w:rPr>
                <w:noProof/>
                <w:webHidden/>
              </w:rPr>
            </w:r>
            <w:r>
              <w:rPr>
                <w:noProof/>
                <w:webHidden/>
              </w:rPr>
              <w:fldChar w:fldCharType="separate"/>
            </w:r>
            <w:r>
              <w:rPr>
                <w:noProof/>
                <w:webHidden/>
              </w:rPr>
              <w:t>27</w:t>
            </w:r>
            <w:r>
              <w:rPr>
                <w:noProof/>
                <w:webHidden/>
              </w:rPr>
              <w:fldChar w:fldCharType="end"/>
            </w:r>
          </w:hyperlink>
        </w:p>
        <w:p w14:paraId="4FFE4364" w14:textId="6A1E3FDC" w:rsidR="0041770C" w:rsidRDefault="0041770C">
          <w:pPr>
            <w:pStyle w:val="TM3"/>
            <w:tabs>
              <w:tab w:val="right" w:leader="dot" w:pos="9592"/>
            </w:tabs>
            <w:rPr>
              <w:rFonts w:eastAsiaTheme="minorEastAsia" w:cstheme="minorBidi"/>
              <w:iCs w:val="0"/>
              <w:noProof/>
              <w:color w:val="auto"/>
              <w:sz w:val="22"/>
              <w:szCs w:val="22"/>
              <w:lang w:val="fr-CH" w:eastAsia="fr-CH"/>
            </w:rPr>
          </w:pPr>
          <w:hyperlink w:anchor="_Toc104731761" w:history="1">
            <w:r w:rsidRPr="009A3C47">
              <w:rPr>
                <w:rStyle w:val="Lienhypertexte"/>
                <w:noProof/>
              </w:rPr>
              <w:t>Tests logiciels et Windows</w:t>
            </w:r>
            <w:r>
              <w:rPr>
                <w:noProof/>
                <w:webHidden/>
              </w:rPr>
              <w:tab/>
            </w:r>
            <w:r>
              <w:rPr>
                <w:noProof/>
                <w:webHidden/>
              </w:rPr>
              <w:fldChar w:fldCharType="begin"/>
            </w:r>
            <w:r>
              <w:rPr>
                <w:noProof/>
                <w:webHidden/>
              </w:rPr>
              <w:instrText xml:space="preserve"> PAGEREF _Toc104731761 \h </w:instrText>
            </w:r>
            <w:r>
              <w:rPr>
                <w:noProof/>
                <w:webHidden/>
              </w:rPr>
            </w:r>
            <w:r>
              <w:rPr>
                <w:noProof/>
                <w:webHidden/>
              </w:rPr>
              <w:fldChar w:fldCharType="separate"/>
            </w:r>
            <w:r>
              <w:rPr>
                <w:noProof/>
                <w:webHidden/>
              </w:rPr>
              <w:t>27</w:t>
            </w:r>
            <w:r>
              <w:rPr>
                <w:noProof/>
                <w:webHidden/>
              </w:rPr>
              <w:fldChar w:fldCharType="end"/>
            </w:r>
          </w:hyperlink>
        </w:p>
        <w:p w14:paraId="686C3721" w14:textId="2D3664DF" w:rsidR="0041770C" w:rsidRDefault="0041770C">
          <w:pPr>
            <w:pStyle w:val="TM3"/>
            <w:tabs>
              <w:tab w:val="right" w:leader="dot" w:pos="9592"/>
            </w:tabs>
            <w:rPr>
              <w:rFonts w:eastAsiaTheme="minorEastAsia" w:cstheme="minorBidi"/>
              <w:iCs w:val="0"/>
              <w:noProof/>
              <w:color w:val="auto"/>
              <w:sz w:val="22"/>
              <w:szCs w:val="22"/>
              <w:lang w:val="fr-CH" w:eastAsia="fr-CH"/>
            </w:rPr>
          </w:pPr>
          <w:hyperlink w:anchor="_Toc104731762" w:history="1">
            <w:r w:rsidRPr="009A3C47">
              <w:rPr>
                <w:rStyle w:val="Lienhypertexte"/>
                <w:noProof/>
              </w:rPr>
              <w:t>Matériel</w:t>
            </w:r>
            <w:r>
              <w:rPr>
                <w:noProof/>
                <w:webHidden/>
              </w:rPr>
              <w:tab/>
            </w:r>
            <w:r>
              <w:rPr>
                <w:noProof/>
                <w:webHidden/>
              </w:rPr>
              <w:fldChar w:fldCharType="begin"/>
            </w:r>
            <w:r>
              <w:rPr>
                <w:noProof/>
                <w:webHidden/>
              </w:rPr>
              <w:instrText xml:space="preserve"> PAGEREF _Toc104731762 \h </w:instrText>
            </w:r>
            <w:r>
              <w:rPr>
                <w:noProof/>
                <w:webHidden/>
              </w:rPr>
            </w:r>
            <w:r>
              <w:rPr>
                <w:noProof/>
                <w:webHidden/>
              </w:rPr>
              <w:fldChar w:fldCharType="separate"/>
            </w:r>
            <w:r>
              <w:rPr>
                <w:noProof/>
                <w:webHidden/>
              </w:rPr>
              <w:t>29</w:t>
            </w:r>
            <w:r>
              <w:rPr>
                <w:noProof/>
                <w:webHidden/>
              </w:rPr>
              <w:fldChar w:fldCharType="end"/>
            </w:r>
          </w:hyperlink>
        </w:p>
        <w:p w14:paraId="1A8BEB18" w14:textId="3A95C0FB"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63" w:history="1">
            <w:r w:rsidRPr="009A3C47">
              <w:rPr>
                <w:rStyle w:val="Lienhypertexte"/>
                <w:rFonts w:cs="Segoe UI"/>
                <w:iCs/>
                <w:noProof/>
              </w:rPr>
              <w:t>Librairies</w:t>
            </w:r>
            <w:r>
              <w:rPr>
                <w:noProof/>
                <w:webHidden/>
              </w:rPr>
              <w:tab/>
            </w:r>
            <w:r>
              <w:rPr>
                <w:noProof/>
                <w:webHidden/>
              </w:rPr>
              <w:fldChar w:fldCharType="begin"/>
            </w:r>
            <w:r>
              <w:rPr>
                <w:noProof/>
                <w:webHidden/>
              </w:rPr>
              <w:instrText xml:space="preserve"> PAGEREF _Toc104731763 \h </w:instrText>
            </w:r>
            <w:r>
              <w:rPr>
                <w:noProof/>
                <w:webHidden/>
              </w:rPr>
            </w:r>
            <w:r>
              <w:rPr>
                <w:noProof/>
                <w:webHidden/>
              </w:rPr>
              <w:fldChar w:fldCharType="separate"/>
            </w:r>
            <w:r>
              <w:rPr>
                <w:noProof/>
                <w:webHidden/>
              </w:rPr>
              <w:t>30</w:t>
            </w:r>
            <w:r>
              <w:rPr>
                <w:noProof/>
                <w:webHidden/>
              </w:rPr>
              <w:fldChar w:fldCharType="end"/>
            </w:r>
          </w:hyperlink>
        </w:p>
        <w:p w14:paraId="04C6C619" w14:textId="51FDB090" w:rsidR="0041770C" w:rsidRDefault="0041770C">
          <w:pPr>
            <w:pStyle w:val="TM3"/>
            <w:tabs>
              <w:tab w:val="right" w:leader="dot" w:pos="9592"/>
            </w:tabs>
            <w:rPr>
              <w:rFonts w:eastAsiaTheme="minorEastAsia" w:cstheme="minorBidi"/>
              <w:iCs w:val="0"/>
              <w:noProof/>
              <w:color w:val="auto"/>
              <w:sz w:val="22"/>
              <w:szCs w:val="22"/>
              <w:lang w:val="fr-CH" w:eastAsia="fr-CH"/>
            </w:rPr>
          </w:pPr>
          <w:hyperlink w:anchor="_Toc104731764" w:history="1">
            <w:r w:rsidRPr="009A3C47">
              <w:rPr>
                <w:rStyle w:val="Lienhypertexte"/>
                <w:noProof/>
              </w:rPr>
              <w:t>Projet</w:t>
            </w:r>
            <w:r>
              <w:rPr>
                <w:noProof/>
                <w:webHidden/>
              </w:rPr>
              <w:tab/>
            </w:r>
            <w:r>
              <w:rPr>
                <w:noProof/>
                <w:webHidden/>
              </w:rPr>
              <w:fldChar w:fldCharType="begin"/>
            </w:r>
            <w:r>
              <w:rPr>
                <w:noProof/>
                <w:webHidden/>
              </w:rPr>
              <w:instrText xml:space="preserve"> PAGEREF _Toc104731764 \h </w:instrText>
            </w:r>
            <w:r>
              <w:rPr>
                <w:noProof/>
                <w:webHidden/>
              </w:rPr>
            </w:r>
            <w:r>
              <w:rPr>
                <w:noProof/>
                <w:webHidden/>
              </w:rPr>
              <w:fldChar w:fldCharType="separate"/>
            </w:r>
            <w:r>
              <w:rPr>
                <w:noProof/>
                <w:webHidden/>
              </w:rPr>
              <w:t>30</w:t>
            </w:r>
            <w:r>
              <w:rPr>
                <w:noProof/>
                <w:webHidden/>
              </w:rPr>
              <w:fldChar w:fldCharType="end"/>
            </w:r>
          </w:hyperlink>
        </w:p>
        <w:p w14:paraId="58AA6068" w14:textId="54EB3B82" w:rsidR="0041770C" w:rsidRDefault="0041770C">
          <w:pPr>
            <w:pStyle w:val="TM3"/>
            <w:tabs>
              <w:tab w:val="right" w:leader="dot" w:pos="9592"/>
            </w:tabs>
            <w:rPr>
              <w:rFonts w:eastAsiaTheme="minorEastAsia" w:cstheme="minorBidi"/>
              <w:iCs w:val="0"/>
              <w:noProof/>
              <w:color w:val="auto"/>
              <w:sz w:val="22"/>
              <w:szCs w:val="22"/>
              <w:lang w:val="fr-CH" w:eastAsia="fr-CH"/>
            </w:rPr>
          </w:pPr>
          <w:hyperlink w:anchor="_Toc104731765" w:history="1">
            <w:r w:rsidRPr="009A3C47">
              <w:rPr>
                <w:rStyle w:val="Lienhypertexte"/>
                <w:noProof/>
                <w:lang w:val="en-US"/>
              </w:rPr>
              <w:t>Librairies built-in</w:t>
            </w:r>
            <w:r>
              <w:rPr>
                <w:noProof/>
                <w:webHidden/>
              </w:rPr>
              <w:tab/>
            </w:r>
            <w:r>
              <w:rPr>
                <w:noProof/>
                <w:webHidden/>
              </w:rPr>
              <w:fldChar w:fldCharType="begin"/>
            </w:r>
            <w:r>
              <w:rPr>
                <w:noProof/>
                <w:webHidden/>
              </w:rPr>
              <w:instrText xml:space="preserve"> PAGEREF _Toc104731765 \h </w:instrText>
            </w:r>
            <w:r>
              <w:rPr>
                <w:noProof/>
                <w:webHidden/>
              </w:rPr>
            </w:r>
            <w:r>
              <w:rPr>
                <w:noProof/>
                <w:webHidden/>
              </w:rPr>
              <w:fldChar w:fldCharType="separate"/>
            </w:r>
            <w:r>
              <w:rPr>
                <w:noProof/>
                <w:webHidden/>
              </w:rPr>
              <w:t>30</w:t>
            </w:r>
            <w:r>
              <w:rPr>
                <w:noProof/>
                <w:webHidden/>
              </w:rPr>
              <w:fldChar w:fldCharType="end"/>
            </w:r>
          </w:hyperlink>
        </w:p>
        <w:p w14:paraId="1B415FE2" w14:textId="0BFD4B9A"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66" w:history="1">
            <w:r w:rsidRPr="009A3C47">
              <w:rPr>
                <w:rStyle w:val="Lienhypertexte"/>
                <w:rFonts w:cs="Segoe UI"/>
                <w:iCs/>
                <w:noProof/>
              </w:rPr>
              <w:t>Description des tests effectués</w:t>
            </w:r>
            <w:r>
              <w:rPr>
                <w:noProof/>
                <w:webHidden/>
              </w:rPr>
              <w:tab/>
            </w:r>
            <w:r>
              <w:rPr>
                <w:noProof/>
                <w:webHidden/>
              </w:rPr>
              <w:fldChar w:fldCharType="begin"/>
            </w:r>
            <w:r>
              <w:rPr>
                <w:noProof/>
                <w:webHidden/>
              </w:rPr>
              <w:instrText xml:space="preserve"> PAGEREF _Toc104731766 \h </w:instrText>
            </w:r>
            <w:r>
              <w:rPr>
                <w:noProof/>
                <w:webHidden/>
              </w:rPr>
            </w:r>
            <w:r>
              <w:rPr>
                <w:noProof/>
                <w:webHidden/>
              </w:rPr>
              <w:fldChar w:fldCharType="separate"/>
            </w:r>
            <w:r>
              <w:rPr>
                <w:noProof/>
                <w:webHidden/>
              </w:rPr>
              <w:t>31</w:t>
            </w:r>
            <w:r>
              <w:rPr>
                <w:noProof/>
                <w:webHidden/>
              </w:rPr>
              <w:fldChar w:fldCharType="end"/>
            </w:r>
          </w:hyperlink>
        </w:p>
        <w:p w14:paraId="36081C5F" w14:textId="7C368AB7" w:rsidR="0041770C" w:rsidRDefault="0041770C">
          <w:pPr>
            <w:pStyle w:val="TM3"/>
            <w:tabs>
              <w:tab w:val="right" w:leader="dot" w:pos="9592"/>
            </w:tabs>
            <w:rPr>
              <w:rFonts w:eastAsiaTheme="minorEastAsia" w:cstheme="minorBidi"/>
              <w:iCs w:val="0"/>
              <w:noProof/>
              <w:color w:val="auto"/>
              <w:sz w:val="22"/>
              <w:szCs w:val="22"/>
              <w:lang w:val="fr-CH" w:eastAsia="fr-CH"/>
            </w:rPr>
          </w:pPr>
          <w:hyperlink w:anchor="_Toc104731767" w:history="1">
            <w:r w:rsidRPr="009A3C47">
              <w:rPr>
                <w:rStyle w:val="Lienhypertexte"/>
                <w:noProof/>
              </w:rPr>
              <w:t>Tests d’acceptations</w:t>
            </w:r>
            <w:r>
              <w:rPr>
                <w:noProof/>
                <w:webHidden/>
              </w:rPr>
              <w:tab/>
            </w:r>
            <w:r>
              <w:rPr>
                <w:noProof/>
                <w:webHidden/>
              </w:rPr>
              <w:fldChar w:fldCharType="begin"/>
            </w:r>
            <w:r>
              <w:rPr>
                <w:noProof/>
                <w:webHidden/>
              </w:rPr>
              <w:instrText xml:space="preserve"> PAGEREF _Toc104731767 \h </w:instrText>
            </w:r>
            <w:r>
              <w:rPr>
                <w:noProof/>
                <w:webHidden/>
              </w:rPr>
            </w:r>
            <w:r>
              <w:rPr>
                <w:noProof/>
                <w:webHidden/>
              </w:rPr>
              <w:fldChar w:fldCharType="separate"/>
            </w:r>
            <w:r>
              <w:rPr>
                <w:noProof/>
                <w:webHidden/>
              </w:rPr>
              <w:t>31</w:t>
            </w:r>
            <w:r>
              <w:rPr>
                <w:noProof/>
                <w:webHidden/>
              </w:rPr>
              <w:fldChar w:fldCharType="end"/>
            </w:r>
          </w:hyperlink>
        </w:p>
        <w:p w14:paraId="703535FC" w14:textId="2F2FCE0F"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68" w:history="1">
            <w:r w:rsidRPr="009A3C47">
              <w:rPr>
                <w:rStyle w:val="Lienhypertexte"/>
                <w:rFonts w:cs="Segoe UI"/>
                <w:iCs/>
                <w:noProof/>
              </w:rPr>
              <w:t>Liste des documents fournis</w:t>
            </w:r>
            <w:r>
              <w:rPr>
                <w:noProof/>
                <w:webHidden/>
              </w:rPr>
              <w:tab/>
            </w:r>
            <w:r>
              <w:rPr>
                <w:noProof/>
                <w:webHidden/>
              </w:rPr>
              <w:fldChar w:fldCharType="begin"/>
            </w:r>
            <w:r>
              <w:rPr>
                <w:noProof/>
                <w:webHidden/>
              </w:rPr>
              <w:instrText xml:space="preserve"> PAGEREF _Toc104731768 \h </w:instrText>
            </w:r>
            <w:r>
              <w:rPr>
                <w:noProof/>
                <w:webHidden/>
              </w:rPr>
            </w:r>
            <w:r>
              <w:rPr>
                <w:noProof/>
                <w:webHidden/>
              </w:rPr>
              <w:fldChar w:fldCharType="separate"/>
            </w:r>
            <w:r>
              <w:rPr>
                <w:noProof/>
                <w:webHidden/>
              </w:rPr>
              <w:t>32</w:t>
            </w:r>
            <w:r>
              <w:rPr>
                <w:noProof/>
                <w:webHidden/>
              </w:rPr>
              <w:fldChar w:fldCharType="end"/>
            </w:r>
          </w:hyperlink>
        </w:p>
        <w:p w14:paraId="4464FDB5" w14:textId="61CA8F09" w:rsidR="0041770C" w:rsidRDefault="0041770C">
          <w:pPr>
            <w:pStyle w:val="TM1"/>
            <w:tabs>
              <w:tab w:val="right" w:leader="dot" w:pos="9592"/>
            </w:tabs>
            <w:rPr>
              <w:rFonts w:eastAsiaTheme="minorEastAsia" w:cstheme="minorBidi"/>
              <w:b w:val="0"/>
              <w:bCs w:val="0"/>
              <w:caps w:val="0"/>
              <w:noProof/>
              <w:color w:val="auto"/>
              <w:sz w:val="22"/>
              <w:szCs w:val="22"/>
              <w:lang w:val="fr-CH" w:eastAsia="fr-CH"/>
            </w:rPr>
          </w:pPr>
          <w:hyperlink w:anchor="_Toc104731769" w:history="1">
            <w:r w:rsidRPr="009A3C47">
              <w:rPr>
                <w:rStyle w:val="Lienhypertexte"/>
                <w:rFonts w:cs="Segoe UI"/>
                <w:noProof/>
              </w:rPr>
              <w:t>Conclusions</w:t>
            </w:r>
            <w:r>
              <w:rPr>
                <w:noProof/>
                <w:webHidden/>
              </w:rPr>
              <w:tab/>
            </w:r>
            <w:r>
              <w:rPr>
                <w:noProof/>
                <w:webHidden/>
              </w:rPr>
              <w:fldChar w:fldCharType="begin"/>
            </w:r>
            <w:r>
              <w:rPr>
                <w:noProof/>
                <w:webHidden/>
              </w:rPr>
              <w:instrText xml:space="preserve"> PAGEREF _Toc104731769 \h </w:instrText>
            </w:r>
            <w:r>
              <w:rPr>
                <w:noProof/>
                <w:webHidden/>
              </w:rPr>
            </w:r>
            <w:r>
              <w:rPr>
                <w:noProof/>
                <w:webHidden/>
              </w:rPr>
              <w:fldChar w:fldCharType="separate"/>
            </w:r>
            <w:r>
              <w:rPr>
                <w:noProof/>
                <w:webHidden/>
              </w:rPr>
              <w:t>33</w:t>
            </w:r>
            <w:r>
              <w:rPr>
                <w:noProof/>
                <w:webHidden/>
              </w:rPr>
              <w:fldChar w:fldCharType="end"/>
            </w:r>
          </w:hyperlink>
        </w:p>
        <w:p w14:paraId="7165D7A7" w14:textId="57766BBE" w:rsidR="0041770C" w:rsidRDefault="0041770C">
          <w:pPr>
            <w:pStyle w:val="TM1"/>
            <w:tabs>
              <w:tab w:val="right" w:leader="dot" w:pos="9592"/>
            </w:tabs>
            <w:rPr>
              <w:rFonts w:eastAsiaTheme="minorEastAsia" w:cstheme="minorBidi"/>
              <w:b w:val="0"/>
              <w:bCs w:val="0"/>
              <w:caps w:val="0"/>
              <w:noProof/>
              <w:color w:val="auto"/>
              <w:sz w:val="22"/>
              <w:szCs w:val="22"/>
              <w:lang w:val="fr-CH" w:eastAsia="fr-CH"/>
            </w:rPr>
          </w:pPr>
          <w:hyperlink w:anchor="_Toc104731770" w:history="1">
            <w:r w:rsidRPr="009A3C47">
              <w:rPr>
                <w:rStyle w:val="Lienhypertexte"/>
                <w:rFonts w:cs="Segoe UI"/>
                <w:noProof/>
              </w:rPr>
              <w:t>Annexes</w:t>
            </w:r>
            <w:r>
              <w:rPr>
                <w:noProof/>
                <w:webHidden/>
              </w:rPr>
              <w:tab/>
            </w:r>
            <w:r>
              <w:rPr>
                <w:noProof/>
                <w:webHidden/>
              </w:rPr>
              <w:fldChar w:fldCharType="begin"/>
            </w:r>
            <w:r>
              <w:rPr>
                <w:noProof/>
                <w:webHidden/>
              </w:rPr>
              <w:instrText xml:space="preserve"> PAGEREF _Toc104731770 \h </w:instrText>
            </w:r>
            <w:r>
              <w:rPr>
                <w:noProof/>
                <w:webHidden/>
              </w:rPr>
            </w:r>
            <w:r>
              <w:rPr>
                <w:noProof/>
                <w:webHidden/>
              </w:rPr>
              <w:fldChar w:fldCharType="separate"/>
            </w:r>
            <w:r>
              <w:rPr>
                <w:noProof/>
                <w:webHidden/>
              </w:rPr>
              <w:t>34</w:t>
            </w:r>
            <w:r>
              <w:rPr>
                <w:noProof/>
                <w:webHidden/>
              </w:rPr>
              <w:fldChar w:fldCharType="end"/>
            </w:r>
          </w:hyperlink>
        </w:p>
        <w:p w14:paraId="6B0F05C5" w14:textId="1DBE8DE8"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71" w:history="1">
            <w:r w:rsidRPr="009A3C47">
              <w:rPr>
                <w:rStyle w:val="Lienhypertexte"/>
                <w:rFonts w:cs="Segoe UI"/>
                <w:iCs/>
                <w:noProof/>
              </w:rPr>
              <w:t>Résumé du rapport du TPI / version succincte de la documentation</w:t>
            </w:r>
            <w:r>
              <w:rPr>
                <w:noProof/>
                <w:webHidden/>
              </w:rPr>
              <w:tab/>
            </w:r>
            <w:r>
              <w:rPr>
                <w:noProof/>
                <w:webHidden/>
              </w:rPr>
              <w:fldChar w:fldCharType="begin"/>
            </w:r>
            <w:r>
              <w:rPr>
                <w:noProof/>
                <w:webHidden/>
              </w:rPr>
              <w:instrText xml:space="preserve"> PAGEREF _Toc104731771 \h </w:instrText>
            </w:r>
            <w:r>
              <w:rPr>
                <w:noProof/>
                <w:webHidden/>
              </w:rPr>
            </w:r>
            <w:r>
              <w:rPr>
                <w:noProof/>
                <w:webHidden/>
              </w:rPr>
              <w:fldChar w:fldCharType="separate"/>
            </w:r>
            <w:r>
              <w:rPr>
                <w:noProof/>
                <w:webHidden/>
              </w:rPr>
              <w:t>34</w:t>
            </w:r>
            <w:r>
              <w:rPr>
                <w:noProof/>
                <w:webHidden/>
              </w:rPr>
              <w:fldChar w:fldCharType="end"/>
            </w:r>
          </w:hyperlink>
        </w:p>
        <w:p w14:paraId="3A5D4A2E" w14:textId="20D932AC"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72" w:history="1">
            <w:r w:rsidRPr="009A3C47">
              <w:rPr>
                <w:rStyle w:val="Lienhypertexte"/>
                <w:rFonts w:cs="Segoe UI"/>
                <w:iCs/>
                <w:noProof/>
              </w:rPr>
              <w:t>Sources – Bibliographie</w:t>
            </w:r>
            <w:r>
              <w:rPr>
                <w:noProof/>
                <w:webHidden/>
              </w:rPr>
              <w:tab/>
            </w:r>
            <w:r>
              <w:rPr>
                <w:noProof/>
                <w:webHidden/>
              </w:rPr>
              <w:fldChar w:fldCharType="begin"/>
            </w:r>
            <w:r>
              <w:rPr>
                <w:noProof/>
                <w:webHidden/>
              </w:rPr>
              <w:instrText xml:space="preserve"> PAGEREF _Toc104731772 \h </w:instrText>
            </w:r>
            <w:r>
              <w:rPr>
                <w:noProof/>
                <w:webHidden/>
              </w:rPr>
            </w:r>
            <w:r>
              <w:rPr>
                <w:noProof/>
                <w:webHidden/>
              </w:rPr>
              <w:fldChar w:fldCharType="separate"/>
            </w:r>
            <w:r>
              <w:rPr>
                <w:noProof/>
                <w:webHidden/>
              </w:rPr>
              <w:t>34</w:t>
            </w:r>
            <w:r>
              <w:rPr>
                <w:noProof/>
                <w:webHidden/>
              </w:rPr>
              <w:fldChar w:fldCharType="end"/>
            </w:r>
          </w:hyperlink>
        </w:p>
        <w:p w14:paraId="27F3AB0B" w14:textId="755B2488"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73" w:history="1">
            <w:r w:rsidRPr="009A3C47">
              <w:rPr>
                <w:rStyle w:val="Lienhypertexte"/>
                <w:rFonts w:cs="Segoe UI"/>
                <w:iCs/>
                <w:noProof/>
              </w:rPr>
              <w:t>Journal de travail</w:t>
            </w:r>
            <w:r>
              <w:rPr>
                <w:noProof/>
                <w:webHidden/>
              </w:rPr>
              <w:tab/>
            </w:r>
            <w:r>
              <w:rPr>
                <w:noProof/>
                <w:webHidden/>
              </w:rPr>
              <w:fldChar w:fldCharType="begin"/>
            </w:r>
            <w:r>
              <w:rPr>
                <w:noProof/>
                <w:webHidden/>
              </w:rPr>
              <w:instrText xml:space="preserve"> PAGEREF _Toc104731773 \h </w:instrText>
            </w:r>
            <w:r>
              <w:rPr>
                <w:noProof/>
                <w:webHidden/>
              </w:rPr>
            </w:r>
            <w:r>
              <w:rPr>
                <w:noProof/>
                <w:webHidden/>
              </w:rPr>
              <w:fldChar w:fldCharType="separate"/>
            </w:r>
            <w:r>
              <w:rPr>
                <w:noProof/>
                <w:webHidden/>
              </w:rPr>
              <w:t>35</w:t>
            </w:r>
            <w:r>
              <w:rPr>
                <w:noProof/>
                <w:webHidden/>
              </w:rPr>
              <w:fldChar w:fldCharType="end"/>
            </w:r>
          </w:hyperlink>
        </w:p>
        <w:p w14:paraId="49F580CA" w14:textId="21DC9B5E"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74" w:history="1">
            <w:r w:rsidRPr="009A3C47">
              <w:rPr>
                <w:rStyle w:val="Lienhypertexte"/>
                <w:rFonts w:cs="Segoe UI"/>
                <w:iCs/>
                <w:noProof/>
              </w:rPr>
              <w:t>Manuel d'Installation</w:t>
            </w:r>
            <w:r>
              <w:rPr>
                <w:noProof/>
                <w:webHidden/>
              </w:rPr>
              <w:tab/>
            </w:r>
            <w:r>
              <w:rPr>
                <w:noProof/>
                <w:webHidden/>
              </w:rPr>
              <w:fldChar w:fldCharType="begin"/>
            </w:r>
            <w:r>
              <w:rPr>
                <w:noProof/>
                <w:webHidden/>
              </w:rPr>
              <w:instrText xml:space="preserve"> PAGEREF _Toc104731774 \h </w:instrText>
            </w:r>
            <w:r>
              <w:rPr>
                <w:noProof/>
                <w:webHidden/>
              </w:rPr>
            </w:r>
            <w:r>
              <w:rPr>
                <w:noProof/>
                <w:webHidden/>
              </w:rPr>
              <w:fldChar w:fldCharType="separate"/>
            </w:r>
            <w:r>
              <w:rPr>
                <w:noProof/>
                <w:webHidden/>
              </w:rPr>
              <w:t>35</w:t>
            </w:r>
            <w:r>
              <w:rPr>
                <w:noProof/>
                <w:webHidden/>
              </w:rPr>
              <w:fldChar w:fldCharType="end"/>
            </w:r>
          </w:hyperlink>
        </w:p>
        <w:p w14:paraId="6A5A9D45" w14:textId="3A03502C"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75" w:history="1">
            <w:r w:rsidRPr="009A3C47">
              <w:rPr>
                <w:rStyle w:val="Lienhypertexte"/>
                <w:rFonts w:cs="Segoe UI"/>
                <w:iCs/>
                <w:noProof/>
              </w:rPr>
              <w:t>Manuel d'Utilisation</w:t>
            </w:r>
            <w:r>
              <w:rPr>
                <w:noProof/>
                <w:webHidden/>
              </w:rPr>
              <w:tab/>
            </w:r>
            <w:r>
              <w:rPr>
                <w:noProof/>
                <w:webHidden/>
              </w:rPr>
              <w:fldChar w:fldCharType="begin"/>
            </w:r>
            <w:r>
              <w:rPr>
                <w:noProof/>
                <w:webHidden/>
              </w:rPr>
              <w:instrText xml:space="preserve"> PAGEREF _Toc104731775 \h </w:instrText>
            </w:r>
            <w:r>
              <w:rPr>
                <w:noProof/>
                <w:webHidden/>
              </w:rPr>
            </w:r>
            <w:r>
              <w:rPr>
                <w:noProof/>
                <w:webHidden/>
              </w:rPr>
              <w:fldChar w:fldCharType="separate"/>
            </w:r>
            <w:r>
              <w:rPr>
                <w:noProof/>
                <w:webHidden/>
              </w:rPr>
              <w:t>35</w:t>
            </w:r>
            <w:r>
              <w:rPr>
                <w:noProof/>
                <w:webHidden/>
              </w:rPr>
              <w:fldChar w:fldCharType="end"/>
            </w:r>
          </w:hyperlink>
        </w:p>
        <w:p w14:paraId="315062BE" w14:textId="0B3FB615" w:rsidR="0041770C" w:rsidRDefault="0041770C">
          <w:pPr>
            <w:pStyle w:val="TM2"/>
            <w:tabs>
              <w:tab w:val="right" w:leader="dot" w:pos="9592"/>
            </w:tabs>
            <w:rPr>
              <w:rFonts w:eastAsiaTheme="minorEastAsia" w:cstheme="minorBidi"/>
              <w:noProof/>
              <w:color w:val="auto"/>
              <w:sz w:val="22"/>
              <w:szCs w:val="22"/>
              <w:lang w:val="fr-CH" w:eastAsia="fr-CH"/>
            </w:rPr>
          </w:pPr>
          <w:hyperlink w:anchor="_Toc104731776" w:history="1">
            <w:r w:rsidRPr="009A3C47">
              <w:rPr>
                <w:rStyle w:val="Lienhypertexte"/>
                <w:rFonts w:cs="Segoe UI"/>
                <w:iCs/>
                <w:noProof/>
              </w:rPr>
              <w:t>Archives du projet</w:t>
            </w:r>
            <w:r>
              <w:rPr>
                <w:noProof/>
                <w:webHidden/>
              </w:rPr>
              <w:tab/>
            </w:r>
            <w:r>
              <w:rPr>
                <w:noProof/>
                <w:webHidden/>
              </w:rPr>
              <w:fldChar w:fldCharType="begin"/>
            </w:r>
            <w:r>
              <w:rPr>
                <w:noProof/>
                <w:webHidden/>
              </w:rPr>
              <w:instrText xml:space="preserve"> PAGEREF _Toc104731776 \h </w:instrText>
            </w:r>
            <w:r>
              <w:rPr>
                <w:noProof/>
                <w:webHidden/>
              </w:rPr>
            </w:r>
            <w:r>
              <w:rPr>
                <w:noProof/>
                <w:webHidden/>
              </w:rPr>
              <w:fldChar w:fldCharType="separate"/>
            </w:r>
            <w:r>
              <w:rPr>
                <w:noProof/>
                <w:webHidden/>
              </w:rPr>
              <w:t>35</w:t>
            </w:r>
            <w:r>
              <w:rPr>
                <w:noProof/>
                <w:webHidden/>
              </w:rPr>
              <w:fldChar w:fldCharType="end"/>
            </w:r>
          </w:hyperlink>
        </w:p>
        <w:p w14:paraId="76962E3E" w14:textId="73E8E478" w:rsidR="00917C05" w:rsidRPr="00917C05" w:rsidRDefault="00131C94">
          <w:pPr>
            <w:rPr>
              <w:noProof/>
              <w:kern w:val="20"/>
            </w:rPr>
          </w:pPr>
          <w:r>
            <w:rPr>
              <w:noProof/>
              <w:kern w:val="20"/>
            </w:rPr>
            <w:fldChar w:fldCharType="end"/>
          </w:r>
        </w:p>
      </w:sdtContent>
    </w:sdt>
    <w:p w14:paraId="07D5E787" w14:textId="6C4242D0" w:rsidR="007B2A41" w:rsidRDefault="007B2A41">
      <w:pPr>
        <w:spacing w:after="180" w:line="336" w:lineRule="auto"/>
        <w:contextualSpacing w:val="0"/>
        <w:rPr>
          <w:rStyle w:val="lev"/>
        </w:rPr>
      </w:pPr>
    </w:p>
    <w:p w14:paraId="0BD3ABB4" w14:textId="1E3D9C67" w:rsidR="003267F7" w:rsidRDefault="003267F7" w:rsidP="003267F7">
      <w:pPr>
        <w:pStyle w:val="Titre1"/>
        <w:rPr>
          <w:rFonts w:cs="Segoe UI"/>
        </w:rPr>
      </w:pPr>
      <w:bookmarkStart w:id="1" w:name="_Toc104731733"/>
      <w:r>
        <w:rPr>
          <w:rFonts w:cs="Segoe UI"/>
        </w:rPr>
        <w:lastRenderedPageBreak/>
        <w:t>Information générales</w:t>
      </w:r>
      <w:bookmarkEnd w:id="1"/>
    </w:p>
    <w:p w14:paraId="40C27012" w14:textId="4045CABD" w:rsidR="003267F7" w:rsidRDefault="003267F7" w:rsidP="003267F7">
      <w:pPr>
        <w:pStyle w:val="Titre2"/>
        <w:spacing w:before="0"/>
        <w:rPr>
          <w:rFonts w:cs="Segoe UI"/>
          <w:iCs/>
        </w:rPr>
      </w:pPr>
      <w:bookmarkStart w:id="2" w:name="_Toc104731734"/>
      <w:r>
        <w:rPr>
          <w:rFonts w:cs="Segoe UI"/>
          <w:iCs/>
        </w:rPr>
        <w:t>Contacts</w:t>
      </w:r>
      <w:bookmarkEnd w:id="2"/>
    </w:p>
    <w:p w14:paraId="79C01C6C" w14:textId="7242CD16" w:rsidR="004210FC" w:rsidRPr="004210FC" w:rsidRDefault="004210FC" w:rsidP="009E0AD5">
      <w:pPr>
        <w:pStyle w:val="Paragraphedeliste"/>
        <w:numPr>
          <w:ilvl w:val="0"/>
          <w:numId w:val="15"/>
        </w:numPr>
      </w:pPr>
      <w:r w:rsidRPr="004210FC">
        <w:t>Candidat :</w:t>
      </w:r>
    </w:p>
    <w:p w14:paraId="5A0F6507" w14:textId="35701CC2" w:rsidR="004210FC" w:rsidRPr="004210FC" w:rsidRDefault="004210FC" w:rsidP="009E0AD5">
      <w:pPr>
        <w:pStyle w:val="Paragraphedeliste"/>
        <w:numPr>
          <w:ilvl w:val="1"/>
          <w:numId w:val="15"/>
        </w:numPr>
      </w:pPr>
      <w:r w:rsidRPr="004210FC">
        <w:t xml:space="preserve">Nom : </w:t>
      </w:r>
      <w:r>
        <w:t>GACON</w:t>
      </w:r>
    </w:p>
    <w:p w14:paraId="1BA398E2" w14:textId="39F9E933" w:rsidR="004210FC" w:rsidRPr="004210FC" w:rsidRDefault="004210FC" w:rsidP="009E0AD5">
      <w:pPr>
        <w:pStyle w:val="Paragraphedeliste"/>
        <w:numPr>
          <w:ilvl w:val="1"/>
          <w:numId w:val="15"/>
        </w:numPr>
      </w:pPr>
      <w:r w:rsidRPr="004210FC">
        <w:t xml:space="preserve">Prénom : </w:t>
      </w:r>
      <w:r>
        <w:t>Kevin</w:t>
      </w:r>
    </w:p>
    <w:p w14:paraId="6E2CD9AF" w14:textId="79CB4F4C" w:rsidR="004210FC" w:rsidRPr="004210FC" w:rsidRDefault="004210FC" w:rsidP="009E0AD5">
      <w:pPr>
        <w:pStyle w:val="Paragraphedeliste"/>
        <w:numPr>
          <w:ilvl w:val="1"/>
          <w:numId w:val="15"/>
        </w:numPr>
      </w:pPr>
      <w:proofErr w:type="gramStart"/>
      <w:r w:rsidRPr="004210FC">
        <w:t>Email</w:t>
      </w:r>
      <w:proofErr w:type="gramEnd"/>
      <w:r w:rsidRPr="004210FC">
        <w:t xml:space="preserve"> : </w:t>
      </w:r>
      <w:r>
        <w:t>K</w:t>
      </w:r>
      <w:r w:rsidRPr="004210FC">
        <w:t>evin.GACON@cpnv.ch</w:t>
      </w:r>
    </w:p>
    <w:p w14:paraId="49A808A2" w14:textId="166F5D21" w:rsidR="004210FC" w:rsidRDefault="004210FC" w:rsidP="009E0AD5">
      <w:pPr>
        <w:pStyle w:val="Paragraphedeliste"/>
        <w:numPr>
          <w:ilvl w:val="1"/>
          <w:numId w:val="15"/>
        </w:numPr>
      </w:pPr>
      <w:r w:rsidRPr="004210FC">
        <w:t>Tél : +41 79 904 48 61</w:t>
      </w:r>
    </w:p>
    <w:p w14:paraId="58A5B774" w14:textId="77777777" w:rsidR="004210FC" w:rsidRPr="004210FC" w:rsidRDefault="004210FC" w:rsidP="004210FC">
      <w:pPr>
        <w:pStyle w:val="Paragraphedeliste"/>
        <w:ind w:left="1440"/>
      </w:pPr>
    </w:p>
    <w:p w14:paraId="4E6004A5" w14:textId="606EDD7B" w:rsidR="004210FC" w:rsidRPr="004210FC" w:rsidRDefault="004210FC" w:rsidP="009E0AD5">
      <w:pPr>
        <w:pStyle w:val="Paragraphedeliste"/>
        <w:numPr>
          <w:ilvl w:val="0"/>
          <w:numId w:val="15"/>
        </w:numPr>
      </w:pPr>
      <w:r w:rsidRPr="004210FC">
        <w:t>Chef de projet :</w:t>
      </w:r>
    </w:p>
    <w:p w14:paraId="549F06F5" w14:textId="70D28C3B" w:rsidR="004210FC" w:rsidRPr="004210FC" w:rsidRDefault="004210FC" w:rsidP="009E0AD5">
      <w:pPr>
        <w:pStyle w:val="Paragraphedeliste"/>
        <w:numPr>
          <w:ilvl w:val="1"/>
          <w:numId w:val="15"/>
        </w:numPr>
      </w:pPr>
      <w:r w:rsidRPr="004210FC">
        <w:t>Nom : VIRET</w:t>
      </w:r>
    </w:p>
    <w:p w14:paraId="73DAB6BF" w14:textId="3800E055" w:rsidR="004210FC" w:rsidRPr="004210FC" w:rsidRDefault="004210FC" w:rsidP="009E0AD5">
      <w:pPr>
        <w:pStyle w:val="Paragraphedeliste"/>
        <w:numPr>
          <w:ilvl w:val="1"/>
          <w:numId w:val="15"/>
        </w:numPr>
      </w:pPr>
      <w:r w:rsidRPr="004210FC">
        <w:t>Prénom : Loïc</w:t>
      </w:r>
    </w:p>
    <w:p w14:paraId="28A1C41C" w14:textId="01E92800" w:rsidR="004210FC" w:rsidRPr="004210FC" w:rsidRDefault="004210FC" w:rsidP="009E0AD5">
      <w:pPr>
        <w:pStyle w:val="Paragraphedeliste"/>
        <w:numPr>
          <w:ilvl w:val="1"/>
          <w:numId w:val="15"/>
        </w:numPr>
      </w:pPr>
      <w:proofErr w:type="gramStart"/>
      <w:r w:rsidRPr="004210FC">
        <w:t>Email</w:t>
      </w:r>
      <w:proofErr w:type="gramEnd"/>
      <w:r w:rsidRPr="004210FC">
        <w:t xml:space="preserve"> : loic.viret@cpnv.ch</w:t>
      </w:r>
    </w:p>
    <w:p w14:paraId="60ED306D" w14:textId="30C8E1AD" w:rsidR="004210FC" w:rsidRDefault="004210FC" w:rsidP="009E0AD5">
      <w:pPr>
        <w:pStyle w:val="Paragraphedeliste"/>
        <w:numPr>
          <w:ilvl w:val="1"/>
          <w:numId w:val="15"/>
        </w:numPr>
      </w:pPr>
      <w:r w:rsidRPr="004210FC">
        <w:t>Tél : +41 79 344 07 35</w:t>
      </w:r>
    </w:p>
    <w:p w14:paraId="2586669E" w14:textId="77777777" w:rsidR="004210FC" w:rsidRPr="004210FC" w:rsidRDefault="004210FC" w:rsidP="004210FC">
      <w:pPr>
        <w:pStyle w:val="Paragraphedeliste"/>
        <w:ind w:left="1440"/>
      </w:pPr>
    </w:p>
    <w:p w14:paraId="06679FAA" w14:textId="1A537A0F" w:rsidR="004210FC" w:rsidRPr="004210FC" w:rsidRDefault="004210FC" w:rsidP="009E0AD5">
      <w:pPr>
        <w:pStyle w:val="Paragraphedeliste"/>
        <w:numPr>
          <w:ilvl w:val="0"/>
          <w:numId w:val="15"/>
        </w:numPr>
      </w:pPr>
      <w:r w:rsidRPr="004210FC">
        <w:t>Expert 1 :</w:t>
      </w:r>
    </w:p>
    <w:p w14:paraId="5064FCF8" w14:textId="6229293F" w:rsidR="004210FC" w:rsidRPr="004210FC" w:rsidRDefault="004210FC" w:rsidP="009E0AD5">
      <w:pPr>
        <w:pStyle w:val="Paragraphedeliste"/>
        <w:numPr>
          <w:ilvl w:val="1"/>
          <w:numId w:val="15"/>
        </w:numPr>
      </w:pPr>
      <w:r w:rsidRPr="004210FC">
        <w:t>Nom : GEHRIG</w:t>
      </w:r>
    </w:p>
    <w:p w14:paraId="4D49A97C" w14:textId="5526058A" w:rsidR="004210FC" w:rsidRPr="004210FC" w:rsidRDefault="004210FC" w:rsidP="009E0AD5">
      <w:pPr>
        <w:pStyle w:val="Paragraphedeliste"/>
        <w:numPr>
          <w:ilvl w:val="1"/>
          <w:numId w:val="15"/>
        </w:numPr>
      </w:pPr>
      <w:r w:rsidRPr="004210FC">
        <w:t>Prénom : Romain</w:t>
      </w:r>
    </w:p>
    <w:p w14:paraId="1DF7C966" w14:textId="18A12A35" w:rsidR="004210FC" w:rsidRPr="004210FC" w:rsidRDefault="004210FC" w:rsidP="009E0AD5">
      <w:pPr>
        <w:pStyle w:val="Paragraphedeliste"/>
        <w:numPr>
          <w:ilvl w:val="1"/>
          <w:numId w:val="15"/>
        </w:numPr>
      </w:pPr>
      <w:proofErr w:type="gramStart"/>
      <w:r w:rsidRPr="004210FC">
        <w:t>Email</w:t>
      </w:r>
      <w:proofErr w:type="gramEnd"/>
      <w:r w:rsidRPr="004210FC">
        <w:t xml:space="preserve"> : romain.gehrig@gmail.com</w:t>
      </w:r>
    </w:p>
    <w:p w14:paraId="45F60F3E" w14:textId="52D27354" w:rsidR="004210FC" w:rsidRDefault="004210FC" w:rsidP="009E0AD5">
      <w:pPr>
        <w:pStyle w:val="Paragraphedeliste"/>
        <w:numPr>
          <w:ilvl w:val="1"/>
          <w:numId w:val="15"/>
        </w:numPr>
      </w:pPr>
      <w:r w:rsidRPr="004210FC">
        <w:t>Tél : +41 79 714 43 58</w:t>
      </w:r>
    </w:p>
    <w:p w14:paraId="2942647C" w14:textId="77777777" w:rsidR="004210FC" w:rsidRPr="004210FC" w:rsidRDefault="004210FC" w:rsidP="004210FC">
      <w:pPr>
        <w:pStyle w:val="Paragraphedeliste"/>
        <w:ind w:left="1440"/>
      </w:pPr>
    </w:p>
    <w:p w14:paraId="0BB3986A" w14:textId="70D83FDC" w:rsidR="004210FC" w:rsidRPr="004210FC" w:rsidRDefault="004210FC" w:rsidP="009E0AD5">
      <w:pPr>
        <w:pStyle w:val="Paragraphedeliste"/>
        <w:numPr>
          <w:ilvl w:val="0"/>
          <w:numId w:val="15"/>
        </w:numPr>
      </w:pPr>
      <w:r w:rsidRPr="004210FC">
        <w:t>Expert 2 :</w:t>
      </w:r>
    </w:p>
    <w:p w14:paraId="03EADAA7" w14:textId="0907EDA2" w:rsidR="004210FC" w:rsidRPr="004210FC" w:rsidRDefault="004210FC" w:rsidP="009E0AD5">
      <w:pPr>
        <w:pStyle w:val="Paragraphedeliste"/>
        <w:numPr>
          <w:ilvl w:val="1"/>
          <w:numId w:val="15"/>
        </w:numPr>
      </w:pPr>
      <w:r w:rsidRPr="004210FC">
        <w:t>Nom : MELLY</w:t>
      </w:r>
    </w:p>
    <w:p w14:paraId="63D2D85C" w14:textId="588CE1E6" w:rsidR="004210FC" w:rsidRPr="004210FC" w:rsidRDefault="004210FC" w:rsidP="009E0AD5">
      <w:pPr>
        <w:pStyle w:val="Paragraphedeliste"/>
        <w:numPr>
          <w:ilvl w:val="1"/>
          <w:numId w:val="15"/>
        </w:numPr>
      </w:pPr>
      <w:r w:rsidRPr="004210FC">
        <w:t>Prénom : Jonathan</w:t>
      </w:r>
    </w:p>
    <w:p w14:paraId="2AC33B42" w14:textId="6F07C033" w:rsidR="004210FC" w:rsidRDefault="004210FC" w:rsidP="009E0AD5">
      <w:pPr>
        <w:pStyle w:val="Paragraphedeliste"/>
        <w:numPr>
          <w:ilvl w:val="1"/>
          <w:numId w:val="15"/>
        </w:numPr>
      </w:pPr>
      <w:proofErr w:type="gramStart"/>
      <w:r w:rsidRPr="004210FC">
        <w:t>Email</w:t>
      </w:r>
      <w:proofErr w:type="gramEnd"/>
      <w:r w:rsidRPr="004210FC">
        <w:t xml:space="preserve"> :</w:t>
      </w:r>
      <w:r w:rsidRPr="00D06901">
        <w:rPr>
          <w:color w:val="000000"/>
        </w:rPr>
        <w:t xml:space="preserve"> </w:t>
      </w:r>
      <w:hyperlink r:id="rId12" w:history="1">
        <w:r w:rsidR="00D06901" w:rsidRPr="00D06901">
          <w:rPr>
            <w:rStyle w:val="Lienhypertexte"/>
            <w:color w:val="000000"/>
          </w:rPr>
          <w:t>jonathan.melly@eduvaud.ch</w:t>
        </w:r>
      </w:hyperlink>
    </w:p>
    <w:p w14:paraId="2D3CCBB3" w14:textId="01507917" w:rsidR="00D06901" w:rsidRDefault="00D06901" w:rsidP="00D06901"/>
    <w:p w14:paraId="07420BED" w14:textId="440FC906" w:rsidR="00D06901" w:rsidRDefault="00D06901" w:rsidP="00D06901"/>
    <w:p w14:paraId="2C9FC04D" w14:textId="74FA2520" w:rsidR="00D06901" w:rsidRDefault="00D06901" w:rsidP="00D06901"/>
    <w:p w14:paraId="4EFE1EE1" w14:textId="125ED0D9" w:rsidR="00D06901" w:rsidRDefault="00D06901" w:rsidP="00D06901">
      <w:pPr>
        <w:pStyle w:val="Titre2"/>
        <w:spacing w:before="0"/>
        <w:rPr>
          <w:rFonts w:cs="Segoe UI"/>
          <w:iCs/>
        </w:rPr>
      </w:pPr>
      <w:bookmarkStart w:id="3" w:name="_Toc104731735"/>
      <w:r>
        <w:rPr>
          <w:rFonts w:cs="Segoe UI"/>
          <w:iCs/>
        </w:rPr>
        <w:t>Période de réalisation</w:t>
      </w:r>
      <w:bookmarkEnd w:id="3"/>
    </w:p>
    <w:p w14:paraId="0F22C5ED" w14:textId="08E9C76A" w:rsidR="00D06901" w:rsidRPr="00D06901" w:rsidRDefault="00D06901" w:rsidP="00D06901"/>
    <w:p w14:paraId="102EFFC3" w14:textId="77777777" w:rsidR="004A3170" w:rsidRDefault="00D06901" w:rsidP="00D06901">
      <w:pPr>
        <w:rPr>
          <w:sz w:val="23"/>
          <w:szCs w:val="23"/>
        </w:rPr>
      </w:pPr>
      <w:r>
        <w:rPr>
          <w:sz w:val="23"/>
          <w:szCs w:val="23"/>
        </w:rPr>
        <w:t>Le candidat commence son travail pratique individuel le 2 mai 2022 à 8h00 et doit rendre celui-ci le 31 mai 2022 à 10h45.</w:t>
      </w:r>
    </w:p>
    <w:p w14:paraId="5DC0C2DA" w14:textId="77777777" w:rsidR="004A3170" w:rsidRDefault="004A3170" w:rsidP="00D06901">
      <w:pPr>
        <w:rPr>
          <w:sz w:val="23"/>
          <w:szCs w:val="23"/>
        </w:rPr>
      </w:pPr>
    </w:p>
    <w:p w14:paraId="66384A51" w14:textId="77777777" w:rsidR="004A3170" w:rsidRDefault="004A3170" w:rsidP="00D06901">
      <w:pPr>
        <w:rPr>
          <w:sz w:val="23"/>
          <w:szCs w:val="23"/>
        </w:rPr>
      </w:pPr>
    </w:p>
    <w:p w14:paraId="35300474" w14:textId="77777777" w:rsidR="004A3170" w:rsidRDefault="004A3170" w:rsidP="00D06901">
      <w:pPr>
        <w:rPr>
          <w:sz w:val="23"/>
          <w:szCs w:val="23"/>
        </w:rPr>
      </w:pPr>
    </w:p>
    <w:p w14:paraId="23F2FDB8" w14:textId="77777777" w:rsidR="004A3170" w:rsidRDefault="004A3170" w:rsidP="00D06901">
      <w:pPr>
        <w:rPr>
          <w:sz w:val="23"/>
          <w:szCs w:val="23"/>
        </w:rPr>
      </w:pPr>
    </w:p>
    <w:p w14:paraId="57DAC9FD" w14:textId="77777777" w:rsidR="004A3170" w:rsidRDefault="004A3170" w:rsidP="00D06901">
      <w:pPr>
        <w:rPr>
          <w:sz w:val="23"/>
          <w:szCs w:val="23"/>
        </w:rPr>
      </w:pPr>
    </w:p>
    <w:p w14:paraId="01B89163" w14:textId="77777777" w:rsidR="004A3170" w:rsidRDefault="004A3170" w:rsidP="00D06901">
      <w:pPr>
        <w:rPr>
          <w:sz w:val="23"/>
          <w:szCs w:val="23"/>
        </w:rPr>
      </w:pPr>
    </w:p>
    <w:p w14:paraId="54FB6F47" w14:textId="77777777" w:rsidR="004A3170" w:rsidRDefault="004A3170" w:rsidP="00D06901">
      <w:pPr>
        <w:rPr>
          <w:sz w:val="23"/>
          <w:szCs w:val="23"/>
        </w:rPr>
      </w:pPr>
    </w:p>
    <w:p w14:paraId="1C89F227" w14:textId="77777777" w:rsidR="004A3170" w:rsidRDefault="004A3170" w:rsidP="00D06901">
      <w:pPr>
        <w:rPr>
          <w:sz w:val="23"/>
          <w:szCs w:val="23"/>
        </w:rPr>
      </w:pPr>
    </w:p>
    <w:p w14:paraId="01D011D9" w14:textId="77777777" w:rsidR="004A3170" w:rsidRDefault="004A3170" w:rsidP="00D06901">
      <w:pPr>
        <w:rPr>
          <w:sz w:val="23"/>
          <w:szCs w:val="23"/>
        </w:rPr>
      </w:pPr>
    </w:p>
    <w:p w14:paraId="675629AB" w14:textId="77777777" w:rsidR="004A3170" w:rsidRDefault="004A3170" w:rsidP="00D06901">
      <w:pPr>
        <w:rPr>
          <w:sz w:val="23"/>
          <w:szCs w:val="23"/>
        </w:rPr>
      </w:pPr>
    </w:p>
    <w:p w14:paraId="04C1ECE5" w14:textId="77777777" w:rsidR="004A3170" w:rsidRDefault="004A3170" w:rsidP="00D06901">
      <w:pPr>
        <w:rPr>
          <w:sz w:val="23"/>
          <w:szCs w:val="23"/>
        </w:rPr>
      </w:pPr>
    </w:p>
    <w:p w14:paraId="7298E30C" w14:textId="3F23E530" w:rsidR="004A3170" w:rsidRDefault="004A3170" w:rsidP="00D06901">
      <w:pPr>
        <w:rPr>
          <w:sz w:val="23"/>
          <w:szCs w:val="23"/>
        </w:rPr>
      </w:pPr>
    </w:p>
    <w:p w14:paraId="178533FD" w14:textId="46DA1746" w:rsidR="00476CEE" w:rsidRPr="009D4618" w:rsidRDefault="004A3170" w:rsidP="009D4618">
      <w:pPr>
        <w:pStyle w:val="Titre2"/>
        <w:rPr>
          <w:rFonts w:cstheme="minorBidi"/>
          <w:sz w:val="23"/>
          <w:szCs w:val="23"/>
        </w:rPr>
      </w:pPr>
      <w:bookmarkStart w:id="4" w:name="_Toc104731736"/>
      <w:r>
        <w:t>Horaire de travail</w:t>
      </w:r>
      <w:bookmarkEnd w:id="4"/>
    </w:p>
    <w:p w14:paraId="5A6D829E" w14:textId="1FEE7005" w:rsidR="00476CEE" w:rsidRDefault="004A3170" w:rsidP="004A3170">
      <w:pPr>
        <w:rPr>
          <w:sz w:val="23"/>
          <w:szCs w:val="23"/>
        </w:rPr>
      </w:pPr>
      <w:r>
        <w:rPr>
          <w:sz w:val="23"/>
          <w:szCs w:val="23"/>
        </w:rPr>
        <w:t xml:space="preserve">Le candidat possède à sa disposition environ 90 heures pour effectuer son travail, voici </w:t>
      </w:r>
      <w:r w:rsidR="00476CEE">
        <w:rPr>
          <w:sz w:val="23"/>
          <w:szCs w:val="23"/>
        </w:rPr>
        <w:t>l’</w:t>
      </w:r>
      <w:r>
        <w:rPr>
          <w:sz w:val="23"/>
          <w:szCs w:val="23"/>
        </w:rPr>
        <w:t>horaire :</w:t>
      </w:r>
    </w:p>
    <w:p w14:paraId="3EE35E96" w14:textId="74CAE618" w:rsidR="00476CEE" w:rsidRDefault="009D4618" w:rsidP="004A3170">
      <w:pPr>
        <w:rPr>
          <w:sz w:val="23"/>
          <w:szCs w:val="23"/>
        </w:rPr>
      </w:pPr>
      <w:r>
        <w:rPr>
          <w:noProof/>
        </w:rPr>
        <w:drawing>
          <wp:anchor distT="0" distB="0" distL="114300" distR="114300" simplePos="0" relativeHeight="251681792" behindDoc="0" locked="0" layoutInCell="1" allowOverlap="1" wp14:anchorId="29BC945C" wp14:editId="43DBCFC3">
            <wp:simplePos x="0" y="0"/>
            <wp:positionH relativeFrom="column">
              <wp:posOffset>-68728</wp:posOffset>
            </wp:positionH>
            <wp:positionV relativeFrom="paragraph">
              <wp:posOffset>34842</wp:posOffset>
            </wp:positionV>
            <wp:extent cx="6089650" cy="3090545"/>
            <wp:effectExtent l="0" t="0" r="635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9650"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CBC8" w14:textId="64997EB7" w:rsidR="00D06901" w:rsidRDefault="00D06901" w:rsidP="004A3170"/>
    <w:p w14:paraId="6F9F1CA7" w14:textId="461B1B45" w:rsidR="00AD1FB1" w:rsidRDefault="00AD1FB1" w:rsidP="004A3170"/>
    <w:p w14:paraId="18F1EF6D" w14:textId="59778E86" w:rsidR="00AD1FB1" w:rsidRDefault="00AD1FB1" w:rsidP="004A3170"/>
    <w:p w14:paraId="5AA37DEC" w14:textId="2E4A285B" w:rsidR="00AD1FB1" w:rsidRDefault="00AD1FB1" w:rsidP="004A3170"/>
    <w:p w14:paraId="6DFAF9CE" w14:textId="016165D4" w:rsidR="00AD1FB1" w:rsidRDefault="00AD1FB1" w:rsidP="004A3170"/>
    <w:p w14:paraId="108C29A5" w14:textId="4C8057BA" w:rsidR="00AD1FB1" w:rsidRDefault="00AD1FB1" w:rsidP="004A3170"/>
    <w:p w14:paraId="72B25D53" w14:textId="6CA211A6" w:rsidR="00AD1FB1" w:rsidRDefault="00AD1FB1" w:rsidP="004A3170"/>
    <w:p w14:paraId="208BFE39" w14:textId="6B138FAA" w:rsidR="00AD1FB1" w:rsidRDefault="00AD1FB1" w:rsidP="004A3170"/>
    <w:p w14:paraId="687B54C2" w14:textId="7B2F5AE8" w:rsidR="00AD1FB1" w:rsidRDefault="00AD1FB1" w:rsidP="004A3170"/>
    <w:p w14:paraId="62BF816C" w14:textId="207B9385" w:rsidR="00AD1FB1" w:rsidRDefault="00AD1FB1" w:rsidP="004A3170"/>
    <w:p w14:paraId="3FD71215" w14:textId="7086D8B5" w:rsidR="00AD1FB1" w:rsidRDefault="00AD1FB1" w:rsidP="004A3170"/>
    <w:p w14:paraId="00347B30" w14:textId="24A8C5CD" w:rsidR="00AD1FB1" w:rsidRDefault="00AD1FB1" w:rsidP="004A3170"/>
    <w:p w14:paraId="2CDB03E8" w14:textId="6C1C1D8D" w:rsidR="00AD1FB1" w:rsidRDefault="00AD1FB1" w:rsidP="00AD1FB1">
      <w:pPr>
        <w:pStyle w:val="Titre2"/>
      </w:pPr>
      <w:bookmarkStart w:id="5" w:name="_Toc104731737"/>
      <w:r>
        <w:t>Liens utiles</w:t>
      </w:r>
      <w:bookmarkEnd w:id="5"/>
    </w:p>
    <w:p w14:paraId="0DA68BC8" w14:textId="3E01EF01" w:rsidR="00AD1FB1" w:rsidRPr="00DF673C" w:rsidRDefault="00AD1FB1" w:rsidP="009E0AD5">
      <w:pPr>
        <w:pStyle w:val="Paragraphedeliste"/>
        <w:numPr>
          <w:ilvl w:val="0"/>
          <w:numId w:val="18"/>
        </w:numPr>
      </w:pPr>
      <w:r>
        <w:t xml:space="preserve">Répertoire GitHub : </w:t>
      </w:r>
      <w:hyperlink r:id="rId14" w:history="1">
        <w:r w:rsidRPr="00AD1FB1">
          <w:rPr>
            <w:rStyle w:val="Lienhypertexte"/>
            <w:color w:val="7E7EB9" w:themeColor="accent6" w:themeTint="99"/>
          </w:rPr>
          <w:t xml:space="preserve">GitHub - </w:t>
        </w:r>
        <w:proofErr w:type="spellStart"/>
        <w:r w:rsidRPr="00AD1FB1">
          <w:rPr>
            <w:rStyle w:val="Lienhypertexte"/>
            <w:color w:val="7E7EB9" w:themeColor="accent6" w:themeTint="99"/>
          </w:rPr>
          <w:t>Fis</w:t>
        </w:r>
        <w:r w:rsidRPr="00AD1FB1">
          <w:rPr>
            <w:rStyle w:val="Lienhypertexte"/>
            <w:color w:val="7E7EB9" w:themeColor="accent6" w:themeTint="99"/>
          </w:rPr>
          <w:t>h</w:t>
        </w:r>
        <w:r w:rsidRPr="00AD1FB1">
          <w:rPr>
            <w:rStyle w:val="Lienhypertexte"/>
            <w:color w:val="7E7EB9" w:themeColor="accent6" w:themeTint="99"/>
          </w:rPr>
          <w:t>ermen</w:t>
        </w:r>
        <w:proofErr w:type="spellEnd"/>
      </w:hyperlink>
    </w:p>
    <w:p w14:paraId="6B3AC21E" w14:textId="1F1DCB67" w:rsidR="00DF673C" w:rsidRPr="00DF673C" w:rsidRDefault="00DF673C" w:rsidP="009E0AD5">
      <w:pPr>
        <w:pStyle w:val="Paragraphedeliste"/>
        <w:numPr>
          <w:ilvl w:val="0"/>
          <w:numId w:val="18"/>
        </w:numPr>
        <w:rPr>
          <w:color w:val="7E7EB9" w:themeColor="accent6" w:themeTint="99"/>
        </w:rPr>
      </w:pPr>
      <w:proofErr w:type="spellStart"/>
      <w:r>
        <w:t>IceScrum</w:t>
      </w:r>
      <w:proofErr w:type="spellEnd"/>
      <w:r>
        <w:t xml:space="preserve"> : </w:t>
      </w:r>
      <w:hyperlink r:id="rId15" w:anchor="/project" w:history="1">
        <w:proofErr w:type="spellStart"/>
        <w:r w:rsidRPr="00DF673C">
          <w:rPr>
            <w:rStyle w:val="Lienhypertexte"/>
            <w:color w:val="7E7EB9" w:themeColor="accent6" w:themeTint="99"/>
          </w:rPr>
          <w:t>IceScrum</w:t>
        </w:r>
        <w:proofErr w:type="spellEnd"/>
        <w:r w:rsidRPr="00DF673C">
          <w:rPr>
            <w:rStyle w:val="Lienhypertexte"/>
            <w:color w:val="7E7EB9" w:themeColor="accent6" w:themeTint="99"/>
          </w:rPr>
          <w:t xml:space="preserve"> - </w:t>
        </w:r>
        <w:proofErr w:type="spellStart"/>
        <w:r w:rsidRPr="00DF673C">
          <w:rPr>
            <w:rStyle w:val="Lienhypertexte"/>
            <w:color w:val="7E7EB9" w:themeColor="accent6" w:themeTint="99"/>
          </w:rPr>
          <w:t>Fishe</w:t>
        </w:r>
        <w:r w:rsidRPr="00DF673C">
          <w:rPr>
            <w:rStyle w:val="Lienhypertexte"/>
            <w:color w:val="7E7EB9" w:themeColor="accent6" w:themeTint="99"/>
          </w:rPr>
          <w:t>r</w:t>
        </w:r>
        <w:r w:rsidRPr="00DF673C">
          <w:rPr>
            <w:rStyle w:val="Lienhypertexte"/>
            <w:color w:val="7E7EB9" w:themeColor="accent6" w:themeTint="99"/>
          </w:rPr>
          <w:t>men</w:t>
        </w:r>
        <w:proofErr w:type="spellEnd"/>
      </w:hyperlink>
    </w:p>
    <w:p w14:paraId="7C3911B8" w14:textId="16A3A6EF" w:rsidR="00DF673C" w:rsidRDefault="00DF673C" w:rsidP="00DF673C">
      <w:pPr>
        <w:pStyle w:val="Titre2"/>
      </w:pPr>
      <w:bookmarkStart w:id="6" w:name="_Toc104731738"/>
      <w:r>
        <w:t>Méthode de sauvegarde</w:t>
      </w:r>
      <w:bookmarkEnd w:id="6"/>
    </w:p>
    <w:p w14:paraId="374DB08F" w14:textId="77777777" w:rsidR="00DF673C" w:rsidRDefault="00DF673C" w:rsidP="00DF673C">
      <w:r>
        <w:t>Afin d’assurer la protection des données face à la suppression fortuite ou causée par tout autre accident, les données du projet sont sauvegardées et stockées des manières suivantes :</w:t>
      </w:r>
    </w:p>
    <w:p w14:paraId="3A7B25E2" w14:textId="22E84360" w:rsidR="00DF673C" w:rsidRPr="0043646C" w:rsidRDefault="00DF673C" w:rsidP="009E0AD5">
      <w:pPr>
        <w:pStyle w:val="Paragraphedeliste"/>
        <w:numPr>
          <w:ilvl w:val="0"/>
          <w:numId w:val="15"/>
        </w:numPr>
        <w:rPr>
          <w:sz w:val="24"/>
          <w:szCs w:val="24"/>
        </w:rPr>
      </w:pPr>
      <w:r w:rsidRPr="0043646C">
        <w:rPr>
          <w:sz w:val="24"/>
          <w:szCs w:val="24"/>
        </w:rPr>
        <w:t>Une clé USB de 120 GB contient la version la plus récente du travail effectué</w:t>
      </w:r>
    </w:p>
    <w:p w14:paraId="216910F7" w14:textId="5FF37F9D" w:rsidR="00DF673C" w:rsidRDefault="00DF673C" w:rsidP="009E0AD5">
      <w:pPr>
        <w:pStyle w:val="Paragraphedeliste"/>
        <w:numPr>
          <w:ilvl w:val="1"/>
          <w:numId w:val="15"/>
        </w:numPr>
        <w:rPr>
          <w:sz w:val="24"/>
          <w:szCs w:val="24"/>
        </w:rPr>
      </w:pPr>
      <w:r w:rsidRPr="0043646C">
        <w:rPr>
          <w:sz w:val="24"/>
          <w:szCs w:val="24"/>
        </w:rPr>
        <w:t>Chaque fin de journée, ce travail est téléchargé sur un ordinateur sur lequel chaque version est stockée en cas de problème avec les autres moyens de sauvegarde</w:t>
      </w:r>
    </w:p>
    <w:p w14:paraId="1B738B4B" w14:textId="77777777" w:rsidR="0043646C" w:rsidRPr="0043646C" w:rsidRDefault="0043646C" w:rsidP="0043646C">
      <w:pPr>
        <w:pStyle w:val="Paragraphedeliste"/>
        <w:ind w:left="1440"/>
        <w:rPr>
          <w:sz w:val="24"/>
          <w:szCs w:val="24"/>
        </w:rPr>
      </w:pPr>
    </w:p>
    <w:p w14:paraId="79B91A64" w14:textId="5917556D" w:rsidR="00AD1FB1" w:rsidRPr="0043646C" w:rsidRDefault="00DF673C" w:rsidP="009E0AD5">
      <w:pPr>
        <w:pStyle w:val="Paragraphedeliste"/>
        <w:numPr>
          <w:ilvl w:val="0"/>
          <w:numId w:val="15"/>
        </w:numPr>
        <w:rPr>
          <w:sz w:val="24"/>
          <w:szCs w:val="24"/>
        </w:rPr>
      </w:pPr>
      <w:r w:rsidRPr="0043646C">
        <w:rPr>
          <w:sz w:val="24"/>
          <w:szCs w:val="24"/>
        </w:rPr>
        <w:t>GitHub permet le suivi du travail effectué en donnant accès aux multiples versions du code et permettant de stocker le travail en dehors du poste du candidat en cas de problème avec celui-ci</w:t>
      </w:r>
    </w:p>
    <w:p w14:paraId="28267845" w14:textId="08D1465C" w:rsidR="007B2A41" w:rsidRDefault="007B2A41" w:rsidP="007B2A41">
      <w:pPr>
        <w:pStyle w:val="Titre1"/>
        <w:rPr>
          <w:rFonts w:cs="Segoe UI"/>
        </w:rPr>
      </w:pPr>
      <w:bookmarkStart w:id="7" w:name="_Toc104297160"/>
      <w:bookmarkStart w:id="8" w:name="_Toc104731739"/>
      <w:r w:rsidRPr="00090680">
        <w:rPr>
          <w:rFonts w:cs="Segoe UI"/>
        </w:rPr>
        <w:lastRenderedPageBreak/>
        <w:t>Analyse préliminaire</w:t>
      </w:r>
      <w:bookmarkEnd w:id="7"/>
      <w:bookmarkEnd w:id="8"/>
    </w:p>
    <w:p w14:paraId="020AC07C" w14:textId="77777777" w:rsidR="00A5240B" w:rsidRPr="00925FA8" w:rsidRDefault="00A5240B" w:rsidP="00925FA8"/>
    <w:p w14:paraId="539776DB" w14:textId="2801D7EA" w:rsidR="007B2A41" w:rsidRPr="00E72D23" w:rsidRDefault="007B2A41" w:rsidP="00E72D23">
      <w:pPr>
        <w:pStyle w:val="Titre2"/>
        <w:spacing w:before="0"/>
        <w:rPr>
          <w:rFonts w:cs="Segoe UI"/>
          <w:i/>
          <w:iCs/>
          <w:color w:val="262140" w:themeColor="text1"/>
        </w:rPr>
      </w:pPr>
      <w:bookmarkStart w:id="9" w:name="_Toc104297161"/>
      <w:bookmarkStart w:id="10" w:name="_Toc104731740"/>
      <w:r w:rsidRPr="00090680">
        <w:rPr>
          <w:rFonts w:cs="Segoe UI"/>
          <w:iCs/>
        </w:rPr>
        <w:t>Introduction</w:t>
      </w:r>
      <w:bookmarkEnd w:id="9"/>
      <w:bookmarkEnd w:id="10"/>
      <w:r w:rsidRPr="00090680">
        <w:rPr>
          <w:rFonts w:cs="Segoe UI"/>
          <w:iCs/>
        </w:rPr>
        <w:t xml:space="preserve"> </w:t>
      </w:r>
    </w:p>
    <w:p w14:paraId="74B79323" w14:textId="1DF03948" w:rsidR="007B2A41" w:rsidRPr="00090680" w:rsidRDefault="008C7787" w:rsidP="00272787">
      <w:pPr>
        <w:rPr>
          <w:lang w:eastAsia="fr-FR"/>
        </w:rPr>
      </w:pPr>
      <w:r>
        <w:rPr>
          <w:lang w:eastAsia="fr-FR"/>
        </w:rPr>
        <w:t>É</w:t>
      </w:r>
      <w:r w:rsidRPr="00090680">
        <w:rPr>
          <w:lang w:eastAsia="fr-FR"/>
        </w:rPr>
        <w:t>tant</w:t>
      </w:r>
      <w:r w:rsidR="007B2A41" w:rsidRPr="00090680">
        <w:rPr>
          <w:lang w:eastAsia="fr-FR"/>
        </w:rPr>
        <w:t xml:space="preserve"> très intéressé par le développement et ayant de l’expérience sur </w:t>
      </w:r>
      <w:proofErr w:type="spellStart"/>
      <w:r w:rsidR="007B2A41" w:rsidRPr="00090680">
        <w:rPr>
          <w:lang w:eastAsia="fr-FR"/>
        </w:rPr>
        <w:t>Unity</w:t>
      </w:r>
      <w:proofErr w:type="spellEnd"/>
      <w:r w:rsidR="007B2A41" w:rsidRPr="00090680">
        <w:rPr>
          <w:lang w:eastAsia="fr-FR"/>
        </w:rPr>
        <w:t>, J’ai demandé que mon projet TPI s’effectue dans ce domaine.</w:t>
      </w:r>
    </w:p>
    <w:p w14:paraId="41948EEA" w14:textId="77777777" w:rsidR="007B2A41" w:rsidRPr="00090680" w:rsidRDefault="007B2A41" w:rsidP="00272787">
      <w:pPr>
        <w:rPr>
          <w:lang w:eastAsia="fr-FR"/>
        </w:rPr>
      </w:pPr>
    </w:p>
    <w:p w14:paraId="7B3B81BE" w14:textId="77777777" w:rsidR="007B2A41" w:rsidRPr="00090680" w:rsidRDefault="007B2A41" w:rsidP="00272787">
      <w:r w:rsidRPr="00090680">
        <w:t xml:space="preserve">Le projet consiste à créer, à l’aide du moteur de jeu </w:t>
      </w:r>
      <w:proofErr w:type="spellStart"/>
      <w:r w:rsidRPr="00090680">
        <w:t>Unity</w:t>
      </w:r>
      <w:proofErr w:type="spellEnd"/>
      <w:r w:rsidRPr="00090680">
        <w:t xml:space="preserve">, en langage C#, un </w:t>
      </w:r>
      <w:proofErr w:type="spellStart"/>
      <w:r w:rsidRPr="00090680">
        <w:t>Serious</w:t>
      </w:r>
      <w:proofErr w:type="spellEnd"/>
      <w:r w:rsidRPr="00090680">
        <w:t xml:space="preserve"> Game de simulation/gestion économique de pêche. Le joueur pourra pêcher différentes espèces de poissons dans différentes zones, et pouvoir les revendre pour gérer son économie. </w:t>
      </w:r>
    </w:p>
    <w:p w14:paraId="34ED54F4" w14:textId="77777777" w:rsidR="007B2A41" w:rsidRPr="00090680" w:rsidRDefault="007B2A41" w:rsidP="00272787"/>
    <w:p w14:paraId="0FE0E318" w14:textId="76AAD2A8" w:rsidR="007B2A41" w:rsidRPr="00090680" w:rsidRDefault="007B2A41" w:rsidP="00272787">
      <w:r w:rsidRPr="00090680">
        <w:t>Des poissons trop petits ou trop jeûne peuvent être pêché. Il faudra, alors</w:t>
      </w:r>
      <w:r w:rsidR="0031411F">
        <w:t>,</w:t>
      </w:r>
      <w:r w:rsidRPr="00090680">
        <w:t xml:space="preserve"> les relâcher, Auquel cas, le joueur recevra une amende.</w:t>
      </w:r>
    </w:p>
    <w:p w14:paraId="1BF26B98" w14:textId="482CD988" w:rsidR="00925FA8" w:rsidRDefault="00925FA8" w:rsidP="007B2A41">
      <w:pPr>
        <w:pStyle w:val="Default"/>
        <w:rPr>
          <w:rFonts w:ascii="Segoe UI" w:hAnsi="Segoe UI" w:cs="Segoe UI"/>
        </w:rPr>
      </w:pPr>
    </w:p>
    <w:p w14:paraId="7BA1FEB5" w14:textId="77777777" w:rsidR="00BD4171" w:rsidRDefault="00BD4171" w:rsidP="007B2A41">
      <w:pPr>
        <w:pStyle w:val="Default"/>
        <w:rPr>
          <w:rFonts w:ascii="Segoe UI" w:hAnsi="Segoe UI" w:cs="Segoe UI"/>
        </w:rPr>
      </w:pPr>
    </w:p>
    <w:p w14:paraId="0F5C0F26" w14:textId="0AEFDCC5" w:rsidR="00205223" w:rsidRPr="00205223" w:rsidRDefault="00205223" w:rsidP="00205223">
      <w:pPr>
        <w:pStyle w:val="Titre2"/>
        <w:ind w:left="578" w:hanging="578"/>
        <w:rPr>
          <w:rFonts w:cs="Segoe UI"/>
          <w:i/>
          <w:iCs/>
        </w:rPr>
      </w:pPr>
      <w:bookmarkStart w:id="11" w:name="_Toc104297163"/>
      <w:bookmarkStart w:id="12" w:name="_Toc104731741"/>
      <w:r w:rsidRPr="00090680">
        <w:rPr>
          <w:rFonts w:cs="Segoe UI"/>
          <w:iCs/>
        </w:rPr>
        <w:t>Matériel et logiciel à disposition</w:t>
      </w:r>
      <w:bookmarkEnd w:id="11"/>
      <w:bookmarkEnd w:id="12"/>
    </w:p>
    <w:p w14:paraId="59BDE16C" w14:textId="77777777" w:rsidR="00205223" w:rsidRDefault="00205223" w:rsidP="00272787">
      <w:pPr>
        <w:rPr>
          <w:rFonts w:cs="Segoe UI"/>
        </w:rPr>
      </w:pPr>
      <w:r>
        <w:t>Liste de matériel et de logiciel mis à disposition</w:t>
      </w:r>
    </w:p>
    <w:p w14:paraId="647DC40C" w14:textId="77777777" w:rsidR="00205223" w:rsidRPr="00090680" w:rsidRDefault="00205223" w:rsidP="00272787">
      <w:pPr>
        <w:rPr>
          <w:rFonts w:cs="Segoe UI"/>
        </w:rPr>
      </w:pPr>
    </w:p>
    <w:p w14:paraId="47D6FC11" w14:textId="77777777" w:rsidR="00205223" w:rsidRPr="00272787" w:rsidRDefault="00205223" w:rsidP="009E0AD5">
      <w:pPr>
        <w:pStyle w:val="Paragraphedeliste"/>
        <w:numPr>
          <w:ilvl w:val="0"/>
          <w:numId w:val="14"/>
        </w:numPr>
      </w:pPr>
      <w:r w:rsidRPr="00272787">
        <w:t>1 ordinateur du CPNV</w:t>
      </w:r>
    </w:p>
    <w:p w14:paraId="1D90EDBF" w14:textId="77777777" w:rsidR="00205223" w:rsidRPr="00272787" w:rsidRDefault="00205223" w:rsidP="009E0AD5">
      <w:pPr>
        <w:pStyle w:val="Paragraphedeliste"/>
        <w:numPr>
          <w:ilvl w:val="0"/>
          <w:numId w:val="14"/>
        </w:numPr>
      </w:pPr>
      <w:proofErr w:type="spellStart"/>
      <w:r w:rsidRPr="00272787">
        <w:t>Unity</w:t>
      </w:r>
      <w:proofErr w:type="spellEnd"/>
      <w:r w:rsidRPr="00272787">
        <w:t xml:space="preserve"> 2020</w:t>
      </w:r>
    </w:p>
    <w:p w14:paraId="5BFD7C7F" w14:textId="77777777" w:rsidR="00205223" w:rsidRPr="00272787" w:rsidRDefault="00205223" w:rsidP="009E0AD5">
      <w:pPr>
        <w:pStyle w:val="Paragraphedeliste"/>
        <w:numPr>
          <w:ilvl w:val="0"/>
          <w:numId w:val="14"/>
        </w:numPr>
      </w:pPr>
      <w:r w:rsidRPr="00272787">
        <w:t>Visual Studio 2020</w:t>
      </w:r>
    </w:p>
    <w:p w14:paraId="269DF240" w14:textId="77777777" w:rsidR="00205223" w:rsidRPr="00272787" w:rsidRDefault="00205223" w:rsidP="009E0AD5">
      <w:pPr>
        <w:pStyle w:val="Paragraphedeliste"/>
        <w:numPr>
          <w:ilvl w:val="0"/>
          <w:numId w:val="14"/>
        </w:numPr>
      </w:pPr>
      <w:r w:rsidRPr="00272787">
        <w:t>Visual Studio Code</w:t>
      </w:r>
    </w:p>
    <w:p w14:paraId="14633A20" w14:textId="77777777" w:rsidR="00205223" w:rsidRPr="00272787" w:rsidRDefault="00205223" w:rsidP="009E0AD5">
      <w:pPr>
        <w:pStyle w:val="Paragraphedeliste"/>
        <w:numPr>
          <w:ilvl w:val="0"/>
          <w:numId w:val="14"/>
        </w:numPr>
      </w:pPr>
      <w:r w:rsidRPr="00272787">
        <w:t>Suite office</w:t>
      </w:r>
    </w:p>
    <w:p w14:paraId="1609C991" w14:textId="10B570D3" w:rsidR="00925FA8" w:rsidRDefault="00925FA8" w:rsidP="00205223">
      <w:pPr>
        <w:rPr>
          <w:rFonts w:cs="Segoe UI"/>
        </w:rPr>
      </w:pPr>
    </w:p>
    <w:p w14:paraId="1BB606ED" w14:textId="77777777" w:rsidR="00BD4171" w:rsidRPr="00090680" w:rsidRDefault="00BD4171" w:rsidP="00205223">
      <w:pPr>
        <w:rPr>
          <w:rFonts w:cs="Segoe UI"/>
        </w:rPr>
      </w:pPr>
    </w:p>
    <w:p w14:paraId="7105C31D" w14:textId="7A57BFD1" w:rsidR="00205223" w:rsidRPr="00205223" w:rsidRDefault="00917C05" w:rsidP="00205223">
      <w:pPr>
        <w:pStyle w:val="Titre2"/>
        <w:rPr>
          <w:rFonts w:cs="Segoe UI"/>
          <w:i/>
          <w:iCs/>
        </w:rPr>
      </w:pPr>
      <w:bookmarkStart w:id="13" w:name="_Toc104731742"/>
      <w:r w:rsidRPr="00090680">
        <w:rPr>
          <w:rFonts w:cs="Segoe UI"/>
          <w:iCs/>
        </w:rPr>
        <w:t>Prérequis</w:t>
      </w:r>
      <w:bookmarkEnd w:id="13"/>
    </w:p>
    <w:p w14:paraId="051B2E78" w14:textId="77777777" w:rsidR="00205223" w:rsidRPr="00090680" w:rsidRDefault="00205223" w:rsidP="009E0AD5">
      <w:pPr>
        <w:pStyle w:val="Paragraphedeliste"/>
        <w:numPr>
          <w:ilvl w:val="0"/>
          <w:numId w:val="8"/>
        </w:numPr>
        <w:rPr>
          <w:rFonts w:cs="Segoe UI"/>
        </w:rPr>
      </w:pPr>
      <w:r w:rsidRPr="00090680">
        <w:rPr>
          <w:rFonts w:cs="Segoe UI"/>
        </w:rPr>
        <w:t>Formation de base du CPNV</w:t>
      </w:r>
    </w:p>
    <w:p w14:paraId="7ED259AD" w14:textId="77777777" w:rsidR="00205223" w:rsidRPr="00090680" w:rsidRDefault="00205223" w:rsidP="009E0AD5">
      <w:pPr>
        <w:pStyle w:val="Paragraphedeliste"/>
        <w:numPr>
          <w:ilvl w:val="0"/>
          <w:numId w:val="8"/>
        </w:numPr>
        <w:rPr>
          <w:rFonts w:cs="Segoe UI"/>
        </w:rPr>
      </w:pPr>
      <w:r w:rsidRPr="00090680">
        <w:rPr>
          <w:rFonts w:cs="Segoe UI"/>
        </w:rPr>
        <w:t>Connaissances en POO</w:t>
      </w:r>
    </w:p>
    <w:p w14:paraId="66C748DE" w14:textId="2AE2D07B" w:rsidR="00205223" w:rsidRPr="003267F7" w:rsidRDefault="00205223" w:rsidP="009E0AD5">
      <w:pPr>
        <w:pStyle w:val="Paragraphedeliste"/>
        <w:numPr>
          <w:ilvl w:val="0"/>
          <w:numId w:val="8"/>
        </w:numPr>
        <w:rPr>
          <w:rFonts w:cs="Segoe UI"/>
          <w:szCs w:val="14"/>
        </w:rPr>
      </w:pPr>
      <w:r w:rsidRPr="00090680">
        <w:rPr>
          <w:rFonts w:cs="Segoe UI"/>
        </w:rPr>
        <w:t xml:space="preserve">Maitrise de </w:t>
      </w:r>
      <w:proofErr w:type="spellStart"/>
      <w:r w:rsidRPr="00090680">
        <w:rPr>
          <w:rFonts w:cs="Segoe UI"/>
        </w:rPr>
        <w:t>Unity</w:t>
      </w:r>
      <w:proofErr w:type="spellEnd"/>
    </w:p>
    <w:p w14:paraId="5A64BF7F" w14:textId="1D8E9AE6" w:rsidR="003267F7" w:rsidRPr="00090680" w:rsidRDefault="003267F7" w:rsidP="009E0AD5">
      <w:pPr>
        <w:pStyle w:val="Paragraphedeliste"/>
        <w:numPr>
          <w:ilvl w:val="0"/>
          <w:numId w:val="8"/>
        </w:numPr>
        <w:rPr>
          <w:rFonts w:cs="Segoe UI"/>
          <w:szCs w:val="14"/>
        </w:rPr>
      </w:pPr>
      <w:r>
        <w:rPr>
          <w:rFonts w:cs="Segoe UI"/>
        </w:rPr>
        <w:t xml:space="preserve">Maitrise de </w:t>
      </w:r>
      <w:r w:rsidRPr="003267F7">
        <w:rPr>
          <w:rFonts w:cs="Segoe UI"/>
        </w:rPr>
        <w:t>C#</w:t>
      </w:r>
    </w:p>
    <w:p w14:paraId="467AB216" w14:textId="05999284" w:rsidR="00205223" w:rsidRDefault="00205223" w:rsidP="007B2A41">
      <w:pPr>
        <w:pStyle w:val="Default"/>
        <w:rPr>
          <w:rFonts w:ascii="Segoe UI" w:hAnsi="Segoe UI" w:cs="Segoe UI"/>
        </w:rPr>
      </w:pPr>
    </w:p>
    <w:p w14:paraId="6F9696BC" w14:textId="7F21A0C1" w:rsidR="00A63AF8" w:rsidRDefault="00A63AF8" w:rsidP="007B2A41">
      <w:pPr>
        <w:pStyle w:val="Default"/>
        <w:rPr>
          <w:rFonts w:ascii="Segoe UI" w:hAnsi="Segoe UI" w:cs="Segoe UI"/>
        </w:rPr>
      </w:pPr>
    </w:p>
    <w:p w14:paraId="4821130F" w14:textId="1A4F5D53" w:rsidR="00A63AF8" w:rsidRDefault="00A63AF8" w:rsidP="007B2A41">
      <w:pPr>
        <w:pStyle w:val="Default"/>
        <w:rPr>
          <w:rFonts w:ascii="Segoe UI" w:hAnsi="Segoe UI" w:cs="Segoe UI"/>
        </w:rPr>
      </w:pPr>
    </w:p>
    <w:p w14:paraId="71BBFB3D" w14:textId="778D9A27" w:rsidR="00A63AF8" w:rsidRDefault="00A63AF8" w:rsidP="007B2A41">
      <w:pPr>
        <w:pStyle w:val="Default"/>
        <w:rPr>
          <w:rFonts w:ascii="Segoe UI" w:hAnsi="Segoe UI" w:cs="Segoe UI"/>
        </w:rPr>
      </w:pPr>
    </w:p>
    <w:p w14:paraId="5D5AAE10" w14:textId="77777777" w:rsidR="00DA02C8" w:rsidRPr="00090680" w:rsidRDefault="00DA02C8" w:rsidP="007B2A41">
      <w:pPr>
        <w:pStyle w:val="Default"/>
        <w:rPr>
          <w:rFonts w:ascii="Segoe UI" w:hAnsi="Segoe UI" w:cs="Segoe UI"/>
        </w:rPr>
      </w:pPr>
    </w:p>
    <w:p w14:paraId="3DF35D2F" w14:textId="26CBBE66" w:rsidR="007B2A41" w:rsidRPr="00E72D23" w:rsidRDefault="007B2A41" w:rsidP="00E72D23">
      <w:pPr>
        <w:pStyle w:val="Titre2"/>
        <w:rPr>
          <w:rFonts w:cs="Segoe UI"/>
          <w:i/>
          <w:iCs/>
        </w:rPr>
      </w:pPr>
      <w:bookmarkStart w:id="14" w:name="_Toc104297162"/>
      <w:bookmarkStart w:id="15" w:name="_Toc104731743"/>
      <w:r w:rsidRPr="00090680">
        <w:rPr>
          <w:rFonts w:cs="Segoe UI"/>
          <w:iCs/>
        </w:rPr>
        <w:lastRenderedPageBreak/>
        <w:t>Objectifs</w:t>
      </w:r>
      <w:bookmarkEnd w:id="14"/>
      <w:bookmarkEnd w:id="15"/>
    </w:p>
    <w:p w14:paraId="3C4A9E07" w14:textId="77777777" w:rsidR="007B2A41" w:rsidRDefault="007B2A41" w:rsidP="00DA02C8">
      <w:r w:rsidRPr="004F720B">
        <w:t>Ce chapitre énumère les objectifs du projet. L'atteinte ou non de ceux-ci devra pou</w:t>
      </w:r>
      <w:r>
        <w:t xml:space="preserve">voir être contrôlée à la fin du </w:t>
      </w:r>
      <w:r w:rsidRPr="004F720B">
        <w:t>projet. Les objectifs pourront éventuellement être revus après l'analyse.</w:t>
      </w:r>
    </w:p>
    <w:p w14:paraId="159D571A" w14:textId="77777777" w:rsidR="007B2A41" w:rsidRPr="004F720B" w:rsidRDefault="007B2A41" w:rsidP="00DA02C8"/>
    <w:p w14:paraId="50232AC7" w14:textId="77777777" w:rsidR="007B2A41" w:rsidRDefault="007B2A41" w:rsidP="00DA02C8">
      <w:r w:rsidRPr="004F720B">
        <w:t>Ces éléments peuvent être repris des spécifications de départ.</w:t>
      </w:r>
    </w:p>
    <w:p w14:paraId="702D062E" w14:textId="77777777" w:rsidR="007B2A41" w:rsidRPr="004F720B" w:rsidRDefault="007B2A41" w:rsidP="00DA02C8"/>
    <w:p w14:paraId="0A531683" w14:textId="77777777" w:rsidR="007B2A41" w:rsidRPr="00090680" w:rsidRDefault="007B2A41" w:rsidP="00DA02C8">
      <w:r>
        <w:t>Les objectifs du projet étant :</w:t>
      </w:r>
    </w:p>
    <w:p w14:paraId="3093668C" w14:textId="77777777" w:rsidR="007B2A41" w:rsidRPr="00090680" w:rsidRDefault="007B2A41" w:rsidP="007B2A41">
      <w:pPr>
        <w:pStyle w:val="Default"/>
        <w:rPr>
          <w:rFonts w:ascii="Segoe UI" w:hAnsi="Segoe UI" w:cs="Segoe UI"/>
        </w:rPr>
      </w:pPr>
      <w:r w:rsidRPr="00090680">
        <w:rPr>
          <w:rFonts w:ascii="Segoe UI" w:hAnsi="Segoe UI" w:cs="Segoe UI"/>
        </w:rPr>
        <w:t xml:space="preserve"> </w:t>
      </w:r>
    </w:p>
    <w:p w14:paraId="21D1E33A"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Différentes zones de pêches</w:t>
      </w:r>
    </w:p>
    <w:p w14:paraId="0C06DDCC" w14:textId="704D2A59" w:rsidR="007B2A41" w:rsidRPr="00090680" w:rsidRDefault="007B2A41" w:rsidP="009E0AD5">
      <w:pPr>
        <w:pStyle w:val="Default"/>
        <w:numPr>
          <w:ilvl w:val="0"/>
          <w:numId w:val="7"/>
        </w:numPr>
        <w:rPr>
          <w:rFonts w:ascii="Segoe UI" w:hAnsi="Segoe UI" w:cs="Segoe UI"/>
        </w:rPr>
      </w:pPr>
      <w:r w:rsidRPr="00090680">
        <w:rPr>
          <w:rFonts w:ascii="Segoe UI" w:hAnsi="Segoe UI" w:cs="Segoe UI"/>
        </w:rPr>
        <w:t>Le joueur doit</w:t>
      </w:r>
      <w:r w:rsidR="008E460A">
        <w:rPr>
          <w:rFonts w:ascii="Segoe UI" w:hAnsi="Segoe UI" w:cs="Segoe UI"/>
        </w:rPr>
        <w:t xml:space="preserve"> pouvoir</w:t>
      </w:r>
      <w:r w:rsidRPr="00090680">
        <w:rPr>
          <w:rFonts w:ascii="Segoe UI" w:hAnsi="Segoe UI" w:cs="Segoe UI"/>
        </w:rPr>
        <w:t xml:space="preserve"> payer certaines zones de pêches pour y accéder</w:t>
      </w:r>
    </w:p>
    <w:p w14:paraId="7E7797A6" w14:textId="77777777" w:rsidR="007B2A41" w:rsidRPr="00090680" w:rsidRDefault="007B2A41" w:rsidP="007B2A41">
      <w:pPr>
        <w:pStyle w:val="Default"/>
        <w:ind w:left="1440"/>
        <w:rPr>
          <w:rFonts w:ascii="Segoe UI" w:hAnsi="Segoe UI" w:cs="Segoe UI"/>
        </w:rPr>
      </w:pPr>
    </w:p>
    <w:p w14:paraId="4D01B284"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Un système de pêche</w:t>
      </w:r>
    </w:p>
    <w:p w14:paraId="552A4B7E"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Quand un poisson est pêché, le moment où il a été pêché est indiqué sur le poisson</w:t>
      </w:r>
    </w:p>
    <w:p w14:paraId="529EFCEF"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Chaque poisson pêché aura un âge et une taille aléatoire</w:t>
      </w:r>
    </w:p>
    <w:p w14:paraId="385A46B3"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La possibilité de relâcher un poisson</w:t>
      </w:r>
    </w:p>
    <w:p w14:paraId="12B03E67" w14:textId="77777777" w:rsidR="007B2A41" w:rsidRPr="00090680" w:rsidRDefault="007B2A41" w:rsidP="007B2A41">
      <w:pPr>
        <w:pStyle w:val="Default"/>
        <w:ind w:left="1440"/>
        <w:rPr>
          <w:rFonts w:ascii="Segoe UI" w:hAnsi="Segoe UI" w:cs="Segoe UI"/>
        </w:rPr>
      </w:pPr>
    </w:p>
    <w:p w14:paraId="0E56A021" w14:textId="31F8117F" w:rsidR="007B2A41" w:rsidRDefault="007B2A41" w:rsidP="009E0AD5">
      <w:pPr>
        <w:pStyle w:val="Default"/>
        <w:numPr>
          <w:ilvl w:val="0"/>
          <w:numId w:val="4"/>
        </w:numPr>
        <w:rPr>
          <w:rFonts w:ascii="Segoe UI" w:hAnsi="Segoe UI" w:cs="Segoe UI"/>
        </w:rPr>
      </w:pPr>
      <w:r w:rsidRPr="00090680">
        <w:rPr>
          <w:rFonts w:ascii="Segoe UI" w:hAnsi="Segoe UI" w:cs="Segoe UI"/>
        </w:rPr>
        <w:t>5 espèces de poissons différentes</w:t>
      </w:r>
    </w:p>
    <w:p w14:paraId="14C40636" w14:textId="77777777" w:rsidR="00F84780" w:rsidRPr="00090680" w:rsidRDefault="00F84780" w:rsidP="00F84780">
      <w:pPr>
        <w:pStyle w:val="Default"/>
        <w:ind w:left="720"/>
        <w:rPr>
          <w:rFonts w:ascii="Segoe UI" w:hAnsi="Segoe UI" w:cs="Segoe UI"/>
        </w:rPr>
      </w:pPr>
    </w:p>
    <w:p w14:paraId="2C49D9FF"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 xml:space="preserve">Un inventaire </w:t>
      </w:r>
    </w:p>
    <w:p w14:paraId="283CD478"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Chaque poisson pêché devra être mis dans un inventaire. L’inventaire pourra être consulté à n’importe quel moment</w:t>
      </w:r>
    </w:p>
    <w:p w14:paraId="6ED2F1A0" w14:textId="77777777" w:rsidR="00E72D23" w:rsidRPr="00090680" w:rsidRDefault="00E72D23" w:rsidP="007B2A41">
      <w:pPr>
        <w:pStyle w:val="Default"/>
        <w:rPr>
          <w:rFonts w:ascii="Segoe UI" w:hAnsi="Segoe UI" w:cs="Segoe UI"/>
        </w:rPr>
      </w:pPr>
    </w:p>
    <w:p w14:paraId="32A5E67C"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Système d’économie</w:t>
      </w:r>
    </w:p>
    <w:p w14:paraId="2187E8F5"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Le joueur possédera un compteur qui donnera l’état actuel de son argent</w:t>
      </w:r>
    </w:p>
    <w:p w14:paraId="7600C489" w14:textId="77777777" w:rsidR="007B2A41" w:rsidRPr="00090680" w:rsidRDefault="007B2A41" w:rsidP="007B2A41">
      <w:pPr>
        <w:pStyle w:val="Default"/>
        <w:rPr>
          <w:rFonts w:ascii="Segoe UI" w:hAnsi="Segoe UI" w:cs="Segoe UI"/>
        </w:rPr>
      </w:pPr>
    </w:p>
    <w:p w14:paraId="1680AB31"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Un système de Vente</w:t>
      </w:r>
    </w:p>
    <w:p w14:paraId="61342E2C"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Chaque poisson pourra être vendu</w:t>
      </w:r>
    </w:p>
    <w:p w14:paraId="29DC30BE"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 xml:space="preserve">SI un poisson vendu est trop jeune ou trop petit, le joueur devra payer une amende </w:t>
      </w:r>
    </w:p>
    <w:p w14:paraId="7F46ABEE" w14:textId="77777777" w:rsidR="007B2A41" w:rsidRPr="00090680" w:rsidRDefault="007B2A41" w:rsidP="007B2A41">
      <w:pPr>
        <w:pStyle w:val="Default"/>
        <w:ind w:left="708"/>
        <w:rPr>
          <w:rFonts w:ascii="Segoe UI" w:hAnsi="Segoe UI" w:cs="Segoe UI"/>
          <w:sz w:val="22"/>
          <w:szCs w:val="22"/>
        </w:rPr>
      </w:pPr>
    </w:p>
    <w:p w14:paraId="553ED188" w14:textId="77777777" w:rsidR="007B2A41" w:rsidRPr="00090680" w:rsidRDefault="007B2A41" w:rsidP="009E0AD5">
      <w:pPr>
        <w:pStyle w:val="Default"/>
        <w:numPr>
          <w:ilvl w:val="0"/>
          <w:numId w:val="4"/>
        </w:numPr>
        <w:rPr>
          <w:rFonts w:ascii="Segoe UI" w:hAnsi="Segoe UI" w:cs="Segoe UI"/>
          <w:sz w:val="22"/>
          <w:szCs w:val="22"/>
        </w:rPr>
      </w:pPr>
      <w:r w:rsidRPr="00090680">
        <w:rPr>
          <w:rFonts w:ascii="Segoe UI" w:hAnsi="Segoe UI" w:cs="Segoe UI"/>
          <w:sz w:val="22"/>
          <w:szCs w:val="22"/>
        </w:rPr>
        <w:t xml:space="preserve">Chaine de froid </w:t>
      </w:r>
    </w:p>
    <w:p w14:paraId="65F922D9" w14:textId="77777777" w:rsidR="007B2A41" w:rsidRPr="00090680" w:rsidRDefault="007B2A41" w:rsidP="009E0AD5">
      <w:pPr>
        <w:pStyle w:val="Default"/>
        <w:numPr>
          <w:ilvl w:val="0"/>
          <w:numId w:val="9"/>
        </w:numPr>
        <w:rPr>
          <w:rFonts w:ascii="Segoe UI" w:hAnsi="Segoe UI" w:cs="Segoe UI"/>
          <w:sz w:val="22"/>
          <w:szCs w:val="22"/>
        </w:rPr>
      </w:pPr>
      <w:r w:rsidRPr="00090680">
        <w:rPr>
          <w:rFonts w:ascii="Segoe UI" w:hAnsi="Segoe UI" w:cs="Segoe UI"/>
          <w:sz w:val="22"/>
          <w:szCs w:val="22"/>
        </w:rPr>
        <w:t xml:space="preserve">Le moment où le poisson a été péché est indiqué sur le poisson. Dépassé un certain moment le poisson devra être jeté, sinon le joueur recevra une amende </w:t>
      </w:r>
    </w:p>
    <w:p w14:paraId="21BAD3DF" w14:textId="77777777" w:rsidR="007B2A41" w:rsidRPr="00090680" w:rsidRDefault="007B2A41" w:rsidP="007B2A41">
      <w:pPr>
        <w:rPr>
          <w:rFonts w:cs="Segoe UI"/>
          <w:szCs w:val="14"/>
        </w:rPr>
      </w:pPr>
    </w:p>
    <w:p w14:paraId="16311EDB" w14:textId="77777777" w:rsidR="007B2A41" w:rsidRPr="00090680" w:rsidRDefault="007B2A41" w:rsidP="007B2A41">
      <w:pPr>
        <w:rPr>
          <w:rFonts w:cs="Segoe UI"/>
          <w:szCs w:val="14"/>
        </w:rPr>
      </w:pPr>
    </w:p>
    <w:p w14:paraId="75797A77" w14:textId="7B207A55" w:rsidR="007B2A41" w:rsidRDefault="007B2A41" w:rsidP="007B2A41">
      <w:pPr>
        <w:rPr>
          <w:rFonts w:cs="Segoe UI"/>
          <w:szCs w:val="14"/>
        </w:rPr>
      </w:pPr>
    </w:p>
    <w:p w14:paraId="28021740" w14:textId="7342BC34" w:rsidR="00A25F9A" w:rsidRDefault="00A25F9A" w:rsidP="007B2A41">
      <w:pPr>
        <w:rPr>
          <w:rFonts w:cs="Segoe UI"/>
          <w:szCs w:val="14"/>
        </w:rPr>
      </w:pPr>
    </w:p>
    <w:p w14:paraId="55B584CE" w14:textId="2FB4A808" w:rsidR="00A25F9A" w:rsidRDefault="00A25F9A" w:rsidP="007B2A41">
      <w:pPr>
        <w:rPr>
          <w:rFonts w:cs="Segoe UI"/>
          <w:szCs w:val="14"/>
        </w:rPr>
      </w:pPr>
    </w:p>
    <w:p w14:paraId="254F5481" w14:textId="77777777" w:rsidR="007B2A41" w:rsidRPr="00090680" w:rsidRDefault="007B2A41" w:rsidP="007B2A41">
      <w:pPr>
        <w:rPr>
          <w:rFonts w:cs="Segoe UI"/>
          <w:szCs w:val="14"/>
        </w:rPr>
      </w:pPr>
    </w:p>
    <w:p w14:paraId="6F699FF8" w14:textId="2B3473A7" w:rsidR="007B2A41" w:rsidRDefault="007B2A41" w:rsidP="007B2A41">
      <w:pPr>
        <w:pStyle w:val="Titre2"/>
        <w:rPr>
          <w:rFonts w:cs="Segoe UI"/>
          <w:iCs/>
        </w:rPr>
      </w:pPr>
      <w:bookmarkStart w:id="16" w:name="_Toc104297165"/>
      <w:bookmarkStart w:id="17" w:name="_Toc104731744"/>
      <w:r w:rsidRPr="00090680">
        <w:rPr>
          <w:rFonts w:cs="Segoe UI"/>
          <w:iCs/>
        </w:rPr>
        <w:t>Planification initiale</w:t>
      </w:r>
      <w:bookmarkEnd w:id="16"/>
      <w:bookmarkEnd w:id="17"/>
    </w:p>
    <w:p w14:paraId="16458A23" w14:textId="77777777" w:rsidR="001E6620" w:rsidRPr="001E6620" w:rsidRDefault="001E6620" w:rsidP="001E6620"/>
    <w:p w14:paraId="422AD565" w14:textId="59CD7440" w:rsidR="007B2A41" w:rsidRPr="00090680" w:rsidRDefault="00A25F9A" w:rsidP="007B2A41">
      <w:pPr>
        <w:keepNext/>
      </w:pPr>
      <w:r w:rsidRPr="00090680">
        <w:rPr>
          <w:rFonts w:cs="Segoe UI"/>
          <w:noProof/>
          <w:szCs w:val="14"/>
          <w:lang w:eastAsia="fr-CH"/>
        </w:rPr>
        <w:drawing>
          <wp:anchor distT="0" distB="0" distL="114300" distR="114300" simplePos="0" relativeHeight="251677696" behindDoc="0" locked="0" layoutInCell="1" allowOverlap="1" wp14:anchorId="4FC6AC5B" wp14:editId="3326E6FC">
            <wp:simplePos x="0" y="0"/>
            <wp:positionH relativeFrom="column">
              <wp:posOffset>85090</wp:posOffset>
            </wp:positionH>
            <wp:positionV relativeFrom="paragraph">
              <wp:posOffset>194310</wp:posOffset>
            </wp:positionV>
            <wp:extent cx="5749290" cy="2881630"/>
            <wp:effectExtent l="0" t="0" r="3810" b="0"/>
            <wp:wrapThrough wrapText="bothSides">
              <wp:wrapPolygon edited="0">
                <wp:start x="0" y="0"/>
                <wp:lineTo x="0" y="21419"/>
                <wp:lineTo x="21543" y="21419"/>
                <wp:lineTo x="21543" y="0"/>
                <wp:lineTo x="0" y="0"/>
              </wp:wrapPolygon>
            </wp:wrapThrough>
            <wp:docPr id="8" name="Image 8" descr="C:\Users\Kevin.Gacon\AppData\Local\Microsoft\Windows\INetCache\Content.Word\Fishermen - Planification initiale - K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Gacon\AppData\Local\Microsoft\Windows\INetCache\Content.Word\Fishermen - Planification initiale - KGN-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834" b="22298"/>
                    <a:stretch/>
                  </pic:blipFill>
                  <pic:spPr bwMode="auto">
                    <a:xfrm>
                      <a:off x="0" y="0"/>
                      <a:ext cx="5749290" cy="2881630"/>
                    </a:xfrm>
                    <a:prstGeom prst="rect">
                      <a:avLst/>
                    </a:prstGeom>
                    <a:noFill/>
                    <a:ln>
                      <a:noFill/>
                    </a:ln>
                    <a:extLst>
                      <a:ext uri="{53640926-AAD7-44D8-BBD7-CCE9431645EC}">
                        <a14:shadowObscured xmlns:a14="http://schemas.microsoft.com/office/drawing/2010/main"/>
                      </a:ext>
                    </a:extLst>
                  </pic:spPr>
                </pic:pic>
              </a:graphicData>
            </a:graphic>
          </wp:anchor>
        </w:drawing>
      </w:r>
    </w:p>
    <w:p w14:paraId="0049578A" w14:textId="528029ED" w:rsidR="007B2A41" w:rsidRDefault="007B2A41" w:rsidP="007B2A41">
      <w:pPr>
        <w:pStyle w:val="Lgende"/>
      </w:pPr>
      <w:r w:rsidRPr="00090680">
        <w:rPr>
          <w:rFonts w:cs="Segoe UI"/>
          <w:szCs w:val="14"/>
        </w:rPr>
        <w:fldChar w:fldCharType="begin"/>
      </w:r>
      <w:r w:rsidRPr="00090680">
        <w:rPr>
          <w:rFonts w:cs="Segoe UI"/>
          <w:szCs w:val="14"/>
        </w:rPr>
        <w:instrText xml:space="preserve"> SEQ Figure \* ARABIC </w:instrText>
      </w:r>
      <w:r w:rsidRPr="00090680">
        <w:rPr>
          <w:rFonts w:cs="Segoe UI"/>
          <w:szCs w:val="14"/>
        </w:rPr>
        <w:fldChar w:fldCharType="separate"/>
      </w:r>
      <w:bookmarkStart w:id="18" w:name="_Toc104735716"/>
      <w:r w:rsidR="00B632FE">
        <w:rPr>
          <w:rFonts w:cs="Segoe UI"/>
          <w:noProof/>
          <w:szCs w:val="14"/>
        </w:rPr>
        <w:t>1</w:t>
      </w:r>
      <w:r w:rsidRPr="00090680">
        <w:rPr>
          <w:rFonts w:cs="Segoe UI"/>
          <w:szCs w:val="14"/>
        </w:rPr>
        <w:fldChar w:fldCharType="end"/>
      </w:r>
      <w:r w:rsidRPr="00090680">
        <w:t xml:space="preserve"> : Planification initiale</w:t>
      </w:r>
      <w:bookmarkEnd w:id="18"/>
    </w:p>
    <w:p w14:paraId="7A229246" w14:textId="77777777" w:rsidR="00A25F9A" w:rsidRDefault="00A25F9A" w:rsidP="007B2A41">
      <w:pPr>
        <w:pStyle w:val="Lgende"/>
      </w:pPr>
    </w:p>
    <w:p w14:paraId="18B0066D" w14:textId="7DF6CC44" w:rsidR="007B2A41" w:rsidRPr="00EF18F3" w:rsidRDefault="007B2A41" w:rsidP="007B2A41">
      <w:r>
        <w:t xml:space="preserve">La première section contient la planification et l’analyse du projet, il regroupe toute la partie de création de diagramme, maquettes et des réflexions sur la création du projet. </w:t>
      </w:r>
    </w:p>
    <w:p w14:paraId="33F34D68" w14:textId="77777777" w:rsidR="007B2A41" w:rsidRDefault="007B2A41" w:rsidP="007B2A41"/>
    <w:p w14:paraId="17ED4D68" w14:textId="4EB855E9" w:rsidR="007B2A41" w:rsidRDefault="007B2A41" w:rsidP="007B2A41">
      <w:r>
        <w:t xml:space="preserve">La deuxième section, regroupe la partie réalisation, c’est à ce moment que le projet en lui-même sera réalisé </w:t>
      </w:r>
    </w:p>
    <w:p w14:paraId="05BF446F" w14:textId="7DEDF52D" w:rsidR="007B2A41" w:rsidRDefault="007B2A41" w:rsidP="007B2A41"/>
    <w:p w14:paraId="15B10BE7" w14:textId="671C450B" w:rsidR="007B2A41" w:rsidRDefault="007B2A41" w:rsidP="007B2A41">
      <w:r>
        <w:t>La dernière partie est la documentation. Il sera réalisé tout au long du projet.</w:t>
      </w:r>
    </w:p>
    <w:p w14:paraId="44224B86" w14:textId="015935FA" w:rsidR="007B2A41" w:rsidRDefault="007B2A41" w:rsidP="007B2A41"/>
    <w:p w14:paraId="56787ABB" w14:textId="670939A4" w:rsidR="00A25F9A" w:rsidRDefault="00A25F9A" w:rsidP="007B2A41"/>
    <w:p w14:paraId="67F5287C" w14:textId="441299F1" w:rsidR="00A25F9A" w:rsidRDefault="00A25F9A" w:rsidP="007B2A41"/>
    <w:p w14:paraId="18A8917D" w14:textId="45D76757" w:rsidR="00A25F9A" w:rsidRDefault="00A25F9A" w:rsidP="007B2A41"/>
    <w:p w14:paraId="73A45D6D" w14:textId="09463C20" w:rsidR="00A25F9A" w:rsidRDefault="00A25F9A" w:rsidP="007B2A41"/>
    <w:p w14:paraId="667D4D59" w14:textId="3AAB6944" w:rsidR="00A25F9A" w:rsidRDefault="00A25F9A" w:rsidP="007B2A41"/>
    <w:p w14:paraId="5CF231DD" w14:textId="75DB7799" w:rsidR="00A25F9A" w:rsidRDefault="00A25F9A" w:rsidP="007B2A41"/>
    <w:p w14:paraId="7F88209D" w14:textId="326F9D14" w:rsidR="00A25F9A" w:rsidRDefault="00A25F9A" w:rsidP="007B2A41"/>
    <w:p w14:paraId="7EE9D0DE" w14:textId="3314AF91" w:rsidR="00A25F9A" w:rsidRDefault="00A25F9A" w:rsidP="007B2A41"/>
    <w:p w14:paraId="3BA024BE" w14:textId="66F189AD" w:rsidR="00A25F9A" w:rsidRDefault="00A25F9A" w:rsidP="007B2A41"/>
    <w:p w14:paraId="69D15334" w14:textId="77777777" w:rsidR="00A25F9A" w:rsidRPr="00EF18F3" w:rsidRDefault="00A25F9A" w:rsidP="007B2A41"/>
    <w:p w14:paraId="72B82CC4" w14:textId="5FB7F061" w:rsidR="007B2A41" w:rsidRDefault="00732239" w:rsidP="007B2A41">
      <w:pPr>
        <w:pStyle w:val="Titre2"/>
        <w:rPr>
          <w:rFonts w:cs="Segoe UI"/>
          <w:iCs/>
        </w:rPr>
      </w:pPr>
      <w:bookmarkStart w:id="19" w:name="_Toc104731745"/>
      <w:r w:rsidRPr="00090680">
        <w:rPr>
          <w:rFonts w:cs="Segoe UI"/>
          <w:iCs/>
        </w:rPr>
        <w:t>Planification détaillée</w:t>
      </w:r>
      <w:bookmarkEnd w:id="19"/>
    </w:p>
    <w:p w14:paraId="2E8D9ADF" w14:textId="77777777" w:rsidR="003F730C" w:rsidRPr="003F730C" w:rsidRDefault="003F730C" w:rsidP="003F730C"/>
    <w:p w14:paraId="3C03DDA1" w14:textId="77777777" w:rsidR="00D80FAF" w:rsidRPr="00D80FAF" w:rsidRDefault="00D80FAF" w:rsidP="00D80FAF"/>
    <w:p w14:paraId="1E9A5A49" w14:textId="1DAEA1DD" w:rsidR="007B2A41" w:rsidRPr="00090680" w:rsidRDefault="00A25F9A" w:rsidP="007B2A41">
      <w:pPr>
        <w:rPr>
          <w:rFonts w:cs="Segoe UI"/>
          <w:szCs w:val="14"/>
        </w:rPr>
      </w:pPr>
      <w:r>
        <w:rPr>
          <w:noProof/>
        </w:rPr>
        <mc:AlternateContent>
          <mc:Choice Requires="wps">
            <w:drawing>
              <wp:anchor distT="0" distB="0" distL="114300" distR="114300" simplePos="0" relativeHeight="251680768" behindDoc="0" locked="0" layoutInCell="1" allowOverlap="1" wp14:anchorId="4F844B8A" wp14:editId="2BE4E41B">
                <wp:simplePos x="0" y="0"/>
                <wp:positionH relativeFrom="column">
                  <wp:posOffset>45720</wp:posOffset>
                </wp:positionH>
                <wp:positionV relativeFrom="paragraph">
                  <wp:posOffset>3783965</wp:posOffset>
                </wp:positionV>
                <wp:extent cx="609600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32921ED7" w14:textId="3A60277D" w:rsidR="00A25F9A" w:rsidRPr="007451EE" w:rsidRDefault="00A25F9A" w:rsidP="00A25F9A">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20" w:name="_Toc104735717"/>
                            <w:r w:rsidR="00B632FE">
                              <w:rPr>
                                <w:rFonts w:cs="Segoe UI"/>
                                <w:iCs w:val="0"/>
                                <w:noProof/>
                              </w:rPr>
                              <w:t>2</w:t>
                            </w:r>
                            <w:r>
                              <w:rPr>
                                <w:rFonts w:cs="Segoe UI"/>
                                <w:iCs w:val="0"/>
                                <w:noProof/>
                              </w:rPr>
                              <w:fldChar w:fldCharType="end"/>
                            </w:r>
                            <w:r>
                              <w:t xml:space="preserve"> : </w:t>
                            </w:r>
                            <w:r w:rsidRPr="0098088C">
                              <w:t>Planification détaillée semaine 1</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844B8A" id="_x0000_t202" coordsize="21600,21600" o:spt="202" path="m,l,21600r21600,l21600,xe">
                <v:stroke joinstyle="miter"/>
                <v:path gradientshapeok="t" o:connecttype="rect"/>
              </v:shapetype>
              <v:shape id="Zone de texte 18" o:spid="_x0000_s1026" type="#_x0000_t202" style="position:absolute;margin-left:3.6pt;margin-top:297.95pt;width:48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" stroked="f">
                <v:textbox style="mso-fit-shape-to-text:t" inset="0,0,0,0">
                  <w:txbxContent>
                    <w:p w14:paraId="32921ED7" w14:textId="3A60277D" w:rsidR="00A25F9A" w:rsidRPr="007451EE" w:rsidRDefault="00A25F9A" w:rsidP="00A25F9A">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21" w:name="_Toc104735717"/>
                      <w:r w:rsidR="00B632FE">
                        <w:rPr>
                          <w:rFonts w:cs="Segoe UI"/>
                          <w:iCs w:val="0"/>
                          <w:noProof/>
                        </w:rPr>
                        <w:t>2</w:t>
                      </w:r>
                      <w:r>
                        <w:rPr>
                          <w:rFonts w:cs="Segoe UI"/>
                          <w:iCs w:val="0"/>
                          <w:noProof/>
                        </w:rPr>
                        <w:fldChar w:fldCharType="end"/>
                      </w:r>
                      <w:r>
                        <w:t xml:space="preserve"> : </w:t>
                      </w:r>
                      <w:r w:rsidRPr="0098088C">
                        <w:t>Planification détaillée semaine 1</w:t>
                      </w:r>
                      <w:bookmarkEnd w:id="21"/>
                    </w:p>
                  </w:txbxContent>
                </v:textbox>
              </v:shape>
            </w:pict>
          </mc:Fallback>
        </mc:AlternateContent>
      </w:r>
      <w:r>
        <w:rPr>
          <w:rFonts w:cs="Segoe UI"/>
          <w:iCs/>
          <w:noProof/>
        </w:rPr>
        <w:drawing>
          <wp:anchor distT="0" distB="0" distL="114300" distR="114300" simplePos="0" relativeHeight="251678720" behindDoc="0" locked="0" layoutInCell="1" allowOverlap="1" wp14:anchorId="0C884F27" wp14:editId="08F33C86">
            <wp:simplePos x="0" y="0"/>
            <wp:positionH relativeFrom="column">
              <wp:posOffset>45720</wp:posOffset>
            </wp:positionH>
            <wp:positionV relativeFrom="paragraph">
              <wp:posOffset>53975</wp:posOffset>
            </wp:positionV>
            <wp:extent cx="6096000" cy="3672840"/>
            <wp:effectExtent l="0" t="0" r="0" b="381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3672840"/>
                    </a:xfrm>
                    <a:prstGeom prst="rect">
                      <a:avLst/>
                    </a:prstGeom>
                    <a:noFill/>
                    <a:ln>
                      <a:noFill/>
                    </a:ln>
                  </pic:spPr>
                </pic:pic>
              </a:graphicData>
            </a:graphic>
          </wp:anchor>
        </w:drawing>
      </w:r>
    </w:p>
    <w:p w14:paraId="22865865" w14:textId="77777777" w:rsidR="007B2A41" w:rsidRPr="00090680" w:rsidRDefault="007B2A41" w:rsidP="007B2A41">
      <w:pPr>
        <w:rPr>
          <w:rFonts w:cs="Segoe UI"/>
          <w:szCs w:val="14"/>
        </w:rPr>
      </w:pPr>
    </w:p>
    <w:p w14:paraId="16F9E52C" w14:textId="023A7EA7" w:rsidR="007B2A41" w:rsidRPr="00090680" w:rsidRDefault="007B2A41" w:rsidP="007B2A41">
      <w:pPr>
        <w:rPr>
          <w:rFonts w:cs="Segoe UI"/>
          <w:szCs w:val="14"/>
        </w:rPr>
      </w:pPr>
    </w:p>
    <w:p w14:paraId="0BD99198" w14:textId="77777777" w:rsidR="007B2A41" w:rsidRPr="00090680" w:rsidRDefault="007B2A41" w:rsidP="007B2A41">
      <w:pPr>
        <w:rPr>
          <w:rFonts w:cs="Segoe UI"/>
          <w:szCs w:val="14"/>
        </w:rPr>
      </w:pPr>
    </w:p>
    <w:p w14:paraId="34B32812" w14:textId="6C99C961" w:rsidR="007B2A41" w:rsidRPr="00090680" w:rsidRDefault="007B2A41" w:rsidP="007B2A41">
      <w:pPr>
        <w:rPr>
          <w:rFonts w:cs="Segoe UI"/>
          <w:szCs w:val="14"/>
        </w:rPr>
      </w:pPr>
    </w:p>
    <w:p w14:paraId="581508B0" w14:textId="77777777" w:rsidR="007B2A41" w:rsidRPr="00090680" w:rsidRDefault="007B2A41" w:rsidP="007B2A41">
      <w:pPr>
        <w:rPr>
          <w:rFonts w:cs="Segoe UI"/>
          <w:szCs w:val="14"/>
        </w:rPr>
      </w:pPr>
    </w:p>
    <w:p w14:paraId="39FB3316" w14:textId="3EE6D813" w:rsidR="007B2A41" w:rsidRPr="00090680" w:rsidRDefault="007B2A41" w:rsidP="007B2A41">
      <w:pPr>
        <w:rPr>
          <w:rFonts w:cs="Segoe UI"/>
          <w:szCs w:val="14"/>
        </w:rPr>
      </w:pPr>
    </w:p>
    <w:p w14:paraId="74E3A316" w14:textId="77777777" w:rsidR="007B2A41" w:rsidRPr="00090680" w:rsidRDefault="007B2A41" w:rsidP="007B2A41">
      <w:pPr>
        <w:rPr>
          <w:rFonts w:cs="Segoe UI"/>
          <w:szCs w:val="14"/>
        </w:rPr>
      </w:pPr>
    </w:p>
    <w:p w14:paraId="5BF489DD" w14:textId="53DD0312" w:rsidR="007B2A41" w:rsidRPr="00090680" w:rsidRDefault="007B2A41" w:rsidP="007B2A41">
      <w:pPr>
        <w:rPr>
          <w:rFonts w:cs="Segoe UI"/>
          <w:szCs w:val="14"/>
        </w:rPr>
      </w:pPr>
    </w:p>
    <w:p w14:paraId="4F59BB53" w14:textId="77777777" w:rsidR="007B2A41" w:rsidRPr="00090680" w:rsidRDefault="007B2A41" w:rsidP="007B2A41">
      <w:pPr>
        <w:rPr>
          <w:rFonts w:cs="Segoe UI"/>
          <w:szCs w:val="14"/>
        </w:rPr>
      </w:pPr>
    </w:p>
    <w:p w14:paraId="40744967" w14:textId="77777777" w:rsidR="007B2A41" w:rsidRPr="00090680" w:rsidRDefault="007B2A41" w:rsidP="007B2A41">
      <w:pPr>
        <w:rPr>
          <w:rFonts w:cs="Segoe UI"/>
          <w:szCs w:val="14"/>
        </w:rPr>
      </w:pPr>
    </w:p>
    <w:p w14:paraId="4830BD9F" w14:textId="4582C13F" w:rsidR="007B2A41" w:rsidRPr="00090680" w:rsidRDefault="007B2A41" w:rsidP="007B2A41">
      <w:pPr>
        <w:rPr>
          <w:rFonts w:cs="Segoe UI"/>
          <w:szCs w:val="14"/>
        </w:rPr>
      </w:pPr>
    </w:p>
    <w:p w14:paraId="10E7685D" w14:textId="24A09F98" w:rsidR="007B2A41" w:rsidRPr="00090680" w:rsidRDefault="007B2A41" w:rsidP="007B2A41">
      <w:pPr>
        <w:rPr>
          <w:rFonts w:cs="Segoe UI"/>
          <w:szCs w:val="14"/>
        </w:rPr>
      </w:pPr>
    </w:p>
    <w:p w14:paraId="189B64F8" w14:textId="12C87F03" w:rsidR="007B2A41" w:rsidRPr="00090680" w:rsidRDefault="007B2A41" w:rsidP="007B2A41">
      <w:pPr>
        <w:rPr>
          <w:rFonts w:cs="Segoe UI"/>
          <w:szCs w:val="14"/>
        </w:rPr>
      </w:pPr>
    </w:p>
    <w:p w14:paraId="1C7D45E1" w14:textId="77777777" w:rsidR="007B2A41" w:rsidRPr="00090680" w:rsidRDefault="007B2A41" w:rsidP="007B2A41">
      <w:pPr>
        <w:rPr>
          <w:rFonts w:cs="Segoe UI"/>
          <w:szCs w:val="14"/>
        </w:rPr>
      </w:pPr>
    </w:p>
    <w:p w14:paraId="0CEE7CAB" w14:textId="77777777" w:rsidR="007B2A41" w:rsidRPr="00090680" w:rsidRDefault="007B2A41" w:rsidP="007B2A41">
      <w:pPr>
        <w:rPr>
          <w:rFonts w:cs="Segoe UI"/>
          <w:szCs w:val="14"/>
        </w:rPr>
      </w:pPr>
    </w:p>
    <w:p w14:paraId="36A275E6" w14:textId="77777777" w:rsidR="001518CA" w:rsidRDefault="001518CA" w:rsidP="007B2A41">
      <w:pPr>
        <w:rPr>
          <w:rFonts w:cs="Segoe UI"/>
          <w:szCs w:val="14"/>
        </w:rPr>
      </w:pPr>
    </w:p>
    <w:p w14:paraId="34315AE1" w14:textId="1191C941" w:rsidR="007B2A41" w:rsidRDefault="004D76BE" w:rsidP="007B2A41">
      <w:pPr>
        <w:rPr>
          <w:rFonts w:cs="Segoe UI"/>
          <w:szCs w:val="14"/>
        </w:rPr>
      </w:pPr>
      <w:r>
        <w:rPr>
          <w:rFonts w:cs="Segoe UI"/>
          <w:szCs w:val="14"/>
        </w:rPr>
        <w:t xml:space="preserve">La première semaine du TPI est consacrée, principalement, à la réalisation de la planification et à la création des différents documents. </w:t>
      </w:r>
    </w:p>
    <w:p w14:paraId="20E28E25" w14:textId="77777777" w:rsidR="001518CA" w:rsidRDefault="001518CA" w:rsidP="007B2A41">
      <w:pPr>
        <w:rPr>
          <w:rFonts w:cs="Segoe UI"/>
          <w:szCs w:val="14"/>
        </w:rPr>
      </w:pPr>
    </w:p>
    <w:p w14:paraId="1C082794" w14:textId="26674448" w:rsidR="001518CA" w:rsidRDefault="001518CA" w:rsidP="00773194">
      <w:pPr>
        <w:rPr>
          <w:rFonts w:cs="Segoe UI"/>
          <w:szCs w:val="14"/>
        </w:rPr>
      </w:pPr>
      <w:r>
        <w:rPr>
          <w:rFonts w:cs="Segoe UI"/>
          <w:szCs w:val="14"/>
        </w:rPr>
        <w:t>Le deuxième jour, la préparation de l’environnement de travail a été commencé.</w:t>
      </w:r>
      <w:r w:rsidR="00773194" w:rsidRPr="00773194">
        <w:t xml:space="preserve"> </w:t>
      </w:r>
      <w:r w:rsidR="00773194" w:rsidRPr="00773194">
        <w:rPr>
          <w:rFonts w:cs="Segoe UI"/>
          <w:szCs w:val="14"/>
        </w:rPr>
        <w:t>Cela</w:t>
      </w:r>
      <w:r w:rsidR="00773194" w:rsidRPr="00773194">
        <w:rPr>
          <w:rFonts w:cs="Segoe UI"/>
          <w:szCs w:val="14"/>
        </w:rPr>
        <w:t xml:space="preserve"> prend en compte, l’installation d’</w:t>
      </w:r>
      <w:proofErr w:type="spellStart"/>
      <w:r w:rsidR="00773194" w:rsidRPr="00773194">
        <w:rPr>
          <w:rFonts w:cs="Segoe UI"/>
          <w:szCs w:val="14"/>
        </w:rPr>
        <w:t>unity</w:t>
      </w:r>
      <w:proofErr w:type="spellEnd"/>
      <w:r w:rsidR="00773194" w:rsidRPr="00773194">
        <w:rPr>
          <w:rFonts w:cs="Segoe UI"/>
          <w:szCs w:val="14"/>
        </w:rPr>
        <w:t xml:space="preserve">, </w:t>
      </w:r>
      <w:proofErr w:type="spellStart"/>
      <w:r w:rsidR="00773194" w:rsidRPr="00773194">
        <w:rPr>
          <w:rFonts w:cs="Segoe UI"/>
          <w:szCs w:val="14"/>
        </w:rPr>
        <w:t>visual</w:t>
      </w:r>
      <w:proofErr w:type="spellEnd"/>
      <w:r w:rsidR="00773194" w:rsidRPr="00773194">
        <w:rPr>
          <w:rFonts w:cs="Segoe UI"/>
          <w:szCs w:val="14"/>
        </w:rPr>
        <w:t xml:space="preserve"> studio</w:t>
      </w:r>
      <w:r w:rsidR="00773194">
        <w:rPr>
          <w:rFonts w:cs="Segoe UI"/>
          <w:szCs w:val="14"/>
        </w:rPr>
        <w:t xml:space="preserve"> et l’</w:t>
      </w:r>
      <w:r w:rsidR="00773194" w:rsidRPr="00773194">
        <w:rPr>
          <w:rFonts w:cs="Segoe UI"/>
          <w:szCs w:val="14"/>
        </w:rPr>
        <w:t>installation de packages nécessaires</w:t>
      </w:r>
    </w:p>
    <w:p w14:paraId="62B33CB8" w14:textId="77777777" w:rsidR="00773194" w:rsidRDefault="00773194" w:rsidP="00773194">
      <w:pPr>
        <w:rPr>
          <w:rFonts w:cs="Segoe UI"/>
          <w:szCs w:val="14"/>
        </w:rPr>
      </w:pPr>
    </w:p>
    <w:p w14:paraId="1E698DDD" w14:textId="01CF1B62" w:rsidR="001518CA" w:rsidRPr="00090680" w:rsidRDefault="00773194" w:rsidP="007B2A41">
      <w:pPr>
        <w:rPr>
          <w:rFonts w:cs="Segoe UI"/>
          <w:szCs w:val="14"/>
        </w:rPr>
      </w:pPr>
      <w:r>
        <w:rPr>
          <w:rFonts w:cs="Segoe UI"/>
          <w:szCs w:val="14"/>
        </w:rPr>
        <w:t>Jeudi</w:t>
      </w:r>
      <w:r w:rsidR="001518CA">
        <w:rPr>
          <w:rFonts w:cs="Segoe UI"/>
          <w:szCs w:val="14"/>
        </w:rPr>
        <w:t xml:space="preserve"> et </w:t>
      </w:r>
      <w:r>
        <w:rPr>
          <w:rFonts w:cs="Segoe UI"/>
          <w:szCs w:val="14"/>
        </w:rPr>
        <w:t>vendredi</w:t>
      </w:r>
      <w:r w:rsidR="001518CA">
        <w:rPr>
          <w:rFonts w:cs="Segoe UI"/>
          <w:szCs w:val="14"/>
        </w:rPr>
        <w:t xml:space="preserve"> </w:t>
      </w:r>
      <w:r>
        <w:rPr>
          <w:rFonts w:cs="Segoe UI"/>
          <w:szCs w:val="14"/>
        </w:rPr>
        <w:t>est consacrée</w:t>
      </w:r>
      <w:r>
        <w:rPr>
          <w:rFonts w:cs="Segoe UI"/>
          <w:szCs w:val="14"/>
        </w:rPr>
        <w:t xml:space="preserve"> à la création des diagrammes de flux et à la conception des stories sur </w:t>
      </w:r>
      <w:proofErr w:type="spellStart"/>
      <w:r>
        <w:rPr>
          <w:rFonts w:cs="Segoe UI"/>
          <w:szCs w:val="14"/>
        </w:rPr>
        <w:t>IceScrum</w:t>
      </w:r>
      <w:proofErr w:type="spellEnd"/>
      <w:r>
        <w:rPr>
          <w:rFonts w:cs="Segoe UI"/>
          <w:szCs w:val="14"/>
        </w:rPr>
        <w:t>.</w:t>
      </w:r>
    </w:p>
    <w:p w14:paraId="64782A66" w14:textId="77777777" w:rsidR="007B2A41" w:rsidRPr="00090680" w:rsidRDefault="007B2A41" w:rsidP="007B2A41">
      <w:pPr>
        <w:rPr>
          <w:rFonts w:cs="Segoe UI"/>
          <w:szCs w:val="14"/>
        </w:rPr>
      </w:pPr>
    </w:p>
    <w:p w14:paraId="70FF81E3" w14:textId="77777777" w:rsidR="007B2A41" w:rsidRPr="00090680" w:rsidRDefault="007B2A41" w:rsidP="007B2A41">
      <w:pPr>
        <w:rPr>
          <w:rFonts w:cs="Segoe UI"/>
          <w:szCs w:val="14"/>
        </w:rPr>
      </w:pPr>
    </w:p>
    <w:p w14:paraId="143BD087" w14:textId="77777777" w:rsidR="00B600CF" w:rsidRDefault="00B600CF" w:rsidP="007B2A41">
      <w:pPr>
        <w:rPr>
          <w:rFonts w:cs="Segoe UI"/>
          <w:szCs w:val="14"/>
        </w:rPr>
      </w:pPr>
    </w:p>
    <w:p w14:paraId="3E0C6991" w14:textId="0162A9AB" w:rsidR="00C62F33" w:rsidRDefault="00C62F33" w:rsidP="007B2A41">
      <w:pPr>
        <w:rPr>
          <w:rFonts w:cs="Segoe UI"/>
          <w:szCs w:val="14"/>
        </w:rPr>
      </w:pPr>
    </w:p>
    <w:p w14:paraId="34977415" w14:textId="77777777" w:rsidR="00C62F33" w:rsidRDefault="00C62F33" w:rsidP="00C62F33">
      <w:pPr>
        <w:keepNext/>
      </w:pPr>
      <w:r>
        <w:rPr>
          <w:rFonts w:cs="Segoe UI"/>
          <w:noProof/>
          <w:szCs w:val="14"/>
        </w:rPr>
        <w:drawing>
          <wp:inline distT="0" distB="0" distL="0" distR="0" wp14:anchorId="3DDD5B6F" wp14:editId="74CA0831">
            <wp:extent cx="6088380" cy="3865880"/>
            <wp:effectExtent l="0" t="0" r="762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8380" cy="3865880"/>
                    </a:xfrm>
                    <a:prstGeom prst="rect">
                      <a:avLst/>
                    </a:prstGeom>
                    <a:noFill/>
                    <a:ln>
                      <a:noFill/>
                    </a:ln>
                  </pic:spPr>
                </pic:pic>
              </a:graphicData>
            </a:graphic>
          </wp:inline>
        </w:drawing>
      </w:r>
    </w:p>
    <w:p w14:paraId="4113BAEB" w14:textId="68E80005" w:rsidR="00C62F33" w:rsidRDefault="00C62F33" w:rsidP="00C62F33">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2" w:name="_Toc104735718"/>
      <w:r w:rsidR="00B632FE">
        <w:rPr>
          <w:rFonts w:cs="Segoe UI"/>
          <w:noProof/>
          <w:szCs w:val="14"/>
        </w:rPr>
        <w:t>3</w:t>
      </w:r>
      <w:r>
        <w:rPr>
          <w:rFonts w:cs="Segoe UI"/>
          <w:szCs w:val="14"/>
        </w:rPr>
        <w:fldChar w:fldCharType="end"/>
      </w:r>
      <w:r>
        <w:t xml:space="preserve"> : </w:t>
      </w:r>
      <w:r w:rsidRPr="00BF5EA1">
        <w:t>Planification détaillée semaine 2</w:t>
      </w:r>
      <w:bookmarkEnd w:id="22"/>
    </w:p>
    <w:p w14:paraId="2491DBDA" w14:textId="0AABFE89" w:rsidR="00A25CB1" w:rsidRDefault="00A25CB1" w:rsidP="00C62F33">
      <w:pPr>
        <w:pStyle w:val="Lgende"/>
      </w:pPr>
    </w:p>
    <w:p w14:paraId="13BC83E5" w14:textId="77777777" w:rsidR="00B600CF" w:rsidRDefault="00B600CF" w:rsidP="00611B8A"/>
    <w:p w14:paraId="5D4C937C" w14:textId="56EF0EA3" w:rsidR="00A25CB1" w:rsidRDefault="00611B8A" w:rsidP="00611B8A">
      <w:r>
        <w:t>Le début d</w:t>
      </w:r>
      <w:r w:rsidR="00990700">
        <w:t>u premier jour</w:t>
      </w:r>
      <w:r>
        <w:t xml:space="preserve"> la deuxième semaine est utilisé pour </w:t>
      </w:r>
      <w:r w:rsidR="00990700">
        <w:t>commencer la conception visuelle du jeu en réalisant des maquettes</w:t>
      </w:r>
      <w:r>
        <w:t>.</w:t>
      </w:r>
      <w:r w:rsidR="0069484C">
        <w:t xml:space="preserve"> L’implémentation du système d’argent pour le joueur et le système de chargement de scène a été commencé, également.</w:t>
      </w:r>
    </w:p>
    <w:p w14:paraId="2C117A34" w14:textId="3589E173" w:rsidR="0069484C" w:rsidRDefault="0069484C" w:rsidP="00611B8A"/>
    <w:p w14:paraId="059ADA56" w14:textId="521162E9" w:rsidR="0069484C" w:rsidRDefault="0069484C" w:rsidP="00611B8A">
      <w:r>
        <w:t xml:space="preserve">L’après-midi </w:t>
      </w:r>
      <w:r w:rsidR="00925EEB">
        <w:t>du lundi</w:t>
      </w:r>
      <w:r>
        <w:t xml:space="preserve"> a servi pour </w:t>
      </w:r>
      <w:r w:rsidR="00925EEB">
        <w:t xml:space="preserve">la réalisation graphique d’une zone de pêche et </w:t>
      </w:r>
      <w:r>
        <w:t xml:space="preserve">le début de l’implémentation </w:t>
      </w:r>
      <w:r w:rsidR="00925EEB">
        <w:t>du mini-jeu de pêche.</w:t>
      </w:r>
    </w:p>
    <w:p w14:paraId="60B3A35C" w14:textId="5DDA8E4A" w:rsidR="00611B8A" w:rsidRDefault="00611B8A" w:rsidP="00611B8A"/>
    <w:p w14:paraId="2491A5F8" w14:textId="02D15DCD" w:rsidR="005725E4" w:rsidRDefault="005725E4" w:rsidP="00611B8A">
      <w:r>
        <w:t>Les autres jours ont été consacrée à l’implémentations de différents systèmes et de recherches sur internet.</w:t>
      </w:r>
    </w:p>
    <w:p w14:paraId="11974B2B" w14:textId="4D3EB8B7" w:rsidR="00611B8A" w:rsidRDefault="00611B8A" w:rsidP="00611B8A"/>
    <w:p w14:paraId="5F1A5D31" w14:textId="117614B8" w:rsidR="00611B8A" w:rsidRDefault="00611B8A" w:rsidP="00C62F33">
      <w:pPr>
        <w:pStyle w:val="Lgende"/>
      </w:pPr>
    </w:p>
    <w:p w14:paraId="7A058A3E" w14:textId="1E1C173A" w:rsidR="00611B8A" w:rsidRDefault="00611B8A" w:rsidP="00C62F33">
      <w:pPr>
        <w:pStyle w:val="Lgende"/>
        <w:rPr>
          <w:rFonts w:cs="Segoe UI"/>
          <w:szCs w:val="14"/>
        </w:rPr>
      </w:pPr>
    </w:p>
    <w:p w14:paraId="36B3BEDF" w14:textId="28AE50B2" w:rsidR="002A0B17" w:rsidRDefault="002A0B17" w:rsidP="00C62F33">
      <w:pPr>
        <w:pStyle w:val="Lgende"/>
        <w:rPr>
          <w:rFonts w:cs="Segoe UI"/>
          <w:szCs w:val="14"/>
        </w:rPr>
      </w:pPr>
    </w:p>
    <w:p w14:paraId="425A94C8" w14:textId="33FEBF75" w:rsidR="002A0B17" w:rsidRDefault="002A0B17" w:rsidP="00C62F33">
      <w:pPr>
        <w:pStyle w:val="Lgende"/>
        <w:rPr>
          <w:rFonts w:cs="Segoe UI"/>
          <w:szCs w:val="14"/>
        </w:rPr>
      </w:pPr>
    </w:p>
    <w:p w14:paraId="4F03BB87" w14:textId="6AE7CBC1" w:rsidR="002A0B17" w:rsidRDefault="002A0B17" w:rsidP="00C62F33">
      <w:pPr>
        <w:pStyle w:val="Lgende"/>
        <w:rPr>
          <w:rFonts w:cs="Segoe UI"/>
          <w:szCs w:val="14"/>
        </w:rPr>
      </w:pPr>
    </w:p>
    <w:p w14:paraId="59809E34" w14:textId="01FE6679" w:rsidR="002A0B17" w:rsidRDefault="002A0B17" w:rsidP="00C62F33">
      <w:pPr>
        <w:pStyle w:val="Lgende"/>
        <w:rPr>
          <w:rFonts w:cs="Segoe UI"/>
          <w:szCs w:val="14"/>
        </w:rPr>
      </w:pPr>
    </w:p>
    <w:p w14:paraId="17ADDAAB" w14:textId="03AA9A22" w:rsidR="00860BE9" w:rsidRDefault="00860BE9" w:rsidP="00C62F33">
      <w:pPr>
        <w:pStyle w:val="Lgende"/>
        <w:rPr>
          <w:rFonts w:cs="Segoe UI"/>
          <w:szCs w:val="14"/>
        </w:rPr>
      </w:pPr>
    </w:p>
    <w:p w14:paraId="42E7C3D2" w14:textId="50503557" w:rsidR="00860BE9" w:rsidRDefault="00860BE9" w:rsidP="00C62F33">
      <w:pPr>
        <w:pStyle w:val="Lgende"/>
        <w:rPr>
          <w:rFonts w:cs="Segoe UI"/>
          <w:szCs w:val="14"/>
        </w:rPr>
      </w:pPr>
    </w:p>
    <w:p w14:paraId="301B3395" w14:textId="1E96A0F7" w:rsidR="00860BE9" w:rsidRDefault="00860BE9" w:rsidP="00C62F33">
      <w:pPr>
        <w:pStyle w:val="Lgende"/>
        <w:rPr>
          <w:rFonts w:cs="Segoe UI"/>
          <w:szCs w:val="14"/>
        </w:rPr>
      </w:pPr>
    </w:p>
    <w:p w14:paraId="13A9E24C" w14:textId="775B4AC8" w:rsidR="00860BE9" w:rsidRDefault="00860BE9" w:rsidP="00C62F33">
      <w:pPr>
        <w:pStyle w:val="Lgende"/>
        <w:rPr>
          <w:rFonts w:cs="Segoe UI"/>
          <w:szCs w:val="14"/>
        </w:rPr>
      </w:pPr>
    </w:p>
    <w:p w14:paraId="0450DE4F" w14:textId="2D6D35B9" w:rsidR="00860BE9" w:rsidRDefault="00860BE9" w:rsidP="00C62F33">
      <w:pPr>
        <w:pStyle w:val="Lgende"/>
        <w:rPr>
          <w:rFonts w:cs="Segoe UI"/>
          <w:szCs w:val="14"/>
        </w:rPr>
      </w:pPr>
    </w:p>
    <w:p w14:paraId="51B2B673" w14:textId="500E351D" w:rsidR="00860BE9" w:rsidRDefault="00860BE9" w:rsidP="00C62F33">
      <w:pPr>
        <w:pStyle w:val="Lgende"/>
        <w:rPr>
          <w:rFonts w:cs="Segoe UI"/>
          <w:szCs w:val="14"/>
        </w:rPr>
      </w:pPr>
    </w:p>
    <w:p w14:paraId="4C18837C" w14:textId="77777777" w:rsidR="00860BE9" w:rsidRDefault="00860BE9" w:rsidP="00C62F33">
      <w:pPr>
        <w:pStyle w:val="Lgende"/>
        <w:rPr>
          <w:rFonts w:cs="Segoe UI"/>
          <w:szCs w:val="14"/>
        </w:rPr>
      </w:pPr>
    </w:p>
    <w:p w14:paraId="19FA8941" w14:textId="38250482" w:rsidR="002A0B17" w:rsidRDefault="002A0B17" w:rsidP="00C62F33">
      <w:pPr>
        <w:pStyle w:val="Lgende"/>
        <w:rPr>
          <w:rFonts w:cs="Segoe UI"/>
          <w:szCs w:val="14"/>
        </w:rPr>
      </w:pPr>
    </w:p>
    <w:p w14:paraId="7F2AC3BE" w14:textId="59F41268" w:rsidR="002A0B17" w:rsidRDefault="002A0B17" w:rsidP="00C62F33">
      <w:pPr>
        <w:pStyle w:val="Lgende"/>
        <w:rPr>
          <w:rFonts w:cs="Segoe UI"/>
          <w:szCs w:val="14"/>
        </w:rPr>
      </w:pPr>
    </w:p>
    <w:p w14:paraId="0372FB46" w14:textId="350C383E" w:rsidR="002A0B17" w:rsidRDefault="002A0B17" w:rsidP="00C62F33">
      <w:pPr>
        <w:pStyle w:val="Lgende"/>
        <w:rPr>
          <w:rFonts w:cs="Segoe UI"/>
          <w:szCs w:val="14"/>
        </w:rPr>
      </w:pPr>
    </w:p>
    <w:p w14:paraId="023A4954" w14:textId="77777777" w:rsidR="002A0B17" w:rsidRDefault="002A0B17" w:rsidP="002A0B17">
      <w:pPr>
        <w:pStyle w:val="Lgende"/>
        <w:keepNext/>
      </w:pPr>
      <w:r>
        <w:rPr>
          <w:rFonts w:cs="Segoe UI"/>
          <w:noProof/>
          <w:szCs w:val="14"/>
        </w:rPr>
        <w:drawing>
          <wp:inline distT="0" distB="0" distL="0" distR="0" wp14:anchorId="729EED1B" wp14:editId="42E87567">
            <wp:extent cx="6096000" cy="3688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688080"/>
                    </a:xfrm>
                    <a:prstGeom prst="rect">
                      <a:avLst/>
                    </a:prstGeom>
                    <a:noFill/>
                    <a:ln>
                      <a:noFill/>
                    </a:ln>
                  </pic:spPr>
                </pic:pic>
              </a:graphicData>
            </a:graphic>
          </wp:inline>
        </w:drawing>
      </w:r>
    </w:p>
    <w:p w14:paraId="30D6747F" w14:textId="22980DBA" w:rsidR="002A0B17" w:rsidRDefault="002A0B17" w:rsidP="002A0B17">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3" w:name="_Toc104735719"/>
      <w:r w:rsidR="00B632FE">
        <w:rPr>
          <w:rFonts w:cs="Segoe UI"/>
          <w:noProof/>
          <w:szCs w:val="14"/>
        </w:rPr>
        <w:t>4</w:t>
      </w:r>
      <w:r>
        <w:rPr>
          <w:rFonts w:cs="Segoe UI"/>
          <w:szCs w:val="14"/>
        </w:rPr>
        <w:fldChar w:fldCharType="end"/>
      </w:r>
      <w:r>
        <w:t xml:space="preserve"> : </w:t>
      </w:r>
      <w:bookmarkStart w:id="24" w:name="_Hlk104727060"/>
      <w:r w:rsidRPr="00085E3F">
        <w:t xml:space="preserve">Planification détaillée semaine </w:t>
      </w:r>
      <w:r>
        <w:t>3</w:t>
      </w:r>
      <w:bookmarkEnd w:id="23"/>
    </w:p>
    <w:bookmarkEnd w:id="24"/>
    <w:p w14:paraId="7A1EC0E2" w14:textId="08DA855B" w:rsidR="005470C6" w:rsidRDefault="005470C6" w:rsidP="002A0B17">
      <w:pPr>
        <w:pStyle w:val="Lgende"/>
      </w:pPr>
    </w:p>
    <w:p w14:paraId="3FE179A9" w14:textId="48050CF4" w:rsidR="002A0B17" w:rsidRDefault="002A0B17" w:rsidP="009A787F"/>
    <w:p w14:paraId="04CECE34" w14:textId="74BA7FD2" w:rsidR="002A0B17" w:rsidRDefault="002A0B17" w:rsidP="009A787F">
      <w:r>
        <w:t>La troisième semaine, je me suis, principalement, concentré sur la réalisation de mon rapport de projet.</w:t>
      </w:r>
    </w:p>
    <w:p w14:paraId="31C6A1F0" w14:textId="303FF0DB" w:rsidR="002A0B17" w:rsidRDefault="002A0B17" w:rsidP="009A787F"/>
    <w:p w14:paraId="2007C18D" w14:textId="0EFBD743" w:rsidR="002A0B17" w:rsidRDefault="002A0B17" w:rsidP="009A787F">
      <w:r>
        <w:t>Le début de la semaine, j’ai continué à faire d’implémentation dur le jeu et fais de la recherche.</w:t>
      </w:r>
    </w:p>
    <w:p w14:paraId="277A8C19" w14:textId="235D67A9" w:rsidR="002A0B17" w:rsidRDefault="002A0B17" w:rsidP="009A787F"/>
    <w:p w14:paraId="515E8A4C" w14:textId="4EC3C6C1" w:rsidR="002A0B17" w:rsidRDefault="002A0B17" w:rsidP="009A787F">
      <w:r>
        <w:t>Le reste de la semaine, me rendant compte que mon rapport de projet manquait d’élément je me suis principalement consacrée à son écriture.</w:t>
      </w:r>
    </w:p>
    <w:p w14:paraId="47ACB7EC" w14:textId="4818C275" w:rsidR="002A40CA" w:rsidRDefault="002A40CA" w:rsidP="009A787F"/>
    <w:p w14:paraId="78E8E7A7" w14:textId="6B0EAAC3" w:rsidR="002A40CA" w:rsidRDefault="002A40CA" w:rsidP="009A787F">
      <w:pPr>
        <w:rPr>
          <w:rFonts w:cs="Segoe UI"/>
          <w:szCs w:val="14"/>
        </w:rPr>
      </w:pPr>
      <w:r>
        <w:rPr>
          <w:rFonts w:cs="Segoe UI"/>
          <w:szCs w:val="14"/>
        </w:rPr>
        <w:t xml:space="preserve">Vendredi, en fin de journée, j’ai fait </w:t>
      </w:r>
      <w:r w:rsidR="00A5650C">
        <w:rPr>
          <w:rFonts w:cs="Segoe UI"/>
          <w:szCs w:val="14"/>
        </w:rPr>
        <w:t>tester</w:t>
      </w:r>
      <w:r>
        <w:rPr>
          <w:rFonts w:cs="Segoe UI"/>
          <w:szCs w:val="14"/>
        </w:rPr>
        <w:t xml:space="preserve"> mon jeu à plusieurs camarades pour repérer différents bugs ou souci du jeu.</w:t>
      </w:r>
    </w:p>
    <w:p w14:paraId="703C72E4" w14:textId="5A109195" w:rsidR="00A5650C" w:rsidRDefault="00A5650C" w:rsidP="002A0B17">
      <w:pPr>
        <w:pStyle w:val="Lgende"/>
        <w:rPr>
          <w:rFonts w:cs="Segoe UI"/>
          <w:szCs w:val="14"/>
        </w:rPr>
      </w:pPr>
    </w:p>
    <w:p w14:paraId="48ADEB9A" w14:textId="0B39CF76" w:rsidR="00A5650C" w:rsidRDefault="00A5650C" w:rsidP="002A0B17">
      <w:pPr>
        <w:pStyle w:val="Lgende"/>
        <w:rPr>
          <w:rFonts w:cs="Segoe UI"/>
          <w:szCs w:val="14"/>
        </w:rPr>
      </w:pPr>
    </w:p>
    <w:p w14:paraId="43D89F15" w14:textId="425DA0AE" w:rsidR="00A5650C" w:rsidRDefault="00A5650C" w:rsidP="002A0B17">
      <w:pPr>
        <w:pStyle w:val="Lgende"/>
        <w:rPr>
          <w:rFonts w:cs="Segoe UI"/>
          <w:szCs w:val="14"/>
        </w:rPr>
      </w:pPr>
    </w:p>
    <w:p w14:paraId="1CEA0183" w14:textId="22C065A1" w:rsidR="00A5650C" w:rsidRDefault="00A5650C" w:rsidP="002A0B17">
      <w:pPr>
        <w:pStyle w:val="Lgende"/>
        <w:rPr>
          <w:rFonts w:cs="Segoe UI"/>
          <w:szCs w:val="14"/>
        </w:rPr>
      </w:pPr>
    </w:p>
    <w:p w14:paraId="4A07A2A3" w14:textId="6DD4DCB8" w:rsidR="00A5650C" w:rsidRDefault="00A5650C" w:rsidP="002A0B17">
      <w:pPr>
        <w:pStyle w:val="Lgende"/>
        <w:rPr>
          <w:rFonts w:cs="Segoe UI"/>
          <w:szCs w:val="14"/>
        </w:rPr>
      </w:pPr>
    </w:p>
    <w:p w14:paraId="1A24637A" w14:textId="539C361C" w:rsidR="00A5650C" w:rsidRDefault="00A5650C" w:rsidP="002A0B17">
      <w:pPr>
        <w:pStyle w:val="Lgende"/>
        <w:rPr>
          <w:rFonts w:cs="Segoe UI"/>
          <w:szCs w:val="14"/>
        </w:rPr>
      </w:pPr>
    </w:p>
    <w:p w14:paraId="2AD49F5F" w14:textId="414B68DE" w:rsidR="00A5650C" w:rsidRDefault="00A5650C" w:rsidP="002A0B17">
      <w:pPr>
        <w:pStyle w:val="Lgende"/>
        <w:rPr>
          <w:rFonts w:cs="Segoe UI"/>
          <w:szCs w:val="14"/>
        </w:rPr>
      </w:pPr>
    </w:p>
    <w:p w14:paraId="0502D9C1" w14:textId="57A72192" w:rsidR="00A5650C" w:rsidRDefault="00A5650C" w:rsidP="002A0B17">
      <w:pPr>
        <w:pStyle w:val="Lgende"/>
        <w:rPr>
          <w:rFonts w:cs="Segoe UI"/>
          <w:szCs w:val="14"/>
        </w:rPr>
      </w:pPr>
    </w:p>
    <w:p w14:paraId="41BFC105" w14:textId="1364D3CF" w:rsidR="00A5650C" w:rsidRDefault="00A5650C" w:rsidP="002A0B17">
      <w:pPr>
        <w:pStyle w:val="Lgende"/>
        <w:rPr>
          <w:rFonts w:cs="Segoe UI"/>
          <w:szCs w:val="14"/>
        </w:rPr>
      </w:pPr>
    </w:p>
    <w:p w14:paraId="1E1E7748" w14:textId="2E01F1DA" w:rsidR="00A5650C" w:rsidRDefault="00A5650C" w:rsidP="002A0B17">
      <w:pPr>
        <w:pStyle w:val="Lgende"/>
        <w:rPr>
          <w:rFonts w:cs="Segoe UI"/>
          <w:szCs w:val="14"/>
        </w:rPr>
      </w:pPr>
    </w:p>
    <w:p w14:paraId="1BA8072C" w14:textId="19BE3061" w:rsidR="00A5650C" w:rsidRDefault="00A5650C" w:rsidP="002A0B17">
      <w:pPr>
        <w:pStyle w:val="Lgende"/>
        <w:rPr>
          <w:rFonts w:cs="Segoe UI"/>
          <w:szCs w:val="14"/>
        </w:rPr>
      </w:pPr>
    </w:p>
    <w:p w14:paraId="3052AA8B" w14:textId="6DE97D4B" w:rsidR="00A5650C" w:rsidRDefault="00A5650C" w:rsidP="002A0B17">
      <w:pPr>
        <w:pStyle w:val="Lgende"/>
        <w:rPr>
          <w:rFonts w:cs="Segoe UI"/>
          <w:szCs w:val="14"/>
        </w:rPr>
      </w:pPr>
    </w:p>
    <w:p w14:paraId="31788B67" w14:textId="31E01F3B" w:rsidR="00A5650C" w:rsidRDefault="00A5650C" w:rsidP="002A0B17">
      <w:pPr>
        <w:pStyle w:val="Lgende"/>
        <w:rPr>
          <w:rFonts w:cs="Segoe UI"/>
          <w:szCs w:val="14"/>
        </w:rPr>
      </w:pPr>
    </w:p>
    <w:p w14:paraId="446C2C04" w14:textId="03C9D69E" w:rsidR="00A5650C" w:rsidRDefault="00A5650C" w:rsidP="002A0B17">
      <w:pPr>
        <w:pStyle w:val="Lgende"/>
        <w:rPr>
          <w:rFonts w:cs="Segoe UI"/>
          <w:szCs w:val="14"/>
        </w:rPr>
      </w:pPr>
    </w:p>
    <w:p w14:paraId="713B1EA6" w14:textId="77777777" w:rsidR="00C52CBC" w:rsidRDefault="00C52CBC" w:rsidP="002A0B17">
      <w:pPr>
        <w:pStyle w:val="Lgende"/>
        <w:rPr>
          <w:rFonts w:cs="Segoe UI"/>
          <w:szCs w:val="14"/>
        </w:rPr>
      </w:pPr>
    </w:p>
    <w:p w14:paraId="60ED51DA" w14:textId="316D6973" w:rsidR="00A5650C" w:rsidRDefault="00A5650C" w:rsidP="002A0B17">
      <w:pPr>
        <w:pStyle w:val="Lgende"/>
        <w:rPr>
          <w:rFonts w:cs="Segoe UI"/>
          <w:szCs w:val="14"/>
        </w:rPr>
      </w:pPr>
    </w:p>
    <w:p w14:paraId="4D731E4B" w14:textId="38C4640B" w:rsidR="00A5650C" w:rsidRDefault="00A5650C" w:rsidP="002A0B17">
      <w:pPr>
        <w:pStyle w:val="Lgende"/>
        <w:rPr>
          <w:rFonts w:cs="Segoe UI"/>
          <w:szCs w:val="14"/>
        </w:rPr>
      </w:pPr>
    </w:p>
    <w:p w14:paraId="613EBA35" w14:textId="0B556970" w:rsidR="00A5650C" w:rsidRDefault="00A5650C" w:rsidP="002A0B17">
      <w:pPr>
        <w:pStyle w:val="Lgende"/>
        <w:rPr>
          <w:rFonts w:cs="Segoe UI"/>
          <w:szCs w:val="14"/>
        </w:rPr>
      </w:pPr>
    </w:p>
    <w:p w14:paraId="1EB8C5B3" w14:textId="77777777" w:rsidR="00A5650C" w:rsidRDefault="00A5650C" w:rsidP="00A5650C">
      <w:pPr>
        <w:pStyle w:val="Lgende"/>
        <w:keepNext/>
      </w:pPr>
      <w:r>
        <w:rPr>
          <w:rFonts w:cs="Segoe UI"/>
          <w:noProof/>
          <w:szCs w:val="14"/>
        </w:rPr>
        <w:drawing>
          <wp:inline distT="0" distB="0" distL="0" distR="0" wp14:anchorId="51B76CDC" wp14:editId="1C015E55">
            <wp:extent cx="6082665" cy="34855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2665" cy="3485515"/>
                    </a:xfrm>
                    <a:prstGeom prst="rect">
                      <a:avLst/>
                    </a:prstGeom>
                    <a:noFill/>
                    <a:ln>
                      <a:noFill/>
                    </a:ln>
                  </pic:spPr>
                </pic:pic>
              </a:graphicData>
            </a:graphic>
          </wp:inline>
        </w:drawing>
      </w:r>
    </w:p>
    <w:p w14:paraId="66BAA25C" w14:textId="07C4116D" w:rsidR="00A5650C" w:rsidRDefault="00A5650C" w:rsidP="00A5650C">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5" w:name="_Toc104735720"/>
      <w:r w:rsidR="00B632FE">
        <w:rPr>
          <w:rFonts w:cs="Segoe UI"/>
          <w:noProof/>
          <w:szCs w:val="14"/>
        </w:rPr>
        <w:t>5</w:t>
      </w:r>
      <w:r>
        <w:rPr>
          <w:rFonts w:cs="Segoe UI"/>
          <w:szCs w:val="14"/>
        </w:rPr>
        <w:fldChar w:fldCharType="end"/>
      </w:r>
      <w:r>
        <w:t xml:space="preserve"> : </w:t>
      </w:r>
      <w:r w:rsidRPr="00032073">
        <w:t xml:space="preserve">Planification détaillée semaine </w:t>
      </w:r>
      <w:r w:rsidR="00C64033">
        <w:t>4</w:t>
      </w:r>
      <w:bookmarkEnd w:id="25"/>
    </w:p>
    <w:p w14:paraId="7FDCB2D2" w14:textId="50C525A3" w:rsidR="00A5650C" w:rsidRDefault="00A5650C" w:rsidP="00A5650C">
      <w:pPr>
        <w:pStyle w:val="Lgende"/>
      </w:pPr>
    </w:p>
    <w:p w14:paraId="5DEF3102" w14:textId="77777777" w:rsidR="00C52CBC" w:rsidRDefault="00C52CBC" w:rsidP="009A787F"/>
    <w:p w14:paraId="4E789A72" w14:textId="77777777" w:rsidR="00C52CBC" w:rsidRDefault="00C52CBC" w:rsidP="009A787F"/>
    <w:p w14:paraId="3641C817" w14:textId="3C381489" w:rsidR="00A5650C" w:rsidRDefault="00A5650C" w:rsidP="009A787F">
      <w:r>
        <w:t xml:space="preserve">La quatrième semaine est coupée par le pont de l’ascension, seulement le lundi et mardi </w:t>
      </w:r>
      <w:r w:rsidR="009A787F">
        <w:t>peuvent être utilisé pour la réalisation du projet.</w:t>
      </w:r>
      <w:r w:rsidR="00BE1BB3">
        <w:t xml:space="preserve"> Le lundi, a été consacré à la finalisation des différents système et correction des différents problèmes.</w:t>
      </w:r>
    </w:p>
    <w:p w14:paraId="2BDB70E7" w14:textId="1C870EA9" w:rsidR="00652DBA" w:rsidRDefault="00652DBA" w:rsidP="009A787F"/>
    <w:p w14:paraId="044A1A7A" w14:textId="13EE67B2" w:rsidR="00652DBA" w:rsidRDefault="00736389" w:rsidP="009A787F">
      <w:pPr>
        <w:rPr>
          <w:lang w:val="fr-CH"/>
        </w:rPr>
      </w:pPr>
      <w:r w:rsidRPr="00736389">
        <w:rPr>
          <w:lang w:val="fr-CH"/>
        </w:rPr>
        <w:t>Le mardi, j’ai continué la rédac</w:t>
      </w:r>
      <w:r>
        <w:rPr>
          <w:lang w:val="fr-CH"/>
        </w:rPr>
        <w:t>tion du rapport et créer le test unitaire.</w:t>
      </w:r>
    </w:p>
    <w:p w14:paraId="3C0CDA6D" w14:textId="54245B5E" w:rsidR="00C64033" w:rsidRDefault="00C64033" w:rsidP="009A787F">
      <w:pPr>
        <w:rPr>
          <w:lang w:val="fr-CH"/>
        </w:rPr>
      </w:pPr>
    </w:p>
    <w:p w14:paraId="11D201D6" w14:textId="4257C63F" w:rsidR="00C64033" w:rsidRDefault="00C64033" w:rsidP="009A787F">
      <w:pPr>
        <w:rPr>
          <w:lang w:val="fr-CH"/>
        </w:rPr>
      </w:pPr>
    </w:p>
    <w:p w14:paraId="3C5D3E6C" w14:textId="4C4676A5" w:rsidR="00C64033" w:rsidRDefault="00C64033" w:rsidP="009A787F">
      <w:pPr>
        <w:rPr>
          <w:lang w:val="fr-CH"/>
        </w:rPr>
      </w:pPr>
    </w:p>
    <w:p w14:paraId="46426498" w14:textId="01BE90E6" w:rsidR="00C64033" w:rsidRDefault="00C64033" w:rsidP="009A787F">
      <w:pPr>
        <w:rPr>
          <w:lang w:val="fr-CH"/>
        </w:rPr>
      </w:pPr>
    </w:p>
    <w:p w14:paraId="06C979E9" w14:textId="79CC4C12" w:rsidR="00C64033" w:rsidRDefault="00C64033" w:rsidP="009A787F">
      <w:pPr>
        <w:rPr>
          <w:lang w:val="fr-CH"/>
        </w:rPr>
      </w:pPr>
    </w:p>
    <w:p w14:paraId="2D8F54D0" w14:textId="093D95E4" w:rsidR="00C64033" w:rsidRDefault="00C64033" w:rsidP="009A787F">
      <w:pPr>
        <w:rPr>
          <w:lang w:val="fr-CH"/>
        </w:rPr>
      </w:pPr>
    </w:p>
    <w:p w14:paraId="1AABEE73" w14:textId="6A35AA80" w:rsidR="00C64033" w:rsidRDefault="00C64033" w:rsidP="009A787F">
      <w:pPr>
        <w:rPr>
          <w:lang w:val="fr-CH"/>
        </w:rPr>
      </w:pPr>
    </w:p>
    <w:p w14:paraId="27DAD55B" w14:textId="4A0E351B" w:rsidR="00C64033" w:rsidRDefault="00C64033" w:rsidP="009A787F">
      <w:pPr>
        <w:rPr>
          <w:lang w:val="fr-CH"/>
        </w:rPr>
      </w:pPr>
    </w:p>
    <w:p w14:paraId="1E182BF8" w14:textId="57D3EB3D" w:rsidR="00C64033" w:rsidRDefault="00C64033" w:rsidP="009A787F">
      <w:pPr>
        <w:rPr>
          <w:lang w:val="fr-CH"/>
        </w:rPr>
      </w:pPr>
    </w:p>
    <w:p w14:paraId="77F4617E" w14:textId="5DDDCBDA" w:rsidR="00C64033" w:rsidRDefault="00C64033" w:rsidP="009A787F">
      <w:pPr>
        <w:rPr>
          <w:lang w:val="fr-CH"/>
        </w:rPr>
      </w:pPr>
    </w:p>
    <w:p w14:paraId="20E2459C" w14:textId="59D64CCC" w:rsidR="00C64033" w:rsidRDefault="00C64033" w:rsidP="009A787F">
      <w:pPr>
        <w:rPr>
          <w:lang w:val="fr-CH"/>
        </w:rPr>
      </w:pPr>
    </w:p>
    <w:p w14:paraId="0D4D1A29" w14:textId="77777777" w:rsidR="00C22441" w:rsidRDefault="00C22441" w:rsidP="009A787F">
      <w:pPr>
        <w:rPr>
          <w:lang w:val="fr-CH"/>
        </w:rPr>
      </w:pPr>
    </w:p>
    <w:p w14:paraId="6B3F23CB" w14:textId="704D0A5F" w:rsidR="00C64033" w:rsidRDefault="00C64033" w:rsidP="009A787F">
      <w:pPr>
        <w:rPr>
          <w:lang w:val="fr-CH"/>
        </w:rPr>
      </w:pPr>
    </w:p>
    <w:p w14:paraId="5693C071" w14:textId="7D4A9879" w:rsidR="00C64033" w:rsidRDefault="00C64033" w:rsidP="009A787F">
      <w:pPr>
        <w:rPr>
          <w:lang w:val="fr-CH"/>
        </w:rPr>
      </w:pPr>
    </w:p>
    <w:p w14:paraId="3B95390A" w14:textId="77777777" w:rsidR="00C64033" w:rsidRDefault="00C64033" w:rsidP="00C64033">
      <w:pPr>
        <w:keepNext/>
      </w:pPr>
      <w:r>
        <w:rPr>
          <w:noProof/>
          <w:lang w:val="fr-CH"/>
        </w:rPr>
        <w:drawing>
          <wp:inline distT="0" distB="0" distL="0" distR="0" wp14:anchorId="6090DCC5" wp14:editId="53404D18">
            <wp:extent cx="6096000" cy="357822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578225"/>
                    </a:xfrm>
                    <a:prstGeom prst="rect">
                      <a:avLst/>
                    </a:prstGeom>
                    <a:noFill/>
                    <a:ln>
                      <a:noFill/>
                    </a:ln>
                  </pic:spPr>
                </pic:pic>
              </a:graphicData>
            </a:graphic>
          </wp:inline>
        </w:drawing>
      </w:r>
    </w:p>
    <w:p w14:paraId="31C8499A" w14:textId="62A0F48D" w:rsidR="00C64033" w:rsidRDefault="00C64033" w:rsidP="00C64033">
      <w:pPr>
        <w:pStyle w:val="Lgende"/>
      </w:pPr>
      <w:r>
        <w:rPr>
          <w:lang w:val="fr-CH"/>
        </w:rPr>
        <w:fldChar w:fldCharType="begin"/>
      </w:r>
      <w:r>
        <w:rPr>
          <w:lang w:val="fr-CH"/>
        </w:rPr>
        <w:instrText xml:space="preserve"> SEQ Figure \* ARABIC </w:instrText>
      </w:r>
      <w:r>
        <w:rPr>
          <w:lang w:val="fr-CH"/>
        </w:rPr>
        <w:fldChar w:fldCharType="separate"/>
      </w:r>
      <w:bookmarkStart w:id="26" w:name="_Toc104735721"/>
      <w:r w:rsidR="00B632FE">
        <w:rPr>
          <w:noProof/>
          <w:lang w:val="fr-CH"/>
        </w:rPr>
        <w:t>6</w:t>
      </w:r>
      <w:r>
        <w:rPr>
          <w:lang w:val="fr-CH"/>
        </w:rPr>
        <w:fldChar w:fldCharType="end"/>
      </w:r>
      <w:r>
        <w:t xml:space="preserve"> : </w:t>
      </w:r>
      <w:r w:rsidRPr="00DF2AF2">
        <w:t xml:space="preserve">Planification détaillée semaine </w:t>
      </w:r>
      <w:r>
        <w:t>5</w:t>
      </w:r>
      <w:bookmarkEnd w:id="26"/>
    </w:p>
    <w:p w14:paraId="68258A4E" w14:textId="0337B326" w:rsidR="00C64033" w:rsidRDefault="00C64033" w:rsidP="00C64033">
      <w:pPr>
        <w:pStyle w:val="Lgende"/>
      </w:pPr>
    </w:p>
    <w:p w14:paraId="39286A35" w14:textId="77777777" w:rsidR="00C22441" w:rsidRDefault="00C22441" w:rsidP="00C64033"/>
    <w:p w14:paraId="5108CE11" w14:textId="77777777" w:rsidR="00C22441" w:rsidRDefault="00C22441" w:rsidP="00C64033"/>
    <w:p w14:paraId="0AE05FFF" w14:textId="5E7F345D" w:rsidR="00C64033" w:rsidRDefault="00C64033" w:rsidP="00C64033">
      <w:pPr>
        <w:rPr>
          <w:lang w:val="fr-CH"/>
        </w:rPr>
      </w:pPr>
      <w:r>
        <w:t>La cinquième semaine, est la dernière semaine de travail,</w:t>
      </w:r>
      <w:r>
        <w:t xml:space="preserve"> qui porte sur la finalisation du rapport et de 2</w:t>
      </w:r>
      <w:r w:rsidR="002D7F5A">
        <w:t>,</w:t>
      </w:r>
      <w:r>
        <w:t xml:space="preserve"> 3 corrections.</w:t>
      </w:r>
    </w:p>
    <w:p w14:paraId="6A81697D" w14:textId="48C8B2FA" w:rsidR="00C64033" w:rsidRDefault="00C64033" w:rsidP="009A787F">
      <w:pPr>
        <w:rPr>
          <w:lang w:val="fr-CH"/>
        </w:rPr>
      </w:pPr>
    </w:p>
    <w:p w14:paraId="5686F783" w14:textId="28BF313F" w:rsidR="00C64033" w:rsidRPr="00736389" w:rsidRDefault="00C64033" w:rsidP="009A787F">
      <w:pPr>
        <w:rPr>
          <w:lang w:val="fr-CH"/>
        </w:rPr>
      </w:pPr>
    </w:p>
    <w:p w14:paraId="1024E970" w14:textId="4C1FFCF7" w:rsidR="007B2A41" w:rsidRPr="00090680" w:rsidRDefault="007B2A41" w:rsidP="007B2A41">
      <w:pPr>
        <w:pStyle w:val="Titre1"/>
        <w:rPr>
          <w:rFonts w:cs="Segoe UI"/>
        </w:rPr>
      </w:pPr>
      <w:bookmarkStart w:id="27" w:name="_Toc104297167"/>
      <w:bookmarkStart w:id="28" w:name="_Toc104731746"/>
      <w:r w:rsidRPr="00090680">
        <w:rPr>
          <w:rFonts w:cs="Segoe UI"/>
        </w:rPr>
        <w:lastRenderedPageBreak/>
        <w:t>Analyse / Conception</w:t>
      </w:r>
      <w:bookmarkEnd w:id="27"/>
      <w:bookmarkEnd w:id="28"/>
    </w:p>
    <w:p w14:paraId="731C3A69" w14:textId="5C1D7A9A" w:rsidR="007B2A41" w:rsidRPr="00090680" w:rsidRDefault="007B2A41" w:rsidP="007B2A41">
      <w:pPr>
        <w:pStyle w:val="Titre2"/>
        <w:rPr>
          <w:rFonts w:cs="Segoe UI"/>
          <w:iCs/>
        </w:rPr>
      </w:pPr>
      <w:bookmarkStart w:id="29" w:name="_Toc104297168"/>
      <w:bookmarkStart w:id="30" w:name="_Toc104731747"/>
      <w:r w:rsidRPr="00090680">
        <w:rPr>
          <w:rFonts w:cs="Segoe UI"/>
          <w:iCs/>
        </w:rPr>
        <w:t>Concepts</w:t>
      </w:r>
      <w:bookmarkEnd w:id="29"/>
      <w:bookmarkEnd w:id="30"/>
    </w:p>
    <w:p w14:paraId="1CF9CE59" w14:textId="671CBB61" w:rsidR="007B2A41" w:rsidRPr="00090680" w:rsidRDefault="007B2A41" w:rsidP="007B2A41">
      <w:pPr>
        <w:pStyle w:val="Titre3"/>
      </w:pPr>
      <w:bookmarkStart w:id="31" w:name="_Toc104297169"/>
      <w:bookmarkStart w:id="32" w:name="_Toc104731748"/>
      <w:r w:rsidRPr="00090680">
        <w:t>Diagramme de flux</w:t>
      </w:r>
      <w:bookmarkEnd w:id="31"/>
      <w:bookmarkEnd w:id="32"/>
    </w:p>
    <w:p w14:paraId="366DFE14" w14:textId="14EB1A49" w:rsidR="007B2A41" w:rsidRDefault="007B2A41" w:rsidP="007B2A41">
      <w:pPr>
        <w:rPr>
          <w:szCs w:val="22"/>
        </w:rPr>
      </w:pPr>
      <w:r w:rsidRPr="00090680">
        <w:rPr>
          <w:szCs w:val="22"/>
        </w:rPr>
        <w:t xml:space="preserve">Afin de mieux comprendre les fonctionnalités demandées, j’ai créé plusieurs diagrammes de flux, pour </w:t>
      </w:r>
      <w:r w:rsidR="00965ACF">
        <w:rPr>
          <w:szCs w:val="22"/>
        </w:rPr>
        <w:t xml:space="preserve">pouvoir </w:t>
      </w:r>
      <w:r w:rsidRPr="00090680">
        <w:rPr>
          <w:szCs w:val="22"/>
        </w:rPr>
        <w:t>avoir une représentation graphique. Et pouvoir savoir comment implémenter les fonctionnalités.</w:t>
      </w:r>
    </w:p>
    <w:p w14:paraId="34B925A0" w14:textId="77777777" w:rsidR="007B2A41" w:rsidRPr="00090680" w:rsidRDefault="007B2A41" w:rsidP="007B2A41">
      <w:pPr>
        <w:rPr>
          <w:szCs w:val="22"/>
        </w:rPr>
      </w:pPr>
    </w:p>
    <w:p w14:paraId="3DE5353B" w14:textId="77777777" w:rsidR="007B2A41" w:rsidRPr="00090680" w:rsidRDefault="007B2A41" w:rsidP="007B2A41">
      <w:pPr>
        <w:pStyle w:val="Titre4"/>
      </w:pPr>
      <w:r w:rsidRPr="00090680">
        <w:t>Système de zones de pêche</w:t>
      </w:r>
    </w:p>
    <w:p w14:paraId="1D37E490" w14:textId="48941C40" w:rsidR="007B2A41" w:rsidRPr="00090680" w:rsidRDefault="007B2A41" w:rsidP="007B2A41">
      <w:r w:rsidRPr="00090680">
        <w:t xml:space="preserve">Pour pouvoir pêcher, le joueur doit accéder </w:t>
      </w:r>
      <w:r w:rsidR="0017459D" w:rsidRPr="00090680">
        <w:t>aux zones</w:t>
      </w:r>
      <w:r w:rsidRPr="00090680">
        <w:t xml:space="preserve"> de pêche, des conditions peuvent être présente avant d’accéder à ces zones. Certaines zones nécessitent d’être payé pour y accéder, par exemple. </w:t>
      </w:r>
    </w:p>
    <w:p w14:paraId="044830C6" w14:textId="77777777" w:rsidR="007B2A41" w:rsidRPr="00090680" w:rsidRDefault="007B2A41" w:rsidP="007B2A41">
      <w:r w:rsidRPr="00090680">
        <w:t>Quand le joueur arrive sur le jeu il atterrit directement sur le menu de sélection de zone.</w:t>
      </w:r>
    </w:p>
    <w:p w14:paraId="6083C1D7" w14:textId="77777777" w:rsidR="007B2A41" w:rsidRPr="00090680" w:rsidRDefault="007B2A41" w:rsidP="007B2A41">
      <w:pPr>
        <w:pStyle w:val="Retraitnormal1"/>
        <w:keepNext/>
        <w:numPr>
          <w:ilvl w:val="0"/>
          <w:numId w:val="0"/>
        </w:numPr>
        <w:rPr>
          <w:rFonts w:ascii="Segoe UI" w:hAnsi="Segoe UI" w:cs="Segoe UI"/>
        </w:rPr>
      </w:pPr>
      <w:r w:rsidRPr="00090680">
        <w:rPr>
          <w:rFonts w:cs="Segoe UI"/>
          <w:noProof/>
        </w:rPr>
        <w:drawing>
          <wp:anchor distT="0" distB="0" distL="114300" distR="114300" simplePos="0" relativeHeight="251673600" behindDoc="1" locked="0" layoutInCell="1" allowOverlap="1" wp14:anchorId="08546887" wp14:editId="293AC894">
            <wp:simplePos x="0" y="0"/>
            <wp:positionH relativeFrom="column">
              <wp:posOffset>873116</wp:posOffset>
            </wp:positionH>
            <wp:positionV relativeFrom="paragraph">
              <wp:posOffset>201295</wp:posOffset>
            </wp:positionV>
            <wp:extent cx="4189863" cy="4809963"/>
            <wp:effectExtent l="0" t="0" r="1270" b="0"/>
            <wp:wrapTopAndBottom/>
            <wp:docPr id="12" name="Image 12" descr="C:\Users\Kevin.Gacon\AppData\Local\Microsoft\Windows\INetCache\Content.Word\rewr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vin.Gacon\AppData\Local\Microsoft\Windows\INetCache\Content.Word\rewrr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9863" cy="4809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B051DD" w14:textId="298E2B31" w:rsidR="007B2A41" w:rsidRPr="00090680" w:rsidRDefault="007B2A41" w:rsidP="007B2A41">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3" w:name="_Toc104735722"/>
      <w:r w:rsidR="00B632FE">
        <w:rPr>
          <w:rFonts w:cs="Segoe UI"/>
          <w:noProof/>
        </w:rPr>
        <w:t>7</w:t>
      </w:r>
      <w:r w:rsidRPr="00090680">
        <w:rPr>
          <w:rFonts w:cs="Segoe UI"/>
        </w:rPr>
        <w:fldChar w:fldCharType="end"/>
      </w:r>
      <w:r w:rsidRPr="00090680">
        <w:rPr>
          <w:rFonts w:cs="Segoe UI"/>
        </w:rPr>
        <w:t xml:space="preserve"> : diagramme de zones de pêche</w:t>
      </w:r>
      <w:bookmarkEnd w:id="33"/>
    </w:p>
    <w:p w14:paraId="3BAC05DB" w14:textId="77777777" w:rsidR="007B2A41" w:rsidRPr="00090680" w:rsidRDefault="007B2A41" w:rsidP="007B2A41"/>
    <w:p w14:paraId="51697B6C" w14:textId="77777777" w:rsidR="007B2A41" w:rsidRPr="00090680" w:rsidRDefault="007B2A41" w:rsidP="007B2A41">
      <w:pPr>
        <w:pStyle w:val="Titre4"/>
      </w:pPr>
      <w:r w:rsidRPr="00090680">
        <w:lastRenderedPageBreak/>
        <w:t>Jeu de la pêche</w:t>
      </w:r>
    </w:p>
    <w:p w14:paraId="56B0C868" w14:textId="77777777" w:rsidR="007B2A41" w:rsidRPr="00090680" w:rsidRDefault="007B2A41" w:rsidP="007B2A41">
      <w:r w:rsidRPr="00090680">
        <w:t>Lorsque le joueur se trouve sur une zone de pêche, il peut commencer à pêcher en cliquant sur le bouton « pêcher ». Chaque zone a un nombre limité de poissons qui peuvent être pêché avant d’obliger le joueur de quitter la zone de pêche.</w:t>
      </w:r>
    </w:p>
    <w:p w14:paraId="57052661" w14:textId="77777777" w:rsidR="007B2A41" w:rsidRPr="00090680" w:rsidRDefault="007B2A41" w:rsidP="007B2A41"/>
    <w:p w14:paraId="7B9E46F4" w14:textId="172D2B34" w:rsidR="007B2A41" w:rsidRPr="00090680" w:rsidRDefault="007B2A41" w:rsidP="007B2A41">
      <w:pPr>
        <w:pStyle w:val="Retraitnormal1"/>
        <w:keepNext/>
        <w:numPr>
          <w:ilvl w:val="0"/>
          <w:numId w:val="0"/>
        </w:numPr>
        <w:ind w:left="720"/>
        <w:rPr>
          <w:rFonts w:ascii="Segoe UI" w:hAnsi="Segoe UI" w:cs="Segoe UI"/>
        </w:rPr>
      </w:pPr>
      <w:r>
        <w:rPr>
          <w:rFonts w:ascii="Segoe UI" w:hAnsi="Segoe UI" w:cs="Segoe UI"/>
          <w:i/>
          <w:iCs/>
          <w:noProof/>
          <w:sz w:val="24"/>
          <w:szCs w:val="24"/>
          <w:lang w:eastAsia="fr-FR"/>
        </w:rPr>
        <w:drawing>
          <wp:inline distT="0" distB="0" distL="0" distR="0" wp14:anchorId="6C5E0197" wp14:editId="325237A3">
            <wp:extent cx="5777865" cy="67322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b="3072"/>
                    <a:stretch>
                      <a:fillRect/>
                    </a:stretch>
                  </pic:blipFill>
                  <pic:spPr bwMode="auto">
                    <a:xfrm>
                      <a:off x="0" y="0"/>
                      <a:ext cx="5777865" cy="6732270"/>
                    </a:xfrm>
                    <a:prstGeom prst="rect">
                      <a:avLst/>
                    </a:prstGeom>
                    <a:noFill/>
                    <a:ln>
                      <a:noFill/>
                    </a:ln>
                  </pic:spPr>
                </pic:pic>
              </a:graphicData>
            </a:graphic>
          </wp:inline>
        </w:drawing>
      </w:r>
    </w:p>
    <w:p w14:paraId="0214F82E" w14:textId="236CB608" w:rsidR="007B2A41" w:rsidRPr="00090680" w:rsidRDefault="007B2A41" w:rsidP="007B2A41">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4" w:name="_Toc104735723"/>
      <w:r w:rsidR="00B632FE">
        <w:rPr>
          <w:rFonts w:cs="Segoe UI"/>
          <w:noProof/>
        </w:rPr>
        <w:t>8</w:t>
      </w:r>
      <w:r w:rsidRPr="00090680">
        <w:rPr>
          <w:rFonts w:cs="Segoe UI"/>
        </w:rPr>
        <w:fldChar w:fldCharType="end"/>
      </w:r>
      <w:r w:rsidRPr="00090680">
        <w:rPr>
          <w:rFonts w:cs="Segoe UI"/>
        </w:rPr>
        <w:t xml:space="preserve"> : Mini-Jeu de pêche</w:t>
      </w:r>
      <w:bookmarkEnd w:id="34"/>
    </w:p>
    <w:p w14:paraId="7981A1CC" w14:textId="77777777" w:rsidR="007B2A41" w:rsidRPr="00090680" w:rsidRDefault="007B2A41" w:rsidP="007B2A41">
      <w:pPr>
        <w:rPr>
          <w:rFonts w:cs="Segoe UI"/>
        </w:rPr>
      </w:pPr>
    </w:p>
    <w:p w14:paraId="7D290BF0" w14:textId="77777777" w:rsidR="007B2A41" w:rsidRPr="00090680" w:rsidRDefault="007B2A41" w:rsidP="007B2A41">
      <w:pPr>
        <w:rPr>
          <w:rFonts w:cs="Segoe UI"/>
        </w:rPr>
      </w:pPr>
    </w:p>
    <w:p w14:paraId="2ABBFEA2" w14:textId="77777777" w:rsidR="007B2A41" w:rsidRPr="00090680" w:rsidRDefault="007B2A41" w:rsidP="007B2A41">
      <w:pPr>
        <w:rPr>
          <w:rFonts w:cs="Segoe UI"/>
        </w:rPr>
      </w:pPr>
    </w:p>
    <w:p w14:paraId="09245DDA" w14:textId="77777777" w:rsidR="007B2A41" w:rsidRPr="00090680" w:rsidRDefault="007B2A41" w:rsidP="007B2A41">
      <w:pPr>
        <w:pStyle w:val="Titre4"/>
      </w:pPr>
      <w:r w:rsidRPr="00090680">
        <w:lastRenderedPageBreak/>
        <w:t>Système de vente</w:t>
      </w:r>
    </w:p>
    <w:p w14:paraId="5331353B" w14:textId="77777777" w:rsidR="007B2A41" w:rsidRPr="00090680" w:rsidRDefault="007B2A41" w:rsidP="007B2A41">
      <w:r w:rsidRPr="00090680">
        <w:t>Lorsque le joueur souhaite vendre ses poissons, il peut accéder au marché en cliquant sur le bouton « Marchés » dans le menu de zone de pêche. La liste de tous les poissons de l’inventaire s’affiche avec la possibilité de les vendre.</w:t>
      </w:r>
    </w:p>
    <w:p w14:paraId="21D40BC0" w14:textId="77777777" w:rsidR="007B2A41" w:rsidRPr="00090680" w:rsidRDefault="007B2A41" w:rsidP="007B2A41">
      <w:pPr>
        <w:rPr>
          <w:rFonts w:cs="Segoe UI"/>
        </w:rPr>
      </w:pPr>
    </w:p>
    <w:p w14:paraId="5ED38D21" w14:textId="77777777" w:rsidR="007B2A41" w:rsidRPr="00090680" w:rsidRDefault="007B2A41" w:rsidP="007B2A41">
      <w:pPr>
        <w:rPr>
          <w:rFonts w:cs="Segoe UI"/>
        </w:rPr>
      </w:pPr>
    </w:p>
    <w:p w14:paraId="74DA16A8" w14:textId="1B047D24" w:rsidR="007B2A41" w:rsidRPr="00090680" w:rsidRDefault="007B2A41" w:rsidP="007B2A41">
      <w:pPr>
        <w:pStyle w:val="Retraitnormal1"/>
        <w:keepNext/>
        <w:numPr>
          <w:ilvl w:val="0"/>
          <w:numId w:val="0"/>
        </w:numPr>
        <w:ind w:left="360" w:hanging="360"/>
        <w:rPr>
          <w:rFonts w:ascii="Segoe UI" w:hAnsi="Segoe UI" w:cs="Segoe UI"/>
        </w:rPr>
      </w:pPr>
      <w:r>
        <w:rPr>
          <w:rFonts w:ascii="Segoe UI" w:hAnsi="Segoe UI" w:cs="Segoe UI"/>
          <w:noProof/>
        </w:rPr>
        <w:drawing>
          <wp:inline distT="0" distB="0" distL="0" distR="0" wp14:anchorId="6D6FE375" wp14:editId="2FBA5966">
            <wp:extent cx="5513070" cy="71564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b="3728"/>
                    <a:stretch>
                      <a:fillRect/>
                    </a:stretch>
                  </pic:blipFill>
                  <pic:spPr bwMode="auto">
                    <a:xfrm>
                      <a:off x="0" y="0"/>
                      <a:ext cx="5513070" cy="7156450"/>
                    </a:xfrm>
                    <a:prstGeom prst="rect">
                      <a:avLst/>
                    </a:prstGeom>
                    <a:noFill/>
                    <a:ln>
                      <a:noFill/>
                    </a:ln>
                  </pic:spPr>
                </pic:pic>
              </a:graphicData>
            </a:graphic>
          </wp:inline>
        </w:drawing>
      </w:r>
      <w:bookmarkStart w:id="35" w:name="_Toc71691012"/>
    </w:p>
    <w:p w14:paraId="41106DA6" w14:textId="5475C464" w:rsidR="007B2A41" w:rsidRPr="0017459D" w:rsidRDefault="007B2A41" w:rsidP="0017459D">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6" w:name="_Toc104735724"/>
      <w:r w:rsidR="00B632FE">
        <w:rPr>
          <w:rFonts w:cs="Segoe UI"/>
          <w:noProof/>
        </w:rPr>
        <w:t>9</w:t>
      </w:r>
      <w:r w:rsidRPr="00090680">
        <w:rPr>
          <w:rFonts w:cs="Segoe UI"/>
        </w:rPr>
        <w:fldChar w:fldCharType="end"/>
      </w:r>
      <w:r w:rsidRPr="00090680">
        <w:rPr>
          <w:rFonts w:cs="Segoe UI"/>
        </w:rPr>
        <w:t xml:space="preserve"> : Vente de poissons</w:t>
      </w:r>
      <w:bookmarkEnd w:id="36"/>
    </w:p>
    <w:p w14:paraId="2E4B4356" w14:textId="77777777" w:rsidR="007B2A41" w:rsidRPr="00BD6D16" w:rsidRDefault="007B2A41" w:rsidP="007B2A41">
      <w:pPr>
        <w:pStyle w:val="Titre3"/>
        <w:rPr>
          <w:i/>
        </w:rPr>
      </w:pPr>
      <w:bookmarkStart w:id="37" w:name="_Toc104297170"/>
      <w:bookmarkStart w:id="38" w:name="_Toc104731749"/>
      <w:r w:rsidRPr="00090680">
        <w:lastRenderedPageBreak/>
        <w:t>Maquettes</w:t>
      </w:r>
      <w:bookmarkEnd w:id="37"/>
      <w:bookmarkEnd w:id="38"/>
    </w:p>
    <w:p w14:paraId="1862FF67" w14:textId="618DCB21" w:rsidR="007B2A41" w:rsidRPr="00090680" w:rsidRDefault="007B2A41" w:rsidP="007B2A41">
      <w:pPr>
        <w:rPr>
          <w:szCs w:val="22"/>
        </w:rPr>
      </w:pPr>
      <w:r w:rsidRPr="00090680">
        <w:rPr>
          <w:szCs w:val="22"/>
        </w:rPr>
        <w:t xml:space="preserve">Pour me permettre de visualiser l’apparence du jeu. Plusieurs maquettes ont </w:t>
      </w:r>
      <w:r w:rsidR="000E55B9">
        <w:rPr>
          <w:szCs w:val="22"/>
        </w:rPr>
        <w:t xml:space="preserve">été </w:t>
      </w:r>
      <w:r w:rsidRPr="00090680">
        <w:rPr>
          <w:szCs w:val="22"/>
        </w:rPr>
        <w:t>réalisé pour les différents menus.</w:t>
      </w:r>
    </w:p>
    <w:p w14:paraId="20DAD645" w14:textId="77777777" w:rsidR="007B2A41" w:rsidRPr="00AF0CB6" w:rsidRDefault="007B2A41" w:rsidP="007B2A41"/>
    <w:p w14:paraId="065AE3AC" w14:textId="77777777" w:rsidR="007B2A41" w:rsidRPr="00090680" w:rsidRDefault="007B2A41" w:rsidP="007B2A41">
      <w:pPr>
        <w:pStyle w:val="Titre4"/>
      </w:pPr>
      <w:r>
        <w:t>Menu de z</w:t>
      </w:r>
      <w:r w:rsidRPr="00090680">
        <w:t>ones de pêches</w:t>
      </w:r>
    </w:p>
    <w:p w14:paraId="67DCDF5A" w14:textId="77777777" w:rsidR="007B2A41" w:rsidRDefault="007B2A41" w:rsidP="007B2A41">
      <w:pPr>
        <w:rPr>
          <w:lang w:eastAsia="fr-CH"/>
        </w:rPr>
      </w:pPr>
      <w:r w:rsidRPr="00090680">
        <w:rPr>
          <w:lang w:eastAsia="fr-CH"/>
        </w:rPr>
        <w:t>Ce menu est utilisé pour la sélection de zone de pêches. C’est aussi là que le joueur arrivera lorsqu’il démarre le jeu. Plusieurs zones peuvent être payante, alors un prix s’affichera en-dessous</w:t>
      </w:r>
      <w:r>
        <w:rPr>
          <w:lang w:eastAsia="fr-CH"/>
        </w:rPr>
        <w:t>. Le bouton pour vendre les poissons s’affichent en bas à droite avec écrit « Marchés ».</w:t>
      </w:r>
      <w:r w:rsidRPr="00090680">
        <w:rPr>
          <w:lang w:eastAsia="fr-CH"/>
        </w:rPr>
        <w:t xml:space="preserve"> </w:t>
      </w:r>
    </w:p>
    <w:p w14:paraId="1F715D6F" w14:textId="77777777" w:rsidR="007B2A41" w:rsidRDefault="007B2A41" w:rsidP="007B2A41">
      <w:pPr>
        <w:rPr>
          <w:lang w:eastAsia="fr-CH"/>
        </w:rPr>
      </w:pPr>
    </w:p>
    <w:p w14:paraId="64C24DD1" w14:textId="77777777" w:rsidR="007B2A41" w:rsidRPr="00090680" w:rsidRDefault="007B2A41" w:rsidP="007B2A41">
      <w:r w:rsidRPr="00090680">
        <w:rPr>
          <w:noProof/>
          <w:lang w:eastAsia="fr-CH"/>
        </w:rPr>
        <mc:AlternateContent>
          <mc:Choice Requires="wps">
            <w:drawing>
              <wp:anchor distT="0" distB="0" distL="114300" distR="114300" simplePos="0" relativeHeight="251670528" behindDoc="0" locked="0" layoutInCell="1" allowOverlap="1" wp14:anchorId="4F2D9ED2" wp14:editId="2432BBF4">
                <wp:simplePos x="0" y="0"/>
                <wp:positionH relativeFrom="margin">
                  <wp:posOffset>-163830</wp:posOffset>
                </wp:positionH>
                <wp:positionV relativeFrom="paragraph">
                  <wp:posOffset>4053441</wp:posOffset>
                </wp:positionV>
                <wp:extent cx="5753100" cy="635"/>
                <wp:effectExtent l="0" t="0" r="0" b="6985"/>
                <wp:wrapSquare wrapText="bothSides"/>
                <wp:docPr id="26" name="Zone de texte 2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DE0428A" w14:textId="74A2F637" w:rsidR="007B2A41" w:rsidRPr="00730633" w:rsidRDefault="007B2A41" w:rsidP="007B2A41">
                            <w:pPr>
                              <w:pStyle w:val="Lgende"/>
                              <w:rPr>
                                <w:b/>
                                <w:noProof/>
                                <w:sz w:val="24"/>
                                <w:szCs w:val="20"/>
                              </w:rPr>
                            </w:pPr>
                            <w:r>
                              <w:rPr>
                                <w:noProof/>
                              </w:rPr>
                              <w:fldChar w:fldCharType="begin"/>
                            </w:r>
                            <w:r>
                              <w:rPr>
                                <w:noProof/>
                              </w:rPr>
                              <w:instrText xml:space="preserve"> SEQ Figure \* ARABIC </w:instrText>
                            </w:r>
                            <w:r>
                              <w:rPr>
                                <w:noProof/>
                              </w:rPr>
                              <w:fldChar w:fldCharType="separate"/>
                            </w:r>
                            <w:bookmarkStart w:id="39" w:name="_Toc104735725"/>
                            <w:r w:rsidR="00B632FE">
                              <w:rPr>
                                <w:noProof/>
                              </w:rPr>
                              <w:t>10</w:t>
                            </w:r>
                            <w:r>
                              <w:rPr>
                                <w:noProof/>
                              </w:rPr>
                              <w:fldChar w:fldCharType="end"/>
                            </w:r>
                            <w:r>
                              <w:t xml:space="preserve"> : Maquette menu de sélection de Zones de pêches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D9ED2" id="Zone de texte 26" o:spid="_x0000_s1027" type="#_x0000_t202" style="position:absolute;margin-left:-12.9pt;margin-top:319.15pt;width:453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" stroked="f">
                <v:textbox style="mso-fit-shape-to-text:t" inset="0,0,0,0">
                  <w:txbxContent>
                    <w:p w14:paraId="5DE0428A" w14:textId="74A2F637" w:rsidR="007B2A41" w:rsidRPr="00730633" w:rsidRDefault="007B2A41" w:rsidP="007B2A41">
                      <w:pPr>
                        <w:pStyle w:val="Lgende"/>
                        <w:rPr>
                          <w:b/>
                          <w:noProof/>
                          <w:sz w:val="24"/>
                          <w:szCs w:val="20"/>
                        </w:rPr>
                      </w:pPr>
                      <w:r>
                        <w:rPr>
                          <w:noProof/>
                        </w:rPr>
                        <w:fldChar w:fldCharType="begin"/>
                      </w:r>
                      <w:r>
                        <w:rPr>
                          <w:noProof/>
                        </w:rPr>
                        <w:instrText xml:space="preserve"> SEQ Figure \* ARABIC </w:instrText>
                      </w:r>
                      <w:r>
                        <w:rPr>
                          <w:noProof/>
                        </w:rPr>
                        <w:fldChar w:fldCharType="separate"/>
                      </w:r>
                      <w:bookmarkStart w:id="40" w:name="_Toc104735725"/>
                      <w:r w:rsidR="00B632FE">
                        <w:rPr>
                          <w:noProof/>
                        </w:rPr>
                        <w:t>10</w:t>
                      </w:r>
                      <w:r>
                        <w:rPr>
                          <w:noProof/>
                        </w:rPr>
                        <w:fldChar w:fldCharType="end"/>
                      </w:r>
                      <w:r>
                        <w:t xml:space="preserve"> : Maquette menu de sélection de Zones de pêches</w:t>
                      </w:r>
                      <w:bookmarkEnd w:id="40"/>
                    </w:p>
                  </w:txbxContent>
                </v:textbox>
                <w10:wrap type="square" anchorx="margin"/>
              </v:shape>
            </w:pict>
          </mc:Fallback>
        </mc:AlternateContent>
      </w:r>
      <w:r w:rsidRPr="00090680">
        <w:rPr>
          <w:rFonts w:cs="Segoe UI"/>
          <w:iCs/>
          <w:noProof/>
          <w:lang w:eastAsia="fr-CH"/>
        </w:rPr>
        <w:drawing>
          <wp:anchor distT="0" distB="0" distL="114300" distR="114300" simplePos="0" relativeHeight="251666432" behindDoc="0" locked="0" layoutInCell="1" allowOverlap="1" wp14:anchorId="49613510" wp14:editId="313D9436">
            <wp:simplePos x="0" y="0"/>
            <wp:positionH relativeFrom="margin">
              <wp:posOffset>150333</wp:posOffset>
            </wp:positionH>
            <wp:positionV relativeFrom="paragraph">
              <wp:posOffset>201029</wp:posOffset>
            </wp:positionV>
            <wp:extent cx="5753100" cy="3784600"/>
            <wp:effectExtent l="0" t="0" r="0" b="6350"/>
            <wp:wrapSquare wrapText="bothSides"/>
            <wp:docPr id="2" name="Image 2" descr="C:\Users\Kevin.Gacon\AppData\Local\Microsoft\Windows\INetCache\Content.Word\jessysalutm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vin.Gacon\AppData\Local\Microsoft\Windows\INetCache\Content.Word\jessysalutmec.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9301" b="7905"/>
                    <a:stretch/>
                  </pic:blipFill>
                  <pic:spPr bwMode="auto">
                    <a:xfrm>
                      <a:off x="0" y="0"/>
                      <a:ext cx="5753100" cy="378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3045BD" w14:textId="77777777" w:rsidR="007B2A41" w:rsidRPr="00090680" w:rsidRDefault="007B2A41" w:rsidP="007B2A41">
      <w:pPr>
        <w:rPr>
          <w:rFonts w:cs="Segoe UI"/>
          <w:iCs/>
          <w:lang w:eastAsia="fr-CH"/>
        </w:rPr>
      </w:pPr>
    </w:p>
    <w:p w14:paraId="0FF00BFA" w14:textId="77777777" w:rsidR="007B2A41" w:rsidRPr="00090680" w:rsidRDefault="007B2A41" w:rsidP="007B2A41"/>
    <w:p w14:paraId="07081EA9" w14:textId="77777777" w:rsidR="007B2A41" w:rsidRPr="00090680" w:rsidRDefault="007B2A41" w:rsidP="007B2A41"/>
    <w:p w14:paraId="5D8CECA5" w14:textId="77777777" w:rsidR="007B2A41" w:rsidRPr="00090680" w:rsidRDefault="007B2A41" w:rsidP="007B2A41"/>
    <w:p w14:paraId="025F5913" w14:textId="77777777" w:rsidR="007B2A41" w:rsidRPr="00090680" w:rsidRDefault="007B2A41" w:rsidP="007B2A41"/>
    <w:p w14:paraId="1EE8ED4B" w14:textId="77777777" w:rsidR="007B2A41" w:rsidRPr="00090680" w:rsidRDefault="007B2A41" w:rsidP="007B2A41"/>
    <w:p w14:paraId="68E42359" w14:textId="77777777" w:rsidR="007B2A41" w:rsidRPr="00090680" w:rsidRDefault="007B2A41" w:rsidP="007B2A41"/>
    <w:p w14:paraId="132CFAA8" w14:textId="77777777" w:rsidR="007B2A41" w:rsidRPr="00090680" w:rsidRDefault="007B2A41" w:rsidP="007B2A41"/>
    <w:p w14:paraId="3F98B308" w14:textId="77777777" w:rsidR="007B2A41" w:rsidRPr="00090680" w:rsidRDefault="007B2A41" w:rsidP="007B2A41"/>
    <w:p w14:paraId="2FDA798F" w14:textId="21626F30" w:rsidR="007B2A41" w:rsidRDefault="007B2A41" w:rsidP="007B2A41"/>
    <w:p w14:paraId="58504A7F" w14:textId="1B46BD9C" w:rsidR="00B73B54" w:rsidRDefault="00B73B54" w:rsidP="007B2A41"/>
    <w:p w14:paraId="03E4CA7D" w14:textId="7B38D574" w:rsidR="00B73B54" w:rsidRDefault="00B73B54" w:rsidP="007B2A41"/>
    <w:p w14:paraId="4E61BE3F" w14:textId="77777777" w:rsidR="00B73B54" w:rsidRPr="00FC404C" w:rsidRDefault="00B73B54" w:rsidP="007B2A41"/>
    <w:p w14:paraId="6B763C69" w14:textId="77777777" w:rsidR="007B2A41" w:rsidRPr="00090680" w:rsidRDefault="007B2A41" w:rsidP="007B2A41">
      <w:pPr>
        <w:pStyle w:val="Titre4"/>
      </w:pPr>
      <w:r w:rsidRPr="00090680">
        <w:t>M</w:t>
      </w:r>
      <w:r>
        <w:t>aquette d’une zone de pêche</w:t>
      </w:r>
    </w:p>
    <w:p w14:paraId="31F883B4" w14:textId="77777777" w:rsidR="007B2A41" w:rsidRPr="00090680" w:rsidRDefault="007B2A41" w:rsidP="007B2A41">
      <w:r>
        <w:rPr>
          <w:lang w:eastAsia="fr-CH"/>
        </w:rPr>
        <w:t>Cette maquette est le visuel d’une des zones de pêche. Plusieurs poissons se baladent dans l’océan et nous pouvons les pêcher en appuyant sur le bouton « pêcher ».</w:t>
      </w:r>
    </w:p>
    <w:p w14:paraId="25E15819" w14:textId="77777777" w:rsidR="007B2A41" w:rsidRPr="00090680" w:rsidRDefault="007B2A41" w:rsidP="007B2A41"/>
    <w:p w14:paraId="67EE2E91" w14:textId="77777777" w:rsidR="007B2A41" w:rsidRPr="00090680" w:rsidRDefault="007B2A41" w:rsidP="007B2A41">
      <w:r w:rsidRPr="00090680">
        <w:rPr>
          <w:noProof/>
          <w:lang w:eastAsia="fr-CH"/>
        </w:rPr>
        <w:drawing>
          <wp:anchor distT="0" distB="0" distL="114300" distR="114300" simplePos="0" relativeHeight="251667456" behindDoc="0" locked="0" layoutInCell="1" allowOverlap="1" wp14:anchorId="226B9696" wp14:editId="147CD076">
            <wp:simplePos x="0" y="0"/>
            <wp:positionH relativeFrom="column">
              <wp:posOffset>-73660</wp:posOffset>
            </wp:positionH>
            <wp:positionV relativeFrom="paragraph">
              <wp:posOffset>278765</wp:posOffset>
            </wp:positionV>
            <wp:extent cx="5753100" cy="3651885"/>
            <wp:effectExtent l="0" t="0" r="0" b="5715"/>
            <wp:wrapSquare wrapText="bothSides"/>
            <wp:docPr id="5" name="Image 5" descr="C:\Users\Kevin.Gacon\AppData\Local\Microsoft\Windows\INetCache\Content.Word\jessyouaist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evin.Gacon\AppData\Local\Microsoft\Windows\INetCache\Content.Word\jessyouaistrop.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435"/>
                    <a:stretch/>
                  </pic:blipFill>
                  <pic:spPr bwMode="auto">
                    <a:xfrm>
                      <a:off x="0" y="0"/>
                      <a:ext cx="5753100" cy="3651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7D6245" w14:textId="77777777" w:rsidR="007B2A41" w:rsidRPr="00090680" w:rsidRDefault="007B2A41" w:rsidP="007B2A41">
      <w:r w:rsidRPr="00090680">
        <w:rPr>
          <w:noProof/>
          <w:lang w:eastAsia="fr-CH"/>
        </w:rPr>
        <mc:AlternateContent>
          <mc:Choice Requires="wps">
            <w:drawing>
              <wp:anchor distT="0" distB="0" distL="114300" distR="114300" simplePos="0" relativeHeight="251671552" behindDoc="0" locked="0" layoutInCell="1" allowOverlap="1" wp14:anchorId="1355FBC9" wp14:editId="64A91B58">
                <wp:simplePos x="0" y="0"/>
                <wp:positionH relativeFrom="margin">
                  <wp:posOffset>-241300</wp:posOffset>
                </wp:positionH>
                <wp:positionV relativeFrom="paragraph">
                  <wp:posOffset>3891915</wp:posOffset>
                </wp:positionV>
                <wp:extent cx="5753100" cy="635"/>
                <wp:effectExtent l="0" t="0" r="0" b="6985"/>
                <wp:wrapSquare wrapText="bothSides"/>
                <wp:docPr id="4" name="Zone de texte 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F6591DA" w14:textId="3BA0A7FA" w:rsidR="007B2A41" w:rsidRPr="008A52CE" w:rsidRDefault="007B2A41" w:rsidP="007B2A41">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1" w:name="_Toc104735726"/>
                            <w:r w:rsidR="00B632FE">
                              <w:rPr>
                                <w:noProof/>
                              </w:rPr>
                              <w:t>11</w:t>
                            </w:r>
                            <w:r>
                              <w:rPr>
                                <w:noProof/>
                              </w:rPr>
                              <w:fldChar w:fldCharType="end"/>
                            </w:r>
                            <w:r>
                              <w:t>: Maquette d'une zone de pêches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5FBC9" id="Zone de texte 4" o:spid="_x0000_s1028" type="#_x0000_t202" style="position:absolute;margin-left:-19pt;margin-top:306.45pt;width:453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Y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xc3sy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" stroked="f">
                <v:textbox style="mso-fit-shape-to-text:t" inset="0,0,0,0">
                  <w:txbxContent>
                    <w:p w14:paraId="7F6591DA" w14:textId="3BA0A7FA" w:rsidR="007B2A41" w:rsidRPr="008A52CE" w:rsidRDefault="007B2A41" w:rsidP="007B2A41">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2" w:name="_Toc104735726"/>
                      <w:r w:rsidR="00B632FE">
                        <w:rPr>
                          <w:noProof/>
                        </w:rPr>
                        <w:t>11</w:t>
                      </w:r>
                      <w:r>
                        <w:rPr>
                          <w:noProof/>
                        </w:rPr>
                        <w:fldChar w:fldCharType="end"/>
                      </w:r>
                      <w:r>
                        <w:t>: Maquette d'une zone de pêches</w:t>
                      </w:r>
                      <w:bookmarkEnd w:id="42"/>
                    </w:p>
                  </w:txbxContent>
                </v:textbox>
                <w10:wrap type="square" anchorx="margin"/>
              </v:shape>
            </w:pict>
          </mc:Fallback>
        </mc:AlternateContent>
      </w:r>
    </w:p>
    <w:p w14:paraId="602FB2A1" w14:textId="77777777" w:rsidR="007B2A41" w:rsidRDefault="007B2A41" w:rsidP="007B2A41"/>
    <w:p w14:paraId="20E4A1DB" w14:textId="77777777" w:rsidR="007B2A41" w:rsidRDefault="007B2A41" w:rsidP="007B2A41"/>
    <w:p w14:paraId="7E222074" w14:textId="77777777" w:rsidR="007B2A41" w:rsidRPr="00090680" w:rsidRDefault="007B2A41" w:rsidP="007B2A41"/>
    <w:p w14:paraId="7E43F06E" w14:textId="77777777" w:rsidR="007B2A41" w:rsidRPr="00090680" w:rsidRDefault="007B2A41" w:rsidP="007B2A41"/>
    <w:p w14:paraId="0F6BBA8E" w14:textId="77777777" w:rsidR="007B2A41" w:rsidRPr="00090680" w:rsidRDefault="007B2A41" w:rsidP="007B2A41">
      <w:pPr>
        <w:rPr>
          <w:lang w:eastAsia="fr-CH"/>
        </w:rPr>
      </w:pPr>
    </w:p>
    <w:p w14:paraId="32E0802D" w14:textId="77777777" w:rsidR="007B2A41" w:rsidRPr="00090680" w:rsidRDefault="007B2A41" w:rsidP="007B2A41"/>
    <w:p w14:paraId="69A206BA" w14:textId="77777777" w:rsidR="007B2A41" w:rsidRPr="00090680" w:rsidRDefault="007B2A41" w:rsidP="007B2A41"/>
    <w:p w14:paraId="07E8F93F" w14:textId="77777777" w:rsidR="007B2A41" w:rsidRPr="00090680" w:rsidRDefault="007B2A41" w:rsidP="007B2A41"/>
    <w:p w14:paraId="0FAE9A0A" w14:textId="77777777" w:rsidR="007B2A41" w:rsidRPr="00090680" w:rsidRDefault="007B2A41" w:rsidP="007B2A41"/>
    <w:p w14:paraId="3858354B" w14:textId="77777777" w:rsidR="007B2A41" w:rsidRDefault="007B2A41" w:rsidP="007B2A41">
      <w:pPr>
        <w:pStyle w:val="Titre4"/>
      </w:pPr>
    </w:p>
    <w:p w14:paraId="2B0158E9" w14:textId="77777777" w:rsidR="007B2A41" w:rsidRDefault="007B2A41" w:rsidP="007B2A41"/>
    <w:p w14:paraId="6DBCB43D" w14:textId="77777777" w:rsidR="007B2A41" w:rsidRDefault="007B2A41" w:rsidP="007B2A41"/>
    <w:p w14:paraId="7B5B80F1" w14:textId="77777777" w:rsidR="007B2A41" w:rsidRDefault="007B2A41" w:rsidP="007B2A41"/>
    <w:p w14:paraId="006E9644" w14:textId="77777777" w:rsidR="007B2A41" w:rsidRDefault="007B2A41" w:rsidP="007B2A41"/>
    <w:p w14:paraId="2D8753CB" w14:textId="77777777" w:rsidR="007B2A41" w:rsidRDefault="007B2A41" w:rsidP="007B2A41"/>
    <w:p w14:paraId="3BA66937" w14:textId="77777777" w:rsidR="007B2A41" w:rsidRDefault="007B2A41" w:rsidP="007B2A41"/>
    <w:p w14:paraId="7A1F397B" w14:textId="77777777" w:rsidR="007B2A41" w:rsidRPr="00BD6D16" w:rsidRDefault="007B2A41" w:rsidP="007B2A41"/>
    <w:p w14:paraId="1AED2BC2" w14:textId="3F7D62EF" w:rsidR="007B2A41" w:rsidRDefault="007B2A41" w:rsidP="007B2A41">
      <w:pPr>
        <w:pStyle w:val="Titre4"/>
        <w:ind w:left="864"/>
      </w:pPr>
    </w:p>
    <w:p w14:paraId="4849378D" w14:textId="3BE4F610" w:rsidR="00B73B54" w:rsidRDefault="00B73B54" w:rsidP="00B73B54"/>
    <w:p w14:paraId="59C0957C" w14:textId="4C338F70" w:rsidR="00B73B54" w:rsidRDefault="00B73B54" w:rsidP="00B73B54"/>
    <w:p w14:paraId="711289E9" w14:textId="6F41A1C2" w:rsidR="00B73B54" w:rsidRDefault="00B73B54" w:rsidP="00B73B54"/>
    <w:p w14:paraId="43E781E4" w14:textId="236EEFC1" w:rsidR="00B73B54" w:rsidRDefault="00B73B54" w:rsidP="00B73B54"/>
    <w:p w14:paraId="71F0967A" w14:textId="35C9BE95" w:rsidR="00B73B54" w:rsidRDefault="00B73B54" w:rsidP="00B73B54"/>
    <w:p w14:paraId="17A12223" w14:textId="1BA7618C" w:rsidR="00B73B54" w:rsidRDefault="00B73B54" w:rsidP="00B73B54"/>
    <w:p w14:paraId="7F56009C" w14:textId="18B8686D" w:rsidR="00B73B54" w:rsidRDefault="00B73B54" w:rsidP="00B73B54"/>
    <w:p w14:paraId="758AE800" w14:textId="6CF33E5E" w:rsidR="00950038" w:rsidRDefault="00950038" w:rsidP="00B73B54"/>
    <w:p w14:paraId="4AAC7DA1" w14:textId="77777777" w:rsidR="00950038" w:rsidRPr="00B73B54" w:rsidRDefault="00950038" w:rsidP="00B73B54"/>
    <w:p w14:paraId="17B45F8F" w14:textId="77777777" w:rsidR="007B2A41" w:rsidRDefault="007B2A41" w:rsidP="007B2A41">
      <w:pPr>
        <w:pStyle w:val="Titre4"/>
      </w:pPr>
      <w:r w:rsidRPr="00090680">
        <w:t>M</w:t>
      </w:r>
      <w:r>
        <w:t>aquette du mini jeu de pêche</w:t>
      </w:r>
    </w:p>
    <w:p w14:paraId="7DC2BF9F" w14:textId="787D6CD4" w:rsidR="007B2A41" w:rsidRDefault="007B2A41" w:rsidP="007B2A41">
      <w:r>
        <w:t>Lorsque le joueur appuie sur le bouton « pêcher », deux jauges s’affichent. Un</w:t>
      </w:r>
      <w:r w:rsidR="00950038">
        <w:t>e</w:t>
      </w:r>
      <w:r>
        <w:t xml:space="preserve"> avec le poisson qui bouge et notre barre que nous contrôlons avec la clique gauche de la souris ou la barre d’espace qui fait monter cette barre (la jauge à droite de l’écran). Et une autre jauge (en haut de l’écran) qui augmente lorsque notre barre et sur le poisson, le joueur attrape le poisson lorsque cette barre est pleine. </w:t>
      </w:r>
    </w:p>
    <w:p w14:paraId="2A7F3335" w14:textId="77777777" w:rsidR="007B2A41" w:rsidRPr="00E01C9B" w:rsidRDefault="007B2A41" w:rsidP="007B2A41"/>
    <w:p w14:paraId="6CDC3385" w14:textId="2B370311" w:rsidR="007B2A41" w:rsidRPr="00E01C9B" w:rsidRDefault="00950038" w:rsidP="007B2A41">
      <w:r w:rsidRPr="00090680">
        <w:rPr>
          <w:rFonts w:cs="Segoe UI"/>
          <w:iCs/>
          <w:noProof/>
          <w:lang w:eastAsia="fr-CH"/>
        </w:rPr>
        <w:drawing>
          <wp:anchor distT="0" distB="0" distL="114300" distR="114300" simplePos="0" relativeHeight="251668480" behindDoc="0" locked="0" layoutInCell="1" allowOverlap="1" wp14:anchorId="782A9108" wp14:editId="4BE7101D">
            <wp:simplePos x="0" y="0"/>
            <wp:positionH relativeFrom="margin">
              <wp:posOffset>164465</wp:posOffset>
            </wp:positionH>
            <wp:positionV relativeFrom="paragraph">
              <wp:posOffset>327660</wp:posOffset>
            </wp:positionV>
            <wp:extent cx="5759450" cy="3683635"/>
            <wp:effectExtent l="0" t="0" r="0" b="0"/>
            <wp:wrapSquare wrapText="bothSides"/>
            <wp:docPr id="6" name="Image 6" descr="C:\Users\Kevin.Gacon\AppData\Local\Microsoft\Windows\INetCache\Content.Word\Jessy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evin.Gacon\AppData\Local\Microsoft\Windows\INetCache\Content.Word\Jessy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683635"/>
                    </a:xfrm>
                    <a:prstGeom prst="rect">
                      <a:avLst/>
                    </a:prstGeom>
                    <a:noFill/>
                    <a:ln>
                      <a:noFill/>
                    </a:ln>
                  </pic:spPr>
                </pic:pic>
              </a:graphicData>
            </a:graphic>
          </wp:anchor>
        </w:drawing>
      </w:r>
      <w:r w:rsidR="007B2A41">
        <w:rPr>
          <w:noProof/>
          <w:lang w:eastAsia="fr-CH"/>
        </w:rPr>
        <mc:AlternateContent>
          <mc:Choice Requires="wps">
            <w:drawing>
              <wp:anchor distT="0" distB="0" distL="114300" distR="114300" simplePos="0" relativeHeight="251674624" behindDoc="0" locked="0" layoutInCell="1" allowOverlap="1" wp14:anchorId="468AEA31" wp14:editId="72E35C0A">
                <wp:simplePos x="0" y="0"/>
                <wp:positionH relativeFrom="margin">
                  <wp:align>left</wp:align>
                </wp:positionH>
                <wp:positionV relativeFrom="paragraph">
                  <wp:posOffset>3750310</wp:posOffset>
                </wp:positionV>
                <wp:extent cx="5759450" cy="635"/>
                <wp:effectExtent l="0" t="0" r="0" b="6985"/>
                <wp:wrapSquare wrapText="bothSides"/>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69963B5" w14:textId="15C4237E" w:rsidR="007B2A41" w:rsidRPr="00BE185D" w:rsidRDefault="007B2A41" w:rsidP="007B2A41">
                            <w:pPr>
                              <w:pStyle w:val="Lgende"/>
                              <w:rPr>
                                <w:rFonts w:cs="Segoe UI"/>
                                <w:noProof/>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43" w:name="_Toc104735727"/>
                            <w:r w:rsidR="00B632FE">
                              <w:rPr>
                                <w:rFonts w:cs="Segoe UI"/>
                                <w:iCs w:val="0"/>
                                <w:noProof/>
                              </w:rPr>
                              <w:t>12</w:t>
                            </w:r>
                            <w:r>
                              <w:rPr>
                                <w:rFonts w:cs="Segoe UI"/>
                                <w:iCs w:val="0"/>
                                <w:noProof/>
                              </w:rPr>
                              <w:fldChar w:fldCharType="end"/>
                            </w:r>
                            <w:r>
                              <w:t xml:space="preserve"> : Maquette mini jeu de pêche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AEA31" id="Zone de texte 13" o:spid="_x0000_s1029" type="#_x0000_t202" style="position:absolute;margin-left:0;margin-top:295.3pt;width:453.5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pg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3s8pJCl2cz2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" stroked="f">
                <v:textbox style="mso-fit-shape-to-text:t" inset="0,0,0,0">
                  <w:txbxContent>
                    <w:p w14:paraId="769963B5" w14:textId="15C4237E" w:rsidR="007B2A41" w:rsidRPr="00BE185D" w:rsidRDefault="007B2A41" w:rsidP="007B2A41">
                      <w:pPr>
                        <w:pStyle w:val="Lgende"/>
                        <w:rPr>
                          <w:rFonts w:cs="Segoe UI"/>
                          <w:noProof/>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44" w:name="_Toc104735727"/>
                      <w:r w:rsidR="00B632FE">
                        <w:rPr>
                          <w:rFonts w:cs="Segoe UI"/>
                          <w:iCs w:val="0"/>
                          <w:noProof/>
                        </w:rPr>
                        <w:t>12</w:t>
                      </w:r>
                      <w:r>
                        <w:rPr>
                          <w:rFonts w:cs="Segoe UI"/>
                          <w:iCs w:val="0"/>
                          <w:noProof/>
                        </w:rPr>
                        <w:fldChar w:fldCharType="end"/>
                      </w:r>
                      <w:r>
                        <w:t xml:space="preserve"> : Maquette mini jeu de pêche</w:t>
                      </w:r>
                      <w:bookmarkEnd w:id="44"/>
                    </w:p>
                  </w:txbxContent>
                </v:textbox>
                <w10:wrap type="square" anchorx="margin"/>
              </v:shape>
            </w:pict>
          </mc:Fallback>
        </mc:AlternateContent>
      </w:r>
    </w:p>
    <w:p w14:paraId="56B16928" w14:textId="305AC43D" w:rsidR="007B2A41" w:rsidRPr="00090680" w:rsidRDefault="007B2A41" w:rsidP="007B2A41"/>
    <w:p w14:paraId="6F1BF679" w14:textId="77777777" w:rsidR="007B2A41" w:rsidRPr="00090680" w:rsidRDefault="007B2A41" w:rsidP="007B2A41"/>
    <w:p w14:paraId="1ECB8315" w14:textId="77777777" w:rsidR="007B2A41" w:rsidRPr="00090680" w:rsidRDefault="007B2A41" w:rsidP="007B2A41"/>
    <w:p w14:paraId="007091AD" w14:textId="77777777" w:rsidR="007B2A41" w:rsidRPr="00090680" w:rsidRDefault="007B2A41" w:rsidP="007B2A41"/>
    <w:p w14:paraId="7991538A" w14:textId="77777777" w:rsidR="007B2A41" w:rsidRPr="00090680" w:rsidRDefault="007B2A41" w:rsidP="007B2A41"/>
    <w:p w14:paraId="573ED017" w14:textId="77777777" w:rsidR="007B2A41" w:rsidRPr="00090680" w:rsidRDefault="007B2A41" w:rsidP="007B2A41"/>
    <w:p w14:paraId="1FC1EA95" w14:textId="77777777" w:rsidR="007B2A41" w:rsidRPr="00090680" w:rsidRDefault="007B2A41" w:rsidP="007B2A41"/>
    <w:p w14:paraId="6D512301" w14:textId="77777777" w:rsidR="007B2A41" w:rsidRPr="00090680" w:rsidRDefault="007B2A41" w:rsidP="007B2A41"/>
    <w:p w14:paraId="5CB8C523" w14:textId="77777777" w:rsidR="007B2A41" w:rsidRPr="00090680" w:rsidRDefault="007B2A41" w:rsidP="007B2A41"/>
    <w:p w14:paraId="376FBF95" w14:textId="77777777" w:rsidR="007B2A41" w:rsidRPr="00090680" w:rsidRDefault="007B2A41" w:rsidP="007B2A41"/>
    <w:p w14:paraId="5515983C" w14:textId="649CBCAB" w:rsidR="007B2A41" w:rsidRDefault="007B2A41" w:rsidP="007B2A41"/>
    <w:p w14:paraId="6BFED325" w14:textId="77777777" w:rsidR="00950038" w:rsidRPr="00090680" w:rsidRDefault="00950038" w:rsidP="007B2A41"/>
    <w:p w14:paraId="181B8D17" w14:textId="77777777" w:rsidR="00950038" w:rsidRDefault="00950038" w:rsidP="007B2A41"/>
    <w:p w14:paraId="4C5742C8" w14:textId="77777777" w:rsidR="007B2A41" w:rsidRDefault="007B2A41" w:rsidP="007B2A41">
      <w:pPr>
        <w:pStyle w:val="Titre4"/>
      </w:pPr>
      <w:r w:rsidRPr="00090680">
        <w:t>M</w:t>
      </w:r>
      <w:r>
        <w:t>aquette de la vente de poissons</w:t>
      </w:r>
    </w:p>
    <w:p w14:paraId="4AA9D7E2" w14:textId="45B9950C" w:rsidR="007B2A41" w:rsidRDefault="007B2A41" w:rsidP="007B2A41">
      <w:r>
        <w:t>Ceci est l’affich</w:t>
      </w:r>
      <w:r w:rsidR="00CA5B03">
        <w:t>age</w:t>
      </w:r>
      <w:r>
        <w:t xml:space="preserve"> </w:t>
      </w:r>
      <w:r w:rsidR="00CA5B03">
        <w:t>l</w:t>
      </w:r>
      <w:r>
        <w:t xml:space="preserve">orsque le joueur appuie sur le bouton de l’inventaire (Stock de poissons sur la maquette). Le joueur peut consulter tous ses poissons pêchés et les relâcher si nécessaire. </w:t>
      </w:r>
    </w:p>
    <w:p w14:paraId="76289853" w14:textId="77777777" w:rsidR="007B2A41" w:rsidRDefault="007B2A41" w:rsidP="007B2A41"/>
    <w:p w14:paraId="0E68A882" w14:textId="77777777" w:rsidR="007B2A41" w:rsidRDefault="007B2A41" w:rsidP="007B2A41">
      <w:r w:rsidRPr="00090680">
        <w:rPr>
          <w:rFonts w:cs="Segoe UI"/>
          <w:noProof/>
          <w:lang w:eastAsia="fr-CH"/>
        </w:rPr>
        <w:drawing>
          <wp:anchor distT="0" distB="0" distL="114300" distR="114300" simplePos="0" relativeHeight="251669504" behindDoc="1" locked="0" layoutInCell="1" allowOverlap="1" wp14:anchorId="000DC64E" wp14:editId="5B8A52F1">
            <wp:simplePos x="0" y="0"/>
            <wp:positionH relativeFrom="margin">
              <wp:posOffset>690004</wp:posOffset>
            </wp:positionH>
            <wp:positionV relativeFrom="paragraph">
              <wp:posOffset>45720</wp:posOffset>
            </wp:positionV>
            <wp:extent cx="5125085" cy="3646805"/>
            <wp:effectExtent l="0" t="0" r="0" b="0"/>
            <wp:wrapTight wrapText="bothSides">
              <wp:wrapPolygon edited="0">
                <wp:start x="0" y="0"/>
                <wp:lineTo x="0" y="21438"/>
                <wp:lineTo x="21517" y="21438"/>
                <wp:lineTo x="21517" y="0"/>
                <wp:lineTo x="0" y="0"/>
              </wp:wrapPolygon>
            </wp:wrapTight>
            <wp:docPr id="27" name="Image 27" descr="C:\Users\Kevin.Gacon\AppData\Local\Microsoft\Windows\INetCache\Content.Word\BastienSal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Gacon\AppData\Local\Microsoft\Windows\INetCache\Content.Word\BastienSalu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5085" cy="3646805"/>
                    </a:xfrm>
                    <a:prstGeom prst="rect">
                      <a:avLst/>
                    </a:prstGeom>
                    <a:noFill/>
                    <a:ln>
                      <a:noFill/>
                    </a:ln>
                  </pic:spPr>
                </pic:pic>
              </a:graphicData>
            </a:graphic>
          </wp:anchor>
        </w:drawing>
      </w:r>
    </w:p>
    <w:p w14:paraId="60153C8C" w14:textId="77777777" w:rsidR="007B2A41" w:rsidRDefault="007B2A41" w:rsidP="007B2A41"/>
    <w:p w14:paraId="29C09EFA" w14:textId="77777777" w:rsidR="007B2A41" w:rsidRDefault="007B2A41" w:rsidP="007B2A41"/>
    <w:p w14:paraId="5D9FA7AC" w14:textId="77777777" w:rsidR="007B2A41" w:rsidRDefault="007B2A41" w:rsidP="007B2A41"/>
    <w:p w14:paraId="50F05CEE" w14:textId="77777777" w:rsidR="007B2A41" w:rsidRDefault="007B2A41" w:rsidP="007B2A41"/>
    <w:p w14:paraId="302A026F" w14:textId="77777777" w:rsidR="007B2A41" w:rsidRDefault="007B2A41" w:rsidP="007B2A41"/>
    <w:p w14:paraId="56AC2C59" w14:textId="77777777" w:rsidR="007B2A41" w:rsidRDefault="007B2A41" w:rsidP="007B2A41"/>
    <w:p w14:paraId="262E2BE0" w14:textId="77777777" w:rsidR="007B2A41" w:rsidRDefault="007B2A41" w:rsidP="007B2A41"/>
    <w:p w14:paraId="5455E62C" w14:textId="77777777" w:rsidR="007B2A41" w:rsidRDefault="007B2A41" w:rsidP="007B2A41"/>
    <w:p w14:paraId="7E6C0FDB" w14:textId="77777777" w:rsidR="007B2A41" w:rsidRDefault="007B2A41" w:rsidP="007B2A41"/>
    <w:p w14:paraId="12A937A7" w14:textId="77777777" w:rsidR="007B2A41" w:rsidRDefault="007B2A41" w:rsidP="007B2A41"/>
    <w:p w14:paraId="00C8B526" w14:textId="77777777" w:rsidR="007B2A41" w:rsidRDefault="007B2A41" w:rsidP="007B2A41"/>
    <w:p w14:paraId="2EDA1E1D" w14:textId="77777777" w:rsidR="007B2A41" w:rsidRDefault="007B2A41" w:rsidP="007B2A41"/>
    <w:p w14:paraId="5F1CC396" w14:textId="77777777" w:rsidR="007B2A41" w:rsidRDefault="007B2A41" w:rsidP="007B2A41"/>
    <w:p w14:paraId="6D884627" w14:textId="77777777" w:rsidR="007B2A41" w:rsidRDefault="007B2A41" w:rsidP="007B2A41">
      <w:r w:rsidRPr="00090680">
        <w:rPr>
          <w:noProof/>
          <w:lang w:eastAsia="fr-CH"/>
        </w:rPr>
        <mc:AlternateContent>
          <mc:Choice Requires="wps">
            <w:drawing>
              <wp:anchor distT="0" distB="0" distL="114300" distR="114300" simplePos="0" relativeHeight="251672576" behindDoc="1" locked="0" layoutInCell="1" allowOverlap="1" wp14:anchorId="01E3884D" wp14:editId="10F09B30">
                <wp:simplePos x="0" y="0"/>
                <wp:positionH relativeFrom="margin">
                  <wp:align>left</wp:align>
                </wp:positionH>
                <wp:positionV relativeFrom="paragraph">
                  <wp:posOffset>15078</wp:posOffset>
                </wp:positionV>
                <wp:extent cx="5125085" cy="635"/>
                <wp:effectExtent l="0" t="0" r="0" b="6985"/>
                <wp:wrapTight wrapText="bothSides">
                  <wp:wrapPolygon edited="0">
                    <wp:start x="0" y="0"/>
                    <wp:lineTo x="0" y="20665"/>
                    <wp:lineTo x="21517" y="20665"/>
                    <wp:lineTo x="21517"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wps:spPr>
                      <wps:txbx>
                        <w:txbxContent>
                          <w:p w14:paraId="75931F58" w14:textId="41A22B15" w:rsidR="007B2A41" w:rsidRPr="00BA2D94" w:rsidRDefault="007B2A41" w:rsidP="007B2A41">
                            <w:pPr>
                              <w:pStyle w:val="Lgende"/>
                              <w:rPr>
                                <w:rFonts w:cs="Segoe UI"/>
                                <w:noProof/>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45" w:name="_Toc104735728"/>
                            <w:r w:rsidR="00B632FE">
                              <w:rPr>
                                <w:rFonts w:cs="Segoe UI"/>
                                <w:noProof/>
                              </w:rPr>
                              <w:t>13</w:t>
                            </w:r>
                            <w:r>
                              <w:rPr>
                                <w:rFonts w:cs="Segoe UI"/>
                                <w:noProof/>
                              </w:rPr>
                              <w:fldChar w:fldCharType="end"/>
                            </w:r>
                            <w:r>
                              <w:t xml:space="preserve"> : Maquette de l’inventaire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3884D" id="Zone de texte 7" o:spid="_x0000_s1030" type="#_x0000_t202" style="position:absolute;margin-left:0;margin-top:1.2pt;width:403.5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GgIAAD8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2XwxvV1wJil283E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" stroked="f">
                <v:textbox style="mso-fit-shape-to-text:t" inset="0,0,0,0">
                  <w:txbxContent>
                    <w:p w14:paraId="75931F58" w14:textId="41A22B15" w:rsidR="007B2A41" w:rsidRPr="00BA2D94" w:rsidRDefault="007B2A41" w:rsidP="007B2A41">
                      <w:pPr>
                        <w:pStyle w:val="Lgende"/>
                        <w:rPr>
                          <w:rFonts w:cs="Segoe UI"/>
                          <w:noProof/>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46" w:name="_Toc104735728"/>
                      <w:r w:rsidR="00B632FE">
                        <w:rPr>
                          <w:rFonts w:cs="Segoe UI"/>
                          <w:noProof/>
                        </w:rPr>
                        <w:t>13</w:t>
                      </w:r>
                      <w:r>
                        <w:rPr>
                          <w:rFonts w:cs="Segoe UI"/>
                          <w:noProof/>
                        </w:rPr>
                        <w:fldChar w:fldCharType="end"/>
                      </w:r>
                      <w:r>
                        <w:t xml:space="preserve"> : Maquette de l’inventaire</w:t>
                      </w:r>
                      <w:bookmarkEnd w:id="46"/>
                    </w:p>
                  </w:txbxContent>
                </v:textbox>
                <w10:wrap type="tight" anchorx="margin"/>
              </v:shape>
            </w:pict>
          </mc:Fallback>
        </mc:AlternateContent>
      </w:r>
    </w:p>
    <w:p w14:paraId="1FF83F41" w14:textId="77777777" w:rsidR="007B2A41" w:rsidRDefault="007B2A41" w:rsidP="007B2A41"/>
    <w:p w14:paraId="119F6879" w14:textId="77777777" w:rsidR="007B2A41" w:rsidRDefault="007B2A41" w:rsidP="007B2A41"/>
    <w:p w14:paraId="2B77A4DA" w14:textId="77777777" w:rsidR="007B2A41" w:rsidRDefault="007B2A41" w:rsidP="007B2A41"/>
    <w:p w14:paraId="27FC1032" w14:textId="77777777" w:rsidR="007B2A41" w:rsidRDefault="007B2A41" w:rsidP="007B2A41"/>
    <w:p w14:paraId="0C060F35" w14:textId="3A8F5E3F" w:rsidR="00B632FE" w:rsidRDefault="00B632FE" w:rsidP="007B2A41"/>
    <w:p w14:paraId="291F75FA" w14:textId="77777777" w:rsidR="00B632FE" w:rsidRDefault="00B632FE">
      <w:pPr>
        <w:spacing w:after="180" w:line="336" w:lineRule="auto"/>
        <w:contextualSpacing w:val="0"/>
      </w:pPr>
      <w:r>
        <w:br w:type="page"/>
      </w:r>
    </w:p>
    <w:p w14:paraId="01F1F6A2" w14:textId="7A78A9DB" w:rsidR="007B2A41" w:rsidRDefault="007B2A41" w:rsidP="007B2A41"/>
    <w:p w14:paraId="02193EA2" w14:textId="04BCCA16" w:rsidR="00B632FE" w:rsidRPr="00B632FE" w:rsidRDefault="00B632FE" w:rsidP="00B632FE">
      <w:pPr>
        <w:pStyle w:val="Titre2"/>
        <w:rPr>
          <w:rFonts w:cs="Segoe UI"/>
          <w:iCs/>
        </w:rPr>
      </w:pPr>
      <w:r w:rsidRPr="00B632FE">
        <w:rPr>
          <w:rFonts w:cs="Segoe UI"/>
          <w:iCs/>
        </w:rPr>
        <w:t xml:space="preserve">Planification sur </w:t>
      </w:r>
      <w:proofErr w:type="spellStart"/>
      <w:r w:rsidRPr="00B632FE">
        <w:rPr>
          <w:rFonts w:cs="Segoe UI"/>
          <w:iCs/>
        </w:rPr>
        <w:t>IceScrum</w:t>
      </w:r>
      <w:proofErr w:type="spellEnd"/>
    </w:p>
    <w:p w14:paraId="7E6CF17F" w14:textId="6DB5A888" w:rsidR="00B632FE" w:rsidRDefault="00B632FE" w:rsidP="007B2A41">
      <w:r w:rsidRPr="00B632FE">
        <w:t xml:space="preserve">Les stories ont été recrées sur </w:t>
      </w:r>
      <w:proofErr w:type="spellStart"/>
      <w:r w:rsidRPr="00B632FE">
        <w:t>IceScrum</w:t>
      </w:r>
      <w:proofErr w:type="spellEnd"/>
      <w:r w:rsidRPr="00B632FE">
        <w:t>, afin de pouvoir gérer celles-ci, 3 sprints ont été créés pour finalement produire une release finale qui sera présentée pour le TPI.</w:t>
      </w:r>
    </w:p>
    <w:p w14:paraId="3B7F874C" w14:textId="77777777" w:rsidR="00B632FE" w:rsidRDefault="00B632FE" w:rsidP="00B632FE">
      <w:pPr>
        <w:keepNext/>
      </w:pPr>
      <w:r>
        <w:rPr>
          <w:rFonts w:cs="Segoe UI"/>
          <w:iCs/>
          <w:noProof/>
        </w:rPr>
        <w:drawing>
          <wp:inline distT="0" distB="0" distL="0" distR="0" wp14:anchorId="1EB54AD1" wp14:editId="2C03EADA">
            <wp:extent cx="6085205" cy="6305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5205" cy="630555"/>
                    </a:xfrm>
                    <a:prstGeom prst="rect">
                      <a:avLst/>
                    </a:prstGeom>
                    <a:noFill/>
                    <a:ln>
                      <a:noFill/>
                    </a:ln>
                  </pic:spPr>
                </pic:pic>
              </a:graphicData>
            </a:graphic>
          </wp:inline>
        </w:drawing>
      </w:r>
    </w:p>
    <w:p w14:paraId="393D46F0" w14:textId="45249CCF" w:rsidR="00B632FE" w:rsidRDefault="00B632FE" w:rsidP="00B632FE">
      <w:pPr>
        <w:pStyle w:val="Lgende"/>
      </w:pPr>
      <w:r>
        <w:fldChar w:fldCharType="begin"/>
      </w:r>
      <w:r>
        <w:instrText xml:space="preserve"> SEQ Figure \* ARABIC </w:instrText>
      </w:r>
      <w:r>
        <w:fldChar w:fldCharType="separate"/>
      </w:r>
      <w:bookmarkStart w:id="47" w:name="_Toc104735729"/>
      <w:r>
        <w:rPr>
          <w:noProof/>
        </w:rPr>
        <w:t>14</w:t>
      </w:r>
      <w:r>
        <w:fldChar w:fldCharType="end"/>
      </w:r>
      <w:r>
        <w:t xml:space="preserve"> : Stories </w:t>
      </w:r>
      <w:proofErr w:type="spellStart"/>
      <w:r>
        <w:t>IceScrum</w:t>
      </w:r>
      <w:bookmarkEnd w:id="47"/>
      <w:proofErr w:type="spellEnd"/>
    </w:p>
    <w:p w14:paraId="241DCFC2" w14:textId="26B80BB0" w:rsidR="00B632FE" w:rsidRDefault="00B632FE" w:rsidP="007B2A41"/>
    <w:p w14:paraId="7DA519FA" w14:textId="41E2911E" w:rsidR="00B632FE" w:rsidRDefault="00B632FE" w:rsidP="007B2A41"/>
    <w:p w14:paraId="2BE60B22" w14:textId="3345EC06" w:rsidR="00B632FE" w:rsidRDefault="00B632FE" w:rsidP="007B2A41"/>
    <w:p w14:paraId="1C7C5F66" w14:textId="6A648EE3" w:rsidR="00B632FE" w:rsidRDefault="00B632FE" w:rsidP="007B2A41"/>
    <w:p w14:paraId="2ECA9B91" w14:textId="2DBEE23E" w:rsidR="00B632FE" w:rsidRDefault="00B632FE" w:rsidP="007B2A41"/>
    <w:p w14:paraId="0EFA32D4" w14:textId="2F7C9B60" w:rsidR="00B632FE" w:rsidRDefault="00B632FE" w:rsidP="007B2A41"/>
    <w:p w14:paraId="5A6179BB" w14:textId="6887DC30" w:rsidR="00B632FE" w:rsidRDefault="00B632FE" w:rsidP="007B2A41"/>
    <w:p w14:paraId="3F1714CC" w14:textId="7385BD82" w:rsidR="00B632FE" w:rsidRDefault="00B632FE" w:rsidP="007B2A41"/>
    <w:p w14:paraId="6CC4178A" w14:textId="39C7F7F4" w:rsidR="00B632FE" w:rsidRDefault="00B632FE" w:rsidP="007B2A41"/>
    <w:p w14:paraId="478017FE" w14:textId="182548A3" w:rsidR="00B632FE" w:rsidRDefault="00B632FE" w:rsidP="007B2A41"/>
    <w:p w14:paraId="69605520" w14:textId="2FAEAA81" w:rsidR="00B632FE" w:rsidRDefault="00B632FE" w:rsidP="007B2A41"/>
    <w:p w14:paraId="5ACFF6B2" w14:textId="7737F0B7" w:rsidR="00B632FE" w:rsidRDefault="00B632FE" w:rsidP="007B2A41"/>
    <w:p w14:paraId="381A8575" w14:textId="6C7E9F69" w:rsidR="00B632FE" w:rsidRDefault="00B632FE" w:rsidP="007B2A41"/>
    <w:p w14:paraId="50B66B0A" w14:textId="01354E0E" w:rsidR="00B632FE" w:rsidRDefault="00B632FE" w:rsidP="007B2A41"/>
    <w:p w14:paraId="75002661" w14:textId="21CD5964" w:rsidR="00B632FE" w:rsidRDefault="00B632FE" w:rsidP="007B2A41"/>
    <w:p w14:paraId="5DEB23F9" w14:textId="20CFEEB6" w:rsidR="00B632FE" w:rsidRDefault="00B632FE" w:rsidP="007B2A41"/>
    <w:p w14:paraId="64057B21" w14:textId="415197FA" w:rsidR="00B632FE" w:rsidRDefault="00B632FE" w:rsidP="007B2A41"/>
    <w:p w14:paraId="72401661" w14:textId="1FA768CC" w:rsidR="00B632FE" w:rsidRDefault="00B632FE" w:rsidP="007B2A41"/>
    <w:p w14:paraId="746C20C4" w14:textId="7331E40E" w:rsidR="00B632FE" w:rsidRDefault="00B632FE" w:rsidP="007B2A41"/>
    <w:p w14:paraId="5C06D9CE" w14:textId="0DDEA342" w:rsidR="00B632FE" w:rsidRDefault="00B632FE" w:rsidP="007B2A41"/>
    <w:p w14:paraId="3129D246" w14:textId="2C74A338" w:rsidR="00B632FE" w:rsidRDefault="00B632FE" w:rsidP="007B2A41"/>
    <w:p w14:paraId="11A66261" w14:textId="3718DE35" w:rsidR="00B632FE" w:rsidRDefault="00B632FE" w:rsidP="007B2A41"/>
    <w:p w14:paraId="50116F38" w14:textId="47E49AA0" w:rsidR="00B632FE" w:rsidRDefault="00B632FE" w:rsidP="007B2A41"/>
    <w:p w14:paraId="280CB974" w14:textId="0B335C01" w:rsidR="00B632FE" w:rsidRDefault="00B632FE" w:rsidP="007B2A41"/>
    <w:p w14:paraId="721CE760" w14:textId="77777777" w:rsidR="007B2A41" w:rsidRDefault="007B2A41" w:rsidP="007B2A41"/>
    <w:p w14:paraId="4CC66401" w14:textId="77777777" w:rsidR="007B2A41" w:rsidRPr="00090680" w:rsidRDefault="007B2A41" w:rsidP="007B2A41"/>
    <w:p w14:paraId="3B73FD63" w14:textId="629B0AEC" w:rsidR="007B2A41" w:rsidRDefault="007B2A41" w:rsidP="00E370F4">
      <w:pPr>
        <w:pStyle w:val="Titre2"/>
        <w:rPr>
          <w:rFonts w:cs="Segoe UI"/>
          <w:iCs/>
        </w:rPr>
      </w:pPr>
      <w:bookmarkStart w:id="48" w:name="_Toc104297171"/>
      <w:bookmarkStart w:id="49" w:name="_Toc104731750"/>
      <w:r w:rsidRPr="00090680">
        <w:rPr>
          <w:rFonts w:cs="Segoe UI"/>
          <w:iCs/>
        </w:rPr>
        <w:lastRenderedPageBreak/>
        <w:t>Stratégie de test</w:t>
      </w:r>
      <w:bookmarkEnd w:id="35"/>
      <w:bookmarkEnd w:id="48"/>
      <w:bookmarkEnd w:id="49"/>
    </w:p>
    <w:p w14:paraId="70FED9CC" w14:textId="77777777" w:rsidR="00311B58" w:rsidRPr="00311B58" w:rsidRDefault="00311B58" w:rsidP="00311B58"/>
    <w:p w14:paraId="6BCC901C" w14:textId="4950DCEB" w:rsidR="007B2A41" w:rsidRPr="00090680" w:rsidRDefault="007B2A41" w:rsidP="007B2A41">
      <w:pPr>
        <w:pStyle w:val="Titre3"/>
      </w:pPr>
      <w:bookmarkStart w:id="50" w:name="_Toc104297172"/>
      <w:bookmarkStart w:id="51" w:name="_Toc104731751"/>
      <w:r w:rsidRPr="00090680">
        <w:t>Test Unitaire</w:t>
      </w:r>
      <w:bookmarkEnd w:id="50"/>
      <w:bookmarkEnd w:id="51"/>
    </w:p>
    <w:p w14:paraId="21C17783" w14:textId="06E8BFFA" w:rsidR="007B2A41" w:rsidRPr="00090680" w:rsidRDefault="007B2A41" w:rsidP="007B2A41">
      <w:r w:rsidRPr="00090680">
        <w:t xml:space="preserve">Afin de correctement tester une fonctionnalité, un test unitaire est </w:t>
      </w:r>
      <w:r w:rsidR="00E370F4" w:rsidRPr="00090680">
        <w:t>implémenté</w:t>
      </w:r>
      <w:r w:rsidRPr="00090680">
        <w:t xml:space="preserve"> et sera effectué sur la fonctionnalité de vente de poissons</w:t>
      </w:r>
      <w:r>
        <w:t>, avec le module de tests proposer par Visual Studio</w:t>
      </w:r>
      <w:r w:rsidRPr="00090680">
        <w:t>. Car c’est la partie qui a le plus de vérifications. Le poisson doit avoir des caractérisés suffisante pour être vendu.</w:t>
      </w:r>
    </w:p>
    <w:p w14:paraId="1612A174" w14:textId="77777777" w:rsidR="007B2A41" w:rsidRPr="00090680" w:rsidRDefault="007B2A41" w:rsidP="007B2A41">
      <w:pPr>
        <w:rPr>
          <w:rFonts w:cs="Segoe UI"/>
        </w:rPr>
      </w:pPr>
    </w:p>
    <w:p w14:paraId="63C88FD8" w14:textId="722F0E8F" w:rsidR="007B2A41" w:rsidRPr="00090680" w:rsidRDefault="007B2A41" w:rsidP="007B2A41">
      <w:pPr>
        <w:pStyle w:val="Titre3"/>
      </w:pPr>
      <w:bookmarkStart w:id="52" w:name="_Toc104297173"/>
      <w:bookmarkStart w:id="53" w:name="_Toc104731752"/>
      <w:r w:rsidRPr="00090680">
        <w:t>Tests d’acceptations</w:t>
      </w:r>
      <w:bookmarkEnd w:id="52"/>
      <w:bookmarkEnd w:id="53"/>
    </w:p>
    <w:p w14:paraId="20432DDC" w14:textId="269B4194" w:rsidR="007B2A41" w:rsidRPr="00090680" w:rsidRDefault="007B2A41" w:rsidP="007B2A41">
      <w:r w:rsidRPr="00090680">
        <w:t xml:space="preserve">Plusieurs tests d’acceptations sont inscrits sur </w:t>
      </w:r>
      <w:proofErr w:type="spellStart"/>
      <w:r w:rsidRPr="00090680">
        <w:t>IceScrum</w:t>
      </w:r>
      <w:proofErr w:type="spellEnd"/>
      <w:r w:rsidRPr="00090680">
        <w:t xml:space="preserve">. </w:t>
      </w:r>
      <w:r>
        <w:t>Je demanderais</w:t>
      </w:r>
      <w:r w:rsidRPr="00090680">
        <w:t xml:space="preserve">                    </w:t>
      </w:r>
      <w:r>
        <w:t xml:space="preserve">    </w:t>
      </w:r>
      <w:r w:rsidRPr="00090680">
        <w:t xml:space="preserve">                                                                                                           </w:t>
      </w:r>
      <w:r>
        <w:t xml:space="preserve">                        </w:t>
      </w:r>
      <w:r w:rsidRPr="00090680">
        <w:t>à des camarades de classe et proches de tester et de me faire</w:t>
      </w:r>
      <w:r>
        <w:t xml:space="preserve"> un retour sur le jeu </w:t>
      </w:r>
      <w:r w:rsidRPr="00090680">
        <w:t>(éventuel bug et prise en main du jeu).</w:t>
      </w:r>
      <w:r>
        <w:t xml:space="preserve"> Et de vérifier que </w:t>
      </w:r>
      <w:r w:rsidR="00FF54BA">
        <w:t>tous les tests</w:t>
      </w:r>
      <w:r>
        <w:t xml:space="preserve"> d’acceptation passent.</w:t>
      </w:r>
    </w:p>
    <w:p w14:paraId="4C4302F9" w14:textId="77777777" w:rsidR="007B2A41" w:rsidRPr="00D35775" w:rsidRDefault="007B2A41" w:rsidP="007B2A41">
      <w:pPr>
        <w:rPr>
          <w:rFonts w:cs="Segoe UI"/>
          <w:color w:val="002060"/>
        </w:rPr>
      </w:pPr>
    </w:p>
    <w:p w14:paraId="05CA30C4" w14:textId="6E693597" w:rsidR="007B2A41" w:rsidRDefault="00D35775" w:rsidP="00FF54BA">
      <w:pPr>
        <w:pStyle w:val="Retraitnormal1"/>
        <w:numPr>
          <w:ilvl w:val="0"/>
          <w:numId w:val="0"/>
        </w:numPr>
        <w:rPr>
          <w:rFonts w:asciiTheme="minorHAnsi" w:eastAsiaTheme="minorHAnsi" w:hAnsiTheme="minorHAnsi" w:cstheme="minorBidi"/>
          <w:color w:val="002060"/>
          <w:sz w:val="24"/>
          <w:szCs w:val="20"/>
          <w:u w:val="single"/>
          <w:lang w:val="fr-FR" w:eastAsia="ja-JP"/>
        </w:rPr>
      </w:pPr>
      <w:hyperlink r:id="rId30" w:anchor="/project" w:history="1">
        <w:r w:rsidR="00281700" w:rsidRPr="00D35775">
          <w:rPr>
            <w:rStyle w:val="Lienhypertexte"/>
            <w:rFonts w:asciiTheme="minorHAnsi" w:eastAsiaTheme="minorHAnsi" w:hAnsiTheme="minorHAnsi" w:cstheme="minorBidi"/>
            <w:color w:val="002060"/>
            <w:sz w:val="24"/>
            <w:szCs w:val="20"/>
            <w:lang w:val="fr-FR" w:eastAsia="ja-JP"/>
          </w:rPr>
          <w:t xml:space="preserve">Lien </w:t>
        </w:r>
        <w:proofErr w:type="spellStart"/>
        <w:r w:rsidR="00281700" w:rsidRPr="00D35775">
          <w:rPr>
            <w:rStyle w:val="Lienhypertexte"/>
            <w:rFonts w:asciiTheme="minorHAnsi" w:eastAsiaTheme="minorHAnsi" w:hAnsiTheme="minorHAnsi" w:cstheme="minorBidi"/>
            <w:color w:val="002060"/>
            <w:sz w:val="24"/>
            <w:szCs w:val="20"/>
            <w:lang w:val="fr-FR" w:eastAsia="ja-JP"/>
          </w:rPr>
          <w:t>IceScrum</w:t>
        </w:r>
        <w:proofErr w:type="spellEnd"/>
      </w:hyperlink>
    </w:p>
    <w:p w14:paraId="5539D877" w14:textId="77777777" w:rsidR="00014A50" w:rsidRPr="00D35775" w:rsidRDefault="00014A50" w:rsidP="00FF54BA">
      <w:pPr>
        <w:pStyle w:val="Retraitnormal1"/>
        <w:numPr>
          <w:ilvl w:val="0"/>
          <w:numId w:val="0"/>
        </w:numPr>
        <w:rPr>
          <w:rFonts w:asciiTheme="minorHAnsi" w:eastAsiaTheme="minorHAnsi" w:hAnsiTheme="minorHAnsi" w:cstheme="minorBidi"/>
          <w:color w:val="002060"/>
          <w:sz w:val="24"/>
          <w:szCs w:val="20"/>
          <w:u w:val="single"/>
          <w:lang w:val="fr-FR" w:eastAsia="ja-JP"/>
        </w:rPr>
      </w:pPr>
    </w:p>
    <w:p w14:paraId="5F72DDFD" w14:textId="34ADF2A5" w:rsidR="00281700" w:rsidRDefault="00281700" w:rsidP="00FF54BA">
      <w:pPr>
        <w:pStyle w:val="Retraitnormal1"/>
        <w:numPr>
          <w:ilvl w:val="0"/>
          <w:numId w:val="0"/>
        </w:numPr>
        <w:rPr>
          <w:rFonts w:ascii="Segoe UI" w:hAnsi="Segoe UI" w:cs="Segoe UI"/>
          <w:sz w:val="24"/>
          <w:szCs w:val="14"/>
          <w:u w:val="single"/>
          <w:lang w:eastAsia="fr-FR"/>
        </w:rPr>
      </w:pPr>
    </w:p>
    <w:p w14:paraId="104282A7" w14:textId="77777777" w:rsidR="00311B58" w:rsidRPr="00281700" w:rsidRDefault="00311B58" w:rsidP="00FF54BA">
      <w:pPr>
        <w:pStyle w:val="Retraitnormal1"/>
        <w:numPr>
          <w:ilvl w:val="0"/>
          <w:numId w:val="0"/>
        </w:numPr>
        <w:rPr>
          <w:rFonts w:ascii="Segoe UI" w:hAnsi="Segoe UI" w:cs="Segoe UI"/>
          <w:sz w:val="24"/>
          <w:szCs w:val="14"/>
          <w:u w:val="single"/>
          <w:lang w:eastAsia="fr-FR"/>
        </w:rPr>
      </w:pPr>
    </w:p>
    <w:p w14:paraId="38BD87ED" w14:textId="5C55486D" w:rsidR="007B2A41" w:rsidRPr="00090680" w:rsidRDefault="007B2A41" w:rsidP="007B2A41">
      <w:pPr>
        <w:pStyle w:val="Titre2"/>
        <w:rPr>
          <w:rFonts w:cs="Segoe UI"/>
          <w:i/>
          <w:iCs/>
        </w:rPr>
      </w:pPr>
      <w:bookmarkStart w:id="54" w:name="_Toc25553310"/>
      <w:bookmarkStart w:id="55" w:name="_Toc71691015"/>
      <w:bookmarkStart w:id="56" w:name="_Toc104297174"/>
      <w:bookmarkStart w:id="57" w:name="_Toc104731753"/>
      <w:r w:rsidRPr="00090680">
        <w:rPr>
          <w:rFonts w:cs="Segoe UI"/>
        </w:rPr>
        <w:lastRenderedPageBreak/>
        <w:t>Risques techniques</w:t>
      </w:r>
      <w:bookmarkEnd w:id="54"/>
      <w:bookmarkEnd w:id="55"/>
      <w:bookmarkEnd w:id="56"/>
      <w:bookmarkEnd w:id="57"/>
    </w:p>
    <w:p w14:paraId="3818E04C" w14:textId="54AF1F9E" w:rsidR="007B2A41" w:rsidRPr="001C5A64" w:rsidRDefault="007B2A41" w:rsidP="001C5A64">
      <w:pPr>
        <w:pStyle w:val="Titre2"/>
      </w:pPr>
      <w:bookmarkStart w:id="58" w:name="_Toc104297175"/>
      <w:bookmarkStart w:id="59" w:name="_Toc104731754"/>
      <w:r w:rsidRPr="001C5A64">
        <w:t>Planification finale</w:t>
      </w:r>
      <w:bookmarkEnd w:id="58"/>
      <w:bookmarkEnd w:id="59"/>
    </w:p>
    <w:p w14:paraId="21447BF0" w14:textId="77777777" w:rsidR="00E75F47" w:rsidRDefault="00E75F47" w:rsidP="00E75F47">
      <w:pPr>
        <w:keepNext/>
      </w:pPr>
      <w:r>
        <w:rPr>
          <w:rFonts w:cs="Segoe UI"/>
          <w:noProof/>
        </w:rPr>
        <w:drawing>
          <wp:inline distT="0" distB="0" distL="0" distR="0" wp14:anchorId="59979363" wp14:editId="4C5B225C">
            <wp:extent cx="6100445" cy="3179929"/>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4904"/>
                    <a:stretch/>
                  </pic:blipFill>
                  <pic:spPr bwMode="auto">
                    <a:xfrm>
                      <a:off x="0" y="0"/>
                      <a:ext cx="6100445" cy="3179929"/>
                    </a:xfrm>
                    <a:prstGeom prst="rect">
                      <a:avLst/>
                    </a:prstGeom>
                    <a:noFill/>
                    <a:ln>
                      <a:noFill/>
                    </a:ln>
                    <a:extLst>
                      <a:ext uri="{53640926-AAD7-44D8-BBD7-CCE9431645EC}">
                        <a14:shadowObscured xmlns:a14="http://schemas.microsoft.com/office/drawing/2010/main"/>
                      </a:ext>
                    </a:extLst>
                  </pic:spPr>
                </pic:pic>
              </a:graphicData>
            </a:graphic>
          </wp:inline>
        </w:drawing>
      </w:r>
    </w:p>
    <w:p w14:paraId="2D6199B4" w14:textId="6D89D717" w:rsidR="007B2A41" w:rsidRDefault="00E75F47" w:rsidP="00E75F47">
      <w:pPr>
        <w:pStyle w:val="Lgende"/>
      </w:pPr>
      <w:r>
        <w:rPr>
          <w:rFonts w:cs="Segoe UI"/>
        </w:rPr>
        <w:fldChar w:fldCharType="begin"/>
      </w:r>
      <w:r>
        <w:rPr>
          <w:rFonts w:cs="Segoe UI"/>
        </w:rPr>
        <w:instrText xml:space="preserve"> SEQ Figure \* ARABIC </w:instrText>
      </w:r>
      <w:r>
        <w:rPr>
          <w:rFonts w:cs="Segoe UI"/>
        </w:rPr>
        <w:fldChar w:fldCharType="separate"/>
      </w:r>
      <w:bookmarkStart w:id="60" w:name="_Toc104735730"/>
      <w:r w:rsidR="00B632FE">
        <w:rPr>
          <w:rFonts w:cs="Segoe UI"/>
          <w:noProof/>
        </w:rPr>
        <w:t>15</w:t>
      </w:r>
      <w:r>
        <w:rPr>
          <w:rFonts w:cs="Segoe UI"/>
        </w:rPr>
        <w:fldChar w:fldCharType="end"/>
      </w:r>
      <w:r>
        <w:t xml:space="preserve"> : Planification finale</w:t>
      </w:r>
      <w:bookmarkEnd w:id="60"/>
    </w:p>
    <w:p w14:paraId="4C532124" w14:textId="4E36CBC6" w:rsidR="001C5A64" w:rsidRDefault="001C5A64" w:rsidP="00E75F47">
      <w:pPr>
        <w:pStyle w:val="Lgende"/>
      </w:pPr>
    </w:p>
    <w:p w14:paraId="27343BEE" w14:textId="19EBDA80" w:rsidR="001C5A64" w:rsidRDefault="001C5A64" w:rsidP="00E75F47">
      <w:pPr>
        <w:pStyle w:val="Lgende"/>
      </w:pPr>
    </w:p>
    <w:p w14:paraId="082A2D75" w14:textId="77777777" w:rsidR="001C5A64" w:rsidRPr="00090680" w:rsidRDefault="001C5A64" w:rsidP="00E75F47">
      <w:pPr>
        <w:pStyle w:val="Lgende"/>
        <w:rPr>
          <w:rFonts w:cs="Segoe UI"/>
        </w:rPr>
      </w:pPr>
    </w:p>
    <w:p w14:paraId="50FA5C37" w14:textId="0998A910" w:rsidR="007B2A41" w:rsidRPr="00090680" w:rsidRDefault="00EE0153" w:rsidP="00EE0153">
      <w:pPr>
        <w:rPr>
          <w:lang w:eastAsia="fr-FR"/>
        </w:rPr>
      </w:pPr>
      <w:r>
        <w:rPr>
          <w:lang w:eastAsia="fr-FR"/>
        </w:rPr>
        <w:t xml:space="preserve">Ceci est la planification finale avec, à chaque fois, le </w:t>
      </w:r>
      <w:r w:rsidR="00F67E3F">
        <w:rPr>
          <w:lang w:eastAsia="fr-FR"/>
        </w:rPr>
        <w:t>jour où j’ai commencé et le jour où j’ai finalisé le point.</w:t>
      </w:r>
    </w:p>
    <w:p w14:paraId="2FB09AE6" w14:textId="77777777" w:rsidR="007B2A41" w:rsidRPr="00090680" w:rsidRDefault="007B2A41" w:rsidP="007B2A41">
      <w:pPr>
        <w:pStyle w:val="Retraitnormal1"/>
        <w:numPr>
          <w:ilvl w:val="0"/>
          <w:numId w:val="0"/>
        </w:numPr>
        <w:ind w:left="360"/>
        <w:rPr>
          <w:rFonts w:ascii="Segoe UI" w:hAnsi="Segoe UI" w:cs="Segoe UI"/>
          <w:i/>
          <w:iCs/>
          <w:sz w:val="24"/>
          <w:szCs w:val="14"/>
          <w:lang w:eastAsia="fr-FR"/>
        </w:rPr>
      </w:pPr>
    </w:p>
    <w:p w14:paraId="1AD92C89" w14:textId="77777777" w:rsidR="007B2A41" w:rsidRPr="00090680" w:rsidRDefault="007B2A41" w:rsidP="00F67E3F">
      <w:pPr>
        <w:pStyle w:val="Retraitnormal1"/>
        <w:numPr>
          <w:ilvl w:val="0"/>
          <w:numId w:val="0"/>
        </w:numPr>
        <w:rPr>
          <w:rFonts w:ascii="Segoe UI" w:hAnsi="Segoe UI" w:cs="Segoe UI"/>
          <w:b/>
          <w:bCs/>
          <w:i/>
          <w:color w:val="BFBFBF" w:themeColor="background2" w:themeShade="BF"/>
          <w:sz w:val="24"/>
        </w:rPr>
      </w:pPr>
    </w:p>
    <w:p w14:paraId="188E4C87" w14:textId="29001FA5" w:rsidR="007B2A41" w:rsidRPr="00090680" w:rsidRDefault="007B2A41" w:rsidP="007B2A41">
      <w:pPr>
        <w:pStyle w:val="Titre1"/>
        <w:tabs>
          <w:tab w:val="num" w:pos="360"/>
        </w:tabs>
        <w:rPr>
          <w:rFonts w:cs="Segoe UI"/>
        </w:rPr>
      </w:pPr>
      <w:bookmarkStart w:id="61" w:name="_Toc71703259"/>
      <w:bookmarkStart w:id="62" w:name="_Toc104297177"/>
      <w:bookmarkStart w:id="63" w:name="_Toc104731755"/>
      <w:r w:rsidRPr="00090680">
        <w:rPr>
          <w:rFonts w:cs="Segoe UI"/>
        </w:rPr>
        <w:lastRenderedPageBreak/>
        <w:t>R</w:t>
      </w:r>
      <w:bookmarkEnd w:id="61"/>
      <w:r w:rsidRPr="00090680">
        <w:rPr>
          <w:rFonts w:cs="Segoe UI"/>
        </w:rPr>
        <w:t>éalisation</w:t>
      </w:r>
      <w:bookmarkEnd w:id="62"/>
      <w:bookmarkEnd w:id="63"/>
    </w:p>
    <w:p w14:paraId="261A98D5" w14:textId="77777777" w:rsidR="007B2A41" w:rsidRPr="00090680" w:rsidRDefault="007B2A41" w:rsidP="007B2A41">
      <w:pPr>
        <w:pStyle w:val="Titre2"/>
        <w:rPr>
          <w:rFonts w:cs="Segoe UI"/>
          <w:i/>
          <w:iCs/>
        </w:rPr>
      </w:pPr>
      <w:bookmarkStart w:id="64" w:name="_Toc25553317"/>
      <w:bookmarkStart w:id="65" w:name="_Toc71691022"/>
      <w:bookmarkStart w:id="66" w:name="_Toc104297178"/>
      <w:bookmarkStart w:id="67" w:name="_Toc104731756"/>
      <w:r w:rsidRPr="00090680">
        <w:rPr>
          <w:rFonts w:cs="Segoe UI"/>
          <w:iCs/>
        </w:rPr>
        <w:t>Dossier de réalisation</w:t>
      </w:r>
      <w:bookmarkStart w:id="68" w:name="_Toc25553318"/>
      <w:bookmarkEnd w:id="64"/>
      <w:bookmarkEnd w:id="65"/>
      <w:bookmarkEnd w:id="66"/>
      <w:bookmarkEnd w:id="67"/>
    </w:p>
    <w:p w14:paraId="11B3816B" w14:textId="51BCFBE2" w:rsidR="007B2A41" w:rsidRPr="00090680" w:rsidRDefault="007B2A41" w:rsidP="00D35775">
      <w:pPr>
        <w:pStyle w:val="Titre3"/>
        <w:ind w:left="0"/>
      </w:pPr>
      <w:bookmarkStart w:id="69" w:name="_Toc104297179"/>
      <w:bookmarkStart w:id="70" w:name="_Toc104731757"/>
      <w:bookmarkEnd w:id="68"/>
      <w:r w:rsidRPr="00090680">
        <w:t>Scripts</w:t>
      </w:r>
      <w:bookmarkEnd w:id="69"/>
      <w:bookmarkEnd w:id="70"/>
      <w:r w:rsidRPr="00090680">
        <w:t xml:space="preserve"> </w:t>
      </w:r>
    </w:p>
    <w:p w14:paraId="4FCF5E1E" w14:textId="77777777" w:rsidR="00D35775" w:rsidRDefault="00D35775" w:rsidP="007B2A41">
      <w:pPr>
        <w:pStyle w:val="Titre4"/>
      </w:pPr>
    </w:p>
    <w:p w14:paraId="2E78AEED" w14:textId="4C2558E0" w:rsidR="007B2A41" w:rsidRPr="00090680" w:rsidRDefault="007B2A41" w:rsidP="007B2A41">
      <w:pPr>
        <w:pStyle w:val="Titre4"/>
      </w:pPr>
      <w:proofErr w:type="spellStart"/>
      <w:r w:rsidRPr="00090680">
        <w:t>DontDestroyOnLoad</w:t>
      </w:r>
      <w:proofErr w:type="spellEnd"/>
    </w:p>
    <w:p w14:paraId="66DB97C2" w14:textId="77777777" w:rsidR="007B2A41" w:rsidRPr="00090680" w:rsidRDefault="007B2A41" w:rsidP="007B2A41">
      <w:r w:rsidRPr="00090680">
        <w:t>Ce script sert à garder les objets des poissons entre chaque scène. Ces objets gardent les données des poissons (tailles, âges, prix...).</w:t>
      </w:r>
    </w:p>
    <w:p w14:paraId="1159C944" w14:textId="77777777" w:rsidR="007B2A41" w:rsidRPr="00090680" w:rsidRDefault="007B2A41" w:rsidP="007B2A41"/>
    <w:p w14:paraId="3C8AFCBC" w14:textId="77777777" w:rsidR="007B2A41" w:rsidRPr="00090680" w:rsidRDefault="007B2A41" w:rsidP="007B2A41">
      <w:pPr>
        <w:pStyle w:val="Titre4"/>
      </w:pPr>
      <w:proofErr w:type="spellStart"/>
      <w:r w:rsidRPr="00090680">
        <w:t>DayTimeSystem</w:t>
      </w:r>
      <w:proofErr w:type="spellEnd"/>
    </w:p>
    <w:p w14:paraId="3B0E99A1" w14:textId="77777777" w:rsidR="007B2A41" w:rsidRPr="00090680" w:rsidRDefault="007B2A41" w:rsidP="007B2A41">
      <w:r w:rsidRPr="00090680">
        <w:t>Ce script sert à afficher le temps et à définir le moment où le poisson a été pêché.</w:t>
      </w:r>
    </w:p>
    <w:p w14:paraId="3A288D74" w14:textId="77777777" w:rsidR="007B2A41" w:rsidRPr="00090680" w:rsidRDefault="007B2A41" w:rsidP="007B2A41"/>
    <w:p w14:paraId="40C77E6C" w14:textId="77777777" w:rsidR="007B2A41" w:rsidRPr="00090680" w:rsidRDefault="007B2A41" w:rsidP="007B2A41">
      <w:pPr>
        <w:pStyle w:val="Titre4"/>
      </w:pPr>
      <w:proofErr w:type="spellStart"/>
      <w:r w:rsidRPr="00090680">
        <w:t>EconomySystem</w:t>
      </w:r>
      <w:proofErr w:type="spellEnd"/>
    </w:p>
    <w:p w14:paraId="4049C290" w14:textId="77777777" w:rsidR="007B2A41" w:rsidRPr="00090680" w:rsidRDefault="007B2A41" w:rsidP="007B2A41">
      <w:r w:rsidRPr="00090680">
        <w:t>Ce script sert à garder en mémoire l’argent actuel du joueur. Il contient, également, les fonctions qui permettent d’ajouter et de retirer de l’argents.</w:t>
      </w:r>
    </w:p>
    <w:p w14:paraId="68B9D32B" w14:textId="77777777" w:rsidR="007B2A41" w:rsidRPr="00090680" w:rsidRDefault="007B2A41" w:rsidP="007B2A41"/>
    <w:p w14:paraId="3BE7160D" w14:textId="77777777" w:rsidR="007B2A41" w:rsidRPr="00090680" w:rsidRDefault="007B2A41" w:rsidP="007B2A41">
      <w:pPr>
        <w:pStyle w:val="Titre4"/>
      </w:pPr>
      <w:proofErr w:type="spellStart"/>
      <w:r w:rsidRPr="00090680">
        <w:t>FIshData</w:t>
      </w:r>
      <w:proofErr w:type="spellEnd"/>
    </w:p>
    <w:p w14:paraId="2B45CD1C" w14:textId="77777777" w:rsidR="007B2A41" w:rsidRPr="00090680" w:rsidRDefault="007B2A41" w:rsidP="007B2A41">
      <w:r w:rsidRPr="00090680">
        <w:t xml:space="preserve">Script qui permet de créer des </w:t>
      </w:r>
      <w:proofErr w:type="spellStart"/>
      <w:r w:rsidRPr="00090680">
        <w:t>ScriptableObjects</w:t>
      </w:r>
      <w:proofErr w:type="spellEnd"/>
      <w:r w:rsidRPr="00090680">
        <w:t xml:space="preserve"> de poissons directement dans les assets (dossier du jeu). Un </w:t>
      </w:r>
      <w:proofErr w:type="spellStart"/>
      <w:r w:rsidRPr="00090680">
        <w:t>ScriptableObjects</w:t>
      </w:r>
      <w:proofErr w:type="spellEnd"/>
      <w:r w:rsidRPr="00090680">
        <w:t xml:space="preserve"> sert à enregistrer plusieurs données d’un objet indépendamment des instances de classe. Il me permet ainsi d’utiliser les mêmes données pour plusieurs objets différents (Une espèce de poissons).</w:t>
      </w:r>
    </w:p>
    <w:p w14:paraId="2FDA8397" w14:textId="77777777" w:rsidR="007B2A41" w:rsidRPr="00090680" w:rsidRDefault="007B2A41" w:rsidP="007B2A41"/>
    <w:p w14:paraId="6CF6F837" w14:textId="77777777" w:rsidR="007B2A41" w:rsidRPr="00090680" w:rsidRDefault="007B2A41" w:rsidP="007B2A41">
      <w:pPr>
        <w:pStyle w:val="Titre4"/>
      </w:pPr>
      <w:proofErr w:type="spellStart"/>
      <w:r w:rsidRPr="00090680">
        <w:t>FishingArea</w:t>
      </w:r>
      <w:proofErr w:type="spellEnd"/>
    </w:p>
    <w:p w14:paraId="599D574E" w14:textId="77777777" w:rsidR="007B2A41" w:rsidRPr="00090680" w:rsidRDefault="007B2A41" w:rsidP="007B2A41">
      <w:r w:rsidRPr="00090680">
        <w:t>Ce script sert à la gestion de sélection de zone de pêche. Il permet de savoir si une zone est payante ou non. Si l’argent est suffisant ou non. Et savoir quelle scène de zone de pêche il faut charger.</w:t>
      </w:r>
    </w:p>
    <w:p w14:paraId="042B38F6" w14:textId="77777777" w:rsidR="007B2A41" w:rsidRPr="00090680" w:rsidRDefault="007B2A41" w:rsidP="007B2A41"/>
    <w:p w14:paraId="0934DEE2" w14:textId="77777777" w:rsidR="007B2A41" w:rsidRPr="00090680" w:rsidRDefault="007B2A41" w:rsidP="007B2A41">
      <w:pPr>
        <w:pStyle w:val="Titre4"/>
      </w:pPr>
      <w:proofErr w:type="spellStart"/>
      <w:r w:rsidRPr="00090680">
        <w:t>FishingGame</w:t>
      </w:r>
      <w:proofErr w:type="spellEnd"/>
    </w:p>
    <w:p w14:paraId="4C572957" w14:textId="77777777" w:rsidR="007B2A41" w:rsidRPr="00090680" w:rsidRDefault="007B2A41" w:rsidP="007B2A41">
      <w:r w:rsidRPr="00090680">
        <w:t>Ce Script gère tout la partie mini-jeu de la pêche. Il vérifie si le joueur a gagné ou non. Et il ajoute un poisson lorsque le jeu est gagné.</w:t>
      </w:r>
    </w:p>
    <w:p w14:paraId="46D9D302" w14:textId="77777777" w:rsidR="007B2A41" w:rsidRPr="00090680" w:rsidRDefault="007B2A41" w:rsidP="007B2A41"/>
    <w:p w14:paraId="2D80DCDA" w14:textId="77777777" w:rsidR="007B2A41" w:rsidRPr="00090680" w:rsidRDefault="007B2A41" w:rsidP="007B2A41">
      <w:pPr>
        <w:pStyle w:val="Titre4"/>
      </w:pPr>
      <w:proofErr w:type="spellStart"/>
      <w:r w:rsidRPr="00090680">
        <w:lastRenderedPageBreak/>
        <w:t>GUINaviguation</w:t>
      </w:r>
      <w:proofErr w:type="spellEnd"/>
    </w:p>
    <w:p w14:paraId="43A56AF7" w14:textId="77777777" w:rsidR="007B2A41" w:rsidRPr="00090680" w:rsidRDefault="007B2A41" w:rsidP="007B2A41">
      <w:r w:rsidRPr="00090680">
        <w:t xml:space="preserve">Permet de charger les bonnes scènes lorsque le joueur navigue dans les différents menus. </w:t>
      </w:r>
      <w:proofErr w:type="spellStart"/>
      <w:r w:rsidRPr="00090680">
        <w:t>Egalement</w:t>
      </w:r>
      <w:proofErr w:type="spellEnd"/>
      <w:r w:rsidRPr="00090680">
        <w:t>, il permet d’ouvrir son inventaire.</w:t>
      </w:r>
    </w:p>
    <w:p w14:paraId="3C05626B" w14:textId="77777777" w:rsidR="007B2A41" w:rsidRPr="00090680" w:rsidRDefault="007B2A41" w:rsidP="007B2A41"/>
    <w:p w14:paraId="359D70CC" w14:textId="77777777" w:rsidR="007B2A41" w:rsidRPr="00090680" w:rsidRDefault="007B2A41" w:rsidP="007B2A41">
      <w:pPr>
        <w:pStyle w:val="Titre4"/>
      </w:pPr>
      <w:proofErr w:type="spellStart"/>
      <w:r w:rsidRPr="00090680">
        <w:t>InventoryFishes</w:t>
      </w:r>
      <w:proofErr w:type="spellEnd"/>
    </w:p>
    <w:p w14:paraId="73FD1859" w14:textId="77777777" w:rsidR="007B2A41" w:rsidRPr="00090680" w:rsidRDefault="007B2A41" w:rsidP="007B2A41">
      <w:r w:rsidRPr="00090680">
        <w:t xml:space="preserve">Script qui contient les fonctions qui permettent d’actualiser l’inventaire. Cette fonction est appelée à chaque fois que l’inventaire est ouvert dans le script </w:t>
      </w:r>
      <w:proofErr w:type="spellStart"/>
      <w:r w:rsidRPr="00090680">
        <w:t>GUINaviguation</w:t>
      </w:r>
      <w:proofErr w:type="spellEnd"/>
      <w:r w:rsidRPr="00090680">
        <w:t>.</w:t>
      </w:r>
    </w:p>
    <w:p w14:paraId="4F9C1128" w14:textId="77777777" w:rsidR="007B2A41" w:rsidRPr="00090680" w:rsidRDefault="007B2A41" w:rsidP="007B2A41"/>
    <w:p w14:paraId="314B0B11" w14:textId="77777777" w:rsidR="007B2A41" w:rsidRPr="00090680" w:rsidRDefault="007B2A41" w:rsidP="007B2A41">
      <w:pPr>
        <w:pStyle w:val="Titre4"/>
      </w:pPr>
      <w:proofErr w:type="spellStart"/>
      <w:r w:rsidRPr="00090680">
        <w:t>MyFishSpecificData</w:t>
      </w:r>
      <w:proofErr w:type="spellEnd"/>
    </w:p>
    <w:p w14:paraId="26F4555B" w14:textId="77777777" w:rsidR="007B2A41" w:rsidRPr="00090680" w:rsidRDefault="007B2A41" w:rsidP="007B2A41">
      <w:r w:rsidRPr="00090680">
        <w:t xml:space="preserve">Script qui permet de générer des valeurs que je ne peux pas stocker dans </w:t>
      </w:r>
      <w:proofErr w:type="spellStart"/>
      <w:r w:rsidRPr="00090680">
        <w:t>FishData</w:t>
      </w:r>
      <w:proofErr w:type="spellEnd"/>
      <w:r w:rsidRPr="00090680">
        <w:t>. Car les données de « tailles » et d</w:t>
      </w:r>
      <w:proofErr w:type="gramStart"/>
      <w:r w:rsidRPr="00090680">
        <w:t>’«</w:t>
      </w:r>
      <w:proofErr w:type="gramEnd"/>
      <w:r w:rsidRPr="00090680">
        <w:t xml:space="preserve"> âges » doivent être aléatoire. J’ai, donc, stocker des valeurs maximum et minimum dans </w:t>
      </w:r>
      <w:proofErr w:type="spellStart"/>
      <w:r w:rsidRPr="00090680">
        <w:t>FishData</w:t>
      </w:r>
      <w:proofErr w:type="spellEnd"/>
      <w:r w:rsidRPr="00090680">
        <w:t xml:space="preserve"> et je génère des valeurs aléatoires entre la valeur maximum et minimum que je stock dans </w:t>
      </w:r>
      <w:proofErr w:type="spellStart"/>
      <w:r w:rsidRPr="00090680">
        <w:t>MyFishSpecificData</w:t>
      </w:r>
      <w:proofErr w:type="spellEnd"/>
      <w:r w:rsidRPr="00090680">
        <w:t>.</w:t>
      </w:r>
    </w:p>
    <w:p w14:paraId="067B5728" w14:textId="77777777" w:rsidR="007B2A41" w:rsidRPr="00090680" w:rsidRDefault="007B2A41" w:rsidP="007B2A41"/>
    <w:p w14:paraId="44CB5DDE" w14:textId="77777777" w:rsidR="007B2A41" w:rsidRPr="00090680" w:rsidRDefault="007B2A41" w:rsidP="007B2A41">
      <w:pPr>
        <w:pStyle w:val="Titre4"/>
      </w:pPr>
      <w:proofErr w:type="spellStart"/>
      <w:r w:rsidRPr="00090680">
        <w:t>SelectFish</w:t>
      </w:r>
      <w:proofErr w:type="spellEnd"/>
    </w:p>
    <w:p w14:paraId="48DCDA4D" w14:textId="77777777" w:rsidR="007B2A41" w:rsidRPr="00090680" w:rsidRDefault="007B2A41" w:rsidP="007B2A41">
      <w:r w:rsidRPr="00090680">
        <w:t>Ce script contient la fonction qui permet de sélectionner plusieurs poissons dans la shop. Ça permet de vendre plusieurs poissons en même temps.</w:t>
      </w:r>
      <w:r>
        <w:t xml:space="preserve"> Elle permet, également, de sélectionner des poissons individuellement dans l’inventaire.</w:t>
      </w:r>
    </w:p>
    <w:p w14:paraId="5BAF8ED8" w14:textId="77777777" w:rsidR="007B2A41" w:rsidRPr="00090680" w:rsidRDefault="007B2A41" w:rsidP="007B2A41"/>
    <w:p w14:paraId="7907CA42" w14:textId="77777777" w:rsidR="007B2A41" w:rsidRPr="00090680" w:rsidRDefault="007B2A41" w:rsidP="007B2A41">
      <w:pPr>
        <w:pStyle w:val="Titre4"/>
      </w:pPr>
      <w:proofErr w:type="spellStart"/>
      <w:r w:rsidRPr="00090680">
        <w:t>SellFishesSystem</w:t>
      </w:r>
      <w:proofErr w:type="spellEnd"/>
    </w:p>
    <w:p w14:paraId="3AE7455B" w14:textId="77777777" w:rsidR="007B2A41" w:rsidRPr="00090680" w:rsidRDefault="007B2A41" w:rsidP="007B2A41">
      <w:r w:rsidRPr="00090680">
        <w:t>Script qui gère tout l’affichage de la partie vente de poissons. Et contient la fonction pour vendre tous les poissons sélectionnés.</w:t>
      </w:r>
    </w:p>
    <w:p w14:paraId="555C85CE" w14:textId="77777777" w:rsidR="007B2A41" w:rsidRPr="00090680" w:rsidRDefault="007B2A41" w:rsidP="007B2A41"/>
    <w:p w14:paraId="59861031" w14:textId="77777777" w:rsidR="007B2A41" w:rsidRPr="00090680" w:rsidRDefault="007B2A41" w:rsidP="007B2A41">
      <w:pPr>
        <w:pStyle w:val="Titre4"/>
      </w:pPr>
      <w:proofErr w:type="spellStart"/>
      <w:r w:rsidRPr="00090680">
        <w:t>SwimmingFish</w:t>
      </w:r>
      <w:proofErr w:type="spellEnd"/>
    </w:p>
    <w:p w14:paraId="07281846" w14:textId="77777777" w:rsidR="007B2A41" w:rsidRPr="00090680" w:rsidRDefault="007B2A41" w:rsidP="007B2A41">
      <w:r w:rsidRPr="00090680">
        <w:t>Ce script permet de faire bouger aléatoirement les poissons dans l’océan</w:t>
      </w:r>
    </w:p>
    <w:p w14:paraId="2837DB32" w14:textId="6D68E573" w:rsidR="007B2A41" w:rsidRDefault="009C1015" w:rsidP="009C1015">
      <w:pPr>
        <w:tabs>
          <w:tab w:val="left" w:pos="1178"/>
        </w:tabs>
      </w:pPr>
      <w:r>
        <w:tab/>
      </w:r>
    </w:p>
    <w:p w14:paraId="6C375F7D" w14:textId="73E859C3" w:rsidR="009C1015" w:rsidRDefault="009C1015" w:rsidP="009C1015">
      <w:pPr>
        <w:tabs>
          <w:tab w:val="left" w:pos="1178"/>
        </w:tabs>
      </w:pPr>
    </w:p>
    <w:p w14:paraId="33C8904B" w14:textId="705969C9" w:rsidR="009C1015" w:rsidRDefault="009C1015" w:rsidP="009C1015">
      <w:pPr>
        <w:tabs>
          <w:tab w:val="left" w:pos="1178"/>
        </w:tabs>
      </w:pPr>
    </w:p>
    <w:p w14:paraId="313C3FF4" w14:textId="69311116" w:rsidR="009C1015" w:rsidRDefault="009C1015" w:rsidP="009C1015">
      <w:pPr>
        <w:tabs>
          <w:tab w:val="left" w:pos="1178"/>
        </w:tabs>
      </w:pPr>
    </w:p>
    <w:p w14:paraId="1A695C6D" w14:textId="0AA95BB8" w:rsidR="009C1015" w:rsidRDefault="009C1015" w:rsidP="009C1015">
      <w:pPr>
        <w:tabs>
          <w:tab w:val="left" w:pos="1178"/>
        </w:tabs>
      </w:pPr>
    </w:p>
    <w:p w14:paraId="1E3050D4" w14:textId="147A2A0A" w:rsidR="009C1015" w:rsidRDefault="009C1015" w:rsidP="009C1015">
      <w:pPr>
        <w:tabs>
          <w:tab w:val="left" w:pos="1178"/>
        </w:tabs>
      </w:pPr>
    </w:p>
    <w:p w14:paraId="2DAB7A81" w14:textId="718EF3BE" w:rsidR="009C1015" w:rsidRDefault="009C1015" w:rsidP="009C1015">
      <w:pPr>
        <w:tabs>
          <w:tab w:val="left" w:pos="1178"/>
        </w:tabs>
      </w:pPr>
    </w:p>
    <w:p w14:paraId="1429C121" w14:textId="16D3790F" w:rsidR="009C1015" w:rsidRDefault="009C1015" w:rsidP="009C1015">
      <w:pPr>
        <w:tabs>
          <w:tab w:val="left" w:pos="1178"/>
        </w:tabs>
      </w:pPr>
    </w:p>
    <w:p w14:paraId="49D7FCAE" w14:textId="4A7FB38B" w:rsidR="009C1015" w:rsidRDefault="009C1015" w:rsidP="009C1015">
      <w:pPr>
        <w:tabs>
          <w:tab w:val="left" w:pos="1178"/>
        </w:tabs>
      </w:pPr>
    </w:p>
    <w:p w14:paraId="2017CB24" w14:textId="77777777" w:rsidR="009C1015" w:rsidRPr="009C1015" w:rsidRDefault="009C1015" w:rsidP="009C1015">
      <w:pPr>
        <w:tabs>
          <w:tab w:val="left" w:pos="1178"/>
        </w:tabs>
        <w:rPr>
          <w:sz w:val="2"/>
          <w:szCs w:val="2"/>
        </w:rPr>
      </w:pPr>
    </w:p>
    <w:p w14:paraId="2970010A" w14:textId="349B87FE" w:rsidR="007B2A41" w:rsidRPr="009C1015" w:rsidRDefault="007B2A41" w:rsidP="009C1015">
      <w:pPr>
        <w:pStyle w:val="Titre2"/>
        <w:spacing w:before="0"/>
        <w:rPr>
          <w:rFonts w:cs="Segoe UI"/>
          <w:i/>
          <w:iCs/>
        </w:rPr>
      </w:pPr>
      <w:bookmarkStart w:id="71" w:name="_Toc104297180"/>
      <w:bookmarkStart w:id="72" w:name="_Toc104731758"/>
      <w:proofErr w:type="spellStart"/>
      <w:r w:rsidRPr="00090680">
        <w:rPr>
          <w:rFonts w:cs="Segoe UI"/>
          <w:iCs/>
        </w:rPr>
        <w:lastRenderedPageBreak/>
        <w:t>Rèpertoires</w:t>
      </w:r>
      <w:bookmarkEnd w:id="71"/>
      <w:bookmarkEnd w:id="72"/>
      <w:proofErr w:type="spellEnd"/>
    </w:p>
    <w:p w14:paraId="48E4B307" w14:textId="77777777" w:rsidR="007B2A41" w:rsidRPr="00090680" w:rsidRDefault="007B2A41" w:rsidP="007B2A41">
      <w:pPr>
        <w:pStyle w:val="Titre4"/>
      </w:pPr>
      <w:r w:rsidRPr="00090680">
        <w:t>Assets</w:t>
      </w:r>
    </w:p>
    <w:p w14:paraId="08B4EE96" w14:textId="77777777" w:rsidR="007B2A41" w:rsidRPr="00090680" w:rsidRDefault="007B2A41" w:rsidP="007B2A41">
      <w:pPr>
        <w:rPr>
          <w:rFonts w:cs="Segoe UI"/>
          <w:iCs/>
        </w:rPr>
      </w:pPr>
      <w:r w:rsidRPr="00090680">
        <w:rPr>
          <w:rFonts w:cs="Segoe UI"/>
          <w:iCs/>
        </w:rPr>
        <w:t xml:space="preserve">Dossier principal du jeu généré par </w:t>
      </w:r>
      <w:proofErr w:type="spellStart"/>
      <w:r w:rsidRPr="00090680">
        <w:rPr>
          <w:rFonts w:cs="Segoe UI"/>
          <w:iCs/>
        </w:rPr>
        <w:t>Unity</w:t>
      </w:r>
      <w:proofErr w:type="spellEnd"/>
      <w:r w:rsidRPr="00090680">
        <w:rPr>
          <w:rFonts w:cs="Segoe UI"/>
          <w:iCs/>
        </w:rPr>
        <w:t>. Il contient tous les dossiers, fichiers et scripts utilisé pour la création du jeu.</w:t>
      </w:r>
    </w:p>
    <w:p w14:paraId="20319835" w14:textId="77777777" w:rsidR="007B2A41" w:rsidRPr="00090680" w:rsidRDefault="007B2A41" w:rsidP="007B2A41"/>
    <w:p w14:paraId="29A8E712" w14:textId="77777777" w:rsidR="007B2A41" w:rsidRPr="00090680" w:rsidRDefault="007B2A41" w:rsidP="007B2A41">
      <w:pPr>
        <w:pStyle w:val="Titre4"/>
      </w:pPr>
      <w:proofErr w:type="spellStart"/>
      <w:r w:rsidRPr="00090680">
        <w:t>Fishes</w:t>
      </w:r>
      <w:proofErr w:type="spellEnd"/>
    </w:p>
    <w:p w14:paraId="4FB571C2" w14:textId="77777777" w:rsidR="007B2A41" w:rsidRPr="00090680" w:rsidRDefault="007B2A41" w:rsidP="007B2A41">
      <w:r w:rsidRPr="00090680">
        <w:t xml:space="preserve">Dossier qui contient les </w:t>
      </w:r>
      <w:proofErr w:type="spellStart"/>
      <w:r w:rsidRPr="00090680">
        <w:t>playerprefs</w:t>
      </w:r>
      <w:proofErr w:type="spellEnd"/>
      <w:r w:rsidRPr="00090680">
        <w:t xml:space="preserve"> des différentes espèces de poissons. Chacun possède le nom de l’espèce, l’âge, la taille…</w:t>
      </w:r>
    </w:p>
    <w:p w14:paraId="7ED9FF9B" w14:textId="77777777" w:rsidR="007B2A41" w:rsidRPr="00090680" w:rsidRDefault="007B2A41" w:rsidP="007B2A41"/>
    <w:p w14:paraId="0C2FDF3D" w14:textId="77777777" w:rsidR="007B2A41" w:rsidRPr="00090680" w:rsidRDefault="007B2A41" w:rsidP="007B2A41">
      <w:pPr>
        <w:pStyle w:val="Titre4"/>
      </w:pPr>
      <w:proofErr w:type="spellStart"/>
      <w:r w:rsidRPr="00090680">
        <w:t>Prefab</w:t>
      </w:r>
      <w:proofErr w:type="spellEnd"/>
    </w:p>
    <w:p w14:paraId="2393D970" w14:textId="77777777" w:rsidR="007B2A41" w:rsidRPr="00090680" w:rsidRDefault="007B2A41" w:rsidP="007B2A41">
      <w:r w:rsidRPr="00090680">
        <w:t>Dossier qui contient tous les objets préfabriqués utilisé pour le jeu.</w:t>
      </w:r>
    </w:p>
    <w:p w14:paraId="7A0972F4" w14:textId="77777777" w:rsidR="007B2A41" w:rsidRPr="00090680" w:rsidRDefault="007B2A41" w:rsidP="007B2A41"/>
    <w:p w14:paraId="578BEF9A" w14:textId="77777777" w:rsidR="007B2A41" w:rsidRPr="00090680" w:rsidRDefault="007B2A41" w:rsidP="007B2A41">
      <w:pPr>
        <w:pStyle w:val="Titre4"/>
      </w:pPr>
      <w:r w:rsidRPr="00090680">
        <w:t>Ressources</w:t>
      </w:r>
    </w:p>
    <w:p w14:paraId="2E73D59E" w14:textId="77777777" w:rsidR="007B2A41" w:rsidRPr="00090680" w:rsidRDefault="007B2A41" w:rsidP="007B2A41">
      <w:r w:rsidRPr="00090680">
        <w:t>Répertoire qui contient les dossiers d’élément utiles pour le jeu (Images, Fonts…)</w:t>
      </w:r>
    </w:p>
    <w:p w14:paraId="2CD6CCBE" w14:textId="77777777" w:rsidR="007B2A41" w:rsidRPr="00090680" w:rsidRDefault="007B2A41" w:rsidP="007B2A41"/>
    <w:p w14:paraId="47794D4B" w14:textId="5DD2E8F6" w:rsidR="007B2A41" w:rsidRPr="00090680" w:rsidRDefault="007B2A41" w:rsidP="003A1FAB">
      <w:pPr>
        <w:pStyle w:val="Titre4"/>
        <w:ind w:firstLine="720"/>
      </w:pPr>
      <w:r w:rsidRPr="00090680">
        <w:t xml:space="preserve">Fonts </w:t>
      </w:r>
    </w:p>
    <w:p w14:paraId="27AF7261" w14:textId="4DBCFC15" w:rsidR="007B2A41" w:rsidRPr="00090680" w:rsidRDefault="007B2A41" w:rsidP="009C1015">
      <w:pPr>
        <w:ind w:left="720"/>
      </w:pPr>
      <w:r w:rsidRPr="00090680">
        <w:t xml:space="preserve">Ce répertoire contient </w:t>
      </w:r>
      <w:proofErr w:type="gramStart"/>
      <w:r w:rsidRPr="00090680">
        <w:t>tous les polices</w:t>
      </w:r>
      <w:proofErr w:type="gramEnd"/>
      <w:r w:rsidRPr="00090680">
        <w:t xml:space="preserve"> d’écriture que j’utilise sur la plupart de mes projets.</w:t>
      </w:r>
    </w:p>
    <w:p w14:paraId="10C3B315" w14:textId="569B7580" w:rsidR="007B2A41" w:rsidRPr="00090680" w:rsidRDefault="007B2A41" w:rsidP="003A1FAB">
      <w:pPr>
        <w:pStyle w:val="Titre4"/>
        <w:ind w:firstLine="720"/>
      </w:pPr>
      <w:proofErr w:type="spellStart"/>
      <w:r w:rsidRPr="00090680">
        <w:t>FishImages</w:t>
      </w:r>
      <w:proofErr w:type="spellEnd"/>
    </w:p>
    <w:p w14:paraId="7A72CD83" w14:textId="661F7F2D" w:rsidR="007B2A41" w:rsidRPr="00090680" w:rsidRDefault="007B2A41" w:rsidP="009C1015">
      <w:pPr>
        <w:ind w:left="720"/>
      </w:pPr>
      <w:r w:rsidRPr="00090680">
        <w:t>Contient toutes les images de poissons.</w:t>
      </w:r>
    </w:p>
    <w:p w14:paraId="214326A2" w14:textId="77777777" w:rsidR="007B2A41" w:rsidRPr="00090680" w:rsidRDefault="007B2A41" w:rsidP="003A1FAB">
      <w:pPr>
        <w:pStyle w:val="Titre4"/>
        <w:ind w:firstLine="720"/>
      </w:pPr>
      <w:r w:rsidRPr="00090680">
        <w:t>Images</w:t>
      </w:r>
    </w:p>
    <w:p w14:paraId="282DDB10" w14:textId="77777777" w:rsidR="007B2A41" w:rsidRPr="00090680" w:rsidRDefault="007B2A41" w:rsidP="003A1FAB">
      <w:pPr>
        <w:ind w:left="720"/>
      </w:pPr>
      <w:r w:rsidRPr="00090680">
        <w:t xml:space="preserve">Contient </w:t>
      </w:r>
      <w:proofErr w:type="gramStart"/>
      <w:r w:rsidRPr="00090680">
        <w:t>toutes les autres images utilisé</w:t>
      </w:r>
      <w:proofErr w:type="gramEnd"/>
      <w:r w:rsidRPr="00090680">
        <w:t xml:space="preserve"> dans le jeu.</w:t>
      </w:r>
    </w:p>
    <w:p w14:paraId="0239AFDC" w14:textId="77777777" w:rsidR="007B2A41" w:rsidRPr="00090680" w:rsidRDefault="007B2A41" w:rsidP="007B2A41"/>
    <w:p w14:paraId="7A1C437D" w14:textId="77777777" w:rsidR="007B2A41" w:rsidRPr="00090680" w:rsidRDefault="007B2A41" w:rsidP="007B2A41">
      <w:pPr>
        <w:pStyle w:val="Titre4"/>
      </w:pPr>
      <w:r w:rsidRPr="00090680">
        <w:t xml:space="preserve">Scènes </w:t>
      </w:r>
    </w:p>
    <w:p w14:paraId="295617F0" w14:textId="77777777" w:rsidR="007B2A41" w:rsidRPr="00090680" w:rsidRDefault="007B2A41" w:rsidP="007B2A41">
      <w:r w:rsidRPr="00090680">
        <w:t>Répertoire qui contient l’ensemble des scènes utiliser pour le projet.</w:t>
      </w:r>
    </w:p>
    <w:p w14:paraId="66E1109A" w14:textId="77777777" w:rsidR="007B2A41" w:rsidRPr="00090680" w:rsidRDefault="007B2A41" w:rsidP="007B2A41"/>
    <w:p w14:paraId="6346C98C" w14:textId="77777777" w:rsidR="007B2A41" w:rsidRPr="00090680" w:rsidRDefault="007B2A41" w:rsidP="007B2A41">
      <w:pPr>
        <w:pStyle w:val="Titre4"/>
      </w:pPr>
      <w:r w:rsidRPr="00090680">
        <w:t xml:space="preserve">Scripts </w:t>
      </w:r>
    </w:p>
    <w:p w14:paraId="2DAEE563" w14:textId="77777777" w:rsidR="007B2A41" w:rsidRPr="00090680" w:rsidRDefault="007B2A41" w:rsidP="007B2A41">
      <w:r w:rsidRPr="00090680">
        <w:t>Ce répertoire contient tous les scripts du jeu.</w:t>
      </w:r>
    </w:p>
    <w:p w14:paraId="29A2E587" w14:textId="77777777" w:rsidR="007B2A41" w:rsidRPr="00090680" w:rsidRDefault="007B2A41" w:rsidP="007B2A41"/>
    <w:p w14:paraId="694C285C" w14:textId="77777777" w:rsidR="007B2A41" w:rsidRPr="00090680" w:rsidRDefault="007B2A41" w:rsidP="007B2A41">
      <w:pPr>
        <w:pStyle w:val="Titre4"/>
      </w:pPr>
      <w:proofErr w:type="spellStart"/>
      <w:r w:rsidRPr="00090680">
        <w:t>TextMeshPro</w:t>
      </w:r>
      <w:proofErr w:type="spellEnd"/>
    </w:p>
    <w:p w14:paraId="29B533BB" w14:textId="77777777" w:rsidR="007B2A41" w:rsidRPr="00090680" w:rsidRDefault="007B2A41" w:rsidP="007B2A41">
      <w:r w:rsidRPr="00090680">
        <w:t xml:space="preserve">Dossier généré par le package </w:t>
      </w:r>
      <w:proofErr w:type="gramStart"/>
      <w:r w:rsidRPr="00090680">
        <w:t>installé</w:t>
      </w:r>
      <w:proofErr w:type="gramEnd"/>
      <w:r w:rsidRPr="00090680">
        <w:t xml:space="preserve"> </w:t>
      </w:r>
      <w:proofErr w:type="spellStart"/>
      <w:r w:rsidRPr="00090680">
        <w:t>TextMeshPro</w:t>
      </w:r>
      <w:proofErr w:type="spellEnd"/>
      <w:r w:rsidRPr="00090680">
        <w:t xml:space="preserve"> </w:t>
      </w:r>
    </w:p>
    <w:p w14:paraId="278E4C66" w14:textId="7F5B08DC" w:rsidR="007B2A41" w:rsidRDefault="007B2A41" w:rsidP="007B2A41"/>
    <w:p w14:paraId="626FE48B" w14:textId="799F95D0" w:rsidR="00C75736" w:rsidRDefault="00C75736" w:rsidP="007B2A41"/>
    <w:p w14:paraId="7A434D49" w14:textId="77777777" w:rsidR="00C75736" w:rsidRPr="00090680" w:rsidRDefault="00C75736" w:rsidP="007B2A41"/>
    <w:p w14:paraId="1915B920" w14:textId="1AD5C5A6" w:rsidR="007B2A41" w:rsidRPr="00090680" w:rsidRDefault="007B2A41" w:rsidP="007B2A41">
      <w:pPr>
        <w:pStyle w:val="Titre2"/>
        <w:rPr>
          <w:rFonts w:cs="Segoe UI"/>
          <w:i/>
          <w:iCs/>
        </w:rPr>
      </w:pPr>
      <w:bookmarkStart w:id="73" w:name="_Toc104297181"/>
      <w:bookmarkStart w:id="74" w:name="_Toc104731759"/>
      <w:r w:rsidRPr="00090680">
        <w:rPr>
          <w:rFonts w:cs="Segoe UI"/>
          <w:iCs/>
        </w:rPr>
        <w:t>Touches de DEBUG</w:t>
      </w:r>
      <w:bookmarkEnd w:id="73"/>
      <w:bookmarkEnd w:id="74"/>
    </w:p>
    <w:p w14:paraId="716BD2D2" w14:textId="77777777" w:rsidR="007B2A41" w:rsidRPr="00090680" w:rsidRDefault="007B2A41" w:rsidP="007B2A41">
      <w:r w:rsidRPr="00090680">
        <w:t>Pour tester plus rapidement certaines fonctionnalités, des touches de tests ont été implémenté.</w:t>
      </w:r>
    </w:p>
    <w:p w14:paraId="5083A618" w14:textId="77777777" w:rsidR="007B2A41" w:rsidRPr="00090680" w:rsidRDefault="007B2A41" w:rsidP="007B2A41"/>
    <w:p w14:paraId="6587BE75" w14:textId="77777777" w:rsidR="007B2A41" w:rsidRPr="00090680" w:rsidRDefault="007B2A41" w:rsidP="007B2A41">
      <w:pPr>
        <w:ind w:left="705" w:hanging="705"/>
      </w:pPr>
      <w:r w:rsidRPr="004E7096">
        <w:rPr>
          <w:b/>
        </w:rPr>
        <w:t>O</w:t>
      </w:r>
      <w:r w:rsidRPr="00090680">
        <w:t xml:space="preserve"> : </w:t>
      </w:r>
      <w:r>
        <w:tab/>
      </w:r>
      <w:r w:rsidRPr="00090680">
        <w:t xml:space="preserve">Cette touche permet de finir le mini-jeu de pêche plus rapidement. Elle nous fait gagner </w:t>
      </w:r>
      <w:r>
        <w:t xml:space="preserve">le mini-jeu </w:t>
      </w:r>
      <w:r w:rsidRPr="00090680">
        <w:t xml:space="preserve">et ajoute un poisson dans l’inventaire </w:t>
      </w:r>
    </w:p>
    <w:p w14:paraId="23A2833F" w14:textId="77777777" w:rsidR="007B2A41" w:rsidRPr="00090680" w:rsidRDefault="007B2A41" w:rsidP="007B2A41"/>
    <w:p w14:paraId="2C91BB37" w14:textId="77777777" w:rsidR="007B2A41" w:rsidRPr="00090680" w:rsidRDefault="007B2A41" w:rsidP="007B2A41">
      <w:r w:rsidRPr="004E7096">
        <w:rPr>
          <w:b/>
        </w:rPr>
        <w:t>+</w:t>
      </w:r>
      <w:r w:rsidRPr="00090680">
        <w:t xml:space="preserve"> : </w:t>
      </w:r>
      <w:r>
        <w:tab/>
      </w:r>
      <w:r w:rsidRPr="00090680">
        <w:t>Cette touche du pavé numérique permet d’ajouter de l’argent au joueur.</w:t>
      </w:r>
    </w:p>
    <w:p w14:paraId="6DC7F0B7" w14:textId="77777777" w:rsidR="007B2A41" w:rsidRPr="00090680" w:rsidRDefault="007B2A41" w:rsidP="007B2A41"/>
    <w:p w14:paraId="2A6A7E1D" w14:textId="77777777" w:rsidR="007B2A41" w:rsidRPr="00090680" w:rsidRDefault="007B2A41" w:rsidP="007B2A41">
      <w:r w:rsidRPr="004E7096">
        <w:rPr>
          <w:b/>
        </w:rPr>
        <w:t>-</w:t>
      </w:r>
      <w:r w:rsidRPr="00090680">
        <w:t xml:space="preserve"> : </w:t>
      </w:r>
      <w:r>
        <w:tab/>
      </w:r>
      <w:r w:rsidRPr="00090680">
        <w:t>Cette touche du pavé numérique permet de retirer de l’argent au joueur.</w:t>
      </w:r>
    </w:p>
    <w:p w14:paraId="5274EC16" w14:textId="77777777" w:rsidR="007B2A41" w:rsidRPr="00090680" w:rsidRDefault="007B2A41" w:rsidP="007B2A41"/>
    <w:p w14:paraId="282DD6A5" w14:textId="617A7E07" w:rsidR="00C75736" w:rsidRDefault="007B2A41" w:rsidP="00481AF8">
      <w:r w:rsidRPr="004E7096">
        <w:rPr>
          <w:b/>
        </w:rPr>
        <w:t>T</w:t>
      </w:r>
      <w:r w:rsidRPr="00090680">
        <w:t xml:space="preserve"> : </w:t>
      </w:r>
      <w:r>
        <w:tab/>
      </w:r>
      <w:r w:rsidRPr="00090680">
        <w:t xml:space="preserve">Cette touche permet d’accélérer le temps. </w:t>
      </w:r>
    </w:p>
    <w:p w14:paraId="3341B214" w14:textId="4C8FF900" w:rsidR="00481AF8" w:rsidRDefault="00481AF8" w:rsidP="00481AF8"/>
    <w:p w14:paraId="4A50489F" w14:textId="04CDBCF9" w:rsidR="00481AF8" w:rsidRDefault="00481AF8" w:rsidP="00481AF8"/>
    <w:p w14:paraId="63D75999" w14:textId="77777777" w:rsidR="00481AF8" w:rsidRPr="00481AF8" w:rsidRDefault="00481AF8" w:rsidP="00481AF8"/>
    <w:p w14:paraId="30D28DA9" w14:textId="4C89951F" w:rsidR="00C75736" w:rsidRPr="00481AF8" w:rsidRDefault="007B2A41" w:rsidP="00481AF8">
      <w:pPr>
        <w:pStyle w:val="Titre2"/>
        <w:rPr>
          <w:rFonts w:cs="Segoe UI"/>
          <w:iCs/>
        </w:rPr>
      </w:pPr>
      <w:bookmarkStart w:id="75" w:name="_Toc104297182"/>
      <w:bookmarkStart w:id="76" w:name="_Toc104731760"/>
      <w:r w:rsidRPr="00090680">
        <w:rPr>
          <w:rFonts w:cs="Segoe UI"/>
          <w:iCs/>
        </w:rPr>
        <w:t>Versions</w:t>
      </w:r>
      <w:bookmarkEnd w:id="75"/>
      <w:bookmarkEnd w:id="76"/>
    </w:p>
    <w:p w14:paraId="494F8295" w14:textId="035E2B06" w:rsidR="00531B97" w:rsidRDefault="00531B97" w:rsidP="00531B97">
      <w:pPr>
        <w:pStyle w:val="Titre3"/>
      </w:pPr>
      <w:bookmarkStart w:id="77" w:name="_Toc104731761"/>
      <w:r w:rsidRPr="00090680">
        <w:t xml:space="preserve">Tests </w:t>
      </w:r>
      <w:r>
        <w:t>logiciels et Windows</w:t>
      </w:r>
      <w:bookmarkEnd w:id="77"/>
    </w:p>
    <w:p w14:paraId="194608ED" w14:textId="77777777" w:rsidR="00C75736" w:rsidRPr="00C75736" w:rsidRDefault="00C75736" w:rsidP="00C75736"/>
    <w:p w14:paraId="3884C9CD" w14:textId="77777777" w:rsidR="007B2A41" w:rsidRPr="00090680" w:rsidRDefault="007B2A41" w:rsidP="007B2A41">
      <w:pPr>
        <w:keepNext/>
      </w:pPr>
      <w:r w:rsidRPr="00090680">
        <w:rPr>
          <w:noProof/>
          <w:lang w:eastAsia="fr-CH"/>
        </w:rPr>
        <w:drawing>
          <wp:inline distT="0" distB="0" distL="0" distR="0" wp14:anchorId="797E302A" wp14:editId="790AC725">
            <wp:extent cx="5759450" cy="942340"/>
            <wp:effectExtent l="0" t="0" r="0" b="0"/>
            <wp:docPr id="10" name="Image 10" descr="Unity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ityVer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942340"/>
                    </a:xfrm>
                    <a:prstGeom prst="rect">
                      <a:avLst/>
                    </a:prstGeom>
                    <a:noFill/>
                    <a:ln>
                      <a:noFill/>
                    </a:ln>
                  </pic:spPr>
                </pic:pic>
              </a:graphicData>
            </a:graphic>
          </wp:inline>
        </w:drawing>
      </w:r>
    </w:p>
    <w:p w14:paraId="593E8182" w14:textId="3186683F" w:rsidR="007B2A41" w:rsidRPr="00090680" w:rsidRDefault="007B2A41" w:rsidP="007B2A41">
      <w:pPr>
        <w:pStyle w:val="Lgende"/>
      </w:pPr>
      <w:r>
        <w:fldChar w:fldCharType="begin"/>
      </w:r>
      <w:r>
        <w:instrText xml:space="preserve"> SEQ Figure \* ARABIC </w:instrText>
      </w:r>
      <w:r>
        <w:fldChar w:fldCharType="separate"/>
      </w:r>
      <w:bookmarkStart w:id="78" w:name="_Toc104735731"/>
      <w:r w:rsidR="00B632FE">
        <w:rPr>
          <w:noProof/>
        </w:rPr>
        <w:t>16</w:t>
      </w:r>
      <w:r>
        <w:rPr>
          <w:noProof/>
        </w:rPr>
        <w:fldChar w:fldCharType="end"/>
      </w:r>
      <w:r w:rsidRPr="00090680">
        <w:t xml:space="preserve"> : Version de </w:t>
      </w:r>
      <w:proofErr w:type="spellStart"/>
      <w:r w:rsidRPr="00090680">
        <w:t>Unity</w:t>
      </w:r>
      <w:bookmarkEnd w:id="78"/>
      <w:proofErr w:type="spellEnd"/>
    </w:p>
    <w:p w14:paraId="4F8EBC4B" w14:textId="40AFF063" w:rsidR="007B2A41" w:rsidRPr="00090680" w:rsidRDefault="00481AF8" w:rsidP="007B2A41">
      <w:pPr>
        <w:keepNext/>
      </w:pPr>
      <w:r w:rsidRPr="00090680">
        <w:rPr>
          <w:noProof/>
          <w:lang w:eastAsia="fr-CH"/>
        </w:rPr>
        <w:lastRenderedPageBreak/>
        <w:drawing>
          <wp:anchor distT="0" distB="0" distL="114300" distR="114300" simplePos="0" relativeHeight="251675648" behindDoc="0" locked="0" layoutInCell="1" allowOverlap="1" wp14:anchorId="2D86DB71" wp14:editId="09EAA0BB">
            <wp:simplePos x="0" y="0"/>
            <wp:positionH relativeFrom="margin">
              <wp:posOffset>9525</wp:posOffset>
            </wp:positionH>
            <wp:positionV relativeFrom="paragraph">
              <wp:posOffset>625</wp:posOffset>
            </wp:positionV>
            <wp:extent cx="4362450" cy="3933825"/>
            <wp:effectExtent l="0" t="0" r="0" b="9525"/>
            <wp:wrapTopAndBottom/>
            <wp:docPr id="11" name="Image 11" descr="C:\Users\Kevin.Gacon\AppData\Local\Microsoft\Windows\INetCache\Content.Word\weqw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evin.Gacon\AppData\Local\Microsoft\Windows\INetCache\Content.Word\weqweqw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450" cy="3933825"/>
                    </a:xfrm>
                    <a:prstGeom prst="rect">
                      <a:avLst/>
                    </a:prstGeom>
                    <a:noFill/>
                    <a:ln>
                      <a:noFill/>
                    </a:ln>
                  </pic:spPr>
                </pic:pic>
              </a:graphicData>
            </a:graphic>
          </wp:anchor>
        </w:drawing>
      </w:r>
    </w:p>
    <w:p w14:paraId="31DA621D" w14:textId="4E5A260C" w:rsidR="007B2A41" w:rsidRPr="00090680" w:rsidRDefault="007B2A41" w:rsidP="007B2A41">
      <w:pPr>
        <w:pStyle w:val="Lgende"/>
      </w:pPr>
      <w:r>
        <w:fldChar w:fldCharType="begin"/>
      </w:r>
      <w:r>
        <w:instrText xml:space="preserve"> SEQ Figure \* ARABIC </w:instrText>
      </w:r>
      <w:r>
        <w:fldChar w:fldCharType="separate"/>
      </w:r>
      <w:bookmarkStart w:id="79" w:name="_Toc104735732"/>
      <w:r w:rsidR="00B632FE">
        <w:rPr>
          <w:noProof/>
        </w:rPr>
        <w:t>17</w:t>
      </w:r>
      <w:r>
        <w:rPr>
          <w:noProof/>
        </w:rPr>
        <w:fldChar w:fldCharType="end"/>
      </w:r>
      <w:r w:rsidRPr="00090680">
        <w:t xml:space="preserve"> : Version de Windows</w:t>
      </w:r>
      <w:bookmarkEnd w:id="79"/>
    </w:p>
    <w:p w14:paraId="21F2B659" w14:textId="70072E0E" w:rsidR="007B2A41" w:rsidRDefault="000C4B9C" w:rsidP="007B2A41">
      <w:pPr>
        <w:pStyle w:val="Lgende"/>
      </w:pPr>
      <w:r w:rsidRPr="00090680">
        <w:rPr>
          <w:rFonts w:cs="Segoe UI"/>
          <w:iCs w:val="0"/>
          <w:noProof/>
          <w:lang w:eastAsia="fr-CH"/>
        </w:rPr>
        <w:drawing>
          <wp:anchor distT="0" distB="0" distL="114300" distR="114300" simplePos="0" relativeHeight="251676672" behindDoc="0" locked="0" layoutInCell="1" allowOverlap="1" wp14:anchorId="10E33E4D" wp14:editId="47B76889">
            <wp:simplePos x="0" y="0"/>
            <wp:positionH relativeFrom="margin">
              <wp:posOffset>5080</wp:posOffset>
            </wp:positionH>
            <wp:positionV relativeFrom="paragraph">
              <wp:posOffset>322305</wp:posOffset>
            </wp:positionV>
            <wp:extent cx="4235450" cy="3275330"/>
            <wp:effectExtent l="0" t="0" r="0" b="1270"/>
            <wp:wrapTopAndBottom/>
            <wp:docPr id="9" name="Image 9" descr="C:\Users\Kevin.Gacon\AppData\Local\Microsoft\Windows\INetCache\Content.Word\eqweq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vin.Gacon\AppData\Local\Microsoft\Windows\INetCache\Content.Word\eqweqeqw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545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98592" w14:textId="3A97E3B3" w:rsidR="00C75736" w:rsidRPr="0071149A" w:rsidRDefault="00C75736" w:rsidP="007B2A41"/>
    <w:p w14:paraId="79A3970F" w14:textId="5B350BE0" w:rsidR="007B2A41" w:rsidRPr="00090680" w:rsidRDefault="007B2A41" w:rsidP="007B2A41">
      <w:pPr>
        <w:pStyle w:val="Lgende"/>
      </w:pPr>
      <w:r>
        <w:fldChar w:fldCharType="begin"/>
      </w:r>
      <w:r>
        <w:instrText xml:space="preserve"> SEQ Figure \* ARABIC </w:instrText>
      </w:r>
      <w:r>
        <w:fldChar w:fldCharType="separate"/>
      </w:r>
      <w:bookmarkStart w:id="80" w:name="_Toc104735733"/>
      <w:r w:rsidR="00B632FE">
        <w:rPr>
          <w:noProof/>
        </w:rPr>
        <w:t>18</w:t>
      </w:r>
      <w:r>
        <w:rPr>
          <w:noProof/>
        </w:rPr>
        <w:fldChar w:fldCharType="end"/>
      </w:r>
      <w:r w:rsidRPr="00090680">
        <w:t xml:space="preserve"> : Version de Visual Studio</w:t>
      </w:r>
      <w:bookmarkEnd w:id="80"/>
    </w:p>
    <w:p w14:paraId="13E71D94" w14:textId="77777777" w:rsidR="007B2A41" w:rsidRPr="00090680" w:rsidRDefault="007B2A41" w:rsidP="007B2A41"/>
    <w:p w14:paraId="24666573" w14:textId="25B9EFD8" w:rsidR="007B2A41" w:rsidRDefault="007B2A41" w:rsidP="007B2A41"/>
    <w:p w14:paraId="69330742" w14:textId="65AA6E5A" w:rsidR="00531B97" w:rsidRDefault="00531B97" w:rsidP="007B2A41"/>
    <w:p w14:paraId="13A5EDFD" w14:textId="25EDE324" w:rsidR="009F0EC7" w:rsidRDefault="009F0EC7" w:rsidP="009F0EC7">
      <w:pPr>
        <w:pStyle w:val="Titre3"/>
      </w:pPr>
      <w:bookmarkStart w:id="81" w:name="_Toc104731762"/>
      <w:r>
        <w:lastRenderedPageBreak/>
        <w:t>Matériel</w:t>
      </w:r>
      <w:bookmarkEnd w:id="81"/>
    </w:p>
    <w:p w14:paraId="6AF86ED3" w14:textId="00DE6B5D" w:rsidR="009F0EC7" w:rsidRDefault="009F0EC7" w:rsidP="009F0EC7">
      <w:pPr>
        <w:pStyle w:val="Titre4"/>
      </w:pPr>
      <w:r>
        <w:t>Processeur</w:t>
      </w:r>
    </w:p>
    <w:p w14:paraId="6FC990DF" w14:textId="54027A35" w:rsidR="009F0EC7" w:rsidRPr="005F4F6D" w:rsidRDefault="009F0EC7" w:rsidP="009F0EC7">
      <w:pPr>
        <w:rPr>
          <w:lang w:val="fr-CH"/>
        </w:rPr>
      </w:pPr>
      <w:r w:rsidRPr="005F4F6D">
        <w:rPr>
          <w:lang w:val="fr-CH"/>
        </w:rPr>
        <w:t xml:space="preserve">Intel(R) </w:t>
      </w:r>
      <w:proofErr w:type="spellStart"/>
      <w:r w:rsidRPr="005F4F6D">
        <w:rPr>
          <w:lang w:val="fr-CH"/>
        </w:rPr>
        <w:t>Core</w:t>
      </w:r>
      <w:proofErr w:type="spellEnd"/>
      <w:r w:rsidRPr="005F4F6D">
        <w:rPr>
          <w:lang w:val="fr-CH"/>
        </w:rPr>
        <w:t xml:space="preserve"> (</w:t>
      </w:r>
      <w:r w:rsidRPr="005F4F6D">
        <w:rPr>
          <w:lang w:val="fr-CH"/>
        </w:rPr>
        <w:t>TM) i7-6700 CPU @ 3.40GHz 3.41 GHz</w:t>
      </w:r>
    </w:p>
    <w:p w14:paraId="57C0936E" w14:textId="44228B0B" w:rsidR="009F0EC7" w:rsidRPr="005F4F6D" w:rsidRDefault="009F0EC7" w:rsidP="009F0EC7">
      <w:pPr>
        <w:pStyle w:val="Titre4"/>
        <w:rPr>
          <w:lang w:val="en-US"/>
        </w:rPr>
      </w:pPr>
      <w:r w:rsidRPr="005F4F6D">
        <w:rPr>
          <w:lang w:val="en-US"/>
        </w:rPr>
        <w:t>RAM</w:t>
      </w:r>
    </w:p>
    <w:p w14:paraId="7C3CFB4F" w14:textId="191CB747" w:rsidR="009F0EC7" w:rsidRPr="009F0EC7" w:rsidRDefault="009F0EC7" w:rsidP="009F0EC7">
      <w:pPr>
        <w:rPr>
          <w:lang w:val="en-US"/>
        </w:rPr>
      </w:pPr>
      <w:r w:rsidRPr="009F0EC7">
        <w:rPr>
          <w:lang w:val="en-US"/>
        </w:rPr>
        <w:t>16.0 Go</w:t>
      </w:r>
    </w:p>
    <w:p w14:paraId="11E4C9B1" w14:textId="22E33113" w:rsidR="009F0EC7" w:rsidRPr="009F0EC7" w:rsidRDefault="009F0EC7" w:rsidP="009F0EC7">
      <w:pPr>
        <w:pStyle w:val="Titre4"/>
        <w:rPr>
          <w:lang w:val="en-US"/>
        </w:rPr>
      </w:pPr>
      <w:r w:rsidRPr="009F0EC7">
        <w:rPr>
          <w:lang w:val="en-US"/>
        </w:rPr>
        <w:t>OS</w:t>
      </w:r>
    </w:p>
    <w:p w14:paraId="1FFFE545" w14:textId="3F9EB840" w:rsidR="00531B97" w:rsidRDefault="009F0EC7" w:rsidP="007B2A41">
      <w:pPr>
        <w:rPr>
          <w:lang w:val="en-US"/>
        </w:rPr>
      </w:pPr>
      <w:r w:rsidRPr="009F0EC7">
        <w:rPr>
          <w:lang w:val="en-US"/>
        </w:rPr>
        <w:t xml:space="preserve">Windows 10 </w:t>
      </w:r>
      <w:r w:rsidRPr="009F0EC7">
        <w:rPr>
          <w:lang w:val="en-US"/>
        </w:rPr>
        <w:t>Education</w:t>
      </w:r>
      <w:r w:rsidRPr="009F0EC7">
        <w:rPr>
          <w:lang w:val="en-US"/>
        </w:rPr>
        <w:t xml:space="preserve"> 21H2 x64</w:t>
      </w:r>
    </w:p>
    <w:p w14:paraId="470F3B3A" w14:textId="2E600C6B" w:rsidR="00DD618A" w:rsidRDefault="00DD618A" w:rsidP="007B2A41">
      <w:pPr>
        <w:rPr>
          <w:lang w:val="en-US"/>
        </w:rPr>
      </w:pPr>
    </w:p>
    <w:p w14:paraId="35C93160" w14:textId="0277F4D0" w:rsidR="00DD618A" w:rsidRDefault="00DD618A" w:rsidP="007B2A41">
      <w:pPr>
        <w:rPr>
          <w:lang w:val="en-US"/>
        </w:rPr>
      </w:pPr>
    </w:p>
    <w:p w14:paraId="4EF7873C" w14:textId="090BE112" w:rsidR="00DD618A" w:rsidRDefault="00DD618A" w:rsidP="007B2A41">
      <w:pPr>
        <w:rPr>
          <w:lang w:val="en-US"/>
        </w:rPr>
      </w:pPr>
    </w:p>
    <w:p w14:paraId="27C6129B" w14:textId="74C49E72" w:rsidR="00DD618A" w:rsidRDefault="00DD618A" w:rsidP="007B2A41">
      <w:pPr>
        <w:rPr>
          <w:lang w:val="en-US"/>
        </w:rPr>
      </w:pPr>
    </w:p>
    <w:p w14:paraId="35FF68F6" w14:textId="226A6E6D" w:rsidR="00DD618A" w:rsidRDefault="00DD618A" w:rsidP="007B2A41">
      <w:pPr>
        <w:rPr>
          <w:lang w:val="en-US"/>
        </w:rPr>
      </w:pPr>
    </w:p>
    <w:p w14:paraId="681B02E5" w14:textId="6F4AE6FA" w:rsidR="00DD618A" w:rsidRDefault="00DD618A" w:rsidP="007B2A41">
      <w:pPr>
        <w:rPr>
          <w:lang w:val="en-US"/>
        </w:rPr>
      </w:pPr>
    </w:p>
    <w:p w14:paraId="278BF238" w14:textId="3ED80950" w:rsidR="00DD618A" w:rsidRDefault="00DD618A" w:rsidP="007B2A41">
      <w:pPr>
        <w:rPr>
          <w:lang w:val="en-US"/>
        </w:rPr>
      </w:pPr>
    </w:p>
    <w:p w14:paraId="00EA1A08" w14:textId="2FF561D3" w:rsidR="00DD618A" w:rsidRDefault="00DD618A" w:rsidP="007B2A41">
      <w:pPr>
        <w:rPr>
          <w:lang w:val="en-US"/>
        </w:rPr>
      </w:pPr>
    </w:p>
    <w:p w14:paraId="73B6A8FA" w14:textId="417D758B" w:rsidR="00DD618A" w:rsidRDefault="00DD618A" w:rsidP="007B2A41">
      <w:pPr>
        <w:rPr>
          <w:lang w:val="en-US"/>
        </w:rPr>
      </w:pPr>
    </w:p>
    <w:p w14:paraId="05133B54" w14:textId="4DD7B339" w:rsidR="00DD618A" w:rsidRDefault="00DD618A" w:rsidP="007B2A41">
      <w:pPr>
        <w:rPr>
          <w:lang w:val="en-US"/>
        </w:rPr>
      </w:pPr>
    </w:p>
    <w:p w14:paraId="670363E7" w14:textId="081C78BA" w:rsidR="00DD618A" w:rsidRDefault="00DD618A" w:rsidP="007B2A41">
      <w:pPr>
        <w:rPr>
          <w:lang w:val="en-US"/>
        </w:rPr>
      </w:pPr>
    </w:p>
    <w:p w14:paraId="475028F3" w14:textId="693FC0A6" w:rsidR="00DD618A" w:rsidRDefault="00DD618A" w:rsidP="007B2A41">
      <w:pPr>
        <w:rPr>
          <w:lang w:val="en-US"/>
        </w:rPr>
      </w:pPr>
    </w:p>
    <w:p w14:paraId="4DCEA05B" w14:textId="0AEAAD29" w:rsidR="00DD618A" w:rsidRDefault="00DD618A" w:rsidP="007B2A41">
      <w:pPr>
        <w:rPr>
          <w:lang w:val="en-US"/>
        </w:rPr>
      </w:pPr>
    </w:p>
    <w:p w14:paraId="6801B929" w14:textId="25294DBC" w:rsidR="00DD618A" w:rsidRDefault="00DD618A" w:rsidP="007B2A41">
      <w:pPr>
        <w:rPr>
          <w:lang w:val="en-US"/>
        </w:rPr>
      </w:pPr>
    </w:p>
    <w:p w14:paraId="3C97F818" w14:textId="2D157F8B" w:rsidR="00DD618A" w:rsidRDefault="00DD618A" w:rsidP="007B2A41">
      <w:pPr>
        <w:rPr>
          <w:lang w:val="en-US"/>
        </w:rPr>
      </w:pPr>
    </w:p>
    <w:p w14:paraId="2CCAD4A2" w14:textId="7C4C1C38" w:rsidR="00DD618A" w:rsidRDefault="00DD618A" w:rsidP="007B2A41">
      <w:pPr>
        <w:rPr>
          <w:lang w:val="en-US"/>
        </w:rPr>
      </w:pPr>
    </w:p>
    <w:p w14:paraId="0EE39A97" w14:textId="4CAE4B47" w:rsidR="00DD618A" w:rsidRDefault="00DD618A" w:rsidP="007B2A41">
      <w:pPr>
        <w:rPr>
          <w:lang w:val="en-US"/>
        </w:rPr>
      </w:pPr>
    </w:p>
    <w:p w14:paraId="558AB404" w14:textId="4528D365" w:rsidR="00DD618A" w:rsidRDefault="00DD618A" w:rsidP="007B2A41">
      <w:pPr>
        <w:rPr>
          <w:lang w:val="en-US"/>
        </w:rPr>
      </w:pPr>
    </w:p>
    <w:p w14:paraId="4A42B0A4" w14:textId="7B7F7371" w:rsidR="00DD618A" w:rsidRDefault="00DD618A" w:rsidP="007B2A41">
      <w:pPr>
        <w:rPr>
          <w:lang w:val="en-US"/>
        </w:rPr>
      </w:pPr>
    </w:p>
    <w:p w14:paraId="637CBD85" w14:textId="437F80BE" w:rsidR="00DD618A" w:rsidRDefault="00DD618A" w:rsidP="007B2A41">
      <w:pPr>
        <w:rPr>
          <w:lang w:val="en-US"/>
        </w:rPr>
      </w:pPr>
    </w:p>
    <w:p w14:paraId="0D7AC24F" w14:textId="397CF68A" w:rsidR="00DD618A" w:rsidRDefault="00DD618A" w:rsidP="007B2A41">
      <w:pPr>
        <w:rPr>
          <w:lang w:val="en-US"/>
        </w:rPr>
      </w:pPr>
    </w:p>
    <w:p w14:paraId="0A0ADB8F" w14:textId="5D95C51B" w:rsidR="00DD618A" w:rsidRDefault="00DD618A" w:rsidP="007B2A41">
      <w:pPr>
        <w:rPr>
          <w:lang w:val="en-US"/>
        </w:rPr>
      </w:pPr>
    </w:p>
    <w:p w14:paraId="55B77393" w14:textId="79D9B547" w:rsidR="00DD618A" w:rsidRDefault="00DD618A" w:rsidP="007B2A41">
      <w:pPr>
        <w:rPr>
          <w:lang w:val="en-US"/>
        </w:rPr>
      </w:pPr>
    </w:p>
    <w:p w14:paraId="300C4DB2" w14:textId="630D6487" w:rsidR="00DD618A" w:rsidRDefault="00DD618A" w:rsidP="007B2A41">
      <w:pPr>
        <w:rPr>
          <w:lang w:val="en-US"/>
        </w:rPr>
      </w:pPr>
    </w:p>
    <w:p w14:paraId="13D67818" w14:textId="77777777" w:rsidR="00DD618A" w:rsidRDefault="00DD618A" w:rsidP="007B2A41">
      <w:pPr>
        <w:rPr>
          <w:lang w:val="en-US"/>
        </w:rPr>
      </w:pPr>
    </w:p>
    <w:p w14:paraId="52E8B195" w14:textId="77777777" w:rsidR="00DD618A" w:rsidRPr="009F0EC7" w:rsidRDefault="00DD618A" w:rsidP="007B2A41">
      <w:pPr>
        <w:rPr>
          <w:lang w:val="en-US"/>
        </w:rPr>
      </w:pPr>
    </w:p>
    <w:p w14:paraId="0D168D75" w14:textId="0DA6329F" w:rsidR="00DD618A" w:rsidRDefault="00DD618A" w:rsidP="00DD618A">
      <w:pPr>
        <w:pStyle w:val="Titre2"/>
        <w:spacing w:before="0"/>
        <w:rPr>
          <w:rFonts w:cs="Segoe UI"/>
          <w:iCs/>
        </w:rPr>
      </w:pPr>
      <w:bookmarkStart w:id="82" w:name="_Toc104731763"/>
      <w:r>
        <w:rPr>
          <w:rFonts w:cs="Segoe UI"/>
          <w:iCs/>
        </w:rPr>
        <w:lastRenderedPageBreak/>
        <w:t>Librairies</w:t>
      </w:r>
      <w:bookmarkEnd w:id="82"/>
    </w:p>
    <w:p w14:paraId="1B7046F9" w14:textId="2B8DFA42" w:rsidR="00DD618A" w:rsidRDefault="00DD618A" w:rsidP="00DD618A">
      <w:pPr>
        <w:pStyle w:val="Titre3"/>
      </w:pPr>
      <w:bookmarkStart w:id="83" w:name="_Toc104731764"/>
      <w:r>
        <w:t>Projet</w:t>
      </w:r>
      <w:bookmarkEnd w:id="83"/>
    </w:p>
    <w:p w14:paraId="2C11F411" w14:textId="1E0FCE42" w:rsidR="00DD618A" w:rsidRDefault="00DD618A" w:rsidP="009E0AD5">
      <w:pPr>
        <w:pStyle w:val="Paragraphedeliste"/>
        <w:numPr>
          <w:ilvl w:val="0"/>
          <w:numId w:val="16"/>
        </w:numPr>
      </w:pPr>
      <w:r>
        <w:t xml:space="preserve">2D pixel </w:t>
      </w:r>
      <w:proofErr w:type="spellStart"/>
      <w:r>
        <w:t>perfect</w:t>
      </w:r>
      <w:proofErr w:type="spellEnd"/>
    </w:p>
    <w:p w14:paraId="47CD0897" w14:textId="7C8C671F" w:rsidR="00DD618A" w:rsidRDefault="00DD618A" w:rsidP="009E0AD5">
      <w:pPr>
        <w:pStyle w:val="Paragraphedeliste"/>
        <w:numPr>
          <w:ilvl w:val="0"/>
          <w:numId w:val="16"/>
        </w:numPr>
      </w:pPr>
      <w:r>
        <w:t>2D Sprite</w:t>
      </w:r>
    </w:p>
    <w:p w14:paraId="1FCF6F96" w14:textId="36F20EA1" w:rsidR="00DD618A" w:rsidRPr="00DD618A" w:rsidRDefault="00DD618A" w:rsidP="009E0AD5">
      <w:pPr>
        <w:pStyle w:val="Paragraphedeliste"/>
        <w:numPr>
          <w:ilvl w:val="0"/>
          <w:numId w:val="16"/>
        </w:numPr>
        <w:rPr>
          <w:lang w:val="en-US"/>
        </w:rPr>
      </w:pPr>
      <w:r w:rsidRPr="00DD618A">
        <w:rPr>
          <w:lang w:val="en-US"/>
        </w:rPr>
        <w:t xml:space="preserve">JetBrains </w:t>
      </w:r>
      <w:proofErr w:type="spellStart"/>
      <w:r w:rsidRPr="00DD618A">
        <w:rPr>
          <w:lang w:val="en-US"/>
        </w:rPr>
        <w:t>Reder</w:t>
      </w:r>
      <w:proofErr w:type="spellEnd"/>
      <w:r w:rsidRPr="00DD618A">
        <w:rPr>
          <w:lang w:val="en-US"/>
        </w:rPr>
        <w:t xml:space="preserve"> Editor</w:t>
      </w:r>
    </w:p>
    <w:p w14:paraId="73F88217" w14:textId="49E1A291" w:rsidR="00DD618A" w:rsidRPr="00DD618A" w:rsidRDefault="00DD618A" w:rsidP="009E0AD5">
      <w:pPr>
        <w:pStyle w:val="Paragraphedeliste"/>
        <w:numPr>
          <w:ilvl w:val="0"/>
          <w:numId w:val="16"/>
        </w:numPr>
        <w:rPr>
          <w:lang w:val="en-US"/>
        </w:rPr>
      </w:pPr>
      <w:r w:rsidRPr="00DD618A">
        <w:rPr>
          <w:lang w:val="en-US"/>
        </w:rPr>
        <w:t>Test Framework</w:t>
      </w:r>
    </w:p>
    <w:p w14:paraId="1FA399D4" w14:textId="6AF40C2A" w:rsidR="00DD618A" w:rsidRPr="00DD618A" w:rsidRDefault="00DD618A" w:rsidP="009E0AD5">
      <w:pPr>
        <w:pStyle w:val="Paragraphedeliste"/>
        <w:numPr>
          <w:ilvl w:val="0"/>
          <w:numId w:val="16"/>
        </w:numPr>
        <w:rPr>
          <w:lang w:val="en-US"/>
        </w:rPr>
      </w:pPr>
      <w:proofErr w:type="spellStart"/>
      <w:r w:rsidRPr="00DD618A">
        <w:rPr>
          <w:lang w:val="en-US"/>
        </w:rPr>
        <w:t>TextMeshPro</w:t>
      </w:r>
      <w:proofErr w:type="spellEnd"/>
    </w:p>
    <w:p w14:paraId="62511C07" w14:textId="6CDE2B3C" w:rsidR="00DD618A" w:rsidRDefault="00DD618A" w:rsidP="009E0AD5">
      <w:pPr>
        <w:pStyle w:val="Paragraphedeliste"/>
        <w:numPr>
          <w:ilvl w:val="0"/>
          <w:numId w:val="16"/>
        </w:numPr>
      </w:pPr>
      <w:r>
        <w:t>Timeline</w:t>
      </w:r>
    </w:p>
    <w:p w14:paraId="5CAD135B" w14:textId="68BD8C44" w:rsidR="00DD618A" w:rsidRDefault="00DD618A" w:rsidP="009E0AD5">
      <w:pPr>
        <w:pStyle w:val="Paragraphedeliste"/>
        <w:numPr>
          <w:ilvl w:val="0"/>
          <w:numId w:val="16"/>
        </w:numPr>
      </w:pPr>
      <w:proofErr w:type="spellStart"/>
      <w:r>
        <w:t>Unity</w:t>
      </w:r>
      <w:proofErr w:type="spellEnd"/>
      <w:r>
        <w:t xml:space="preserve"> UI</w:t>
      </w:r>
    </w:p>
    <w:p w14:paraId="76CC6997" w14:textId="4C9E6D16" w:rsidR="00DD618A" w:rsidRDefault="00DD618A" w:rsidP="009E0AD5">
      <w:pPr>
        <w:pStyle w:val="Paragraphedeliste"/>
        <w:numPr>
          <w:ilvl w:val="0"/>
          <w:numId w:val="16"/>
        </w:numPr>
      </w:pPr>
      <w:r>
        <w:t>Version Control</w:t>
      </w:r>
    </w:p>
    <w:p w14:paraId="3BF0AED7" w14:textId="277E2384" w:rsidR="00DD618A" w:rsidRDefault="00DD618A" w:rsidP="009E0AD5">
      <w:pPr>
        <w:pStyle w:val="Paragraphedeliste"/>
        <w:numPr>
          <w:ilvl w:val="0"/>
          <w:numId w:val="16"/>
        </w:numPr>
      </w:pPr>
      <w:r>
        <w:t>Visual Studio Code Editor</w:t>
      </w:r>
    </w:p>
    <w:p w14:paraId="2D2539C6" w14:textId="68AF9224" w:rsidR="00DD618A" w:rsidRDefault="00DD618A" w:rsidP="009E0AD5">
      <w:pPr>
        <w:pStyle w:val="Paragraphedeliste"/>
        <w:numPr>
          <w:ilvl w:val="0"/>
          <w:numId w:val="16"/>
        </w:numPr>
      </w:pPr>
      <w:r w:rsidRPr="00DD618A">
        <w:t>Visual Studio Editor</w:t>
      </w:r>
    </w:p>
    <w:p w14:paraId="328658F4" w14:textId="77777777" w:rsidR="00DD618A" w:rsidRDefault="00DD618A" w:rsidP="00DD618A"/>
    <w:p w14:paraId="71E2E5A6" w14:textId="52BB2601" w:rsidR="00DD618A" w:rsidRPr="00DD618A" w:rsidRDefault="00DD618A" w:rsidP="00DD618A">
      <w:pPr>
        <w:pStyle w:val="Titre3"/>
        <w:rPr>
          <w:lang w:val="en-US"/>
        </w:rPr>
      </w:pPr>
      <w:bookmarkStart w:id="84" w:name="_Toc104731765"/>
      <w:proofErr w:type="spellStart"/>
      <w:r w:rsidRPr="00DD618A">
        <w:rPr>
          <w:lang w:val="en-US"/>
        </w:rPr>
        <w:t>Librairies</w:t>
      </w:r>
      <w:proofErr w:type="spellEnd"/>
      <w:r w:rsidRPr="00DD618A">
        <w:rPr>
          <w:lang w:val="en-US"/>
        </w:rPr>
        <w:t xml:space="preserve"> built-in</w:t>
      </w:r>
      <w:bookmarkEnd w:id="84"/>
    </w:p>
    <w:p w14:paraId="0A1BBED0" w14:textId="77777777" w:rsidR="00DD618A" w:rsidRPr="00DD618A" w:rsidRDefault="00DD618A" w:rsidP="009E0AD5">
      <w:pPr>
        <w:pStyle w:val="Paragraphedeliste"/>
        <w:numPr>
          <w:ilvl w:val="0"/>
          <w:numId w:val="17"/>
        </w:numPr>
        <w:rPr>
          <w:lang w:val="en-US"/>
        </w:rPr>
      </w:pPr>
      <w:r w:rsidRPr="00DD618A">
        <w:rPr>
          <w:lang w:val="en-US"/>
        </w:rPr>
        <w:t>AI</w:t>
      </w:r>
    </w:p>
    <w:p w14:paraId="6573FA51" w14:textId="27507249" w:rsidR="00DD618A" w:rsidRPr="00DD618A" w:rsidRDefault="00DD618A" w:rsidP="009E0AD5">
      <w:pPr>
        <w:pStyle w:val="Paragraphedeliste"/>
        <w:numPr>
          <w:ilvl w:val="0"/>
          <w:numId w:val="17"/>
        </w:numPr>
        <w:rPr>
          <w:lang w:val="en-US"/>
        </w:rPr>
      </w:pPr>
      <w:r w:rsidRPr="00DD618A">
        <w:rPr>
          <w:lang w:val="en-US"/>
        </w:rPr>
        <w:t>Android JNI</w:t>
      </w:r>
    </w:p>
    <w:p w14:paraId="2D56DD94" w14:textId="389CCFAD" w:rsidR="00DD618A" w:rsidRPr="00DD618A" w:rsidRDefault="00DD618A" w:rsidP="009E0AD5">
      <w:pPr>
        <w:pStyle w:val="Paragraphedeliste"/>
        <w:numPr>
          <w:ilvl w:val="0"/>
          <w:numId w:val="17"/>
        </w:numPr>
        <w:rPr>
          <w:lang w:val="en-US"/>
        </w:rPr>
      </w:pPr>
      <w:r w:rsidRPr="00DD618A">
        <w:rPr>
          <w:lang w:val="en-US"/>
        </w:rPr>
        <w:t>Animation</w:t>
      </w:r>
    </w:p>
    <w:p w14:paraId="787F3CAC" w14:textId="3D7489DD" w:rsidR="00DD618A" w:rsidRPr="00DD618A" w:rsidRDefault="00DD618A" w:rsidP="009E0AD5">
      <w:pPr>
        <w:pStyle w:val="Paragraphedeliste"/>
        <w:numPr>
          <w:ilvl w:val="0"/>
          <w:numId w:val="17"/>
        </w:numPr>
        <w:rPr>
          <w:lang w:val="en-US"/>
        </w:rPr>
      </w:pPr>
      <w:r w:rsidRPr="00DD618A">
        <w:rPr>
          <w:lang w:val="en-US"/>
        </w:rPr>
        <w:t>Asset Bundle</w:t>
      </w:r>
    </w:p>
    <w:p w14:paraId="44477E62" w14:textId="58AEC271" w:rsidR="00DD618A" w:rsidRPr="00DD618A" w:rsidRDefault="00DD618A" w:rsidP="009E0AD5">
      <w:pPr>
        <w:pStyle w:val="Paragraphedeliste"/>
        <w:numPr>
          <w:ilvl w:val="0"/>
          <w:numId w:val="17"/>
        </w:numPr>
        <w:rPr>
          <w:lang w:val="en-US"/>
        </w:rPr>
      </w:pPr>
      <w:r w:rsidRPr="00DD618A">
        <w:rPr>
          <w:lang w:val="en-US"/>
        </w:rPr>
        <w:t>Audio</w:t>
      </w:r>
    </w:p>
    <w:p w14:paraId="05C83EA9" w14:textId="588BFFC5" w:rsidR="00DD618A" w:rsidRPr="00DD618A" w:rsidRDefault="00DD618A" w:rsidP="009E0AD5">
      <w:pPr>
        <w:pStyle w:val="Paragraphedeliste"/>
        <w:numPr>
          <w:ilvl w:val="0"/>
          <w:numId w:val="17"/>
        </w:numPr>
        <w:rPr>
          <w:lang w:val="en-US"/>
        </w:rPr>
      </w:pPr>
      <w:r w:rsidRPr="00DD618A">
        <w:rPr>
          <w:lang w:val="en-US"/>
        </w:rPr>
        <w:t>Cloth</w:t>
      </w:r>
    </w:p>
    <w:p w14:paraId="6E1890B0" w14:textId="52FF152C" w:rsidR="00DD618A" w:rsidRPr="00DD618A" w:rsidRDefault="00DD618A" w:rsidP="009E0AD5">
      <w:pPr>
        <w:pStyle w:val="Paragraphedeliste"/>
        <w:numPr>
          <w:ilvl w:val="0"/>
          <w:numId w:val="17"/>
        </w:numPr>
        <w:rPr>
          <w:lang w:val="en-US"/>
        </w:rPr>
      </w:pPr>
      <w:r w:rsidRPr="00DD618A">
        <w:rPr>
          <w:lang w:val="en-US"/>
        </w:rPr>
        <w:t>Director</w:t>
      </w:r>
    </w:p>
    <w:p w14:paraId="3F73B217" w14:textId="4E8F1AF4" w:rsidR="00DD618A" w:rsidRDefault="00DD618A" w:rsidP="009E0AD5">
      <w:pPr>
        <w:pStyle w:val="Paragraphedeliste"/>
        <w:numPr>
          <w:ilvl w:val="0"/>
          <w:numId w:val="17"/>
        </w:numPr>
      </w:pPr>
      <w:r>
        <w:t>Image Conversion</w:t>
      </w:r>
    </w:p>
    <w:p w14:paraId="5483E376" w14:textId="5C1158A2" w:rsidR="00DD618A" w:rsidRDefault="00DD618A" w:rsidP="009E0AD5">
      <w:pPr>
        <w:pStyle w:val="Paragraphedeliste"/>
        <w:numPr>
          <w:ilvl w:val="0"/>
          <w:numId w:val="17"/>
        </w:numPr>
      </w:pPr>
      <w:r>
        <w:t>IMGUI</w:t>
      </w:r>
    </w:p>
    <w:p w14:paraId="62BA0E2A" w14:textId="057ADAA6" w:rsidR="00DD618A" w:rsidRDefault="00DD618A" w:rsidP="009E0AD5">
      <w:pPr>
        <w:pStyle w:val="Paragraphedeliste"/>
        <w:numPr>
          <w:ilvl w:val="0"/>
          <w:numId w:val="17"/>
        </w:numPr>
      </w:pPr>
      <w:proofErr w:type="spellStart"/>
      <w:r>
        <w:t>JSONSerialize</w:t>
      </w:r>
      <w:proofErr w:type="spellEnd"/>
    </w:p>
    <w:p w14:paraId="16BE5B78" w14:textId="247ACD5F" w:rsidR="00DD618A" w:rsidRDefault="00DD618A" w:rsidP="009E0AD5">
      <w:pPr>
        <w:pStyle w:val="Paragraphedeliste"/>
        <w:numPr>
          <w:ilvl w:val="0"/>
          <w:numId w:val="17"/>
        </w:numPr>
      </w:pPr>
      <w:proofErr w:type="spellStart"/>
      <w:r>
        <w:t>Particle</w:t>
      </w:r>
      <w:proofErr w:type="spellEnd"/>
      <w:r>
        <w:t xml:space="preserve"> System</w:t>
      </w:r>
    </w:p>
    <w:p w14:paraId="1FC7C7E3" w14:textId="258F6CF3" w:rsidR="00DD618A" w:rsidRDefault="00DD618A" w:rsidP="009E0AD5">
      <w:pPr>
        <w:pStyle w:val="Paragraphedeliste"/>
        <w:numPr>
          <w:ilvl w:val="0"/>
          <w:numId w:val="17"/>
        </w:numPr>
      </w:pPr>
      <w:proofErr w:type="spellStart"/>
      <w:r>
        <w:t>Physics</w:t>
      </w:r>
      <w:proofErr w:type="spellEnd"/>
    </w:p>
    <w:p w14:paraId="4E4C1945" w14:textId="0FA0BC20" w:rsidR="00DD618A" w:rsidRDefault="00DD618A" w:rsidP="009E0AD5">
      <w:pPr>
        <w:pStyle w:val="Paragraphedeliste"/>
        <w:numPr>
          <w:ilvl w:val="0"/>
          <w:numId w:val="17"/>
        </w:numPr>
      </w:pPr>
      <w:proofErr w:type="spellStart"/>
      <w:r>
        <w:t>Physics</w:t>
      </w:r>
      <w:proofErr w:type="spellEnd"/>
      <w:r>
        <w:t xml:space="preserve"> 2D</w:t>
      </w:r>
    </w:p>
    <w:p w14:paraId="587242AF" w14:textId="02FD5966" w:rsidR="00DD618A" w:rsidRDefault="00DD618A" w:rsidP="009E0AD5">
      <w:pPr>
        <w:pStyle w:val="Paragraphedeliste"/>
        <w:numPr>
          <w:ilvl w:val="0"/>
          <w:numId w:val="17"/>
        </w:numPr>
      </w:pPr>
      <w:r>
        <w:t>Screen Capture</w:t>
      </w:r>
    </w:p>
    <w:p w14:paraId="32750C84" w14:textId="1F071AC3" w:rsidR="00DD618A" w:rsidRDefault="00DD618A" w:rsidP="009E0AD5">
      <w:pPr>
        <w:pStyle w:val="Paragraphedeliste"/>
        <w:numPr>
          <w:ilvl w:val="0"/>
          <w:numId w:val="17"/>
        </w:numPr>
      </w:pPr>
      <w:proofErr w:type="spellStart"/>
      <w:r>
        <w:t>Subsystems</w:t>
      </w:r>
      <w:proofErr w:type="spellEnd"/>
    </w:p>
    <w:p w14:paraId="4F6DEEBB" w14:textId="43C2E248" w:rsidR="00DD618A" w:rsidRDefault="00DD618A" w:rsidP="009E0AD5">
      <w:pPr>
        <w:pStyle w:val="Paragraphedeliste"/>
        <w:numPr>
          <w:ilvl w:val="0"/>
          <w:numId w:val="17"/>
        </w:numPr>
      </w:pPr>
      <w:r>
        <w:t>Terrain</w:t>
      </w:r>
    </w:p>
    <w:p w14:paraId="476C606A" w14:textId="6303FAF7" w:rsidR="00DD618A" w:rsidRDefault="00DD618A" w:rsidP="009E0AD5">
      <w:pPr>
        <w:pStyle w:val="Paragraphedeliste"/>
        <w:numPr>
          <w:ilvl w:val="0"/>
          <w:numId w:val="17"/>
        </w:numPr>
      </w:pPr>
      <w:r>
        <w:t xml:space="preserve">Terrain </w:t>
      </w:r>
      <w:proofErr w:type="spellStart"/>
      <w:r>
        <w:t>Physics</w:t>
      </w:r>
      <w:proofErr w:type="spellEnd"/>
    </w:p>
    <w:p w14:paraId="23BB8C3D" w14:textId="23F06A52" w:rsidR="00DD618A" w:rsidRDefault="00DD618A" w:rsidP="009E0AD5">
      <w:pPr>
        <w:pStyle w:val="Paragraphedeliste"/>
        <w:numPr>
          <w:ilvl w:val="0"/>
          <w:numId w:val="17"/>
        </w:numPr>
      </w:pPr>
      <w:proofErr w:type="spellStart"/>
      <w:r>
        <w:t>Tilemap</w:t>
      </w:r>
      <w:proofErr w:type="spellEnd"/>
    </w:p>
    <w:p w14:paraId="6CFFCFCE" w14:textId="3E6E4EA7" w:rsidR="00DD618A" w:rsidRDefault="00DD618A" w:rsidP="009E0AD5">
      <w:pPr>
        <w:pStyle w:val="Paragraphedeliste"/>
        <w:numPr>
          <w:ilvl w:val="0"/>
          <w:numId w:val="17"/>
        </w:numPr>
      </w:pPr>
      <w:r>
        <w:t>UI</w:t>
      </w:r>
    </w:p>
    <w:p w14:paraId="2CD41543" w14:textId="253DDAD0" w:rsidR="00DD618A" w:rsidRPr="00DD618A" w:rsidRDefault="00DD618A" w:rsidP="009E0AD5">
      <w:pPr>
        <w:pStyle w:val="Paragraphedeliste"/>
        <w:numPr>
          <w:ilvl w:val="0"/>
          <w:numId w:val="17"/>
        </w:numPr>
        <w:rPr>
          <w:lang w:val="en-US"/>
        </w:rPr>
      </w:pPr>
      <w:proofErr w:type="spellStart"/>
      <w:r w:rsidRPr="00DD618A">
        <w:rPr>
          <w:lang w:val="en-US"/>
        </w:rPr>
        <w:t>UIElements</w:t>
      </w:r>
      <w:proofErr w:type="spellEnd"/>
    </w:p>
    <w:p w14:paraId="5F4075E4" w14:textId="744E0F3F" w:rsidR="00DD618A" w:rsidRPr="00DD618A" w:rsidRDefault="00DD618A" w:rsidP="009E0AD5">
      <w:pPr>
        <w:pStyle w:val="Paragraphedeliste"/>
        <w:numPr>
          <w:ilvl w:val="0"/>
          <w:numId w:val="17"/>
        </w:numPr>
        <w:rPr>
          <w:lang w:val="en-US"/>
        </w:rPr>
      </w:pPr>
      <w:proofErr w:type="spellStart"/>
      <w:r w:rsidRPr="00DD618A">
        <w:rPr>
          <w:lang w:val="en-US"/>
        </w:rPr>
        <w:t>UIElements</w:t>
      </w:r>
      <w:proofErr w:type="spellEnd"/>
      <w:r w:rsidRPr="00DD618A">
        <w:rPr>
          <w:lang w:val="en-US"/>
        </w:rPr>
        <w:t xml:space="preserve"> Native</w:t>
      </w:r>
    </w:p>
    <w:p w14:paraId="46F7A1C4" w14:textId="5F1C1C09" w:rsidR="00DD618A" w:rsidRPr="00DD618A" w:rsidRDefault="00DD618A" w:rsidP="009E0AD5">
      <w:pPr>
        <w:pStyle w:val="Paragraphedeliste"/>
        <w:numPr>
          <w:ilvl w:val="0"/>
          <w:numId w:val="17"/>
        </w:numPr>
        <w:rPr>
          <w:lang w:val="en-US"/>
        </w:rPr>
      </w:pPr>
      <w:r w:rsidRPr="00DD618A">
        <w:rPr>
          <w:lang w:val="en-US"/>
        </w:rPr>
        <w:t>Umbra</w:t>
      </w:r>
    </w:p>
    <w:p w14:paraId="2505B24C" w14:textId="1F964B3E" w:rsidR="00DD618A" w:rsidRPr="00DD618A" w:rsidRDefault="00DD618A" w:rsidP="009E0AD5">
      <w:pPr>
        <w:pStyle w:val="Paragraphedeliste"/>
        <w:numPr>
          <w:ilvl w:val="0"/>
          <w:numId w:val="17"/>
        </w:numPr>
        <w:rPr>
          <w:lang w:val="en-US"/>
        </w:rPr>
      </w:pPr>
      <w:r w:rsidRPr="00DD618A">
        <w:rPr>
          <w:lang w:val="en-US"/>
        </w:rPr>
        <w:t>Unity Analytics</w:t>
      </w:r>
    </w:p>
    <w:p w14:paraId="6695DC22" w14:textId="2BE2805B" w:rsidR="00DD618A" w:rsidRPr="00DD618A" w:rsidRDefault="00DD618A" w:rsidP="009E0AD5">
      <w:pPr>
        <w:pStyle w:val="Paragraphedeliste"/>
        <w:numPr>
          <w:ilvl w:val="0"/>
          <w:numId w:val="17"/>
        </w:numPr>
        <w:rPr>
          <w:lang w:val="en-US"/>
        </w:rPr>
      </w:pPr>
      <w:r w:rsidRPr="00DD618A">
        <w:rPr>
          <w:lang w:val="en-US"/>
        </w:rPr>
        <w:t>Unity Web Request</w:t>
      </w:r>
    </w:p>
    <w:p w14:paraId="1E2AEBFB" w14:textId="63175061" w:rsidR="00DD618A" w:rsidRPr="00DD618A" w:rsidRDefault="00DD618A" w:rsidP="009E0AD5">
      <w:pPr>
        <w:pStyle w:val="Paragraphedeliste"/>
        <w:numPr>
          <w:ilvl w:val="0"/>
          <w:numId w:val="17"/>
        </w:numPr>
        <w:rPr>
          <w:lang w:val="en-US"/>
        </w:rPr>
      </w:pPr>
      <w:r w:rsidRPr="00DD618A">
        <w:rPr>
          <w:lang w:val="en-US"/>
        </w:rPr>
        <w:t>Unity Web Request Asset Bundle</w:t>
      </w:r>
    </w:p>
    <w:p w14:paraId="6FABB7AD" w14:textId="42A0A263" w:rsidR="00DD618A" w:rsidRPr="00DD618A" w:rsidRDefault="00DD618A" w:rsidP="009E0AD5">
      <w:pPr>
        <w:pStyle w:val="Paragraphedeliste"/>
        <w:numPr>
          <w:ilvl w:val="0"/>
          <w:numId w:val="17"/>
        </w:numPr>
        <w:rPr>
          <w:lang w:val="en-US"/>
        </w:rPr>
      </w:pPr>
      <w:r w:rsidRPr="00DD618A">
        <w:rPr>
          <w:lang w:val="en-US"/>
        </w:rPr>
        <w:t>Unity Web Request Audio</w:t>
      </w:r>
    </w:p>
    <w:p w14:paraId="29B24A3B" w14:textId="0C730DEE" w:rsidR="00DD618A" w:rsidRPr="00DD618A" w:rsidRDefault="00DD618A" w:rsidP="009E0AD5">
      <w:pPr>
        <w:pStyle w:val="Paragraphedeliste"/>
        <w:numPr>
          <w:ilvl w:val="0"/>
          <w:numId w:val="17"/>
        </w:numPr>
        <w:rPr>
          <w:lang w:val="en-US"/>
        </w:rPr>
      </w:pPr>
      <w:r w:rsidRPr="00DD618A">
        <w:rPr>
          <w:lang w:val="en-US"/>
        </w:rPr>
        <w:t>Unity Web Request Texture</w:t>
      </w:r>
    </w:p>
    <w:p w14:paraId="37D67FF1" w14:textId="4F427CB8" w:rsidR="00DD618A" w:rsidRPr="00DD618A" w:rsidRDefault="00DD618A" w:rsidP="009E0AD5">
      <w:pPr>
        <w:pStyle w:val="Paragraphedeliste"/>
        <w:numPr>
          <w:ilvl w:val="0"/>
          <w:numId w:val="17"/>
        </w:numPr>
        <w:rPr>
          <w:lang w:val="en-US"/>
        </w:rPr>
      </w:pPr>
      <w:r w:rsidRPr="00DD618A">
        <w:rPr>
          <w:lang w:val="en-US"/>
        </w:rPr>
        <w:t>Unity Web Request WWW</w:t>
      </w:r>
    </w:p>
    <w:p w14:paraId="3AF71778" w14:textId="3775A7D1" w:rsidR="00DD618A" w:rsidRPr="00DD618A" w:rsidRDefault="00DD618A" w:rsidP="009E0AD5">
      <w:pPr>
        <w:pStyle w:val="Paragraphedeliste"/>
        <w:numPr>
          <w:ilvl w:val="0"/>
          <w:numId w:val="17"/>
        </w:numPr>
        <w:rPr>
          <w:lang w:val="en-US"/>
        </w:rPr>
      </w:pPr>
      <w:r w:rsidRPr="00DD618A">
        <w:rPr>
          <w:lang w:val="en-US"/>
        </w:rPr>
        <w:t>Vehicles</w:t>
      </w:r>
    </w:p>
    <w:p w14:paraId="344C250B" w14:textId="5D76DEA6" w:rsidR="00DD618A" w:rsidRPr="00DD618A" w:rsidRDefault="00DD618A" w:rsidP="009E0AD5">
      <w:pPr>
        <w:pStyle w:val="Paragraphedeliste"/>
        <w:numPr>
          <w:ilvl w:val="0"/>
          <w:numId w:val="17"/>
        </w:numPr>
        <w:rPr>
          <w:lang w:val="en-US"/>
        </w:rPr>
      </w:pPr>
      <w:r w:rsidRPr="00DD618A">
        <w:rPr>
          <w:lang w:val="en-US"/>
        </w:rPr>
        <w:t>Video</w:t>
      </w:r>
    </w:p>
    <w:p w14:paraId="6835F7A7" w14:textId="6E3C1FF1" w:rsidR="00DD618A" w:rsidRDefault="00DD618A" w:rsidP="009E0AD5">
      <w:pPr>
        <w:pStyle w:val="Paragraphedeliste"/>
        <w:numPr>
          <w:ilvl w:val="0"/>
          <w:numId w:val="17"/>
        </w:numPr>
      </w:pPr>
      <w:r>
        <w:t>VR</w:t>
      </w:r>
    </w:p>
    <w:p w14:paraId="796AA7A4" w14:textId="4E3E1B84" w:rsidR="00DD618A" w:rsidRDefault="00DD618A" w:rsidP="009E0AD5">
      <w:pPr>
        <w:pStyle w:val="Paragraphedeliste"/>
        <w:numPr>
          <w:ilvl w:val="0"/>
          <w:numId w:val="17"/>
        </w:numPr>
      </w:pPr>
      <w:r>
        <w:t>Wind</w:t>
      </w:r>
    </w:p>
    <w:p w14:paraId="33BCCE99" w14:textId="2B08C9B2" w:rsidR="00DD618A" w:rsidRPr="00DD618A" w:rsidRDefault="00DD618A" w:rsidP="009E0AD5">
      <w:pPr>
        <w:pStyle w:val="Paragraphedeliste"/>
        <w:numPr>
          <w:ilvl w:val="0"/>
          <w:numId w:val="17"/>
        </w:numPr>
      </w:pPr>
      <w:r>
        <w:t>XR</w:t>
      </w:r>
    </w:p>
    <w:p w14:paraId="50265167" w14:textId="310C3BAC" w:rsidR="007B2A41" w:rsidRPr="009F0EC7" w:rsidRDefault="007B2A41" w:rsidP="007B2A41">
      <w:pPr>
        <w:rPr>
          <w:rFonts w:cs="Segoe UI"/>
          <w:iCs/>
          <w:lang w:val="en-US"/>
        </w:rPr>
      </w:pPr>
    </w:p>
    <w:p w14:paraId="690DB3EF" w14:textId="77777777" w:rsidR="007B2A41" w:rsidRPr="009F0EC7" w:rsidRDefault="007B2A41" w:rsidP="00C75736">
      <w:pPr>
        <w:rPr>
          <w:rFonts w:cs="Segoe UI"/>
          <w:iCs/>
          <w:sz w:val="2"/>
          <w:szCs w:val="2"/>
          <w:lang w:val="en-US"/>
        </w:rPr>
      </w:pPr>
    </w:p>
    <w:p w14:paraId="4DBCB7A8" w14:textId="3E4A3BAC" w:rsidR="007B2A41" w:rsidRPr="00090680" w:rsidRDefault="007B2A41" w:rsidP="00C75736">
      <w:pPr>
        <w:pStyle w:val="Titre2"/>
        <w:spacing w:before="0"/>
        <w:rPr>
          <w:rFonts w:cs="Segoe UI"/>
          <w:i/>
          <w:iCs/>
        </w:rPr>
      </w:pPr>
      <w:bookmarkStart w:id="85" w:name="_Toc25553321"/>
      <w:bookmarkStart w:id="86" w:name="_Toc71691025"/>
      <w:bookmarkStart w:id="87" w:name="_Toc104297183"/>
      <w:bookmarkStart w:id="88" w:name="_Toc104731766"/>
      <w:r w:rsidRPr="00090680">
        <w:rPr>
          <w:rFonts w:cs="Segoe UI"/>
          <w:iCs/>
        </w:rPr>
        <w:lastRenderedPageBreak/>
        <w:t>Description des test</w:t>
      </w:r>
      <w:bookmarkEnd w:id="85"/>
      <w:r w:rsidRPr="00090680">
        <w:rPr>
          <w:rFonts w:cs="Segoe UI"/>
          <w:iCs/>
        </w:rPr>
        <w:t>s effectués</w:t>
      </w:r>
      <w:bookmarkEnd w:id="86"/>
      <w:bookmarkEnd w:id="87"/>
      <w:bookmarkEnd w:id="88"/>
    </w:p>
    <w:p w14:paraId="5BDE8E15" w14:textId="732B22A5" w:rsidR="007B2A41" w:rsidRDefault="007B2A41" w:rsidP="007B2A41">
      <w:pPr>
        <w:pStyle w:val="Titre3"/>
      </w:pPr>
      <w:bookmarkStart w:id="89" w:name="_Toc104297184"/>
      <w:bookmarkStart w:id="90" w:name="_Toc104731767"/>
      <w:r w:rsidRPr="00090680">
        <w:t>Tests d’acceptations</w:t>
      </w:r>
      <w:bookmarkEnd w:id="89"/>
      <w:bookmarkEnd w:id="90"/>
    </w:p>
    <w:p w14:paraId="03FDA49C" w14:textId="77777777" w:rsidR="007B2A41" w:rsidRDefault="007B2A41" w:rsidP="007B2A41"/>
    <w:p w14:paraId="0F600E03" w14:textId="31151329" w:rsidR="007B2A41" w:rsidRDefault="007B2A41" w:rsidP="00C75736">
      <w:pPr>
        <w:pStyle w:val="Titre4"/>
      </w:pPr>
      <w:r>
        <w:t>HUD</w:t>
      </w:r>
    </w:p>
    <w:p w14:paraId="73062FE6" w14:textId="77777777" w:rsidR="007B2A41" w:rsidRPr="00090680" w:rsidRDefault="007B2A41" w:rsidP="007B2A41">
      <w:r>
        <w:t xml:space="preserve">Le compteur d’argent s’actualise correctement </w:t>
      </w:r>
    </w:p>
    <w:p w14:paraId="4F688E34" w14:textId="77777777" w:rsidR="007B2A41" w:rsidRDefault="007B2A41" w:rsidP="009E0AD5">
      <w:pPr>
        <w:pStyle w:val="Paragraphedeliste"/>
        <w:numPr>
          <w:ilvl w:val="0"/>
          <w:numId w:val="11"/>
        </w:numPr>
      </w:pPr>
      <w:r w:rsidRPr="00090680">
        <w:t>L</w:t>
      </w:r>
      <w:r>
        <w:t>orsque le joueur reçoit ou paye quelques choses l’argents est mis à jour correctement.</w:t>
      </w:r>
    </w:p>
    <w:p w14:paraId="79244045" w14:textId="77777777" w:rsidR="007B2A41" w:rsidRDefault="007B2A41" w:rsidP="007B2A41">
      <w:pPr>
        <w:pStyle w:val="Paragraphedeliste"/>
      </w:pPr>
    </w:p>
    <w:p w14:paraId="7EC2A008" w14:textId="77777777" w:rsidR="007B2A41" w:rsidRPr="00090680" w:rsidRDefault="007B2A41" w:rsidP="007B2A41">
      <w:r>
        <w:t>Le bouton de sélection de zone de pêche fonctionne</w:t>
      </w:r>
    </w:p>
    <w:p w14:paraId="0B82549C" w14:textId="77777777" w:rsidR="007B2A41" w:rsidRPr="0041764C" w:rsidRDefault="007B2A41" w:rsidP="009E0AD5">
      <w:pPr>
        <w:pStyle w:val="Paragraphedeliste"/>
        <w:numPr>
          <w:ilvl w:val="0"/>
          <w:numId w:val="11"/>
        </w:numPr>
      </w:pPr>
      <w:r w:rsidRPr="00090680">
        <w:t xml:space="preserve">Lorsque le joueur </w:t>
      </w:r>
      <w:r>
        <w:t>clique sur le bouton de zones de pêche, il arrive sur le menu</w:t>
      </w:r>
      <w:r w:rsidRPr="0041764C">
        <w:t xml:space="preserve"> de sélection de zone de pêche</w:t>
      </w:r>
    </w:p>
    <w:p w14:paraId="21F4A856" w14:textId="77777777" w:rsidR="007B2A41" w:rsidRDefault="007B2A41" w:rsidP="007B2A41">
      <w:pPr>
        <w:pStyle w:val="Paragraphedeliste"/>
      </w:pPr>
    </w:p>
    <w:p w14:paraId="41EA9F8B" w14:textId="77777777" w:rsidR="007B2A41" w:rsidRPr="00090680" w:rsidRDefault="007B2A41" w:rsidP="007B2A41">
      <w:r>
        <w:t>Le bouton de l’inventaire fonctionne</w:t>
      </w:r>
    </w:p>
    <w:p w14:paraId="60F76917" w14:textId="77777777" w:rsidR="007B2A41" w:rsidRDefault="007B2A41" w:rsidP="009E0AD5">
      <w:pPr>
        <w:pStyle w:val="Paragraphedeliste"/>
        <w:numPr>
          <w:ilvl w:val="0"/>
          <w:numId w:val="11"/>
        </w:numPr>
      </w:pPr>
      <w:r>
        <w:t>Si l’inventaire est fermé, l</w:t>
      </w:r>
      <w:r w:rsidRPr="00090680">
        <w:t xml:space="preserve">orsque le joueur </w:t>
      </w:r>
      <w:r>
        <w:t>clique sur le bouton de l’inventaire. L’inventaire s’ouvre</w:t>
      </w:r>
    </w:p>
    <w:p w14:paraId="0E879025" w14:textId="77777777" w:rsidR="007B2A41" w:rsidRDefault="007B2A41" w:rsidP="009E0AD5">
      <w:pPr>
        <w:pStyle w:val="Paragraphedeliste"/>
        <w:numPr>
          <w:ilvl w:val="0"/>
          <w:numId w:val="11"/>
        </w:numPr>
      </w:pPr>
      <w:r>
        <w:t>Si l’inventaire est ouvert, l</w:t>
      </w:r>
      <w:r w:rsidRPr="00090680">
        <w:t xml:space="preserve">orsque le joueur </w:t>
      </w:r>
      <w:r>
        <w:t>clique sur le bouton de l’inventaire. L’inventaire se ferme</w:t>
      </w:r>
    </w:p>
    <w:p w14:paraId="01B1876E" w14:textId="77777777" w:rsidR="007B2A41" w:rsidRDefault="007B2A41" w:rsidP="007B2A41"/>
    <w:p w14:paraId="12A52BFB" w14:textId="77777777" w:rsidR="007B2A41" w:rsidRDefault="007B2A41" w:rsidP="007B2A41">
      <w:r>
        <w:t>Le jour et l’heure s’actualise correctement</w:t>
      </w:r>
    </w:p>
    <w:p w14:paraId="6594E552" w14:textId="77777777" w:rsidR="007B2A41" w:rsidRDefault="007B2A41" w:rsidP="009E0AD5">
      <w:pPr>
        <w:pStyle w:val="Paragraphedeliste"/>
        <w:numPr>
          <w:ilvl w:val="0"/>
          <w:numId w:val="13"/>
        </w:numPr>
      </w:pPr>
      <w:r>
        <w:t>Toutes les secondes le temps augmente</w:t>
      </w:r>
    </w:p>
    <w:p w14:paraId="1C2E60EB" w14:textId="77777777" w:rsidR="007B2A41" w:rsidRPr="00585756" w:rsidRDefault="007B2A41" w:rsidP="007B2A41"/>
    <w:p w14:paraId="18EAB25B" w14:textId="108CE8BC" w:rsidR="007B2A41" w:rsidRPr="00585756" w:rsidRDefault="007B2A41" w:rsidP="00C75736">
      <w:pPr>
        <w:pStyle w:val="Titre4"/>
      </w:pPr>
      <w:r>
        <w:t>Menu de sélection de zone de pêche</w:t>
      </w:r>
    </w:p>
    <w:p w14:paraId="7EC90BFF" w14:textId="77777777" w:rsidR="007B2A41" w:rsidRPr="00090680" w:rsidRDefault="007B2A41" w:rsidP="007B2A41">
      <w:r w:rsidRPr="00090680">
        <w:t>Le choix de zones de pêches fonctionne correctement</w:t>
      </w:r>
    </w:p>
    <w:p w14:paraId="01DE25A9" w14:textId="77777777" w:rsidR="007B2A41" w:rsidRDefault="007B2A41" w:rsidP="009E0AD5">
      <w:pPr>
        <w:pStyle w:val="Paragraphedeliste"/>
        <w:numPr>
          <w:ilvl w:val="0"/>
          <w:numId w:val="11"/>
        </w:numPr>
      </w:pPr>
      <w:r w:rsidRPr="00090680">
        <w:t>Lorsque le joueur cho</w:t>
      </w:r>
      <w:r>
        <w:t>isit une zone de pêche, le joueur arrive sur la bonne zone de pêche</w:t>
      </w:r>
    </w:p>
    <w:p w14:paraId="425766C9" w14:textId="77777777" w:rsidR="007B2A41" w:rsidRDefault="007B2A41" w:rsidP="007B2A41">
      <w:pPr>
        <w:ind w:left="360"/>
      </w:pPr>
    </w:p>
    <w:p w14:paraId="2E0F152C" w14:textId="77777777" w:rsidR="007B2A41" w:rsidRDefault="007B2A41" w:rsidP="007B2A41">
      <w:r>
        <w:t>Un message s’affiche lorsque le joueur clique sur une zone payante</w:t>
      </w:r>
    </w:p>
    <w:p w14:paraId="13AC15E6" w14:textId="77777777" w:rsidR="007B2A41" w:rsidRDefault="007B2A41" w:rsidP="009E0AD5">
      <w:pPr>
        <w:pStyle w:val="Paragraphedeliste"/>
        <w:numPr>
          <w:ilvl w:val="0"/>
          <w:numId w:val="11"/>
        </w:numPr>
      </w:pPr>
      <w:r>
        <w:t>Lorsque le joueur clique sur une zone payante, un message s’affiche lui disant si oui ou non il veut valider la paye.</w:t>
      </w:r>
    </w:p>
    <w:p w14:paraId="4BD0D505" w14:textId="77777777" w:rsidR="007B2A41" w:rsidRPr="00090680" w:rsidRDefault="007B2A41" w:rsidP="007B2A41">
      <w:pPr>
        <w:ind w:left="360"/>
      </w:pPr>
    </w:p>
    <w:p w14:paraId="25891110" w14:textId="56428F42" w:rsidR="007B2A41" w:rsidRPr="00090680" w:rsidRDefault="007B2A41" w:rsidP="007B2A41">
      <w:r>
        <w:t xml:space="preserve">Les zones de </w:t>
      </w:r>
      <w:r w:rsidR="00C75736">
        <w:t>pêches payantes</w:t>
      </w:r>
      <w:r>
        <w:t xml:space="preserve"> retirent de l’argent lorsque le joueur y accède.</w:t>
      </w:r>
    </w:p>
    <w:p w14:paraId="16604A0A" w14:textId="77777777" w:rsidR="007B2A41" w:rsidRDefault="007B2A41" w:rsidP="009E0AD5">
      <w:pPr>
        <w:pStyle w:val="Paragraphedeliste"/>
        <w:numPr>
          <w:ilvl w:val="0"/>
          <w:numId w:val="12"/>
        </w:numPr>
      </w:pPr>
      <w:r w:rsidRPr="00090680">
        <w:t>Lorsque</w:t>
      </w:r>
      <w:r>
        <w:t xml:space="preserve"> le joueur sélectionne une zone de pêche payante, qu’il valide la paye et qu’il possède suffisamment d’argent. De l’argent est retirer de son compteur d’argent.</w:t>
      </w:r>
    </w:p>
    <w:p w14:paraId="07051018" w14:textId="77777777" w:rsidR="007B2A41" w:rsidRDefault="007B2A41" w:rsidP="007B2A41"/>
    <w:p w14:paraId="68470D82" w14:textId="2E0AE814" w:rsidR="007B2A41" w:rsidRDefault="007B2A41" w:rsidP="007B2A41">
      <w:r>
        <w:t xml:space="preserve">Les zones de </w:t>
      </w:r>
      <w:r w:rsidR="00C75736">
        <w:t>pêches payantes</w:t>
      </w:r>
      <w:r>
        <w:t xml:space="preserve"> ne retirent rien lorsque le joueur ne possède pas l’argent.</w:t>
      </w:r>
    </w:p>
    <w:p w14:paraId="08DE1530" w14:textId="77777777" w:rsidR="007B2A41" w:rsidRDefault="007B2A41" w:rsidP="009E0AD5">
      <w:pPr>
        <w:pStyle w:val="Paragraphedeliste"/>
        <w:numPr>
          <w:ilvl w:val="0"/>
          <w:numId w:val="12"/>
        </w:numPr>
      </w:pPr>
      <w:r>
        <w:t>Si le joueur ne possède pas l’argent suffisant et qu’il valide la paye. Un message s’affiche lui disant qu’il ne possède pas l’argent et rien n’est retirer de son compteur et il n’accède pas la zone de pêche.</w:t>
      </w:r>
    </w:p>
    <w:p w14:paraId="4ADF8790" w14:textId="77777777" w:rsidR="007B2A41" w:rsidRDefault="007B2A41" w:rsidP="007B2A41"/>
    <w:p w14:paraId="7C6070D5" w14:textId="31622791" w:rsidR="007B2A41" w:rsidRDefault="007B2A41" w:rsidP="007B2A41">
      <w:r>
        <w:t xml:space="preserve">Les zones de </w:t>
      </w:r>
      <w:r w:rsidR="00C75736">
        <w:t>pêches payantes</w:t>
      </w:r>
      <w:r>
        <w:t xml:space="preserve"> ne retirent rien lorsque le joueur ne valide pas la paye.</w:t>
      </w:r>
    </w:p>
    <w:p w14:paraId="1AD58D33" w14:textId="382F8A8A" w:rsidR="007B2A41" w:rsidRDefault="007B2A41" w:rsidP="009E0AD5">
      <w:pPr>
        <w:pStyle w:val="Paragraphedeliste"/>
        <w:numPr>
          <w:ilvl w:val="0"/>
          <w:numId w:val="12"/>
        </w:numPr>
      </w:pPr>
      <w:r>
        <w:t>Lorsque le joueur clique sur</w:t>
      </w:r>
      <w:r w:rsidR="005C31BE">
        <w:t xml:space="preserve"> une</w:t>
      </w:r>
      <w:r>
        <w:t xml:space="preserve"> zone de pêche payante et ne valide pas la paye rien n’est retirer de son compteur et il n’accède pas la zone de pêche.</w:t>
      </w:r>
    </w:p>
    <w:p w14:paraId="07599B34" w14:textId="77777777" w:rsidR="005C31BE" w:rsidRDefault="005C31BE" w:rsidP="005C31BE">
      <w:pPr>
        <w:pStyle w:val="Paragraphedeliste"/>
      </w:pPr>
    </w:p>
    <w:p w14:paraId="2F331E55" w14:textId="77777777" w:rsidR="005C31BE" w:rsidRDefault="005C31BE" w:rsidP="005C31BE">
      <w:pPr>
        <w:pStyle w:val="Paragraphedeliste"/>
      </w:pPr>
    </w:p>
    <w:p w14:paraId="17526243" w14:textId="741FB9CA" w:rsidR="005C31BE" w:rsidRDefault="005C31BE" w:rsidP="005C31BE">
      <w:r>
        <w:lastRenderedPageBreak/>
        <w:t xml:space="preserve">Les zones de pêches payantes retirent </w:t>
      </w:r>
      <w:r>
        <w:t>de l’argents</w:t>
      </w:r>
      <w:r>
        <w:t xml:space="preserve"> lorsque le joueur </w:t>
      </w:r>
      <w:r>
        <w:t>valide la</w:t>
      </w:r>
      <w:r>
        <w:t xml:space="preserve"> paye.</w:t>
      </w:r>
    </w:p>
    <w:p w14:paraId="4E907509" w14:textId="74F69810" w:rsidR="005C31BE" w:rsidRDefault="005C31BE" w:rsidP="009E0AD5">
      <w:pPr>
        <w:pStyle w:val="Paragraphedeliste"/>
        <w:numPr>
          <w:ilvl w:val="0"/>
          <w:numId w:val="12"/>
        </w:numPr>
      </w:pPr>
      <w:r>
        <w:t xml:space="preserve">Lorsque le joueur clique sur </w:t>
      </w:r>
      <w:r>
        <w:t xml:space="preserve">une </w:t>
      </w:r>
      <w:r>
        <w:t>zone de pêche payante et valide la paye</w:t>
      </w:r>
      <w:r>
        <w:t>,</w:t>
      </w:r>
      <w:r>
        <w:t xml:space="preserve"> </w:t>
      </w:r>
      <w:r>
        <w:t xml:space="preserve">de l’argent </w:t>
      </w:r>
      <w:r>
        <w:t xml:space="preserve">est retirer de son compteur et il accède </w:t>
      </w:r>
      <w:r>
        <w:t>à</w:t>
      </w:r>
      <w:r>
        <w:t xml:space="preserve"> la zone de pêche.</w:t>
      </w:r>
    </w:p>
    <w:p w14:paraId="62576F0C" w14:textId="77777777" w:rsidR="007B2A41" w:rsidRDefault="007B2A41" w:rsidP="007B2A41"/>
    <w:p w14:paraId="30D7A8DF" w14:textId="74D29E55" w:rsidR="007B2A41" w:rsidRDefault="007B2A41" w:rsidP="009C33CD">
      <w:pPr>
        <w:pStyle w:val="Titre4"/>
      </w:pPr>
      <w:r>
        <w:t>Zone de pêche</w:t>
      </w:r>
    </w:p>
    <w:p w14:paraId="5C764EF3" w14:textId="77777777" w:rsidR="007B2A41" w:rsidRDefault="007B2A41" w:rsidP="007B2A41">
      <w:r>
        <w:t>Les poissons bougent</w:t>
      </w:r>
    </w:p>
    <w:p w14:paraId="41BF953F" w14:textId="77777777" w:rsidR="007B2A41" w:rsidRDefault="007B2A41" w:rsidP="009E0AD5">
      <w:pPr>
        <w:pStyle w:val="Paragraphedeliste"/>
        <w:numPr>
          <w:ilvl w:val="0"/>
          <w:numId w:val="12"/>
        </w:numPr>
      </w:pPr>
      <w:r w:rsidRPr="00ED47A1">
        <w:t>De temps en temps</w:t>
      </w:r>
      <w:r>
        <w:t xml:space="preserve"> les poissons dans l’océan bougent aléatoirement.</w:t>
      </w:r>
    </w:p>
    <w:p w14:paraId="6DCD6AF9" w14:textId="77777777" w:rsidR="007B2A41" w:rsidRDefault="007B2A41" w:rsidP="007B2A41">
      <w:pPr>
        <w:pStyle w:val="Paragraphedeliste"/>
      </w:pPr>
    </w:p>
    <w:p w14:paraId="7C8DD188" w14:textId="77777777" w:rsidR="007B2A41" w:rsidRPr="00090680" w:rsidRDefault="007B2A41" w:rsidP="007B2A41">
      <w:r>
        <w:t>Le joueur peut lancer un mini-jeu de pêche</w:t>
      </w:r>
    </w:p>
    <w:p w14:paraId="67AC5101" w14:textId="77777777" w:rsidR="007B2A41" w:rsidRDefault="007B2A41" w:rsidP="009E0AD5">
      <w:pPr>
        <w:pStyle w:val="Paragraphedeliste"/>
        <w:numPr>
          <w:ilvl w:val="0"/>
          <w:numId w:val="11"/>
        </w:numPr>
      </w:pPr>
      <w:r w:rsidRPr="00090680">
        <w:t xml:space="preserve">Lorsque le joueur </w:t>
      </w:r>
      <w:r>
        <w:t>clique sur le bouton pour pêcher le mini-jeu se lance</w:t>
      </w:r>
    </w:p>
    <w:p w14:paraId="58AC8447" w14:textId="77777777" w:rsidR="007B2A41" w:rsidRDefault="007B2A41" w:rsidP="007B2A41"/>
    <w:p w14:paraId="6C591506" w14:textId="4F11251B" w:rsidR="007B2A41" w:rsidRPr="00ED47A1" w:rsidRDefault="007B2A41" w:rsidP="009C33CD">
      <w:pPr>
        <w:pStyle w:val="Titre4"/>
      </w:pPr>
      <w:r>
        <w:t>Mini-jeu de pêche</w:t>
      </w:r>
    </w:p>
    <w:p w14:paraId="30887C25" w14:textId="77777777" w:rsidR="007B2A41" w:rsidRPr="00090680" w:rsidRDefault="007B2A41" w:rsidP="007B2A41">
      <w:r>
        <w:t>Le joueur peut lancer un mini-jeu de pêche</w:t>
      </w:r>
    </w:p>
    <w:p w14:paraId="7F0F5FBE" w14:textId="1A0CFFDE" w:rsidR="007B2A41" w:rsidRDefault="00674F83" w:rsidP="009E0AD5">
      <w:pPr>
        <w:pStyle w:val="Paragraphedeliste"/>
        <w:numPr>
          <w:ilvl w:val="0"/>
          <w:numId w:val="11"/>
        </w:numPr>
      </w:pPr>
      <w:r>
        <w:t>S’il</w:t>
      </w:r>
      <w:r w:rsidR="000233EF">
        <w:t xml:space="preserve"> y a suffisamment de poissons dans la zone et l</w:t>
      </w:r>
      <w:r w:rsidR="007B2A41" w:rsidRPr="00090680">
        <w:t xml:space="preserve">orsque le joueur </w:t>
      </w:r>
      <w:r w:rsidR="007B2A41">
        <w:t>clique sur le bouton pour pêcher le mini-jeu se lance</w:t>
      </w:r>
    </w:p>
    <w:p w14:paraId="337695E3" w14:textId="78171620" w:rsidR="007B2A41" w:rsidRDefault="007B2A41" w:rsidP="007B2A41">
      <w:pPr>
        <w:rPr>
          <w:rFonts w:cs="Segoe UI"/>
          <w:color w:val="BFBFBF" w:themeColor="background2" w:themeShade="BF"/>
        </w:rPr>
      </w:pPr>
    </w:p>
    <w:p w14:paraId="477D5DAE" w14:textId="7246480C" w:rsidR="00674F83" w:rsidRPr="00090680" w:rsidRDefault="00674F83" w:rsidP="00674F83">
      <w:r>
        <w:t xml:space="preserve">Le joueur </w:t>
      </w:r>
      <w:r>
        <w:t xml:space="preserve">ne </w:t>
      </w:r>
      <w:r>
        <w:t>peut</w:t>
      </w:r>
      <w:r>
        <w:t xml:space="preserve"> pas</w:t>
      </w:r>
      <w:r>
        <w:t xml:space="preserve"> lancer un mini-jeu de pêche</w:t>
      </w:r>
      <w:r>
        <w:t xml:space="preserve"> lorsqu’il n’y a pas suffisamment de poisson</w:t>
      </w:r>
    </w:p>
    <w:p w14:paraId="28B8B287" w14:textId="0AD9FCD8" w:rsidR="00674F83" w:rsidRPr="00674F83" w:rsidRDefault="00674F83" w:rsidP="009E0AD5">
      <w:pPr>
        <w:pStyle w:val="Paragraphedeliste"/>
        <w:numPr>
          <w:ilvl w:val="0"/>
          <w:numId w:val="11"/>
        </w:numPr>
      </w:pPr>
      <w:r>
        <w:t xml:space="preserve">S’il </w:t>
      </w:r>
      <w:r>
        <w:t>n’</w:t>
      </w:r>
      <w:r>
        <w:t xml:space="preserve">y a </w:t>
      </w:r>
      <w:r>
        <w:t>pas suffisamment</w:t>
      </w:r>
      <w:r>
        <w:t xml:space="preserve"> de poissons dans la zone </w:t>
      </w:r>
      <w:r>
        <w:t>le bouton de pêche devient gris et le joueur ne peut pas cliquer dessus</w:t>
      </w:r>
    </w:p>
    <w:p w14:paraId="7D8DE454" w14:textId="77777777" w:rsidR="00674F83" w:rsidRPr="00090680" w:rsidRDefault="00674F83" w:rsidP="007B2A41">
      <w:pPr>
        <w:rPr>
          <w:rFonts w:cs="Segoe UI"/>
          <w:color w:val="BFBFBF" w:themeColor="background2" w:themeShade="BF"/>
        </w:rPr>
      </w:pPr>
    </w:p>
    <w:p w14:paraId="679E7CA4" w14:textId="000BD2CA" w:rsidR="00531B97" w:rsidRPr="00090680" w:rsidRDefault="00531B97" w:rsidP="00531B97">
      <w:r>
        <w:t xml:space="preserve">Le joueur peut </w:t>
      </w:r>
      <w:r w:rsidR="00F0713A">
        <w:t>arrêter</w:t>
      </w:r>
      <w:r>
        <w:t xml:space="preserve"> un mini-jeu de pêche</w:t>
      </w:r>
    </w:p>
    <w:p w14:paraId="462088C7" w14:textId="45D520D8" w:rsidR="00531B97" w:rsidRDefault="00531B97" w:rsidP="009E0AD5">
      <w:pPr>
        <w:pStyle w:val="Paragraphedeliste"/>
        <w:numPr>
          <w:ilvl w:val="0"/>
          <w:numId w:val="11"/>
        </w:numPr>
      </w:pPr>
      <w:r w:rsidRPr="00090680">
        <w:t xml:space="preserve">Lorsque le joueur </w:t>
      </w:r>
      <w:r>
        <w:t xml:space="preserve">clique sur le bouton pour </w:t>
      </w:r>
      <w:r w:rsidR="00F0713A">
        <w:t xml:space="preserve">arrêter de </w:t>
      </w:r>
      <w:r>
        <w:t xml:space="preserve">pêcher le mini-jeu </w:t>
      </w:r>
      <w:r w:rsidR="00F0713A">
        <w:t xml:space="preserve">s’arrête et le joueur </w:t>
      </w:r>
      <w:r w:rsidR="00111954">
        <w:t xml:space="preserve">ne </w:t>
      </w:r>
      <w:r w:rsidR="00F0713A">
        <w:t xml:space="preserve">reçoit </w:t>
      </w:r>
      <w:r w:rsidR="001A6990">
        <w:t>pas de poisson</w:t>
      </w:r>
      <w:r w:rsidR="00441E6C">
        <w:t xml:space="preserve"> et aucun poisson n’est </w:t>
      </w:r>
      <w:r w:rsidR="000233EF">
        <w:t>péché</w:t>
      </w:r>
    </w:p>
    <w:p w14:paraId="2B5DF2B3" w14:textId="4CABC1E7" w:rsidR="00531B97" w:rsidRDefault="00531B97" w:rsidP="00531B97">
      <w:pPr>
        <w:pStyle w:val="Paragraphedeliste"/>
      </w:pPr>
    </w:p>
    <w:p w14:paraId="0589723D" w14:textId="18F4CB36" w:rsidR="00130DB1" w:rsidRPr="00090680" w:rsidRDefault="00680BB6" w:rsidP="00130DB1">
      <w:r>
        <w:t>Notre barre est verte lorsqu’il est sur le poisson</w:t>
      </w:r>
    </w:p>
    <w:p w14:paraId="04F04FBA" w14:textId="7F78C805" w:rsidR="00130DB1" w:rsidRDefault="00130DB1" w:rsidP="009E0AD5">
      <w:pPr>
        <w:pStyle w:val="Paragraphedeliste"/>
        <w:numPr>
          <w:ilvl w:val="0"/>
          <w:numId w:val="11"/>
        </w:numPr>
      </w:pPr>
      <w:r w:rsidRPr="00090680">
        <w:t xml:space="preserve">Lorsque le joueur </w:t>
      </w:r>
      <w:r w:rsidR="00680BB6">
        <w:t xml:space="preserve">met la barre sur le poisson, la barre du joueur devient verte lui </w:t>
      </w:r>
      <w:r w:rsidR="00680BB6" w:rsidRPr="00680BB6">
        <w:t>indiquant</w:t>
      </w:r>
      <w:r w:rsidR="00680BB6">
        <w:t xml:space="preserve"> qu’il est correctement dessus. </w:t>
      </w:r>
      <w:r w:rsidR="003556CB">
        <w:t>Et la jauge de progression augmente</w:t>
      </w:r>
    </w:p>
    <w:p w14:paraId="579E6339" w14:textId="77777777" w:rsidR="003556CB" w:rsidRDefault="003556CB" w:rsidP="003556CB">
      <w:pPr>
        <w:pStyle w:val="Paragraphedeliste"/>
      </w:pPr>
    </w:p>
    <w:p w14:paraId="4C6645FD" w14:textId="390E4644" w:rsidR="003556CB" w:rsidRPr="00090680" w:rsidRDefault="003556CB" w:rsidP="003556CB">
      <w:r>
        <w:t xml:space="preserve">Notre barre est </w:t>
      </w:r>
      <w:r>
        <w:t>grise</w:t>
      </w:r>
      <w:r>
        <w:t xml:space="preserve"> lorsqu’il </w:t>
      </w:r>
      <w:r>
        <w:t>n’est pas</w:t>
      </w:r>
      <w:r>
        <w:t xml:space="preserve"> sur le poisson</w:t>
      </w:r>
    </w:p>
    <w:p w14:paraId="5FC61025" w14:textId="25F57C54" w:rsidR="003556CB" w:rsidRDefault="003556CB" w:rsidP="009E0AD5">
      <w:pPr>
        <w:pStyle w:val="Paragraphedeliste"/>
        <w:numPr>
          <w:ilvl w:val="0"/>
          <w:numId w:val="11"/>
        </w:numPr>
      </w:pPr>
      <w:r w:rsidRPr="00090680">
        <w:t xml:space="preserve">Lorsque le joueur </w:t>
      </w:r>
      <w:r>
        <w:t xml:space="preserve">ne </w:t>
      </w:r>
      <w:r>
        <w:t>met</w:t>
      </w:r>
      <w:r>
        <w:t xml:space="preserve"> pas</w:t>
      </w:r>
      <w:r>
        <w:t xml:space="preserve"> la barre sur le poisson, la barre du joueur devient </w:t>
      </w:r>
      <w:r>
        <w:t>grise</w:t>
      </w:r>
      <w:r>
        <w:t xml:space="preserve"> lui </w:t>
      </w:r>
      <w:r w:rsidRPr="00680BB6">
        <w:t>indiquant</w:t>
      </w:r>
      <w:r>
        <w:t xml:space="preserve"> qu’il </w:t>
      </w:r>
      <w:r>
        <w:t>n’</w:t>
      </w:r>
      <w:r>
        <w:t xml:space="preserve">est </w:t>
      </w:r>
      <w:r>
        <w:t>pas</w:t>
      </w:r>
      <w:r>
        <w:t xml:space="preserve"> dessus. Et la jauge de progression </w:t>
      </w:r>
      <w:r>
        <w:t>diminue</w:t>
      </w:r>
    </w:p>
    <w:p w14:paraId="743A8EE9" w14:textId="77777777" w:rsidR="00130DB1" w:rsidRDefault="00130DB1" w:rsidP="00531B97">
      <w:pPr>
        <w:pStyle w:val="Paragraphedeliste"/>
      </w:pPr>
    </w:p>
    <w:p w14:paraId="692C1507" w14:textId="528CDCFB" w:rsidR="00531B97" w:rsidRPr="00090680" w:rsidRDefault="003556CB" w:rsidP="00531B97">
      <w:r>
        <w:t>La jauge de progression</w:t>
      </w:r>
      <w:r w:rsidR="004E6273">
        <w:t xml:space="preserve"> peut</w:t>
      </w:r>
      <w:r>
        <w:t xml:space="preserve"> </w:t>
      </w:r>
      <w:r w:rsidR="004E6273">
        <w:t>augmenter</w:t>
      </w:r>
    </w:p>
    <w:p w14:paraId="77A9DDFF" w14:textId="54F4D0FF" w:rsidR="003556CB" w:rsidRDefault="003556CB" w:rsidP="009E0AD5">
      <w:pPr>
        <w:pStyle w:val="Paragraphedeliste"/>
        <w:numPr>
          <w:ilvl w:val="0"/>
          <w:numId w:val="11"/>
        </w:numPr>
      </w:pPr>
      <w:r w:rsidRPr="00090680">
        <w:t xml:space="preserve">Lorsque le joueur </w:t>
      </w:r>
      <w:r>
        <w:t xml:space="preserve">met la barre sur le poisson, la barre du joueur devient verte lui </w:t>
      </w:r>
      <w:r w:rsidRPr="00680BB6">
        <w:t>indiquant</w:t>
      </w:r>
      <w:r>
        <w:t xml:space="preserve"> qu’il est correctement dessus. Et la jauge de progression augmente</w:t>
      </w:r>
    </w:p>
    <w:p w14:paraId="4F02A439" w14:textId="77777777" w:rsidR="007C2753" w:rsidRDefault="007C2753" w:rsidP="007C2753">
      <w:pPr>
        <w:pStyle w:val="Paragraphedeliste"/>
      </w:pPr>
    </w:p>
    <w:p w14:paraId="60EB0E55" w14:textId="223FE2B4" w:rsidR="007C2753" w:rsidRPr="00090680" w:rsidRDefault="007C2753" w:rsidP="007C2753">
      <w:r>
        <w:t>La jauge de progression</w:t>
      </w:r>
      <w:r w:rsidR="004E6273">
        <w:t xml:space="preserve"> peut</w:t>
      </w:r>
      <w:r>
        <w:t xml:space="preserve"> </w:t>
      </w:r>
      <w:r w:rsidR="004E6273">
        <w:t>diminuer</w:t>
      </w:r>
    </w:p>
    <w:p w14:paraId="5FABCD7D" w14:textId="45E69575" w:rsidR="007C2753" w:rsidRDefault="007C2753" w:rsidP="009E0AD5">
      <w:pPr>
        <w:pStyle w:val="Paragraphedeliste"/>
        <w:numPr>
          <w:ilvl w:val="0"/>
          <w:numId w:val="11"/>
        </w:numPr>
      </w:pPr>
      <w:r w:rsidRPr="00090680">
        <w:t xml:space="preserve">Lorsque le joueur </w:t>
      </w:r>
      <w:r>
        <w:t xml:space="preserve">ne met pas la barre sur le poisson, la barre du joueur devient grise lui </w:t>
      </w:r>
      <w:r w:rsidRPr="00680BB6">
        <w:t>indiquant</w:t>
      </w:r>
      <w:r>
        <w:t xml:space="preserve"> qu’il n’est pas dessus. Et la jauge de progression diminue</w:t>
      </w:r>
    </w:p>
    <w:p w14:paraId="2FE75B69" w14:textId="6C48F6CD" w:rsidR="00420014" w:rsidRDefault="00420014" w:rsidP="00F16F2D"/>
    <w:p w14:paraId="46310FB5" w14:textId="633468B2" w:rsidR="00CA603E" w:rsidRDefault="00CA603E" w:rsidP="00F16F2D"/>
    <w:p w14:paraId="6CA15B9D" w14:textId="054485E8" w:rsidR="00CA603E" w:rsidRDefault="00CA603E" w:rsidP="00F16F2D"/>
    <w:p w14:paraId="30D1D01A" w14:textId="77777777" w:rsidR="00CA603E" w:rsidRPr="00420014" w:rsidRDefault="00CA603E" w:rsidP="00F16F2D"/>
    <w:p w14:paraId="7BD32B07" w14:textId="56BC751A" w:rsidR="00420014" w:rsidRPr="00090680" w:rsidRDefault="00420014" w:rsidP="00420014">
      <w:r>
        <w:lastRenderedPageBreak/>
        <w:t>L</w:t>
      </w:r>
      <w:r>
        <w:t>a jauge qui permet de rater diminue</w:t>
      </w:r>
    </w:p>
    <w:p w14:paraId="6F26A9F2" w14:textId="703AC5C4" w:rsidR="00420014" w:rsidRDefault="00420014" w:rsidP="009E0AD5">
      <w:pPr>
        <w:pStyle w:val="Paragraphedeliste"/>
        <w:numPr>
          <w:ilvl w:val="0"/>
          <w:numId w:val="11"/>
        </w:numPr>
      </w:pPr>
      <w:r>
        <w:t xml:space="preserve">Petit à petit la </w:t>
      </w:r>
      <w:r>
        <w:t>jauge qui permet de rater diminue</w:t>
      </w:r>
      <w:r>
        <w:t xml:space="preserve"> </w:t>
      </w:r>
      <w:r w:rsidR="00F16F2D">
        <w:t>dès</w:t>
      </w:r>
      <w:r>
        <w:t xml:space="preserve"> que le </w:t>
      </w:r>
      <w:r w:rsidR="00EB09F0">
        <w:t>mini-</w:t>
      </w:r>
      <w:r>
        <w:t>jeu est lancé</w:t>
      </w:r>
    </w:p>
    <w:p w14:paraId="6760E779" w14:textId="1235EECE" w:rsidR="007B2A41" w:rsidRDefault="007B2A41" w:rsidP="007B2A41">
      <w:pPr>
        <w:rPr>
          <w:rFonts w:cs="Segoe UI"/>
          <w:i/>
          <w:color w:val="BFBFBF" w:themeColor="background2" w:themeShade="BF"/>
          <w:lang w:val="fr-CH"/>
        </w:rPr>
      </w:pPr>
    </w:p>
    <w:p w14:paraId="13648C22" w14:textId="7AED723B" w:rsidR="00F16F2D" w:rsidRPr="00090680" w:rsidRDefault="00F16F2D" w:rsidP="00F16F2D">
      <w:r>
        <w:t>La jauge qui permet de rater diminue</w:t>
      </w:r>
      <w:r>
        <w:t xml:space="preserve"> plus rapidement</w:t>
      </w:r>
    </w:p>
    <w:p w14:paraId="1360BB50" w14:textId="35F735DD" w:rsidR="00F16F2D" w:rsidRDefault="00F16F2D" w:rsidP="009E0AD5">
      <w:pPr>
        <w:pStyle w:val="Paragraphedeliste"/>
        <w:numPr>
          <w:ilvl w:val="0"/>
          <w:numId w:val="11"/>
        </w:numPr>
      </w:pPr>
      <w:r>
        <w:t>Lorsque la barre du joueur est grise l</w:t>
      </w:r>
      <w:r w:rsidRPr="00F16F2D">
        <w:t>a</w:t>
      </w:r>
      <w:r>
        <w:t xml:space="preserve"> jauge qui permet de rater</w:t>
      </w:r>
      <w:r>
        <w:t xml:space="preserve"> diminue plus rapidement</w:t>
      </w:r>
    </w:p>
    <w:p w14:paraId="3D08C7A9" w14:textId="77777777" w:rsidR="00F16F2D" w:rsidRDefault="00F16F2D" w:rsidP="007B2A41">
      <w:pPr>
        <w:rPr>
          <w:rFonts w:cs="Segoe UI"/>
          <w:i/>
          <w:color w:val="BFBFBF" w:themeColor="background2" w:themeShade="BF"/>
          <w:lang w:val="fr-CH"/>
        </w:rPr>
      </w:pPr>
    </w:p>
    <w:p w14:paraId="6393BEAC" w14:textId="77777777" w:rsidR="00F16F2D" w:rsidRPr="00090680" w:rsidRDefault="00F16F2D" w:rsidP="00F16F2D">
      <w:r>
        <w:t>Le joueur peut rater le mini-jeu</w:t>
      </w:r>
    </w:p>
    <w:p w14:paraId="3606B22A" w14:textId="77777777" w:rsidR="00F16F2D" w:rsidRDefault="00F16F2D" w:rsidP="009E0AD5">
      <w:pPr>
        <w:pStyle w:val="Paragraphedeliste"/>
        <w:numPr>
          <w:ilvl w:val="0"/>
          <w:numId w:val="11"/>
        </w:numPr>
      </w:pPr>
      <w:r w:rsidRPr="00090680">
        <w:t xml:space="preserve">Lorsque </w:t>
      </w:r>
      <w:r>
        <w:t>la jauge qui permet rater atteint 0% le mini-jeu s’arrête et le joueur ne reçoit aucun poisson</w:t>
      </w:r>
    </w:p>
    <w:p w14:paraId="37982A18" w14:textId="77777777" w:rsidR="00F16F2D" w:rsidRPr="00531B97" w:rsidRDefault="00F16F2D" w:rsidP="007B2A41">
      <w:pPr>
        <w:rPr>
          <w:rFonts w:cs="Segoe UI"/>
          <w:i/>
          <w:color w:val="BFBFBF" w:themeColor="background2" w:themeShade="BF"/>
          <w:lang w:val="fr-CH"/>
        </w:rPr>
      </w:pPr>
    </w:p>
    <w:p w14:paraId="07E8CBAA" w14:textId="561DB705" w:rsidR="004E6273" w:rsidRPr="00090680" w:rsidRDefault="004E6273" w:rsidP="004E6273">
      <w:r>
        <w:t>L</w:t>
      </w:r>
      <w:r>
        <w:t>e jeu s’arrête lorsque l</w:t>
      </w:r>
      <w:r>
        <w:t xml:space="preserve">a jauge </w:t>
      </w:r>
      <w:r>
        <w:t>de progression atteint 100%</w:t>
      </w:r>
    </w:p>
    <w:p w14:paraId="45594524" w14:textId="526515C7" w:rsidR="007B2A41" w:rsidRDefault="004E6273" w:rsidP="009E0AD5">
      <w:pPr>
        <w:pStyle w:val="Paragraphedeliste"/>
        <w:numPr>
          <w:ilvl w:val="0"/>
          <w:numId w:val="11"/>
        </w:numPr>
      </w:pPr>
      <w:r w:rsidRPr="00090680">
        <w:t xml:space="preserve">Lorsque le joueur </w:t>
      </w:r>
      <w:r>
        <w:t>atteint 100% sur la barre de progression le jeu s’</w:t>
      </w:r>
      <w:r w:rsidR="003E7988">
        <w:t>arrête</w:t>
      </w:r>
      <w:r>
        <w:t xml:space="preserve"> </w:t>
      </w:r>
      <w:r w:rsidR="003E7988">
        <w:t>et le joueur reçoit un poisson</w:t>
      </w:r>
      <w:r w:rsidR="00F44446">
        <w:t xml:space="preserve"> de la zone</w:t>
      </w:r>
    </w:p>
    <w:p w14:paraId="2F614BA9" w14:textId="77777777" w:rsidR="003E7988" w:rsidRPr="003E7988" w:rsidRDefault="003E7988" w:rsidP="003E7988">
      <w:pPr>
        <w:pStyle w:val="Paragraphedeliste"/>
      </w:pPr>
    </w:p>
    <w:p w14:paraId="1A354CDF" w14:textId="6177BCA9" w:rsidR="003E7988" w:rsidRPr="00090680" w:rsidRDefault="003E7988" w:rsidP="003E7988">
      <w:r>
        <w:t xml:space="preserve">Le </w:t>
      </w:r>
      <w:r>
        <w:t>joueur peut recevoir un poisson</w:t>
      </w:r>
    </w:p>
    <w:p w14:paraId="09D2D803" w14:textId="3A8F331B" w:rsidR="003E7988" w:rsidRDefault="003E7988" w:rsidP="009E0AD5">
      <w:pPr>
        <w:pStyle w:val="Paragraphedeliste"/>
        <w:numPr>
          <w:ilvl w:val="0"/>
          <w:numId w:val="11"/>
        </w:numPr>
      </w:pPr>
      <w:r w:rsidRPr="00090680">
        <w:t xml:space="preserve">Lorsque le joueur </w:t>
      </w:r>
      <w:r>
        <w:t>atteint 100% sur la barre de progression le jeu s’arrête et le joueur reçoit un poisson</w:t>
      </w:r>
      <w:r w:rsidR="00F44446" w:rsidRPr="00F44446">
        <w:t xml:space="preserve"> </w:t>
      </w:r>
      <w:r w:rsidR="00F44446">
        <w:t>de la zone</w:t>
      </w:r>
    </w:p>
    <w:p w14:paraId="22A86216" w14:textId="77777777" w:rsidR="00F44446" w:rsidRDefault="00F44446" w:rsidP="00441E6C">
      <w:pPr>
        <w:pStyle w:val="Paragraphedeliste"/>
      </w:pPr>
    </w:p>
    <w:p w14:paraId="02840D91" w14:textId="1697AE31" w:rsidR="00F44446" w:rsidRPr="00090680" w:rsidRDefault="00F44446" w:rsidP="00F44446">
      <w:r>
        <w:t xml:space="preserve">Le joueur </w:t>
      </w:r>
      <w:r>
        <w:t xml:space="preserve">reçoit uniquement des </w:t>
      </w:r>
      <w:r w:rsidR="00441E6C">
        <w:t>espèces</w:t>
      </w:r>
      <w:r>
        <w:t xml:space="preserve"> de la zone de pêche</w:t>
      </w:r>
    </w:p>
    <w:p w14:paraId="0CBE3F5D" w14:textId="30D191CA" w:rsidR="007B2A41" w:rsidRDefault="00F44446" w:rsidP="009E0AD5">
      <w:pPr>
        <w:pStyle w:val="Paragraphedeliste"/>
        <w:numPr>
          <w:ilvl w:val="0"/>
          <w:numId w:val="11"/>
        </w:numPr>
      </w:pPr>
      <w:r w:rsidRPr="00090680">
        <w:t xml:space="preserve">Lorsque le joueur </w:t>
      </w:r>
      <w:r>
        <w:t>atteint 100% sur la barre de progression le jeu s’arrête et le joueur reçoit un poisson</w:t>
      </w:r>
      <w:r w:rsidRPr="00F44446">
        <w:t xml:space="preserve"> </w:t>
      </w:r>
      <w:r>
        <w:t>de la zone</w:t>
      </w:r>
      <w:r w:rsidR="00441E6C">
        <w:t xml:space="preserve"> et n’a pas la possibilité de pêcher </w:t>
      </w:r>
      <w:r w:rsidR="0088068D">
        <w:t>une espèce</w:t>
      </w:r>
      <w:r w:rsidR="00441E6C">
        <w:t xml:space="preserve"> </w:t>
      </w:r>
      <w:r w:rsidR="002200F5">
        <w:t>d’une autre zone</w:t>
      </w:r>
    </w:p>
    <w:p w14:paraId="72D2D177" w14:textId="7B79FA34" w:rsidR="002200F5" w:rsidRPr="002200F5" w:rsidRDefault="002200F5" w:rsidP="002200F5"/>
    <w:p w14:paraId="31CF2AE8" w14:textId="777D5EA5" w:rsidR="002200F5" w:rsidRDefault="002200F5" w:rsidP="002200F5">
      <w:pPr>
        <w:pStyle w:val="Titre4"/>
      </w:pPr>
      <w:r>
        <w:t>Inventaire</w:t>
      </w:r>
    </w:p>
    <w:p w14:paraId="01227FB8" w14:textId="77F616EA" w:rsidR="002200F5" w:rsidRPr="00090680" w:rsidRDefault="002E0131" w:rsidP="002200F5">
      <w:r>
        <w:t>Tous les poissons</w:t>
      </w:r>
      <w:r w:rsidR="00721295">
        <w:t xml:space="preserve"> peuvent être</w:t>
      </w:r>
      <w:r>
        <w:t xml:space="preserve"> </w:t>
      </w:r>
      <w:r w:rsidR="00BC7EC9">
        <w:t>affiché</w:t>
      </w:r>
    </w:p>
    <w:p w14:paraId="238A7995" w14:textId="3EB0E99A" w:rsidR="002200F5" w:rsidRDefault="002200F5" w:rsidP="009E0AD5">
      <w:pPr>
        <w:pStyle w:val="Paragraphedeliste"/>
        <w:numPr>
          <w:ilvl w:val="0"/>
          <w:numId w:val="11"/>
        </w:numPr>
      </w:pPr>
      <w:r w:rsidRPr="00090680">
        <w:t xml:space="preserve">Lorsque le joueur </w:t>
      </w:r>
      <w:r w:rsidR="002E0131">
        <w:t>clique sur l’</w:t>
      </w:r>
      <w:r w:rsidR="00721295">
        <w:t xml:space="preserve">inventaire, tous les poissons pêchés s’affichent avec leur image. Leur nom, leur taille, leur âge, leur fraicheur </w:t>
      </w:r>
    </w:p>
    <w:p w14:paraId="2F53F0EF" w14:textId="77777777" w:rsidR="00721295" w:rsidRDefault="00721295" w:rsidP="00721295">
      <w:pPr>
        <w:pStyle w:val="Paragraphedeliste"/>
      </w:pPr>
    </w:p>
    <w:p w14:paraId="34EF99C8" w14:textId="5970874B" w:rsidR="00721295" w:rsidRPr="00090680" w:rsidRDefault="00721295" w:rsidP="00721295">
      <w:r>
        <w:t>Les informations du poisson qui sont illégales, s’affichent en rouge</w:t>
      </w:r>
    </w:p>
    <w:p w14:paraId="66EB4BD8" w14:textId="4AC7BA55" w:rsidR="00721295" w:rsidRDefault="00721295" w:rsidP="009E0AD5">
      <w:pPr>
        <w:pStyle w:val="Paragraphedeliste"/>
        <w:numPr>
          <w:ilvl w:val="0"/>
          <w:numId w:val="11"/>
        </w:numPr>
      </w:pPr>
      <w:r>
        <w:t>Lorsque la taille, l’âge ou la fraicheur d’un poisson est hors des conditions requises pour être vendu, alors ces informations s’affichent en rouge.</w:t>
      </w:r>
    </w:p>
    <w:p w14:paraId="6B441EAD" w14:textId="6D977C72" w:rsidR="00721295" w:rsidRDefault="00721295" w:rsidP="00721295">
      <w:pPr>
        <w:pStyle w:val="Paragraphedeliste"/>
      </w:pPr>
    </w:p>
    <w:p w14:paraId="636CDAE4" w14:textId="566CA295" w:rsidR="006D5534" w:rsidRPr="00090680" w:rsidRDefault="006D5534" w:rsidP="006D5534">
      <w:r>
        <w:t>Un seul poisson peut être sélectionné</w:t>
      </w:r>
    </w:p>
    <w:p w14:paraId="678E06B7" w14:textId="7460379E" w:rsidR="006D5534" w:rsidRDefault="006D5534" w:rsidP="009E0AD5">
      <w:pPr>
        <w:pStyle w:val="Paragraphedeliste"/>
        <w:numPr>
          <w:ilvl w:val="0"/>
          <w:numId w:val="11"/>
        </w:numPr>
      </w:pPr>
      <w:r>
        <w:t xml:space="preserve">Lorsque le joueur clique sur un </w:t>
      </w:r>
      <w:r>
        <w:t>seul poisson est sélection et le fond s’affiche en foncée</w:t>
      </w:r>
    </w:p>
    <w:p w14:paraId="1962192F" w14:textId="77777777" w:rsidR="006D5534" w:rsidRDefault="006D5534" w:rsidP="00721295">
      <w:pPr>
        <w:pStyle w:val="Paragraphedeliste"/>
      </w:pPr>
    </w:p>
    <w:p w14:paraId="05E4F301" w14:textId="79C11215" w:rsidR="00721295" w:rsidRPr="00090680" w:rsidRDefault="00721295" w:rsidP="00721295">
      <w:r>
        <w:t>Le</w:t>
      </w:r>
      <w:r>
        <w:t xml:space="preserve"> joueur peut consulter </w:t>
      </w:r>
      <w:r w:rsidR="00FD21E2">
        <w:t>toutes les informations</w:t>
      </w:r>
      <w:r>
        <w:t xml:space="preserve"> d</w:t>
      </w:r>
      <w:r w:rsidR="00FD21E2">
        <w:t>’un</w:t>
      </w:r>
      <w:r>
        <w:t xml:space="preserve"> poisson</w:t>
      </w:r>
    </w:p>
    <w:p w14:paraId="3B4B1740" w14:textId="723D00E0" w:rsidR="00721295" w:rsidRDefault="00FD21E2" w:rsidP="009E0AD5">
      <w:pPr>
        <w:pStyle w:val="Paragraphedeliste"/>
        <w:numPr>
          <w:ilvl w:val="0"/>
          <w:numId w:val="11"/>
        </w:numPr>
      </w:pPr>
      <w:r>
        <w:t>Lorsque le joueur clique sur un poisson les informations du poisson cliqué s’affiche</w:t>
      </w:r>
    </w:p>
    <w:p w14:paraId="29579061" w14:textId="77777777" w:rsidR="007756CE" w:rsidRDefault="007756CE" w:rsidP="007756CE"/>
    <w:p w14:paraId="1EAD4267" w14:textId="15D68022" w:rsidR="007756CE" w:rsidRPr="00090680" w:rsidRDefault="007756CE" w:rsidP="007756CE">
      <w:r>
        <w:t>Le</w:t>
      </w:r>
      <w:r>
        <w:t>s informations du poisson se met à jour</w:t>
      </w:r>
    </w:p>
    <w:p w14:paraId="77D93BE9" w14:textId="762756CB" w:rsidR="007756CE" w:rsidRDefault="007756CE" w:rsidP="009E0AD5">
      <w:pPr>
        <w:pStyle w:val="Paragraphedeliste"/>
        <w:numPr>
          <w:ilvl w:val="0"/>
          <w:numId w:val="11"/>
        </w:numPr>
      </w:pPr>
      <w:r>
        <w:t>L’affichage des informations des poissons se met à jour à chaque fois que le joueur clique sur un poisson</w:t>
      </w:r>
      <w:r w:rsidR="006D5534">
        <w:t xml:space="preserve"> différent.</w:t>
      </w:r>
    </w:p>
    <w:p w14:paraId="5E39AFA4" w14:textId="77777777" w:rsidR="006D5534" w:rsidRDefault="006D5534" w:rsidP="006D5534">
      <w:pPr>
        <w:pStyle w:val="Paragraphedeliste"/>
      </w:pPr>
    </w:p>
    <w:p w14:paraId="7389524D" w14:textId="201CF5BE" w:rsidR="006D5534" w:rsidRDefault="006D5534" w:rsidP="006D5534">
      <w:r>
        <w:t>Le</w:t>
      </w:r>
      <w:r>
        <w:t xml:space="preserve"> joueur peut relâcher un poisson</w:t>
      </w:r>
    </w:p>
    <w:p w14:paraId="7AF1F9DF" w14:textId="75C260F0" w:rsidR="006D5534" w:rsidRDefault="006D5534" w:rsidP="009E0AD5">
      <w:pPr>
        <w:pStyle w:val="Paragraphedeliste"/>
        <w:numPr>
          <w:ilvl w:val="0"/>
          <w:numId w:val="11"/>
        </w:numPr>
      </w:pPr>
      <w:r>
        <w:t xml:space="preserve">Lorsque le </w:t>
      </w:r>
      <w:r w:rsidR="00071229">
        <w:t>joueur clique sur un poisson, un bouton pour relâcher le poisson sélectionné apparait et le joueur peut relâcher le poisson en cliquant dessus</w:t>
      </w:r>
    </w:p>
    <w:p w14:paraId="120C3FA3" w14:textId="77777777" w:rsidR="006D5534" w:rsidRPr="006D5534" w:rsidRDefault="006D5534" w:rsidP="006D5534">
      <w:pPr>
        <w:rPr>
          <w:lang w:val="fr-CH"/>
        </w:rPr>
      </w:pPr>
    </w:p>
    <w:p w14:paraId="29823F29" w14:textId="61425DDF" w:rsidR="0001142C" w:rsidRDefault="0001142C" w:rsidP="0001142C">
      <w:r>
        <w:lastRenderedPageBreak/>
        <w:t>L</w:t>
      </w:r>
      <w:r>
        <w:t>es informations et le bouton pour relâcher un poisson ne s’affiche pas en ouvrant l’inventaire</w:t>
      </w:r>
    </w:p>
    <w:p w14:paraId="04BDDD3E" w14:textId="26028167" w:rsidR="0001142C" w:rsidRDefault="0001142C" w:rsidP="009E0AD5">
      <w:pPr>
        <w:pStyle w:val="Paragraphedeliste"/>
        <w:numPr>
          <w:ilvl w:val="0"/>
          <w:numId w:val="11"/>
        </w:numPr>
      </w:pPr>
      <w:r>
        <w:t xml:space="preserve">Lorsque le joueur </w:t>
      </w:r>
      <w:r>
        <w:t>ouvre son inventaire l</w:t>
      </w:r>
      <w:r>
        <w:t>es informations et le bouton pour relâcher un poisson ne s’affiche pas</w:t>
      </w:r>
      <w:r>
        <w:t xml:space="preserve"> tant qu’il ne sélectionne pas un poisson.</w:t>
      </w:r>
    </w:p>
    <w:p w14:paraId="492B07E9" w14:textId="77777777" w:rsidR="0001142C" w:rsidRDefault="0001142C" w:rsidP="0001142C"/>
    <w:p w14:paraId="272EB2E6" w14:textId="703B78CA" w:rsidR="0001142C" w:rsidRDefault="0001142C" w:rsidP="0001142C">
      <w:pPr>
        <w:pStyle w:val="Titre4"/>
      </w:pPr>
      <w:r>
        <w:t>Système de vente</w:t>
      </w:r>
    </w:p>
    <w:p w14:paraId="4591ED9B" w14:textId="067DFED7" w:rsidR="0001142C" w:rsidRPr="00090680" w:rsidRDefault="0001142C" w:rsidP="0001142C">
      <w:r>
        <w:t>Tous les poissons s’affichent</w:t>
      </w:r>
    </w:p>
    <w:p w14:paraId="0A553B2A" w14:textId="3BC0BA20" w:rsidR="0001142C" w:rsidRDefault="0001142C" w:rsidP="009E0AD5">
      <w:pPr>
        <w:pStyle w:val="Paragraphedeliste"/>
        <w:numPr>
          <w:ilvl w:val="0"/>
          <w:numId w:val="11"/>
        </w:numPr>
      </w:pPr>
      <w:r w:rsidRPr="00090680">
        <w:t xml:space="preserve">Lorsque le joueur </w:t>
      </w:r>
      <w:r w:rsidR="00F559D5">
        <w:t>arrive dans le marché pour vendre tous les poissons de l’inventaires s’affichent avec une image, leur nom, l’âge et la taille</w:t>
      </w:r>
    </w:p>
    <w:p w14:paraId="4A460830" w14:textId="3DC1805C" w:rsidR="00721295" w:rsidRDefault="00721295" w:rsidP="00721295">
      <w:pPr>
        <w:rPr>
          <w:lang w:val="fr-CH"/>
        </w:rPr>
      </w:pPr>
    </w:p>
    <w:p w14:paraId="406952C1" w14:textId="570121F4" w:rsidR="00CB491D" w:rsidRPr="00090680" w:rsidRDefault="00CB491D" w:rsidP="00CB491D">
      <w:r>
        <w:t xml:space="preserve">Le joueur peut sélectionner des poissons </w:t>
      </w:r>
    </w:p>
    <w:p w14:paraId="23988743" w14:textId="19446E15" w:rsidR="00CB491D" w:rsidRDefault="00CB491D" w:rsidP="009E0AD5">
      <w:pPr>
        <w:pStyle w:val="Paragraphedeliste"/>
        <w:numPr>
          <w:ilvl w:val="0"/>
          <w:numId w:val="11"/>
        </w:numPr>
      </w:pPr>
      <w:r>
        <w:t>Lorsque le joueur clique sur un poisson le poisson est sélection, son fond devient foncé et le prix de vente est mis à jour</w:t>
      </w:r>
    </w:p>
    <w:p w14:paraId="43662369" w14:textId="77777777" w:rsidR="00CB491D" w:rsidRPr="00721295" w:rsidRDefault="00CB491D" w:rsidP="00721295">
      <w:pPr>
        <w:rPr>
          <w:lang w:val="fr-CH"/>
        </w:rPr>
      </w:pPr>
    </w:p>
    <w:p w14:paraId="26C472C1" w14:textId="0AFC62D9" w:rsidR="005816C7" w:rsidRPr="00090680" w:rsidRDefault="005816C7" w:rsidP="005816C7">
      <w:r>
        <w:t xml:space="preserve">Le joueur peut </w:t>
      </w:r>
      <w:r>
        <w:t>dé</w:t>
      </w:r>
      <w:r>
        <w:t xml:space="preserve">sélectionner des poissons </w:t>
      </w:r>
    </w:p>
    <w:p w14:paraId="59731AD2" w14:textId="19E6689A" w:rsidR="005816C7" w:rsidRDefault="005816C7" w:rsidP="009E0AD5">
      <w:pPr>
        <w:pStyle w:val="Paragraphedeliste"/>
        <w:numPr>
          <w:ilvl w:val="0"/>
          <w:numId w:val="11"/>
        </w:numPr>
      </w:pPr>
      <w:r>
        <w:t xml:space="preserve">Lorsque le joueur </w:t>
      </w:r>
      <w:r>
        <w:t>re</w:t>
      </w:r>
      <w:r>
        <w:t xml:space="preserve">clique sur un poisson le poisson est </w:t>
      </w:r>
      <w:r>
        <w:t>dé</w:t>
      </w:r>
      <w:r>
        <w:t xml:space="preserve">sélection, son fond devient </w:t>
      </w:r>
      <w:r>
        <w:t>clair</w:t>
      </w:r>
      <w:r>
        <w:t xml:space="preserve"> et le prix de vente est mis à jour</w:t>
      </w:r>
    </w:p>
    <w:p w14:paraId="1FA4C566" w14:textId="3BCE388B" w:rsidR="002200F5" w:rsidRDefault="002200F5" w:rsidP="002200F5">
      <w:pPr>
        <w:rPr>
          <w:lang w:val="fr-CH"/>
        </w:rPr>
      </w:pPr>
    </w:p>
    <w:p w14:paraId="19AC01F8" w14:textId="55F11EED" w:rsidR="004B3472" w:rsidRPr="00090680" w:rsidRDefault="004B3472" w:rsidP="004B3472">
      <w:r>
        <w:t xml:space="preserve">Le </w:t>
      </w:r>
      <w:r>
        <w:t>prix de vente est mis à jour</w:t>
      </w:r>
      <w:r>
        <w:t xml:space="preserve"> </w:t>
      </w:r>
    </w:p>
    <w:p w14:paraId="76D43852" w14:textId="5E9D86CA" w:rsidR="004B3472" w:rsidRDefault="004B3472" w:rsidP="009E0AD5">
      <w:pPr>
        <w:pStyle w:val="Paragraphedeliste"/>
        <w:numPr>
          <w:ilvl w:val="0"/>
          <w:numId w:val="11"/>
        </w:numPr>
      </w:pPr>
      <w:r>
        <w:t>À chaque fois que le joueur clique sur un poisson le prix de vente est mis à jour</w:t>
      </w:r>
    </w:p>
    <w:p w14:paraId="5C48E679" w14:textId="5B7A6129" w:rsidR="00791C67" w:rsidRDefault="00791C67" w:rsidP="00791C67"/>
    <w:p w14:paraId="4E84CC52" w14:textId="0AFF3409" w:rsidR="00791C67" w:rsidRPr="00090680" w:rsidRDefault="00791C67" w:rsidP="00791C67">
      <w:r>
        <w:t xml:space="preserve">Le joueur peut </w:t>
      </w:r>
      <w:r>
        <w:t>vendre ses poissons</w:t>
      </w:r>
      <w:r>
        <w:t xml:space="preserve"> </w:t>
      </w:r>
    </w:p>
    <w:p w14:paraId="579F50F0" w14:textId="707E6293" w:rsidR="00791C67" w:rsidRDefault="00791C67" w:rsidP="009E0AD5">
      <w:pPr>
        <w:pStyle w:val="Paragraphedeliste"/>
        <w:numPr>
          <w:ilvl w:val="0"/>
          <w:numId w:val="11"/>
        </w:numPr>
      </w:pPr>
      <w:r>
        <w:t xml:space="preserve">Lorsque le joueur </w:t>
      </w:r>
      <w:r>
        <w:t>clique sur vendre lorsqu’il a sélectionné ses poissons il reçoit le montant du prix de vente et les poissons sont supprimé</w:t>
      </w:r>
    </w:p>
    <w:p w14:paraId="3B988462" w14:textId="77777777" w:rsidR="00DB1874" w:rsidRDefault="00DB1874" w:rsidP="00DB1874">
      <w:pPr>
        <w:pStyle w:val="Paragraphedeliste"/>
      </w:pPr>
    </w:p>
    <w:p w14:paraId="682D168A" w14:textId="32314D58" w:rsidR="00DB1874" w:rsidRPr="00090680" w:rsidRDefault="00DB1874" w:rsidP="00DB1874">
      <w:r>
        <w:t xml:space="preserve">Le </w:t>
      </w:r>
      <w:r>
        <w:t>bouton vendre ne se passe rien lorsque le joueur appuie dessus sans rien sélectionner</w:t>
      </w:r>
      <w:r>
        <w:t xml:space="preserve"> </w:t>
      </w:r>
    </w:p>
    <w:p w14:paraId="24C68F91" w14:textId="3D1165E5" w:rsidR="00DB1874" w:rsidRDefault="00DB1874" w:rsidP="009E0AD5">
      <w:pPr>
        <w:pStyle w:val="Paragraphedeliste"/>
        <w:numPr>
          <w:ilvl w:val="0"/>
          <w:numId w:val="11"/>
        </w:numPr>
      </w:pPr>
      <w:r>
        <w:t xml:space="preserve">Lorsque le joueur clique sur </w:t>
      </w:r>
      <w:r>
        <w:t>vendre sans rien sélectionner, il ne se passe rien</w:t>
      </w:r>
    </w:p>
    <w:p w14:paraId="5F7EE133" w14:textId="6EBCCFAF" w:rsidR="00DB1874" w:rsidRDefault="00DB1874" w:rsidP="00DB1874"/>
    <w:p w14:paraId="0E4BD596" w14:textId="05A41D52" w:rsidR="00DB1874" w:rsidRPr="00090680" w:rsidRDefault="00DB1874" w:rsidP="00DB1874">
      <w:r>
        <w:t xml:space="preserve">Le </w:t>
      </w:r>
      <w:r>
        <w:t>joueur reçoit de l’argent en vendant</w:t>
      </w:r>
    </w:p>
    <w:p w14:paraId="63A648BE" w14:textId="77777777" w:rsidR="00DB1874" w:rsidRDefault="00DB1874" w:rsidP="009E0AD5">
      <w:pPr>
        <w:pStyle w:val="Paragraphedeliste"/>
        <w:numPr>
          <w:ilvl w:val="0"/>
          <w:numId w:val="11"/>
        </w:numPr>
      </w:pPr>
      <w:r>
        <w:t>Lorsque le joueur clique sur vendre lorsqu’il a sélectionné ses poissons il reçoit le montant du prix de vente et les poissons sont supprimé</w:t>
      </w:r>
    </w:p>
    <w:p w14:paraId="5C784DC1" w14:textId="77777777" w:rsidR="00DB1874" w:rsidRPr="00DB1874" w:rsidRDefault="00DB1874" w:rsidP="00DB1874">
      <w:pPr>
        <w:rPr>
          <w:lang w:val="fr-CH"/>
        </w:rPr>
      </w:pPr>
    </w:p>
    <w:p w14:paraId="4A680928" w14:textId="7F6000E1" w:rsidR="00F36FF6" w:rsidRPr="00090680" w:rsidRDefault="00F36FF6" w:rsidP="00F36FF6">
      <w:r>
        <w:t>Le</w:t>
      </w:r>
      <w:r>
        <w:t xml:space="preserve">s poissons sont </w:t>
      </w:r>
      <w:r w:rsidR="00544256">
        <w:t xml:space="preserve">supprimés lorsqu’ils sont </w:t>
      </w:r>
      <w:r w:rsidR="00B22A95">
        <w:t>vendus</w:t>
      </w:r>
    </w:p>
    <w:p w14:paraId="14342D42" w14:textId="77777777" w:rsidR="00F36FF6" w:rsidRDefault="00F36FF6" w:rsidP="009E0AD5">
      <w:pPr>
        <w:pStyle w:val="Paragraphedeliste"/>
        <w:numPr>
          <w:ilvl w:val="0"/>
          <w:numId w:val="11"/>
        </w:numPr>
      </w:pPr>
      <w:r>
        <w:t>Lorsque le joueur clique sur vendre lorsqu’il a sélectionné ses poissons il reçoit le montant du prix de vente et les poissons sont supprimé</w:t>
      </w:r>
    </w:p>
    <w:p w14:paraId="00EE3C1D" w14:textId="77777777" w:rsidR="00791C67" w:rsidRPr="00791C67" w:rsidRDefault="00791C67" w:rsidP="00791C67">
      <w:pPr>
        <w:rPr>
          <w:lang w:val="fr-CH"/>
        </w:rPr>
      </w:pPr>
    </w:p>
    <w:p w14:paraId="3BCC4856" w14:textId="397745DC" w:rsidR="00B22A95" w:rsidRPr="00090680" w:rsidRDefault="00B22A95" w:rsidP="00B22A95">
      <w:r>
        <w:t>Le</w:t>
      </w:r>
      <w:r>
        <w:t xml:space="preserve"> joueur peut recevoir une amende</w:t>
      </w:r>
    </w:p>
    <w:p w14:paraId="26FFE323" w14:textId="7E7FCB82" w:rsidR="00B22A95" w:rsidRDefault="00B22A95" w:rsidP="009E0AD5">
      <w:pPr>
        <w:pStyle w:val="Paragraphedeliste"/>
        <w:numPr>
          <w:ilvl w:val="0"/>
          <w:numId w:val="11"/>
        </w:numPr>
      </w:pPr>
      <w:r>
        <w:t xml:space="preserve">Lorsque le joueur clique sur vendre lorsqu’il a sélectionné </w:t>
      </w:r>
      <w:r>
        <w:t>des</w:t>
      </w:r>
      <w:r>
        <w:t xml:space="preserve"> poissons</w:t>
      </w:r>
      <w:r>
        <w:t xml:space="preserve"> trop petit, trop jeune ou pas frais</w:t>
      </w:r>
      <w:r>
        <w:t xml:space="preserve"> il reçoit le montant du prix de vente</w:t>
      </w:r>
      <w:r>
        <w:t>,</w:t>
      </w:r>
      <w:r>
        <w:t xml:space="preserve"> les poissons sont </w:t>
      </w:r>
      <w:proofErr w:type="gramStart"/>
      <w:r>
        <w:t>supprimé</w:t>
      </w:r>
      <w:proofErr w:type="gramEnd"/>
      <w:r>
        <w:t xml:space="preserve"> et il reçoit une amende de 1000 $ pour chaque poisson non légale vendu.</w:t>
      </w:r>
    </w:p>
    <w:p w14:paraId="7991789F" w14:textId="77777777" w:rsidR="007B2A41" w:rsidRPr="002E0131" w:rsidRDefault="007B2A41" w:rsidP="007B2A41">
      <w:pPr>
        <w:pStyle w:val="En-tte"/>
        <w:rPr>
          <w:rFonts w:cs="Segoe UI"/>
          <w:iCs/>
          <w:lang w:val="fr-CH"/>
        </w:rPr>
      </w:pPr>
    </w:p>
    <w:p w14:paraId="5CCD618C" w14:textId="4201ECA9" w:rsidR="007B2A41" w:rsidRPr="00090680" w:rsidRDefault="007B2A41" w:rsidP="007B2A41">
      <w:pPr>
        <w:pStyle w:val="Titre2"/>
        <w:rPr>
          <w:rFonts w:cs="Segoe UI"/>
          <w:i/>
          <w:iCs/>
        </w:rPr>
      </w:pPr>
      <w:bookmarkStart w:id="91" w:name="_Toc25553326"/>
      <w:bookmarkStart w:id="92" w:name="_Toc71691029"/>
      <w:bookmarkStart w:id="93" w:name="_Toc104297186"/>
      <w:bookmarkStart w:id="94" w:name="_Toc104731768"/>
      <w:r w:rsidRPr="00090680">
        <w:rPr>
          <w:rFonts w:cs="Segoe UI"/>
          <w:iCs/>
        </w:rPr>
        <w:lastRenderedPageBreak/>
        <w:t>Liste des documents</w:t>
      </w:r>
      <w:bookmarkEnd w:id="91"/>
      <w:r w:rsidRPr="00090680">
        <w:rPr>
          <w:rFonts w:cs="Segoe UI"/>
          <w:iCs/>
        </w:rPr>
        <w:t xml:space="preserve"> fournis</w:t>
      </w:r>
      <w:bookmarkEnd w:id="92"/>
      <w:bookmarkEnd w:id="93"/>
      <w:bookmarkEnd w:id="94"/>
    </w:p>
    <w:p w14:paraId="2281BC23" w14:textId="77777777" w:rsidR="00EE71C5" w:rsidRPr="00090680" w:rsidRDefault="00EE71C5" w:rsidP="009E0AD5">
      <w:pPr>
        <w:pStyle w:val="Paragraphedeliste"/>
        <w:numPr>
          <w:ilvl w:val="0"/>
          <w:numId w:val="10"/>
        </w:numPr>
        <w:spacing w:line="276" w:lineRule="auto"/>
        <w:jc w:val="both"/>
      </w:pPr>
      <w:r w:rsidRPr="00090680">
        <w:t>Diagrammes de flux</w:t>
      </w:r>
    </w:p>
    <w:p w14:paraId="661B5FE8" w14:textId="21819413" w:rsidR="00EE71C5" w:rsidRDefault="00EE71C5" w:rsidP="009E0AD5">
      <w:pPr>
        <w:pStyle w:val="Paragraphedeliste"/>
        <w:numPr>
          <w:ilvl w:val="0"/>
          <w:numId w:val="10"/>
        </w:numPr>
        <w:spacing w:line="276" w:lineRule="auto"/>
        <w:jc w:val="both"/>
      </w:pPr>
      <w:r w:rsidRPr="00090680">
        <w:t>Journal de travail</w:t>
      </w:r>
    </w:p>
    <w:p w14:paraId="433B3547" w14:textId="77777777" w:rsidR="00EE71C5" w:rsidRPr="00090680" w:rsidRDefault="00EE71C5" w:rsidP="009E0AD5">
      <w:pPr>
        <w:pStyle w:val="Paragraphedeliste"/>
        <w:numPr>
          <w:ilvl w:val="0"/>
          <w:numId w:val="10"/>
        </w:numPr>
        <w:spacing w:line="276" w:lineRule="auto"/>
        <w:jc w:val="both"/>
      </w:pPr>
      <w:r w:rsidRPr="00090680">
        <w:t>Planification initiale</w:t>
      </w:r>
    </w:p>
    <w:p w14:paraId="5177B125" w14:textId="77777777" w:rsidR="00EE71C5" w:rsidRPr="00090680" w:rsidRDefault="00EE71C5" w:rsidP="009E0AD5">
      <w:pPr>
        <w:pStyle w:val="Paragraphedeliste"/>
        <w:numPr>
          <w:ilvl w:val="0"/>
          <w:numId w:val="10"/>
        </w:numPr>
        <w:spacing w:line="276" w:lineRule="auto"/>
        <w:jc w:val="both"/>
      </w:pPr>
      <w:r w:rsidRPr="00090680">
        <w:t>Maquettes</w:t>
      </w:r>
    </w:p>
    <w:p w14:paraId="55C80C9B" w14:textId="77777777" w:rsidR="007B2A41" w:rsidRPr="00090680" w:rsidRDefault="007B2A41" w:rsidP="007B2A41">
      <w:pPr>
        <w:rPr>
          <w:rFonts w:cs="Segoe UI"/>
          <w:szCs w:val="14"/>
        </w:rPr>
      </w:pPr>
    </w:p>
    <w:p w14:paraId="769881FA" w14:textId="77777777" w:rsidR="007B2A41" w:rsidRPr="00090680" w:rsidRDefault="007B2A41" w:rsidP="007B2A41">
      <w:pPr>
        <w:rPr>
          <w:rFonts w:cs="Segoe UI"/>
          <w:szCs w:val="14"/>
        </w:rPr>
      </w:pPr>
    </w:p>
    <w:p w14:paraId="53BF54B2" w14:textId="77777777" w:rsidR="007B2A41" w:rsidRPr="00090680" w:rsidRDefault="007B2A41" w:rsidP="007B2A41">
      <w:pPr>
        <w:rPr>
          <w:rFonts w:cs="Segoe UI"/>
          <w:szCs w:val="14"/>
        </w:rPr>
      </w:pPr>
    </w:p>
    <w:p w14:paraId="6E211AAF" w14:textId="77777777" w:rsidR="007B2A41" w:rsidRPr="00090680" w:rsidRDefault="007B2A41" w:rsidP="007B2A41">
      <w:pPr>
        <w:rPr>
          <w:rFonts w:cs="Segoe UI"/>
          <w:szCs w:val="14"/>
        </w:rPr>
      </w:pPr>
    </w:p>
    <w:p w14:paraId="0709AC9B" w14:textId="77777777" w:rsidR="007B2A41" w:rsidRPr="00090680" w:rsidRDefault="007B2A41" w:rsidP="007B2A41">
      <w:pPr>
        <w:rPr>
          <w:rFonts w:cs="Segoe UI"/>
          <w:szCs w:val="14"/>
        </w:rPr>
      </w:pPr>
    </w:p>
    <w:p w14:paraId="192F61B2" w14:textId="45774EBB" w:rsidR="007B2A41" w:rsidRPr="00090680" w:rsidRDefault="007B2A41" w:rsidP="007B2A41">
      <w:pPr>
        <w:pStyle w:val="Titre1"/>
        <w:tabs>
          <w:tab w:val="num" w:pos="360"/>
        </w:tabs>
        <w:rPr>
          <w:rFonts w:cs="Segoe UI"/>
        </w:rPr>
      </w:pPr>
      <w:bookmarkStart w:id="95" w:name="_Toc25553328"/>
      <w:bookmarkStart w:id="96" w:name="_Toc71703263"/>
      <w:bookmarkStart w:id="97" w:name="_Toc104297187"/>
      <w:bookmarkStart w:id="98" w:name="_Toc104731769"/>
      <w:r w:rsidRPr="00090680">
        <w:rPr>
          <w:rFonts w:cs="Segoe UI"/>
        </w:rPr>
        <w:lastRenderedPageBreak/>
        <w:t>C</w:t>
      </w:r>
      <w:bookmarkEnd w:id="95"/>
      <w:bookmarkEnd w:id="96"/>
      <w:r w:rsidRPr="00090680">
        <w:rPr>
          <w:rFonts w:cs="Segoe UI"/>
        </w:rPr>
        <w:t>onclusions</w:t>
      </w:r>
      <w:bookmarkEnd w:id="97"/>
      <w:bookmarkEnd w:id="98"/>
    </w:p>
    <w:p w14:paraId="49C3A3A9" w14:textId="2715EAB6" w:rsidR="007B2A41" w:rsidRDefault="007B2A41" w:rsidP="007B2A41">
      <w:pPr>
        <w:pStyle w:val="En-tte"/>
        <w:ind w:left="357"/>
        <w:rPr>
          <w:rFonts w:cs="Segoe UI"/>
        </w:rPr>
      </w:pPr>
    </w:p>
    <w:p w14:paraId="5D6A69D0" w14:textId="7E32FC1B" w:rsidR="00BC59EB" w:rsidRDefault="00BC59EB" w:rsidP="00BC59EB">
      <w:pPr>
        <w:pStyle w:val="Titre2"/>
        <w:rPr>
          <w:rFonts w:cs="Segoe UI"/>
          <w:iCs/>
        </w:rPr>
      </w:pPr>
      <w:r>
        <w:rPr>
          <w:rFonts w:cs="Segoe UI"/>
          <w:iCs/>
        </w:rPr>
        <w:t>Ce qui a été atteints</w:t>
      </w:r>
    </w:p>
    <w:p w14:paraId="04FE953E" w14:textId="77777777" w:rsidR="00FE07A1" w:rsidRPr="00FE07A1" w:rsidRDefault="00FE07A1" w:rsidP="00FE07A1"/>
    <w:p w14:paraId="15209609" w14:textId="512917DB" w:rsidR="002200F5" w:rsidRDefault="002200F5" w:rsidP="002200F5">
      <w:pPr>
        <w:pStyle w:val="Titre2"/>
        <w:rPr>
          <w:rFonts w:cs="Segoe UI"/>
          <w:iCs/>
        </w:rPr>
      </w:pPr>
      <w:r>
        <w:rPr>
          <w:rFonts w:cs="Segoe UI"/>
          <w:iCs/>
        </w:rPr>
        <w:t xml:space="preserve">Ce qui </w:t>
      </w:r>
      <w:r>
        <w:rPr>
          <w:rFonts w:cs="Segoe UI"/>
          <w:iCs/>
        </w:rPr>
        <w:t>n’</w:t>
      </w:r>
      <w:r>
        <w:rPr>
          <w:rFonts w:cs="Segoe UI"/>
          <w:iCs/>
        </w:rPr>
        <w:t xml:space="preserve">a </w:t>
      </w:r>
      <w:r>
        <w:rPr>
          <w:rFonts w:cs="Segoe UI"/>
          <w:iCs/>
        </w:rPr>
        <w:t xml:space="preserve">pas </w:t>
      </w:r>
      <w:r>
        <w:rPr>
          <w:rFonts w:cs="Segoe UI"/>
          <w:iCs/>
        </w:rPr>
        <w:t>été atteints</w:t>
      </w:r>
    </w:p>
    <w:p w14:paraId="30852040" w14:textId="77777777" w:rsidR="00FE07A1" w:rsidRPr="00FE07A1" w:rsidRDefault="00FE07A1" w:rsidP="00FE07A1"/>
    <w:p w14:paraId="63B34787" w14:textId="2034E6FC" w:rsidR="00FE07A1" w:rsidRDefault="002200F5" w:rsidP="002200F5">
      <w:pPr>
        <w:pStyle w:val="Titre2"/>
        <w:rPr>
          <w:rFonts w:cs="Segoe UI"/>
          <w:iCs/>
        </w:rPr>
      </w:pPr>
      <w:r w:rsidRPr="002200F5">
        <w:rPr>
          <w:rFonts w:cs="Segoe UI"/>
          <w:iCs/>
        </w:rPr>
        <w:t>Points positifs</w:t>
      </w:r>
    </w:p>
    <w:p w14:paraId="288E10B7" w14:textId="77777777" w:rsidR="00FE07A1" w:rsidRPr="00FE07A1" w:rsidRDefault="00FE07A1" w:rsidP="00FE07A1"/>
    <w:p w14:paraId="26957C7E" w14:textId="0352E46E" w:rsidR="00FE07A1" w:rsidRDefault="00FE07A1" w:rsidP="00FE07A1">
      <w:pPr>
        <w:pStyle w:val="Titre2"/>
        <w:rPr>
          <w:rFonts w:cs="Segoe UI"/>
          <w:iCs/>
        </w:rPr>
      </w:pPr>
      <w:r w:rsidRPr="002200F5">
        <w:rPr>
          <w:rFonts w:cs="Segoe UI"/>
          <w:iCs/>
        </w:rPr>
        <w:t xml:space="preserve">Points </w:t>
      </w:r>
      <w:r>
        <w:rPr>
          <w:rFonts w:cs="Segoe UI"/>
          <w:iCs/>
        </w:rPr>
        <w:t>négatifs</w:t>
      </w:r>
    </w:p>
    <w:p w14:paraId="313232DC" w14:textId="77777777" w:rsidR="00FE07A1" w:rsidRPr="00FE07A1" w:rsidRDefault="00FE07A1" w:rsidP="00FE07A1"/>
    <w:p w14:paraId="6DD5E521" w14:textId="71075996" w:rsidR="00FE07A1" w:rsidRDefault="00FE07A1" w:rsidP="00FE07A1">
      <w:pPr>
        <w:pStyle w:val="Titre2"/>
        <w:rPr>
          <w:rFonts w:cs="Segoe UI"/>
          <w:iCs/>
        </w:rPr>
      </w:pPr>
      <w:r w:rsidRPr="00FE07A1">
        <w:rPr>
          <w:rFonts w:cs="Segoe UI"/>
          <w:iCs/>
        </w:rPr>
        <w:t>Difficultés particulières</w:t>
      </w:r>
    </w:p>
    <w:p w14:paraId="427E36CA" w14:textId="77777777" w:rsidR="00FE07A1" w:rsidRDefault="00FE07A1" w:rsidP="00FE07A1">
      <w:pPr>
        <w:pStyle w:val="Retraitnormal1"/>
        <w:numPr>
          <w:ilvl w:val="0"/>
          <w:numId w:val="0"/>
        </w:numPr>
        <w:rPr>
          <w:rFonts w:ascii="Segoe UI" w:hAnsi="Segoe UI" w:cs="Segoe UI"/>
          <w:iCs/>
          <w:color w:val="000000"/>
          <w:sz w:val="24"/>
        </w:rPr>
      </w:pPr>
      <w:r w:rsidRPr="00D35775">
        <w:rPr>
          <w:rFonts w:ascii="Segoe UI" w:hAnsi="Segoe UI" w:cs="Segoe UI"/>
          <w:iCs/>
          <w:color w:val="000000"/>
          <w:sz w:val="24"/>
        </w:rPr>
        <w:t>L’implémenta</w:t>
      </w:r>
      <w:r>
        <w:rPr>
          <w:rFonts w:ascii="Segoe UI" w:hAnsi="Segoe UI" w:cs="Segoe UI"/>
          <w:iCs/>
          <w:color w:val="000000"/>
          <w:sz w:val="24"/>
        </w:rPr>
        <w:t>tion de l’inventaire, des poissons et de tous ce qui tournait autour a été beaucoup plus long que je ne le pensais. Car à plusieurs reprises je devais reréfléchir à la conception d’un système déjà présent car la façon dont il a été codé ne pouvait pas être compatible avec un autre système.</w:t>
      </w:r>
    </w:p>
    <w:p w14:paraId="7F08CCA7" w14:textId="77777777" w:rsidR="00FE07A1" w:rsidRDefault="00FE07A1" w:rsidP="00FE07A1">
      <w:pPr>
        <w:pStyle w:val="Retraitnormal1"/>
        <w:numPr>
          <w:ilvl w:val="0"/>
          <w:numId w:val="0"/>
        </w:numPr>
        <w:rPr>
          <w:rFonts w:ascii="Segoe UI" w:hAnsi="Segoe UI" w:cs="Segoe UI"/>
          <w:iCs/>
          <w:color w:val="000000"/>
          <w:sz w:val="24"/>
        </w:rPr>
      </w:pPr>
    </w:p>
    <w:p w14:paraId="0FA02ABE" w14:textId="77777777" w:rsidR="00FE07A1" w:rsidRDefault="00FE07A1" w:rsidP="00FE07A1">
      <w:pPr>
        <w:pStyle w:val="Retraitnormal1"/>
        <w:numPr>
          <w:ilvl w:val="0"/>
          <w:numId w:val="0"/>
        </w:numPr>
        <w:rPr>
          <w:rFonts w:ascii="Segoe UI" w:hAnsi="Segoe UI" w:cs="Segoe UI"/>
          <w:iCs/>
          <w:color w:val="000000"/>
          <w:sz w:val="24"/>
        </w:rPr>
      </w:pPr>
      <w:r>
        <w:rPr>
          <w:rFonts w:ascii="Segoe UI" w:hAnsi="Segoe UI" w:cs="Segoe UI"/>
          <w:iCs/>
          <w:color w:val="000000"/>
          <w:sz w:val="24"/>
        </w:rPr>
        <w:t xml:space="preserve">Par exemple, chaque poisson a des données unique (âge, taille) et le système d’inventaire n’avait pas été réfléchit pour afficher ces données. Car les poissons ont été simplement stockés sans leur données spécifique (seulement leur nom par exemple). </w:t>
      </w:r>
    </w:p>
    <w:p w14:paraId="0E94691C" w14:textId="77777777" w:rsidR="00FE07A1" w:rsidRDefault="00FE07A1" w:rsidP="00FE07A1">
      <w:pPr>
        <w:pStyle w:val="Retraitnormal1"/>
        <w:numPr>
          <w:ilvl w:val="0"/>
          <w:numId w:val="0"/>
        </w:numPr>
        <w:rPr>
          <w:rFonts w:ascii="Segoe UI" w:hAnsi="Segoe UI" w:cs="Segoe UI"/>
          <w:iCs/>
          <w:color w:val="000000"/>
          <w:sz w:val="24"/>
        </w:rPr>
      </w:pPr>
    </w:p>
    <w:p w14:paraId="69BDE12C" w14:textId="4BA6073F" w:rsidR="00FE07A1" w:rsidRPr="00FE07A1" w:rsidRDefault="00FE07A1" w:rsidP="00FE07A1">
      <w:pPr>
        <w:pStyle w:val="Retraitnormal1"/>
        <w:numPr>
          <w:ilvl w:val="0"/>
          <w:numId w:val="0"/>
        </w:numPr>
        <w:rPr>
          <w:rFonts w:ascii="Segoe UI" w:hAnsi="Segoe UI" w:cs="Segoe UI"/>
          <w:iCs/>
          <w:color w:val="000000"/>
          <w:sz w:val="24"/>
        </w:rPr>
      </w:pPr>
      <w:r>
        <w:rPr>
          <w:rFonts w:ascii="Segoe UI" w:hAnsi="Segoe UI" w:cs="Segoe UI"/>
          <w:iCs/>
          <w:color w:val="000000"/>
          <w:sz w:val="24"/>
        </w:rPr>
        <w:t>J’ai du don retravailler ces systèmes, ce qui m’a fait perdre un peu de temp.</w:t>
      </w:r>
    </w:p>
    <w:p w14:paraId="34743C76" w14:textId="26F4D585" w:rsidR="00FE07A1" w:rsidRDefault="00FE07A1" w:rsidP="00FE07A1">
      <w:pPr>
        <w:pStyle w:val="Titre2"/>
        <w:rPr>
          <w:rFonts w:cs="Segoe UI"/>
          <w:iCs/>
        </w:rPr>
      </w:pPr>
      <w:r w:rsidRPr="00FE07A1">
        <w:rPr>
          <w:rFonts w:cs="Segoe UI"/>
          <w:iCs/>
        </w:rPr>
        <w:t>Suites possibles pour le projet</w:t>
      </w:r>
    </w:p>
    <w:p w14:paraId="795AC572" w14:textId="77777777" w:rsidR="007B2A41" w:rsidRPr="00090680" w:rsidRDefault="007B2A41" w:rsidP="007B2A41">
      <w:pPr>
        <w:rPr>
          <w:rFonts w:cs="Segoe UI"/>
          <w:szCs w:val="14"/>
        </w:rPr>
      </w:pPr>
    </w:p>
    <w:p w14:paraId="2A55B0F5" w14:textId="7C0201DA" w:rsidR="007B2A41" w:rsidRPr="002200F5" w:rsidRDefault="007B2A41" w:rsidP="007B2A41">
      <w:pPr>
        <w:rPr>
          <w:rFonts w:cs="Segoe UI"/>
          <w:szCs w:val="14"/>
          <w:lang w:val="fr-CH"/>
        </w:rPr>
      </w:pPr>
    </w:p>
    <w:p w14:paraId="34727B4D" w14:textId="11C86235" w:rsidR="007B2A41" w:rsidRPr="00090680" w:rsidRDefault="007B2A41" w:rsidP="007B2A41">
      <w:pPr>
        <w:pStyle w:val="Titre1"/>
        <w:tabs>
          <w:tab w:val="num" w:pos="360"/>
        </w:tabs>
        <w:rPr>
          <w:rFonts w:cs="Segoe UI"/>
        </w:rPr>
      </w:pPr>
      <w:bookmarkStart w:id="99" w:name="_Toc71703264"/>
      <w:bookmarkStart w:id="100" w:name="_Toc104297188"/>
      <w:bookmarkStart w:id="101" w:name="_Toc104731770"/>
      <w:r w:rsidRPr="00090680">
        <w:rPr>
          <w:rFonts w:cs="Segoe UI"/>
        </w:rPr>
        <w:lastRenderedPageBreak/>
        <w:t>A</w:t>
      </w:r>
      <w:bookmarkEnd w:id="99"/>
      <w:r w:rsidRPr="00090680">
        <w:rPr>
          <w:rFonts w:cs="Segoe UI"/>
        </w:rPr>
        <w:t>nnexes</w:t>
      </w:r>
      <w:bookmarkEnd w:id="100"/>
      <w:bookmarkEnd w:id="101"/>
    </w:p>
    <w:p w14:paraId="26F0F9B6" w14:textId="77777777" w:rsidR="007B2A41" w:rsidRPr="00090680" w:rsidRDefault="007B2A41" w:rsidP="007B2A41">
      <w:pPr>
        <w:rPr>
          <w:rFonts w:cs="Segoe UI"/>
        </w:rPr>
      </w:pPr>
    </w:p>
    <w:p w14:paraId="05A89290" w14:textId="5915AEAA" w:rsidR="007B2A41" w:rsidRPr="00090680" w:rsidRDefault="007B2A41" w:rsidP="007B2A41">
      <w:pPr>
        <w:pStyle w:val="Titre2"/>
        <w:rPr>
          <w:rFonts w:cs="Segoe UI"/>
          <w:i/>
          <w:iCs/>
        </w:rPr>
      </w:pPr>
      <w:bookmarkStart w:id="102" w:name="_Toc104297189"/>
      <w:bookmarkStart w:id="103" w:name="_Toc104731771"/>
      <w:r w:rsidRPr="00090680">
        <w:rPr>
          <w:rFonts w:cs="Segoe UI"/>
          <w:iCs/>
        </w:rPr>
        <w:t>Résumé du rapport du TPI / version succincte de la documentation</w:t>
      </w:r>
      <w:bookmarkEnd w:id="102"/>
      <w:bookmarkEnd w:id="103"/>
    </w:p>
    <w:p w14:paraId="2F0B50D1" w14:textId="77777777" w:rsidR="007B2A41" w:rsidRPr="00090680" w:rsidRDefault="007B2A41" w:rsidP="007B2A41">
      <w:pPr>
        <w:rPr>
          <w:rFonts w:cs="Segoe UI"/>
        </w:rPr>
      </w:pPr>
    </w:p>
    <w:p w14:paraId="56549FA4" w14:textId="4084CD48" w:rsidR="009D4618" w:rsidRPr="009D4618" w:rsidRDefault="007B2A41" w:rsidP="009D4618">
      <w:pPr>
        <w:pStyle w:val="Titre2"/>
        <w:rPr>
          <w:rFonts w:cs="Segoe UI"/>
          <w:iCs/>
        </w:rPr>
      </w:pPr>
      <w:bookmarkStart w:id="104" w:name="_Toc71703265"/>
      <w:bookmarkStart w:id="105" w:name="_Toc104297190"/>
      <w:bookmarkStart w:id="106" w:name="_Toc104731772"/>
      <w:r w:rsidRPr="00090680">
        <w:rPr>
          <w:rFonts w:cs="Segoe UI"/>
          <w:iCs/>
        </w:rPr>
        <w:t>Sources – Bibliographie</w:t>
      </w:r>
      <w:bookmarkEnd w:id="104"/>
      <w:bookmarkEnd w:id="105"/>
      <w:bookmarkEnd w:id="106"/>
    </w:p>
    <w:p w14:paraId="1A8CCCDC" w14:textId="6C068358" w:rsidR="007B2A41" w:rsidRPr="009D4618" w:rsidRDefault="007B2A41" w:rsidP="009D4618">
      <w:pPr>
        <w:rPr>
          <w:rFonts w:cs="Segoe UI"/>
          <w:color w:val="7E7EB9" w:themeColor="accent6" w:themeTint="99"/>
        </w:rPr>
      </w:pPr>
      <w:r w:rsidRPr="009D4618">
        <w:rPr>
          <w:rFonts w:cs="Segoe UI"/>
        </w:rPr>
        <w:t>Nom</w:t>
      </w:r>
      <w:r w:rsidR="009D4618">
        <w:rPr>
          <w:rFonts w:cs="Segoe UI"/>
        </w:rPr>
        <w:t>s</w:t>
      </w:r>
      <w:r w:rsidRPr="009D4618">
        <w:rPr>
          <w:rFonts w:cs="Segoe UI"/>
        </w:rPr>
        <w:t xml:space="preserve"> des zones de pêches :</w:t>
      </w:r>
      <w:r w:rsidRPr="009D4618">
        <w:rPr>
          <w:rFonts w:cs="Segoe UI"/>
          <w:color w:val="7E7EB9" w:themeColor="accent6" w:themeTint="99"/>
        </w:rPr>
        <w:t xml:space="preserve"> </w:t>
      </w:r>
      <w:hyperlink r:id="rId35" w:history="1">
        <w:r w:rsidRPr="009D4618">
          <w:rPr>
            <w:rStyle w:val="Lienhypertexte"/>
            <w:rFonts w:cs="Segoe UI"/>
            <w:color w:val="7E7EB9" w:themeColor="accent6" w:themeTint="99"/>
          </w:rPr>
          <w:t>https://www.normandiefraicheurmer.fr/recettes-et-si-on-cuisinait/origine-des-produits-de-la-mer/43-zones-de-peche-monde.html</w:t>
        </w:r>
      </w:hyperlink>
    </w:p>
    <w:p w14:paraId="269BC141" w14:textId="77777777" w:rsidR="007B2A41" w:rsidRPr="009D4618" w:rsidRDefault="007B2A41" w:rsidP="009D4618">
      <w:pPr>
        <w:rPr>
          <w:rFonts w:cs="Segoe UI"/>
        </w:rPr>
      </w:pPr>
    </w:p>
    <w:p w14:paraId="4051B055" w14:textId="77777777" w:rsidR="007B2A41" w:rsidRPr="009D4618" w:rsidRDefault="007B2A41" w:rsidP="009D4618">
      <w:pPr>
        <w:rPr>
          <w:rFonts w:cs="Segoe UI"/>
        </w:rPr>
      </w:pPr>
      <w:r w:rsidRPr="009D4618">
        <w:rPr>
          <w:rFonts w:cs="Segoe UI"/>
        </w:rPr>
        <w:t xml:space="preserve">Image du bateau : </w:t>
      </w:r>
      <w:hyperlink r:id="rId36" w:history="1">
        <w:r w:rsidRPr="009D4618">
          <w:rPr>
            <w:rStyle w:val="Lienhypertexte"/>
            <w:rFonts w:cs="Segoe UI"/>
            <w:color w:val="7E7EB9" w:themeColor="accent6" w:themeTint="99"/>
          </w:rPr>
          <w:t>http://www.clipartpanda.com/clipart_images/silver-king-custom-marine-42502007</w:t>
        </w:r>
      </w:hyperlink>
    </w:p>
    <w:p w14:paraId="18E67EEE" w14:textId="77777777" w:rsidR="007B2A41" w:rsidRPr="009D4618" w:rsidRDefault="007B2A41" w:rsidP="009D4618">
      <w:pPr>
        <w:rPr>
          <w:rFonts w:cs="Segoe UI"/>
        </w:rPr>
      </w:pPr>
    </w:p>
    <w:p w14:paraId="5DA01FF7" w14:textId="40BDC2F4" w:rsidR="007B2A41" w:rsidRDefault="007B2A41" w:rsidP="009D4618">
      <w:pPr>
        <w:rPr>
          <w:rStyle w:val="Lienhypertexte"/>
          <w:rFonts w:cs="Segoe UI"/>
          <w:color w:val="7E7EB9" w:themeColor="accent6" w:themeTint="99"/>
        </w:rPr>
      </w:pPr>
      <w:r w:rsidRPr="009D4618">
        <w:rPr>
          <w:rFonts w:cs="Segoe UI"/>
        </w:rPr>
        <w:t xml:space="preserve">Image ombre de poisson : </w:t>
      </w:r>
      <w:hyperlink r:id="rId37" w:history="1">
        <w:r w:rsidRPr="009D4618">
          <w:rPr>
            <w:rStyle w:val="Lienhypertexte"/>
            <w:rFonts w:cs="Segoe UI"/>
            <w:color w:val="7E7EB9" w:themeColor="accent6" w:themeTint="99"/>
          </w:rPr>
          <w:t>https://www.deviantart.com/absurdwordpreferred/art/Little-Fish-png-147138899</w:t>
        </w:r>
      </w:hyperlink>
    </w:p>
    <w:p w14:paraId="4AECD319" w14:textId="7A6B325B" w:rsidR="009D4618" w:rsidRDefault="009D4618" w:rsidP="009D4618">
      <w:pPr>
        <w:rPr>
          <w:rStyle w:val="Lienhypertexte"/>
          <w:rFonts w:cs="Segoe UI"/>
          <w:color w:val="7E7EB9" w:themeColor="accent6" w:themeTint="99"/>
        </w:rPr>
      </w:pPr>
    </w:p>
    <w:p w14:paraId="77861B08" w14:textId="77777777" w:rsidR="009D4618" w:rsidRPr="009D4618" w:rsidRDefault="009D4618" w:rsidP="009D4618">
      <w:pPr>
        <w:rPr>
          <w:rStyle w:val="Lienhypertexte"/>
          <w:rFonts w:cs="Segoe UI"/>
        </w:rPr>
      </w:pPr>
      <w:r w:rsidRPr="009D4618">
        <w:rPr>
          <w:rFonts w:cs="Segoe UI"/>
        </w:rPr>
        <w:t xml:space="preserve">Images des poissons : </w:t>
      </w:r>
      <w:hyperlink r:id="rId38" w:history="1">
        <w:r w:rsidRPr="009D4618">
          <w:rPr>
            <w:rStyle w:val="Lienhypertexte"/>
            <w:rFonts w:cs="Segoe UI"/>
            <w:color w:val="7E7EB9" w:themeColor="accent6" w:themeTint="99"/>
          </w:rPr>
          <w:t>https://www.hiclipart.com/</w:t>
        </w:r>
      </w:hyperlink>
    </w:p>
    <w:p w14:paraId="62F726B6" w14:textId="77777777" w:rsidR="007B2A41" w:rsidRPr="009D4618" w:rsidRDefault="007B2A41" w:rsidP="009D4618">
      <w:pPr>
        <w:rPr>
          <w:rFonts w:cs="Segoe UI"/>
          <w:color w:val="BFBFBF" w:themeColor="background2" w:themeShade="BF"/>
        </w:rPr>
      </w:pPr>
    </w:p>
    <w:p w14:paraId="1C5FB963" w14:textId="08D41F50" w:rsidR="009D4618" w:rsidRDefault="007B2A41" w:rsidP="009D4618">
      <w:pPr>
        <w:rPr>
          <w:rStyle w:val="Lienhypertexte"/>
          <w:rFonts w:cs="Segoe UI"/>
          <w:color w:val="000000"/>
          <w:u w:val="none"/>
        </w:rPr>
      </w:pPr>
      <w:r w:rsidRPr="009D4618">
        <w:rPr>
          <w:rStyle w:val="Lienhypertexte"/>
          <w:rFonts w:cs="Segoe UI"/>
          <w:color w:val="000000"/>
          <w:u w:val="none"/>
        </w:rPr>
        <w:t xml:space="preserve">Informations sur plusieurs espèces : </w:t>
      </w:r>
    </w:p>
    <w:p w14:paraId="7664D48A" w14:textId="59665372" w:rsidR="007B2A41" w:rsidRPr="009D4618" w:rsidRDefault="009D4618" w:rsidP="009D4618">
      <w:pPr>
        <w:rPr>
          <w:rFonts w:cs="Segoe UI"/>
          <w:color w:val="7E7EB9" w:themeColor="accent6" w:themeTint="99"/>
        </w:rPr>
      </w:pPr>
      <w:hyperlink r:id="rId39" w:history="1">
        <w:r w:rsidRPr="009D4618">
          <w:rPr>
            <w:rStyle w:val="Lienhypertexte"/>
            <w:rFonts w:cs="Segoe UI"/>
            <w:color w:val="7E7EB9" w:themeColor="accent6" w:themeTint="99"/>
          </w:rPr>
          <w:t>https://fr-academic.com/dic.nsf/frwiki/2022609</w:t>
        </w:r>
      </w:hyperlink>
    </w:p>
    <w:p w14:paraId="77A68B87" w14:textId="77777777" w:rsidR="009D4618" w:rsidRPr="009D4618" w:rsidRDefault="009D4618" w:rsidP="009D4618">
      <w:pPr>
        <w:rPr>
          <w:rFonts w:cs="Segoe UI"/>
        </w:rPr>
      </w:pPr>
    </w:p>
    <w:p w14:paraId="153A9F15" w14:textId="77777777" w:rsidR="007B2A41" w:rsidRPr="009D4618" w:rsidRDefault="009E0AD5" w:rsidP="009D4618">
      <w:pPr>
        <w:rPr>
          <w:rFonts w:cs="Segoe UI"/>
          <w:color w:val="7E7EB9" w:themeColor="accent6" w:themeTint="99"/>
        </w:rPr>
      </w:pPr>
      <w:hyperlink r:id="rId40" w:history="1">
        <w:r w:rsidR="007B2A41" w:rsidRPr="009D4618">
          <w:rPr>
            <w:rStyle w:val="Lienhypertexte"/>
            <w:rFonts w:cs="Segoe UI"/>
            <w:color w:val="7E7EB9" w:themeColor="accent6" w:themeTint="99"/>
          </w:rPr>
          <w:t>https://www.lapechetechnique.fr/tailles-legales-de-capture-en-mer-2022/</w:t>
        </w:r>
      </w:hyperlink>
    </w:p>
    <w:p w14:paraId="04F5A04E" w14:textId="77777777" w:rsidR="007B2A41" w:rsidRPr="009D4618" w:rsidRDefault="007B2A41" w:rsidP="009D4618">
      <w:pPr>
        <w:rPr>
          <w:rFonts w:cs="Segoe UI"/>
        </w:rPr>
      </w:pPr>
    </w:p>
    <w:p w14:paraId="5E13823D" w14:textId="1547BE77" w:rsidR="007B2A41" w:rsidRDefault="009E0AD5" w:rsidP="009D4618">
      <w:pPr>
        <w:rPr>
          <w:rStyle w:val="Lienhypertexte"/>
          <w:rFonts w:cs="Segoe UI"/>
          <w:color w:val="7E7EB9" w:themeColor="accent6" w:themeTint="99"/>
        </w:rPr>
      </w:pPr>
      <w:hyperlink r:id="rId41" w:history="1">
        <w:r w:rsidR="007B2A41" w:rsidRPr="009D4618">
          <w:rPr>
            <w:rStyle w:val="Lienhypertexte"/>
            <w:rFonts w:cs="Segoe UI"/>
            <w:color w:val="7E7EB9" w:themeColor="accent6" w:themeTint="99"/>
          </w:rPr>
          <w:t>https://www.futura-sciences.com/planete/questions-reponses/poisson-poissons-10-especes-plus-pechees-9426/</w:t>
        </w:r>
      </w:hyperlink>
    </w:p>
    <w:p w14:paraId="7C629BAA" w14:textId="5EE4AC61" w:rsidR="009D4618" w:rsidRDefault="009D4618" w:rsidP="009D4618">
      <w:pPr>
        <w:rPr>
          <w:rStyle w:val="Lienhypertexte"/>
          <w:rFonts w:cs="Segoe UI"/>
          <w:color w:val="7E7EB9" w:themeColor="accent6" w:themeTint="99"/>
        </w:rPr>
      </w:pPr>
    </w:p>
    <w:p w14:paraId="05B5E347" w14:textId="363F96B1" w:rsidR="009D4618" w:rsidRPr="009D4618" w:rsidRDefault="009D4618" w:rsidP="009D4618">
      <w:pPr>
        <w:rPr>
          <w:rStyle w:val="Lienhypertexte"/>
          <w:rFonts w:cs="Segoe UI"/>
          <w:color w:val="7E7EB9" w:themeColor="accent6" w:themeTint="99"/>
        </w:rPr>
      </w:pPr>
      <w:r w:rsidRPr="009D4618">
        <w:rPr>
          <w:rFonts w:cs="Segoe UI"/>
          <w:color w:val="7E7EB9" w:themeColor="accent6" w:themeTint="99"/>
          <w:u w:val="single"/>
        </w:rPr>
        <w:t>https://en.wikipedia.org/wiki/Anchov</w:t>
      </w:r>
      <w:r w:rsidRPr="009D4618">
        <w:rPr>
          <w:rFonts w:cs="Segoe UI"/>
          <w:color w:val="7E7EB9" w:themeColor="accent6" w:themeTint="99"/>
          <w:u w:val="single"/>
        </w:rPr>
        <w:t>y</w:t>
      </w:r>
    </w:p>
    <w:p w14:paraId="319FEA1A" w14:textId="77777777" w:rsidR="009D4618" w:rsidRDefault="009D4618" w:rsidP="009D4618">
      <w:pPr>
        <w:rPr>
          <w:rStyle w:val="Lienhypertexte"/>
          <w:rFonts w:cs="Segoe UI"/>
          <w:color w:val="7E7EB9" w:themeColor="accent6" w:themeTint="99"/>
        </w:rPr>
      </w:pPr>
    </w:p>
    <w:p w14:paraId="4A32C925" w14:textId="6DFAD10D" w:rsidR="009D4618" w:rsidRPr="009D4618" w:rsidRDefault="009D4618" w:rsidP="009D4618">
      <w:pPr>
        <w:rPr>
          <w:rFonts w:cs="Segoe UI"/>
          <w:color w:val="7E7EB9" w:themeColor="accent6" w:themeTint="99"/>
        </w:rPr>
      </w:pPr>
      <w:r w:rsidRPr="009D4618">
        <w:rPr>
          <w:rStyle w:val="Lienhypertexte"/>
          <w:rFonts w:cs="Segoe UI"/>
          <w:color w:val="7E7EB9" w:themeColor="accent6" w:themeTint="99"/>
        </w:rPr>
        <w:t>http://wpbp.sinica.edu.tw/</w:t>
      </w:r>
    </w:p>
    <w:p w14:paraId="2D7836F4" w14:textId="77777777" w:rsidR="007B2A41" w:rsidRPr="009D4618" w:rsidRDefault="007B2A41" w:rsidP="009D4618">
      <w:pPr>
        <w:rPr>
          <w:rFonts w:cs="Segoe UI"/>
        </w:rPr>
      </w:pPr>
    </w:p>
    <w:p w14:paraId="6137AE29" w14:textId="77777777" w:rsidR="007B2A41" w:rsidRPr="00090680" w:rsidRDefault="007B2A41" w:rsidP="007B2A41">
      <w:pPr>
        <w:rPr>
          <w:rFonts w:cs="Segoe UI"/>
          <w:i/>
        </w:rPr>
      </w:pPr>
    </w:p>
    <w:p w14:paraId="30213E2D" w14:textId="77777777" w:rsidR="007B2A41" w:rsidRPr="009D4618" w:rsidRDefault="007B2A41" w:rsidP="007B2A41">
      <w:pPr>
        <w:rPr>
          <w:rStyle w:val="Lienhypertexte"/>
          <w:rFonts w:cs="Segoe UI"/>
          <w:iCs/>
        </w:rPr>
      </w:pPr>
      <w:r w:rsidRPr="009D4618">
        <w:rPr>
          <w:rFonts w:cs="Segoe UI"/>
          <w:iCs/>
        </w:rPr>
        <w:lastRenderedPageBreak/>
        <w:t xml:space="preserve">Temps de fraicheur </w:t>
      </w:r>
      <w:hyperlink r:id="rId42" w:history="1">
        <w:r w:rsidRPr="009D4618">
          <w:rPr>
            <w:rStyle w:val="Lienhypertexte"/>
            <w:rFonts w:cs="Segoe UI"/>
            <w:iCs/>
            <w:color w:val="7E7EB9" w:themeColor="accent6" w:themeTint="99"/>
          </w:rPr>
          <w:t>https://www.bloc-notes-culinaire.com/2019/08/criteres-de-fraicheur-du-poisson.html</w:t>
        </w:r>
      </w:hyperlink>
    </w:p>
    <w:p w14:paraId="1E899CD3" w14:textId="77777777" w:rsidR="007B2A41" w:rsidRPr="00090680" w:rsidRDefault="007B2A41" w:rsidP="007B2A41">
      <w:pPr>
        <w:rPr>
          <w:rStyle w:val="Lienhypertexte"/>
          <w:rFonts w:cs="Segoe UI"/>
          <w:i/>
        </w:rPr>
      </w:pPr>
    </w:p>
    <w:p w14:paraId="205200D4" w14:textId="7A3F0B4D" w:rsidR="007B2A41" w:rsidRPr="009D4618" w:rsidRDefault="007B2A41" w:rsidP="007B2A41">
      <w:pPr>
        <w:rPr>
          <w:rStyle w:val="Lienhypertexte"/>
          <w:rFonts w:cs="Segoe UI"/>
          <w:color w:val="7E7EB9" w:themeColor="accent6" w:themeTint="99"/>
        </w:rPr>
      </w:pPr>
      <w:r w:rsidRPr="009D4618">
        <w:rPr>
          <w:rStyle w:val="Lienhypertexte"/>
          <w:rFonts w:cs="Segoe UI"/>
          <w:color w:val="000000"/>
          <w:u w:val="none"/>
        </w:rPr>
        <w:t xml:space="preserve">Ne trouvant de </w:t>
      </w:r>
      <w:r w:rsidR="009D4618" w:rsidRPr="009D4618">
        <w:rPr>
          <w:rStyle w:val="Lienhypertexte"/>
          <w:rFonts w:cs="Segoe UI"/>
          <w:color w:val="000000"/>
          <w:u w:val="none"/>
        </w:rPr>
        <w:t>réelle information</w:t>
      </w:r>
      <w:r w:rsidRPr="009D4618">
        <w:rPr>
          <w:rStyle w:val="Lienhypertexte"/>
          <w:rFonts w:cs="Segoe UI"/>
          <w:color w:val="000000"/>
          <w:u w:val="none"/>
        </w:rPr>
        <w:t xml:space="preserve"> sur le montant de l’amende sur la pêche de poissons trop petits ou trop jeûne, je me suis basé sur cette article </w:t>
      </w:r>
      <w:hyperlink r:id="rId43" w:history="1">
        <w:r w:rsidRPr="009D4618">
          <w:rPr>
            <w:rStyle w:val="Lienhypertexte"/>
            <w:rFonts w:cs="Segoe UI"/>
            <w:color w:val="7E7EB9" w:themeColor="accent6" w:themeTint="99"/>
          </w:rPr>
          <w:t>https://france3-regions.francetvinfo.fr/normandie/seine-maritime/soupconnes-avoir-preleve-soles-trop-petites-pecheurs-sont-relaxes-1720665.html</w:t>
        </w:r>
      </w:hyperlink>
    </w:p>
    <w:p w14:paraId="04F68502" w14:textId="77777777" w:rsidR="007B2A41" w:rsidRPr="009D4618" w:rsidRDefault="007B2A41" w:rsidP="007B2A41">
      <w:pPr>
        <w:rPr>
          <w:rFonts w:cs="Segoe UI"/>
          <w:color w:val="7E7EB9" w:themeColor="accent6" w:themeTint="99"/>
        </w:rPr>
      </w:pPr>
      <w:r w:rsidRPr="009D4618">
        <w:rPr>
          <w:rStyle w:val="Lienhypertexte"/>
          <w:rFonts w:cs="Segoe UI"/>
          <w:color w:val="7E7EB9" w:themeColor="accent6" w:themeTint="99"/>
        </w:rPr>
        <w:t>J’ai mis le montant à 1000 $.</w:t>
      </w:r>
    </w:p>
    <w:p w14:paraId="005955DA" w14:textId="063BAC9A" w:rsidR="007B2A41" w:rsidRDefault="007B2A41" w:rsidP="007B2A41">
      <w:pPr>
        <w:rPr>
          <w:rFonts w:cs="Segoe UI"/>
          <w:i/>
        </w:rPr>
      </w:pPr>
    </w:p>
    <w:p w14:paraId="3A593795" w14:textId="66CFDDF2" w:rsidR="00360CB7" w:rsidRPr="00360CB7" w:rsidRDefault="00360CB7" w:rsidP="007B2A41">
      <w:pPr>
        <w:rPr>
          <w:rFonts w:cs="Segoe UI"/>
        </w:rPr>
      </w:pPr>
      <w:r w:rsidRPr="009D4618">
        <w:rPr>
          <w:rFonts w:cs="Segoe UI"/>
        </w:rPr>
        <w:t xml:space="preserve">Pour les prix des espèces : </w:t>
      </w:r>
      <w:r w:rsidRPr="00360CB7">
        <w:rPr>
          <w:rFonts w:cs="Segoe UI"/>
          <w:color w:val="7E7EB9" w:themeColor="accent6" w:themeTint="99"/>
          <w:u w:val="single"/>
        </w:rPr>
        <w:t>https://rnm.franceagrimer.fr/</w:t>
      </w:r>
    </w:p>
    <w:p w14:paraId="673C0FEC" w14:textId="77777777" w:rsidR="00360CB7" w:rsidRPr="00090680" w:rsidRDefault="00360CB7" w:rsidP="007B2A41">
      <w:pPr>
        <w:rPr>
          <w:rFonts w:cs="Segoe UI"/>
          <w:i/>
        </w:rPr>
      </w:pPr>
    </w:p>
    <w:p w14:paraId="7E3F418A" w14:textId="6BB0ED68" w:rsidR="007B2A41" w:rsidRPr="00360CB7" w:rsidRDefault="007B2A41" w:rsidP="007B2A41">
      <w:pPr>
        <w:rPr>
          <w:rFonts w:cs="Segoe UI"/>
          <w:iCs/>
        </w:rPr>
      </w:pPr>
      <w:r w:rsidRPr="00360CB7">
        <w:rPr>
          <w:rFonts w:cs="Segoe UI"/>
          <w:iCs/>
        </w:rPr>
        <w:t xml:space="preserve">Pour le prix des poissons, nous avons discuté avec mon chef de projet. Il trouve plus judicieux de mettre les vrais prix des poissons même si ça ne rapporte pas énormément </w:t>
      </w:r>
      <w:r w:rsidR="00360CB7" w:rsidRPr="00360CB7">
        <w:rPr>
          <w:rFonts w:cs="Segoe UI"/>
          <w:iCs/>
        </w:rPr>
        <w:t>en termes</w:t>
      </w:r>
      <w:r w:rsidRPr="00360CB7">
        <w:rPr>
          <w:rFonts w:cs="Segoe UI"/>
          <w:iCs/>
        </w:rPr>
        <w:t xml:space="preserve"> d’argent.</w:t>
      </w:r>
    </w:p>
    <w:p w14:paraId="5BC257EC" w14:textId="77777777" w:rsidR="007B2A41" w:rsidRPr="00090680" w:rsidRDefault="007B2A41" w:rsidP="007B2A41">
      <w:pPr>
        <w:pStyle w:val="Titre2"/>
        <w:rPr>
          <w:rFonts w:cs="Segoe UI"/>
          <w:iCs/>
        </w:rPr>
      </w:pPr>
      <w:bookmarkStart w:id="107" w:name="_Toc25553330"/>
      <w:bookmarkStart w:id="108" w:name="_Toc71703266"/>
      <w:bookmarkStart w:id="109" w:name="_Toc104297191"/>
      <w:bookmarkStart w:id="110" w:name="_Toc104731773"/>
      <w:r w:rsidRPr="00090680">
        <w:rPr>
          <w:rFonts w:cs="Segoe UI"/>
          <w:iCs/>
        </w:rPr>
        <w:t xml:space="preserve">Journal de </w:t>
      </w:r>
      <w:bookmarkEnd w:id="107"/>
      <w:bookmarkEnd w:id="108"/>
      <w:r w:rsidRPr="00090680">
        <w:rPr>
          <w:rFonts w:cs="Segoe UI"/>
          <w:iCs/>
        </w:rPr>
        <w:t>travail</w:t>
      </w:r>
      <w:bookmarkStart w:id="111" w:name="_Toc25553331"/>
      <w:bookmarkEnd w:id="109"/>
      <w:bookmarkEnd w:id="110"/>
    </w:p>
    <w:tbl>
      <w:tblPr>
        <w:tblW w:w="8843" w:type="dxa"/>
        <w:tblCellMar>
          <w:left w:w="70" w:type="dxa"/>
          <w:right w:w="70" w:type="dxa"/>
        </w:tblCellMar>
        <w:tblLook w:val="04A0" w:firstRow="1" w:lastRow="0" w:firstColumn="1" w:lastColumn="0" w:noHBand="0" w:noVBand="1"/>
      </w:tblPr>
      <w:tblGrid>
        <w:gridCol w:w="580"/>
        <w:gridCol w:w="594"/>
        <w:gridCol w:w="541"/>
        <w:gridCol w:w="656"/>
        <w:gridCol w:w="1421"/>
        <w:gridCol w:w="1314"/>
        <w:gridCol w:w="4258"/>
      </w:tblGrid>
      <w:tr w:rsidR="005F4F6D" w:rsidRPr="005F4F6D" w14:paraId="3E6EDEF5" w14:textId="77777777" w:rsidTr="005F4F6D">
        <w:trPr>
          <w:trHeight w:val="300"/>
        </w:trPr>
        <w:tc>
          <w:tcPr>
            <w:tcW w:w="580" w:type="dxa"/>
            <w:tcBorders>
              <w:top w:val="single" w:sz="8" w:space="0" w:color="auto"/>
              <w:left w:val="single" w:sz="8" w:space="0" w:color="auto"/>
              <w:bottom w:val="single" w:sz="8" w:space="0" w:color="auto"/>
              <w:right w:val="single" w:sz="4" w:space="0" w:color="auto"/>
            </w:tcBorders>
            <w:shd w:val="clear" w:color="000000" w:fill="D7B2D8"/>
            <w:noWrap/>
            <w:vAlign w:val="center"/>
            <w:hideMark/>
          </w:tcPr>
          <w:p w14:paraId="204587A1"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Jour</w:t>
            </w:r>
          </w:p>
        </w:tc>
        <w:tc>
          <w:tcPr>
            <w:tcW w:w="520" w:type="dxa"/>
            <w:tcBorders>
              <w:top w:val="single" w:sz="8" w:space="0" w:color="auto"/>
              <w:left w:val="nil"/>
              <w:bottom w:val="single" w:sz="8" w:space="0" w:color="auto"/>
              <w:right w:val="single" w:sz="4" w:space="0" w:color="auto"/>
            </w:tcBorders>
            <w:shd w:val="clear" w:color="000000" w:fill="D7B2D8"/>
            <w:noWrap/>
            <w:vAlign w:val="center"/>
            <w:hideMark/>
          </w:tcPr>
          <w:p w14:paraId="2670EEC7"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Début</w:t>
            </w:r>
          </w:p>
        </w:tc>
        <w:tc>
          <w:tcPr>
            <w:tcW w:w="480" w:type="dxa"/>
            <w:tcBorders>
              <w:top w:val="single" w:sz="8" w:space="0" w:color="auto"/>
              <w:left w:val="nil"/>
              <w:bottom w:val="single" w:sz="8" w:space="0" w:color="auto"/>
              <w:right w:val="single" w:sz="4" w:space="0" w:color="auto"/>
            </w:tcBorders>
            <w:shd w:val="clear" w:color="000000" w:fill="D7B2D8"/>
            <w:noWrap/>
            <w:vAlign w:val="center"/>
            <w:hideMark/>
          </w:tcPr>
          <w:p w14:paraId="5585001D"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Fin</w:t>
            </w:r>
          </w:p>
        </w:tc>
        <w:tc>
          <w:tcPr>
            <w:tcW w:w="600" w:type="dxa"/>
            <w:tcBorders>
              <w:top w:val="single" w:sz="8" w:space="0" w:color="auto"/>
              <w:left w:val="nil"/>
              <w:bottom w:val="single" w:sz="8" w:space="0" w:color="auto"/>
              <w:right w:val="single" w:sz="4" w:space="0" w:color="auto"/>
            </w:tcBorders>
            <w:shd w:val="clear" w:color="000000" w:fill="D7B2D8"/>
            <w:noWrap/>
            <w:vAlign w:val="center"/>
            <w:hideMark/>
          </w:tcPr>
          <w:p w14:paraId="6A623EBC"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Temps</w:t>
            </w:r>
          </w:p>
        </w:tc>
        <w:tc>
          <w:tcPr>
            <w:tcW w:w="1311" w:type="dxa"/>
            <w:tcBorders>
              <w:top w:val="single" w:sz="8" w:space="0" w:color="auto"/>
              <w:left w:val="nil"/>
              <w:bottom w:val="single" w:sz="8" w:space="0" w:color="auto"/>
              <w:right w:val="nil"/>
            </w:tcBorders>
            <w:shd w:val="clear" w:color="000000" w:fill="D7B2D8"/>
            <w:noWrap/>
            <w:vAlign w:val="center"/>
            <w:hideMark/>
          </w:tcPr>
          <w:p w14:paraId="560DA935"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Type</w:t>
            </w:r>
          </w:p>
        </w:tc>
        <w:tc>
          <w:tcPr>
            <w:tcW w:w="1204" w:type="dxa"/>
            <w:tcBorders>
              <w:top w:val="single" w:sz="8" w:space="0" w:color="auto"/>
              <w:left w:val="single" w:sz="12" w:space="0" w:color="auto"/>
              <w:bottom w:val="single" w:sz="8" w:space="0" w:color="auto"/>
              <w:right w:val="single" w:sz="4" w:space="0" w:color="auto"/>
            </w:tcBorders>
            <w:shd w:val="clear" w:color="000000" w:fill="D7B2D8"/>
            <w:vAlign w:val="center"/>
            <w:hideMark/>
          </w:tcPr>
          <w:p w14:paraId="65213A35"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Titre</w:t>
            </w:r>
          </w:p>
        </w:tc>
        <w:tc>
          <w:tcPr>
            <w:tcW w:w="4148" w:type="dxa"/>
            <w:tcBorders>
              <w:top w:val="single" w:sz="8" w:space="0" w:color="auto"/>
              <w:left w:val="nil"/>
              <w:bottom w:val="single" w:sz="8" w:space="0" w:color="auto"/>
              <w:right w:val="single" w:sz="4" w:space="0" w:color="auto"/>
            </w:tcBorders>
            <w:shd w:val="clear" w:color="000000" w:fill="D7B2D8"/>
            <w:vAlign w:val="center"/>
            <w:hideMark/>
          </w:tcPr>
          <w:p w14:paraId="46C2E8EE"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Description</w:t>
            </w:r>
          </w:p>
        </w:tc>
      </w:tr>
      <w:tr w:rsidR="005F4F6D" w:rsidRPr="005F4F6D" w14:paraId="3A3ABC83"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6C37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5897CD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52A4639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078D8F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5CC4B7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1D372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Prise de connaissance du cahier des charges</w:t>
            </w:r>
          </w:p>
        </w:tc>
        <w:tc>
          <w:tcPr>
            <w:tcW w:w="4148" w:type="dxa"/>
            <w:tcBorders>
              <w:top w:val="nil"/>
              <w:left w:val="nil"/>
              <w:bottom w:val="single" w:sz="4" w:space="0" w:color="auto"/>
              <w:right w:val="single" w:sz="4" w:space="0" w:color="auto"/>
            </w:tcBorders>
            <w:shd w:val="clear" w:color="auto" w:fill="auto"/>
            <w:vAlign w:val="center"/>
            <w:hideMark/>
          </w:tcPr>
          <w:p w14:paraId="27D1E49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Ayant reçu le cahier des charges, je me suis mis à lire les informations que contient ce </w:t>
            </w:r>
            <w:proofErr w:type="spellStart"/>
            <w:r w:rsidRPr="005F4F6D">
              <w:rPr>
                <w:rFonts w:ascii="Arial" w:eastAsia="Times New Roman" w:hAnsi="Arial" w:cs="Arial"/>
                <w:sz w:val="16"/>
                <w:szCs w:val="16"/>
                <w:lang w:val="fr-CH" w:eastAsia="fr-CH"/>
              </w:rPr>
              <w:t>CdC</w:t>
            </w:r>
            <w:proofErr w:type="spellEnd"/>
            <w:r w:rsidRPr="005F4F6D">
              <w:rPr>
                <w:rFonts w:ascii="Arial" w:eastAsia="Times New Roman" w:hAnsi="Arial" w:cs="Arial"/>
                <w:sz w:val="16"/>
                <w:szCs w:val="16"/>
                <w:lang w:val="fr-CH" w:eastAsia="fr-CH"/>
              </w:rPr>
              <w:t xml:space="preserve">. J'ai pris </w:t>
            </w:r>
            <w:proofErr w:type="spellStart"/>
            <w:r w:rsidRPr="005F4F6D">
              <w:rPr>
                <w:rFonts w:ascii="Arial" w:eastAsia="Times New Roman" w:hAnsi="Arial" w:cs="Arial"/>
                <w:sz w:val="16"/>
                <w:szCs w:val="16"/>
                <w:lang w:val="fr-CH" w:eastAsia="fr-CH"/>
              </w:rPr>
              <w:t>connaissaince</w:t>
            </w:r>
            <w:proofErr w:type="spellEnd"/>
            <w:r w:rsidRPr="005F4F6D">
              <w:rPr>
                <w:rFonts w:ascii="Arial" w:eastAsia="Times New Roman" w:hAnsi="Arial" w:cs="Arial"/>
                <w:sz w:val="16"/>
                <w:szCs w:val="16"/>
                <w:lang w:val="fr-CH" w:eastAsia="fr-CH"/>
              </w:rPr>
              <w:t xml:space="preserve"> des consignes et jugé si le projet est réalisable dans les temps.</w:t>
            </w:r>
          </w:p>
        </w:tc>
      </w:tr>
      <w:tr w:rsidR="005F4F6D" w:rsidRPr="005F4F6D" w14:paraId="21D6C51B"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A5EC7A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211E383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1F6095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5766E1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25h</w:t>
            </w:r>
          </w:p>
        </w:tc>
        <w:tc>
          <w:tcPr>
            <w:tcW w:w="1311" w:type="dxa"/>
            <w:tcBorders>
              <w:top w:val="nil"/>
              <w:left w:val="nil"/>
              <w:bottom w:val="single" w:sz="4" w:space="0" w:color="auto"/>
              <w:right w:val="nil"/>
            </w:tcBorders>
            <w:shd w:val="clear" w:color="auto" w:fill="auto"/>
            <w:vAlign w:val="center"/>
            <w:hideMark/>
          </w:tcPr>
          <w:p w14:paraId="20DB518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25h</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8D276C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Discution</w:t>
            </w:r>
            <w:proofErr w:type="spellEnd"/>
            <w:r w:rsidRPr="005F4F6D">
              <w:rPr>
                <w:rFonts w:ascii="Arial" w:eastAsia="Times New Roman" w:hAnsi="Arial" w:cs="Arial"/>
                <w:sz w:val="16"/>
                <w:szCs w:val="16"/>
                <w:lang w:val="fr-CH" w:eastAsia="fr-CH"/>
              </w:rPr>
              <w:t xml:space="preserve"> avec l'expert</w:t>
            </w:r>
          </w:p>
        </w:tc>
        <w:tc>
          <w:tcPr>
            <w:tcW w:w="4148" w:type="dxa"/>
            <w:tcBorders>
              <w:top w:val="nil"/>
              <w:left w:val="nil"/>
              <w:bottom w:val="single" w:sz="4" w:space="0" w:color="auto"/>
              <w:right w:val="single" w:sz="4" w:space="0" w:color="auto"/>
            </w:tcBorders>
            <w:shd w:val="clear" w:color="auto" w:fill="auto"/>
            <w:vAlign w:val="center"/>
            <w:hideMark/>
          </w:tcPr>
          <w:p w14:paraId="5D22F9D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Après avoir pris connaissance du </w:t>
            </w:r>
            <w:proofErr w:type="spellStart"/>
            <w:r w:rsidRPr="005F4F6D">
              <w:rPr>
                <w:rFonts w:ascii="Arial" w:eastAsia="Times New Roman" w:hAnsi="Arial" w:cs="Arial"/>
                <w:sz w:val="16"/>
                <w:szCs w:val="16"/>
                <w:lang w:val="fr-CH" w:eastAsia="fr-CH"/>
              </w:rPr>
              <w:t>CdC</w:t>
            </w:r>
            <w:proofErr w:type="spellEnd"/>
            <w:r w:rsidRPr="005F4F6D">
              <w:rPr>
                <w:rFonts w:ascii="Arial" w:eastAsia="Times New Roman" w:hAnsi="Arial" w:cs="Arial"/>
                <w:sz w:val="16"/>
                <w:szCs w:val="16"/>
                <w:lang w:val="fr-CH" w:eastAsia="fr-CH"/>
              </w:rPr>
              <w:t xml:space="preserve">, j'ai discuté avec l'expert pour expliquer mon ressentit. Il m'a, par la suite, suggéré des modifications dans le descriptif du projet. </w:t>
            </w:r>
          </w:p>
        </w:tc>
      </w:tr>
      <w:tr w:rsidR="005F4F6D" w:rsidRPr="005F4F6D" w14:paraId="15CEB2A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75472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0DAC17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E1771C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047470A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02137C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08C064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 la planification </w:t>
            </w:r>
            <w:proofErr w:type="spellStart"/>
            <w:r w:rsidRPr="005F4F6D">
              <w:rPr>
                <w:rFonts w:ascii="Arial" w:eastAsia="Times New Roman" w:hAnsi="Arial" w:cs="Arial"/>
                <w:sz w:val="16"/>
                <w:szCs w:val="16"/>
                <w:lang w:val="fr-CH" w:eastAsia="fr-CH"/>
              </w:rPr>
              <w:t>initaiale</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56DA753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récupéré le Template d'un Diagramme de Gants que j'ai modifié pour qu'il soit plus adapté et j'ai planifié le déroulement de mon projet.</w:t>
            </w:r>
          </w:p>
        </w:tc>
      </w:tr>
      <w:tr w:rsidR="005F4F6D" w:rsidRPr="005F4F6D" w14:paraId="02C77D9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5A80F4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02 mai</w:t>
            </w:r>
          </w:p>
        </w:tc>
        <w:tc>
          <w:tcPr>
            <w:tcW w:w="520" w:type="dxa"/>
            <w:tcBorders>
              <w:top w:val="nil"/>
              <w:left w:val="nil"/>
              <w:bottom w:val="single" w:sz="4" w:space="0" w:color="auto"/>
              <w:right w:val="single" w:sz="4" w:space="0" w:color="auto"/>
            </w:tcBorders>
            <w:shd w:val="clear" w:color="auto" w:fill="auto"/>
            <w:vAlign w:val="center"/>
            <w:hideMark/>
          </w:tcPr>
          <w:p w14:paraId="0B5DE3A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2BF2D8C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1E74229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685FC6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D5BBA4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journal de travail</w:t>
            </w:r>
          </w:p>
        </w:tc>
        <w:tc>
          <w:tcPr>
            <w:tcW w:w="4148" w:type="dxa"/>
            <w:tcBorders>
              <w:top w:val="nil"/>
              <w:left w:val="nil"/>
              <w:bottom w:val="single" w:sz="4" w:space="0" w:color="auto"/>
              <w:right w:val="single" w:sz="4" w:space="0" w:color="auto"/>
            </w:tcBorders>
            <w:shd w:val="clear" w:color="auto" w:fill="auto"/>
            <w:vAlign w:val="center"/>
            <w:hideMark/>
          </w:tcPr>
          <w:p w14:paraId="030570D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pris le </w:t>
            </w:r>
            <w:proofErr w:type="spellStart"/>
            <w:r w:rsidRPr="005F4F6D">
              <w:rPr>
                <w:rFonts w:ascii="Arial" w:eastAsia="Times New Roman" w:hAnsi="Arial" w:cs="Arial"/>
                <w:sz w:val="16"/>
                <w:szCs w:val="16"/>
                <w:lang w:val="fr-CH" w:eastAsia="fr-CH"/>
              </w:rPr>
              <w:t>template</w:t>
            </w:r>
            <w:proofErr w:type="spellEnd"/>
            <w:r w:rsidRPr="005F4F6D">
              <w:rPr>
                <w:rFonts w:ascii="Arial" w:eastAsia="Times New Roman" w:hAnsi="Arial" w:cs="Arial"/>
                <w:sz w:val="16"/>
                <w:szCs w:val="16"/>
                <w:lang w:val="fr-CH" w:eastAsia="fr-CH"/>
              </w:rPr>
              <w:t xml:space="preserve"> qui était déjà mis à disposition pour le Pré-TPI et je l'ai modifié pour qu'il </w:t>
            </w:r>
            <w:proofErr w:type="spellStart"/>
            <w:r w:rsidRPr="005F4F6D">
              <w:rPr>
                <w:rFonts w:ascii="Arial" w:eastAsia="Times New Roman" w:hAnsi="Arial" w:cs="Arial"/>
                <w:sz w:val="16"/>
                <w:szCs w:val="16"/>
                <w:lang w:val="fr-CH" w:eastAsia="fr-CH"/>
              </w:rPr>
              <w:t>posséde</w:t>
            </w:r>
            <w:proofErr w:type="spellEnd"/>
            <w:r w:rsidRPr="005F4F6D">
              <w:rPr>
                <w:rFonts w:ascii="Arial" w:eastAsia="Times New Roman" w:hAnsi="Arial" w:cs="Arial"/>
                <w:sz w:val="16"/>
                <w:szCs w:val="16"/>
                <w:lang w:val="fr-CH" w:eastAsia="fr-CH"/>
              </w:rPr>
              <w:t xml:space="preserve"> les champs "Début" "Fin" et "Temps" et j'ai commencé à rédiger le journal</w:t>
            </w:r>
          </w:p>
        </w:tc>
      </w:tr>
      <w:tr w:rsidR="005F4F6D" w:rsidRPr="005F4F6D" w14:paraId="5D169A5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A28EEC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4F5C531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23ECDB5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50A7A31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4A27DD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65C056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Finition de la planification </w:t>
            </w:r>
            <w:proofErr w:type="spellStart"/>
            <w:r w:rsidRPr="005F4F6D">
              <w:rPr>
                <w:rFonts w:ascii="Arial" w:eastAsia="Times New Roman" w:hAnsi="Arial" w:cs="Arial"/>
                <w:sz w:val="16"/>
                <w:szCs w:val="16"/>
                <w:lang w:val="fr-CH" w:eastAsia="fr-CH"/>
              </w:rPr>
              <w:t>initaiale</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4348DB6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retravaillé ma planification initiale et j'ai inséré les dernières données qui me manquaient.</w:t>
            </w:r>
          </w:p>
        </w:tc>
      </w:tr>
      <w:tr w:rsidR="005F4F6D" w:rsidRPr="005F4F6D" w14:paraId="135AAE84"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72B1EB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5C45638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480" w:type="dxa"/>
            <w:tcBorders>
              <w:top w:val="nil"/>
              <w:left w:val="nil"/>
              <w:bottom w:val="single" w:sz="4" w:space="0" w:color="auto"/>
              <w:right w:val="single" w:sz="4" w:space="0" w:color="auto"/>
            </w:tcBorders>
            <w:shd w:val="clear" w:color="auto" w:fill="auto"/>
            <w:vAlign w:val="center"/>
            <w:hideMark/>
          </w:tcPr>
          <w:p w14:paraId="6D0772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51AF584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nil"/>
              <w:left w:val="nil"/>
              <w:bottom w:val="single" w:sz="4" w:space="0" w:color="auto"/>
              <w:right w:val="nil"/>
            </w:tcBorders>
            <w:shd w:val="clear" w:color="auto" w:fill="auto"/>
            <w:vAlign w:val="center"/>
            <w:hideMark/>
          </w:tcPr>
          <w:p w14:paraId="4EDA89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E7B69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445531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proofErr w:type="spellStart"/>
            <w:r w:rsidRPr="005F4F6D">
              <w:rPr>
                <w:rFonts w:ascii="Arial" w:eastAsia="Times New Roman" w:hAnsi="Arial" w:cs="Arial"/>
                <w:sz w:val="16"/>
                <w:szCs w:val="16"/>
                <w:lang w:val="fr-CH" w:eastAsia="fr-CH"/>
              </w:rPr>
              <w:t>reécrit</w:t>
            </w:r>
            <w:proofErr w:type="spellEnd"/>
            <w:r w:rsidRPr="005F4F6D">
              <w:rPr>
                <w:rFonts w:ascii="Arial" w:eastAsia="Times New Roman" w:hAnsi="Arial" w:cs="Arial"/>
                <w:sz w:val="16"/>
                <w:szCs w:val="16"/>
                <w:lang w:val="fr-CH" w:eastAsia="fr-CH"/>
              </w:rPr>
              <w:t>, mis au propre et continuer la rédaction de mon journal de bord.</w:t>
            </w:r>
          </w:p>
        </w:tc>
      </w:tr>
      <w:tr w:rsidR="005F4F6D" w:rsidRPr="005F4F6D" w14:paraId="3CC1FD6D" w14:textId="77777777" w:rsidTr="005F4F6D">
        <w:trPr>
          <w:trHeight w:val="21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8E5AB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3DF464B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63C8CE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29B132E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0DFBCCB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FE99D2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w:t>
            </w:r>
            <w:proofErr w:type="spellStart"/>
            <w:r w:rsidRPr="005F4F6D">
              <w:rPr>
                <w:rFonts w:ascii="Arial" w:eastAsia="Times New Roman" w:hAnsi="Arial" w:cs="Arial"/>
                <w:sz w:val="16"/>
                <w:szCs w:val="16"/>
                <w:lang w:val="fr-CH" w:eastAsia="fr-CH"/>
              </w:rPr>
              <w:t>Revision</w:t>
            </w:r>
            <w:proofErr w:type="spellEnd"/>
            <w:r w:rsidRPr="005F4F6D">
              <w:rPr>
                <w:rFonts w:ascii="Arial" w:eastAsia="Times New Roman" w:hAnsi="Arial" w:cs="Arial"/>
                <w:sz w:val="16"/>
                <w:szCs w:val="16"/>
                <w:lang w:val="fr-CH" w:eastAsia="fr-CH"/>
              </w:rPr>
              <w:t xml:space="preserve"> et Signature du cahier des charges avec l'expert et le </w:t>
            </w:r>
            <w:proofErr w:type="spellStart"/>
            <w:r w:rsidRPr="005F4F6D">
              <w:rPr>
                <w:rFonts w:ascii="Arial" w:eastAsia="Times New Roman" w:hAnsi="Arial" w:cs="Arial"/>
                <w:sz w:val="16"/>
                <w:szCs w:val="16"/>
                <w:lang w:val="fr-CH" w:eastAsia="fr-CH"/>
              </w:rPr>
              <w:t>CdP</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103E2FF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et l'expert se sont </w:t>
            </w:r>
            <w:proofErr w:type="spellStart"/>
            <w:r w:rsidRPr="005F4F6D">
              <w:rPr>
                <w:rFonts w:ascii="Arial" w:eastAsia="Times New Roman" w:hAnsi="Arial" w:cs="Arial"/>
                <w:sz w:val="16"/>
                <w:szCs w:val="16"/>
                <w:lang w:val="fr-CH" w:eastAsia="fr-CH"/>
              </w:rPr>
              <w:t>conserté</w:t>
            </w:r>
            <w:proofErr w:type="spellEnd"/>
            <w:r w:rsidRPr="005F4F6D">
              <w:rPr>
                <w:rFonts w:ascii="Arial" w:eastAsia="Times New Roman" w:hAnsi="Arial" w:cs="Arial"/>
                <w:sz w:val="16"/>
                <w:szCs w:val="16"/>
                <w:lang w:val="fr-CH" w:eastAsia="fr-CH"/>
              </w:rPr>
              <w:t xml:space="preserve"> pour revoir les objectifs du projet. On a, par la suite, discuté des changements. Ça a été </w:t>
            </w:r>
            <w:proofErr w:type="spellStart"/>
            <w:r w:rsidRPr="005F4F6D">
              <w:rPr>
                <w:rFonts w:ascii="Arial" w:eastAsia="Times New Roman" w:hAnsi="Arial" w:cs="Arial"/>
                <w:sz w:val="16"/>
                <w:szCs w:val="16"/>
                <w:lang w:val="fr-CH" w:eastAsia="fr-CH"/>
              </w:rPr>
              <w:t>decidé</w:t>
            </w:r>
            <w:proofErr w:type="spellEnd"/>
            <w:r w:rsidRPr="005F4F6D">
              <w:rPr>
                <w:rFonts w:ascii="Arial" w:eastAsia="Times New Roman" w:hAnsi="Arial" w:cs="Arial"/>
                <w:sz w:val="16"/>
                <w:szCs w:val="16"/>
                <w:lang w:val="fr-CH" w:eastAsia="fr-CH"/>
              </w:rPr>
              <w:t xml:space="preserve"> que toute la partie du système d'employé (embauche et salaire) sera retiré.</w:t>
            </w:r>
          </w:p>
        </w:tc>
      </w:tr>
      <w:tr w:rsidR="005F4F6D" w:rsidRPr="005F4F6D" w14:paraId="257539A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92426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7AE0FA4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23EF5C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30BB7B9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2380ACA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A6BDB2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6C4581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continué la rédaction de mon journal de bord.</w:t>
            </w:r>
          </w:p>
        </w:tc>
      </w:tr>
      <w:tr w:rsidR="005F4F6D" w:rsidRPr="005F4F6D" w14:paraId="1DE5696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D31DC2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1CD813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2881F8D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1D3426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74B000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F1B4B2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rapport du projet</w:t>
            </w:r>
          </w:p>
        </w:tc>
        <w:tc>
          <w:tcPr>
            <w:tcW w:w="4148" w:type="dxa"/>
            <w:tcBorders>
              <w:top w:val="nil"/>
              <w:left w:val="nil"/>
              <w:bottom w:val="single" w:sz="4" w:space="0" w:color="auto"/>
              <w:right w:val="single" w:sz="4" w:space="0" w:color="auto"/>
            </w:tcBorders>
            <w:shd w:val="clear" w:color="auto" w:fill="auto"/>
            <w:vAlign w:val="center"/>
            <w:hideMark/>
          </w:tcPr>
          <w:p w14:paraId="751E13A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commencé la rédaction de mon rapport de projet.</w:t>
            </w:r>
          </w:p>
        </w:tc>
      </w:tr>
      <w:tr w:rsidR="005F4F6D" w:rsidRPr="005F4F6D" w14:paraId="0C4495AA" w14:textId="77777777" w:rsidTr="005F4F6D">
        <w:trPr>
          <w:trHeight w:val="21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0A60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A2209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6D9B75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600" w:type="dxa"/>
            <w:tcBorders>
              <w:top w:val="nil"/>
              <w:left w:val="nil"/>
              <w:bottom w:val="single" w:sz="4" w:space="0" w:color="auto"/>
              <w:right w:val="single" w:sz="4" w:space="0" w:color="auto"/>
            </w:tcBorders>
            <w:shd w:val="clear" w:color="auto" w:fill="auto"/>
            <w:vAlign w:val="center"/>
            <w:hideMark/>
          </w:tcPr>
          <w:p w14:paraId="695A824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5045C9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03E9B9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Retravaille de la planification initiale</w:t>
            </w:r>
          </w:p>
        </w:tc>
        <w:tc>
          <w:tcPr>
            <w:tcW w:w="4148" w:type="dxa"/>
            <w:tcBorders>
              <w:top w:val="nil"/>
              <w:left w:val="nil"/>
              <w:bottom w:val="single" w:sz="4" w:space="0" w:color="auto"/>
              <w:right w:val="single" w:sz="4" w:space="0" w:color="auto"/>
            </w:tcBorders>
            <w:shd w:val="clear" w:color="auto" w:fill="auto"/>
            <w:vAlign w:val="center"/>
            <w:hideMark/>
          </w:tcPr>
          <w:p w14:paraId="1CE4B01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Après l'envoi de ma planification initiale. J'ai reçu un retour du deuxième expert qui m'indiquait que je n'avais pas mis de partie pour la documentation. Après avoir vu avec mon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j'ai ajouté de nouvelles lignes et </w:t>
            </w:r>
            <w:proofErr w:type="spellStart"/>
            <w:r w:rsidRPr="005F4F6D">
              <w:rPr>
                <w:rFonts w:ascii="Arial" w:eastAsia="Times New Roman" w:hAnsi="Arial" w:cs="Arial"/>
                <w:sz w:val="16"/>
                <w:szCs w:val="16"/>
                <w:lang w:val="fr-CH" w:eastAsia="fr-CH"/>
              </w:rPr>
              <w:t>remofifié</w:t>
            </w:r>
            <w:proofErr w:type="spellEnd"/>
            <w:r w:rsidRPr="005F4F6D">
              <w:rPr>
                <w:rFonts w:ascii="Arial" w:eastAsia="Times New Roman" w:hAnsi="Arial" w:cs="Arial"/>
                <w:sz w:val="16"/>
                <w:szCs w:val="16"/>
                <w:lang w:val="fr-CH" w:eastAsia="fr-CH"/>
              </w:rPr>
              <w:t xml:space="preserve"> certaines.</w:t>
            </w:r>
          </w:p>
        </w:tc>
      </w:tr>
      <w:tr w:rsidR="005F4F6D" w:rsidRPr="005F4F6D" w14:paraId="54689AA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2E416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03 mai</w:t>
            </w:r>
          </w:p>
        </w:tc>
        <w:tc>
          <w:tcPr>
            <w:tcW w:w="520" w:type="dxa"/>
            <w:tcBorders>
              <w:top w:val="nil"/>
              <w:left w:val="nil"/>
              <w:bottom w:val="single" w:sz="4" w:space="0" w:color="auto"/>
              <w:right w:val="single" w:sz="4" w:space="0" w:color="auto"/>
            </w:tcBorders>
            <w:shd w:val="clear" w:color="auto" w:fill="auto"/>
            <w:vAlign w:val="center"/>
            <w:hideMark/>
          </w:tcPr>
          <w:p w14:paraId="0F909B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39AD8AA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51AE10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1DAC75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C27C1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1C3911B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1CCC506"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C00D8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577D66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0D081C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5A1073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single" w:sz="4" w:space="0" w:color="auto"/>
            </w:tcBorders>
            <w:shd w:val="clear" w:color="auto" w:fill="auto"/>
            <w:vAlign w:val="center"/>
            <w:hideMark/>
          </w:tcPr>
          <w:p w14:paraId="442C1A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B01380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8CF3FB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32D9117"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7AF33B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376011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35</w:t>
            </w:r>
          </w:p>
        </w:tc>
        <w:tc>
          <w:tcPr>
            <w:tcW w:w="480" w:type="dxa"/>
            <w:tcBorders>
              <w:top w:val="nil"/>
              <w:left w:val="nil"/>
              <w:bottom w:val="single" w:sz="4" w:space="0" w:color="auto"/>
              <w:right w:val="single" w:sz="4" w:space="0" w:color="auto"/>
            </w:tcBorders>
            <w:shd w:val="clear" w:color="auto" w:fill="auto"/>
            <w:vAlign w:val="center"/>
            <w:hideMark/>
          </w:tcPr>
          <w:p w14:paraId="7B7B1F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600" w:type="dxa"/>
            <w:tcBorders>
              <w:top w:val="nil"/>
              <w:left w:val="nil"/>
              <w:bottom w:val="single" w:sz="4" w:space="0" w:color="auto"/>
              <w:right w:val="single" w:sz="4" w:space="0" w:color="auto"/>
            </w:tcBorders>
            <w:shd w:val="clear" w:color="auto" w:fill="auto"/>
            <w:vAlign w:val="center"/>
            <w:hideMark/>
          </w:tcPr>
          <w:p w14:paraId="3D7639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50 h</w:t>
            </w:r>
          </w:p>
        </w:tc>
        <w:tc>
          <w:tcPr>
            <w:tcW w:w="1311" w:type="dxa"/>
            <w:tcBorders>
              <w:top w:val="nil"/>
              <w:left w:val="nil"/>
              <w:bottom w:val="single" w:sz="4" w:space="0" w:color="auto"/>
              <w:right w:val="nil"/>
            </w:tcBorders>
            <w:shd w:val="clear" w:color="auto" w:fill="auto"/>
            <w:vAlign w:val="center"/>
            <w:hideMark/>
          </w:tcPr>
          <w:p w14:paraId="7B8585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C62521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 story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72F3EF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projet sur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et j'ai créé les différentes stories</w:t>
            </w:r>
          </w:p>
        </w:tc>
      </w:tr>
      <w:tr w:rsidR="005F4F6D" w:rsidRPr="005F4F6D" w14:paraId="37C8DDB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623CD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368190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480" w:type="dxa"/>
            <w:tcBorders>
              <w:top w:val="nil"/>
              <w:left w:val="nil"/>
              <w:bottom w:val="single" w:sz="4" w:space="0" w:color="auto"/>
              <w:right w:val="single" w:sz="4" w:space="0" w:color="auto"/>
            </w:tcBorders>
            <w:shd w:val="clear" w:color="auto" w:fill="auto"/>
            <w:vAlign w:val="center"/>
            <w:hideMark/>
          </w:tcPr>
          <w:p w14:paraId="239FE76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487DF2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50 h</w:t>
            </w:r>
          </w:p>
        </w:tc>
        <w:tc>
          <w:tcPr>
            <w:tcW w:w="1311" w:type="dxa"/>
            <w:tcBorders>
              <w:top w:val="nil"/>
              <w:left w:val="nil"/>
              <w:bottom w:val="single" w:sz="4" w:space="0" w:color="auto"/>
              <w:right w:val="nil"/>
            </w:tcBorders>
            <w:shd w:val="clear" w:color="auto" w:fill="auto"/>
            <w:vAlign w:val="center"/>
            <w:hideMark/>
          </w:tcPr>
          <w:p w14:paraId="22C731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EC4B3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B1FA3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2E75B57"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FEEDBB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9710A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00AE86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4273A7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69DE4AE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FEBE5D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Commencement du diagramme de flux</w:t>
            </w:r>
          </w:p>
        </w:tc>
        <w:tc>
          <w:tcPr>
            <w:tcW w:w="4148" w:type="dxa"/>
            <w:tcBorders>
              <w:top w:val="nil"/>
              <w:left w:val="nil"/>
              <w:bottom w:val="single" w:sz="4" w:space="0" w:color="auto"/>
              <w:right w:val="single" w:sz="4" w:space="0" w:color="auto"/>
            </w:tcBorders>
            <w:shd w:val="clear" w:color="auto" w:fill="auto"/>
            <w:vAlign w:val="center"/>
            <w:hideMark/>
          </w:tcPr>
          <w:p w14:paraId="67DD613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w:t>
            </w:r>
            <w:proofErr w:type="spellStart"/>
            <w:r w:rsidRPr="005F4F6D">
              <w:rPr>
                <w:rFonts w:ascii="Arial" w:eastAsia="Times New Roman" w:hAnsi="Arial" w:cs="Arial"/>
                <w:sz w:val="16"/>
                <w:szCs w:val="16"/>
                <w:lang w:val="fr-CH" w:eastAsia="fr-CH"/>
              </w:rPr>
              <w:t>a</w:t>
            </w:r>
            <w:proofErr w:type="spellEnd"/>
            <w:r w:rsidRPr="005F4F6D">
              <w:rPr>
                <w:rFonts w:ascii="Arial" w:eastAsia="Times New Roman" w:hAnsi="Arial" w:cs="Arial"/>
                <w:sz w:val="16"/>
                <w:szCs w:val="16"/>
                <w:lang w:val="fr-CH" w:eastAsia="fr-CH"/>
              </w:rPr>
              <w:t xml:space="preserve"> débuté la </w:t>
            </w:r>
            <w:proofErr w:type="gramStart"/>
            <w:r w:rsidRPr="005F4F6D">
              <w:rPr>
                <w:rFonts w:ascii="Arial" w:eastAsia="Times New Roman" w:hAnsi="Arial" w:cs="Arial"/>
                <w:sz w:val="16"/>
                <w:szCs w:val="16"/>
                <w:lang w:val="fr-CH" w:eastAsia="fr-CH"/>
              </w:rPr>
              <w:t>conception  du</w:t>
            </w:r>
            <w:proofErr w:type="gramEnd"/>
            <w:r w:rsidRPr="005F4F6D">
              <w:rPr>
                <w:rFonts w:ascii="Arial" w:eastAsia="Times New Roman" w:hAnsi="Arial" w:cs="Arial"/>
                <w:sz w:val="16"/>
                <w:szCs w:val="16"/>
                <w:lang w:val="fr-CH" w:eastAsia="fr-CH"/>
              </w:rPr>
              <w:t xml:space="preserve"> travail </w:t>
            </w:r>
            <w:proofErr w:type="spellStart"/>
            <w:r w:rsidRPr="005F4F6D">
              <w:rPr>
                <w:rFonts w:ascii="Arial" w:eastAsia="Times New Roman" w:hAnsi="Arial" w:cs="Arial"/>
                <w:sz w:val="16"/>
                <w:szCs w:val="16"/>
                <w:lang w:val="fr-CH" w:eastAsia="fr-CH"/>
              </w:rPr>
              <w:t>a</w:t>
            </w:r>
            <w:proofErr w:type="spellEnd"/>
            <w:r w:rsidRPr="005F4F6D">
              <w:rPr>
                <w:rFonts w:ascii="Arial" w:eastAsia="Times New Roman" w:hAnsi="Arial" w:cs="Arial"/>
                <w:sz w:val="16"/>
                <w:szCs w:val="16"/>
                <w:lang w:val="fr-CH" w:eastAsia="fr-CH"/>
              </w:rPr>
              <w:t xml:space="preserve"> réaliser à l'aide des diagrammes de flux. J'ai </w:t>
            </w:r>
            <w:proofErr w:type="gramStart"/>
            <w:r w:rsidRPr="005F4F6D">
              <w:rPr>
                <w:rFonts w:ascii="Arial" w:eastAsia="Times New Roman" w:hAnsi="Arial" w:cs="Arial"/>
                <w:sz w:val="16"/>
                <w:szCs w:val="16"/>
                <w:lang w:val="fr-CH" w:eastAsia="fr-CH"/>
              </w:rPr>
              <w:t>réfléchi  à</w:t>
            </w:r>
            <w:proofErr w:type="gramEnd"/>
            <w:r w:rsidRPr="005F4F6D">
              <w:rPr>
                <w:rFonts w:ascii="Arial" w:eastAsia="Times New Roman" w:hAnsi="Arial" w:cs="Arial"/>
                <w:sz w:val="16"/>
                <w:szCs w:val="16"/>
                <w:lang w:val="fr-CH" w:eastAsia="fr-CH"/>
              </w:rPr>
              <w:t xml:space="preserve"> la réalisation du système de zone de pêche.</w:t>
            </w:r>
          </w:p>
        </w:tc>
      </w:tr>
      <w:tr w:rsidR="005F4F6D" w:rsidRPr="005F4F6D" w14:paraId="5D9F4C38"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0A7E2B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3B12C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6EFB35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363A3D5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734F50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4C587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8FD6F2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70BA1E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33BDAA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6A3F4D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199F0A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055417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061F644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D5707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Préparation de l'environnement de travail</w:t>
            </w:r>
          </w:p>
        </w:tc>
        <w:tc>
          <w:tcPr>
            <w:tcW w:w="4148" w:type="dxa"/>
            <w:tcBorders>
              <w:top w:val="nil"/>
              <w:left w:val="nil"/>
              <w:bottom w:val="single" w:sz="4" w:space="0" w:color="auto"/>
              <w:right w:val="single" w:sz="4" w:space="0" w:color="auto"/>
            </w:tcBorders>
            <w:shd w:val="clear" w:color="auto" w:fill="auto"/>
            <w:vAlign w:val="center"/>
            <w:hideMark/>
          </w:tcPr>
          <w:p w14:paraId="0ED907C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lancé l'installation de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2020. </w:t>
            </w:r>
            <w:proofErr w:type="gramStart"/>
            <w:r w:rsidRPr="005F4F6D">
              <w:rPr>
                <w:rFonts w:ascii="Arial" w:eastAsia="Times New Roman" w:hAnsi="Arial" w:cs="Arial"/>
                <w:sz w:val="16"/>
                <w:szCs w:val="16"/>
                <w:lang w:val="fr-CH" w:eastAsia="fr-CH"/>
              </w:rPr>
              <w:t>j'ai</w:t>
            </w:r>
            <w:proofErr w:type="gramEnd"/>
            <w:r w:rsidRPr="005F4F6D">
              <w:rPr>
                <w:rFonts w:ascii="Arial" w:eastAsia="Times New Roman" w:hAnsi="Arial" w:cs="Arial"/>
                <w:sz w:val="16"/>
                <w:szCs w:val="16"/>
                <w:lang w:val="fr-CH" w:eastAsia="fr-CH"/>
              </w:rPr>
              <w:t xml:space="preserve"> intégré </w:t>
            </w:r>
            <w:proofErr w:type="spellStart"/>
            <w:r w:rsidRPr="005F4F6D">
              <w:rPr>
                <w:rFonts w:ascii="Arial" w:eastAsia="Times New Roman" w:hAnsi="Arial" w:cs="Arial"/>
                <w:sz w:val="16"/>
                <w:szCs w:val="16"/>
                <w:lang w:val="fr-CH" w:eastAsia="fr-CH"/>
              </w:rPr>
              <w:t>visual</w:t>
            </w:r>
            <w:proofErr w:type="spellEnd"/>
            <w:r w:rsidRPr="005F4F6D">
              <w:rPr>
                <w:rFonts w:ascii="Arial" w:eastAsia="Times New Roman" w:hAnsi="Arial" w:cs="Arial"/>
                <w:sz w:val="16"/>
                <w:szCs w:val="16"/>
                <w:lang w:val="fr-CH" w:eastAsia="fr-CH"/>
              </w:rPr>
              <w:t xml:space="preserve"> </w:t>
            </w:r>
            <w:proofErr w:type="spellStart"/>
            <w:r w:rsidRPr="005F4F6D">
              <w:rPr>
                <w:rFonts w:ascii="Arial" w:eastAsia="Times New Roman" w:hAnsi="Arial" w:cs="Arial"/>
                <w:sz w:val="16"/>
                <w:szCs w:val="16"/>
                <w:lang w:val="fr-CH" w:eastAsia="fr-CH"/>
              </w:rPr>
              <w:t>studion</w:t>
            </w:r>
            <w:proofErr w:type="spellEnd"/>
            <w:r w:rsidRPr="005F4F6D">
              <w:rPr>
                <w:rFonts w:ascii="Arial" w:eastAsia="Times New Roman" w:hAnsi="Arial" w:cs="Arial"/>
                <w:sz w:val="16"/>
                <w:szCs w:val="16"/>
                <w:lang w:val="fr-CH" w:eastAsia="fr-CH"/>
              </w:rPr>
              <w:t xml:space="preserve"> à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et mis en place le </w:t>
            </w:r>
            <w:proofErr w:type="spellStart"/>
            <w:r w:rsidRPr="005F4F6D">
              <w:rPr>
                <w:rFonts w:ascii="Arial" w:eastAsia="Times New Roman" w:hAnsi="Arial" w:cs="Arial"/>
                <w:sz w:val="16"/>
                <w:szCs w:val="16"/>
                <w:lang w:val="fr-CH" w:eastAsia="fr-CH"/>
              </w:rPr>
              <w:t>Github</w:t>
            </w:r>
            <w:proofErr w:type="spellEnd"/>
          </w:p>
        </w:tc>
      </w:tr>
      <w:tr w:rsidR="005F4F6D" w:rsidRPr="005F4F6D" w14:paraId="1134038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4DE6A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03 mai</w:t>
            </w:r>
          </w:p>
        </w:tc>
        <w:tc>
          <w:tcPr>
            <w:tcW w:w="520" w:type="dxa"/>
            <w:tcBorders>
              <w:top w:val="nil"/>
              <w:left w:val="nil"/>
              <w:bottom w:val="single" w:sz="4" w:space="0" w:color="auto"/>
              <w:right w:val="single" w:sz="4" w:space="0" w:color="auto"/>
            </w:tcBorders>
            <w:shd w:val="clear" w:color="auto" w:fill="auto"/>
            <w:vAlign w:val="center"/>
            <w:hideMark/>
          </w:tcPr>
          <w:p w14:paraId="4B95FA5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53B2CB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0D3028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0B8B59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C02D6E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3FAA2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64B0A94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3785D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0B9E99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5E75714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5A871C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0C62786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8B0C89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des Stories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710B971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proofErr w:type="spellStart"/>
            <w:proofErr w:type="gramStart"/>
            <w:r w:rsidRPr="005F4F6D">
              <w:rPr>
                <w:rFonts w:ascii="Arial" w:eastAsia="Times New Roman" w:hAnsi="Arial" w:cs="Arial"/>
                <w:sz w:val="16"/>
                <w:szCs w:val="16"/>
                <w:lang w:val="fr-CH" w:eastAsia="fr-CH"/>
              </w:rPr>
              <w:t>finit</w:t>
            </w:r>
            <w:proofErr w:type="spellEnd"/>
            <w:proofErr w:type="gramEnd"/>
            <w:r w:rsidRPr="005F4F6D">
              <w:rPr>
                <w:rFonts w:ascii="Arial" w:eastAsia="Times New Roman" w:hAnsi="Arial" w:cs="Arial"/>
                <w:sz w:val="16"/>
                <w:szCs w:val="16"/>
                <w:lang w:val="fr-CH" w:eastAsia="fr-CH"/>
              </w:rPr>
              <w:t xml:space="preserve"> d'ajouté d'autres stories sur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w:t>
            </w:r>
          </w:p>
        </w:tc>
      </w:tr>
      <w:tr w:rsidR="005F4F6D" w:rsidRPr="005F4F6D" w14:paraId="17EE703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85A9A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76E22F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5E3959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592A35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434E631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13D351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du projet sur </w:t>
            </w:r>
            <w:proofErr w:type="spellStart"/>
            <w:r w:rsidRPr="005F4F6D">
              <w:rPr>
                <w:rFonts w:ascii="Arial" w:eastAsia="Times New Roman" w:hAnsi="Arial" w:cs="Arial"/>
                <w:sz w:val="16"/>
                <w:szCs w:val="16"/>
                <w:lang w:val="fr-CH" w:eastAsia="fr-CH"/>
              </w:rPr>
              <w:t>Unity</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142985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projet sur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w:t>
            </w:r>
          </w:p>
        </w:tc>
      </w:tr>
      <w:tr w:rsidR="005F4F6D" w:rsidRPr="005F4F6D" w14:paraId="3495F06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152EA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54EBF3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7AEE88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2BEF2AB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146925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B69B22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préparé mon </w:t>
            </w:r>
            <w:proofErr w:type="spellStart"/>
            <w:r w:rsidRPr="005F4F6D">
              <w:rPr>
                <w:rFonts w:ascii="Arial" w:eastAsia="Times New Roman" w:hAnsi="Arial" w:cs="Arial"/>
                <w:sz w:val="16"/>
                <w:szCs w:val="16"/>
                <w:lang w:val="fr-CH" w:eastAsia="fr-CH"/>
              </w:rPr>
              <w:t>envrionement</w:t>
            </w:r>
            <w:proofErr w:type="spellEnd"/>
            <w:r w:rsidRPr="005F4F6D">
              <w:rPr>
                <w:rFonts w:ascii="Arial" w:eastAsia="Times New Roman" w:hAnsi="Arial" w:cs="Arial"/>
                <w:sz w:val="16"/>
                <w:szCs w:val="16"/>
                <w:lang w:val="fr-CH" w:eastAsia="fr-CH"/>
              </w:rPr>
              <w:t xml:space="preserve"> de travail sur </w:t>
            </w:r>
            <w:proofErr w:type="spellStart"/>
            <w:r w:rsidRPr="005F4F6D">
              <w:rPr>
                <w:rFonts w:ascii="Arial" w:eastAsia="Times New Roman" w:hAnsi="Arial" w:cs="Arial"/>
                <w:sz w:val="16"/>
                <w:szCs w:val="16"/>
                <w:lang w:val="fr-CH" w:eastAsia="fr-CH"/>
              </w:rPr>
              <w:t>Unity</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00E38C9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installé différent package qui me serviront pour le projet.</w:t>
            </w:r>
          </w:p>
        </w:tc>
      </w:tr>
      <w:tr w:rsidR="005F4F6D" w:rsidRPr="005F4F6D" w14:paraId="5467E6E1"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73353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070771E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35</w:t>
            </w:r>
          </w:p>
        </w:tc>
        <w:tc>
          <w:tcPr>
            <w:tcW w:w="480" w:type="dxa"/>
            <w:tcBorders>
              <w:top w:val="nil"/>
              <w:left w:val="nil"/>
              <w:bottom w:val="single" w:sz="4" w:space="0" w:color="auto"/>
              <w:right w:val="single" w:sz="4" w:space="0" w:color="auto"/>
            </w:tcBorders>
            <w:shd w:val="clear" w:color="auto" w:fill="auto"/>
            <w:vAlign w:val="center"/>
            <w:hideMark/>
          </w:tcPr>
          <w:p w14:paraId="43A8C9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3D391BF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52F344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9A9E7A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66292B1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proofErr w:type="spellStart"/>
            <w:r w:rsidRPr="005F4F6D">
              <w:rPr>
                <w:rFonts w:ascii="Arial" w:eastAsia="Times New Roman" w:hAnsi="Arial" w:cs="Arial"/>
                <w:sz w:val="16"/>
                <w:szCs w:val="16"/>
                <w:lang w:val="fr-CH" w:eastAsia="fr-CH"/>
              </w:rPr>
              <w:t>crée</w:t>
            </w:r>
            <w:proofErr w:type="spellEnd"/>
            <w:r w:rsidRPr="005F4F6D">
              <w:rPr>
                <w:rFonts w:ascii="Arial" w:eastAsia="Times New Roman" w:hAnsi="Arial" w:cs="Arial"/>
                <w:sz w:val="16"/>
                <w:szCs w:val="16"/>
                <w:lang w:val="fr-CH" w:eastAsia="fr-CH"/>
              </w:rPr>
              <w:t xml:space="preserve"> </w:t>
            </w:r>
            <w:proofErr w:type="gramStart"/>
            <w:r w:rsidRPr="005F4F6D">
              <w:rPr>
                <w:rFonts w:ascii="Arial" w:eastAsia="Times New Roman" w:hAnsi="Arial" w:cs="Arial"/>
                <w:sz w:val="16"/>
                <w:szCs w:val="16"/>
                <w:lang w:val="fr-CH" w:eastAsia="fr-CH"/>
              </w:rPr>
              <w:t>mes différent diagramme</w:t>
            </w:r>
            <w:proofErr w:type="gramEnd"/>
            <w:r w:rsidRPr="005F4F6D">
              <w:rPr>
                <w:rFonts w:ascii="Arial" w:eastAsia="Times New Roman" w:hAnsi="Arial" w:cs="Arial"/>
                <w:sz w:val="16"/>
                <w:szCs w:val="16"/>
                <w:lang w:val="fr-CH" w:eastAsia="fr-CH"/>
              </w:rPr>
              <w:t xml:space="preserve"> de flux</w:t>
            </w:r>
          </w:p>
        </w:tc>
      </w:tr>
      <w:tr w:rsidR="005F4F6D" w:rsidRPr="005F4F6D" w14:paraId="5D24E92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1111C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787C87D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5C753CA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50</w:t>
            </w:r>
          </w:p>
        </w:tc>
        <w:tc>
          <w:tcPr>
            <w:tcW w:w="600" w:type="dxa"/>
            <w:tcBorders>
              <w:top w:val="nil"/>
              <w:left w:val="nil"/>
              <w:bottom w:val="single" w:sz="4" w:space="0" w:color="auto"/>
              <w:right w:val="single" w:sz="4" w:space="0" w:color="auto"/>
            </w:tcBorders>
            <w:shd w:val="clear" w:color="auto" w:fill="auto"/>
            <w:vAlign w:val="center"/>
            <w:hideMark/>
          </w:tcPr>
          <w:p w14:paraId="18A551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19232CE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57E50D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9F0276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B802986"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C110FE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659BD42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2625CD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13410E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1C62E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AE143D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5EF4AC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proofErr w:type="spellStart"/>
            <w:r w:rsidRPr="005F4F6D">
              <w:rPr>
                <w:rFonts w:ascii="Arial" w:eastAsia="Times New Roman" w:hAnsi="Arial" w:cs="Arial"/>
                <w:sz w:val="16"/>
                <w:szCs w:val="16"/>
                <w:lang w:val="fr-CH" w:eastAsia="fr-CH"/>
              </w:rPr>
              <w:t>crée</w:t>
            </w:r>
            <w:proofErr w:type="spellEnd"/>
            <w:r w:rsidRPr="005F4F6D">
              <w:rPr>
                <w:rFonts w:ascii="Arial" w:eastAsia="Times New Roman" w:hAnsi="Arial" w:cs="Arial"/>
                <w:sz w:val="16"/>
                <w:szCs w:val="16"/>
                <w:lang w:val="fr-CH" w:eastAsia="fr-CH"/>
              </w:rPr>
              <w:t xml:space="preserve"> </w:t>
            </w:r>
            <w:proofErr w:type="gramStart"/>
            <w:r w:rsidRPr="005F4F6D">
              <w:rPr>
                <w:rFonts w:ascii="Arial" w:eastAsia="Times New Roman" w:hAnsi="Arial" w:cs="Arial"/>
                <w:sz w:val="16"/>
                <w:szCs w:val="16"/>
                <w:lang w:val="fr-CH" w:eastAsia="fr-CH"/>
              </w:rPr>
              <w:t>mes différent diagramme</w:t>
            </w:r>
            <w:proofErr w:type="gramEnd"/>
            <w:r w:rsidRPr="005F4F6D">
              <w:rPr>
                <w:rFonts w:ascii="Arial" w:eastAsia="Times New Roman" w:hAnsi="Arial" w:cs="Arial"/>
                <w:sz w:val="16"/>
                <w:szCs w:val="16"/>
                <w:lang w:val="fr-CH" w:eastAsia="fr-CH"/>
              </w:rPr>
              <w:t xml:space="preserve"> de flux</w:t>
            </w:r>
          </w:p>
        </w:tc>
      </w:tr>
      <w:tr w:rsidR="005F4F6D" w:rsidRPr="005F4F6D" w14:paraId="324FFA3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EC5EE9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05 mai</w:t>
            </w:r>
          </w:p>
        </w:tc>
        <w:tc>
          <w:tcPr>
            <w:tcW w:w="520" w:type="dxa"/>
            <w:tcBorders>
              <w:top w:val="nil"/>
              <w:left w:val="nil"/>
              <w:bottom w:val="single" w:sz="4" w:space="0" w:color="auto"/>
              <w:right w:val="single" w:sz="4" w:space="0" w:color="auto"/>
            </w:tcBorders>
            <w:shd w:val="clear" w:color="auto" w:fill="auto"/>
            <w:vAlign w:val="center"/>
            <w:hideMark/>
          </w:tcPr>
          <w:p w14:paraId="7A5E18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06D723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06865E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6BE5F5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FFDA02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6FF5587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78382E4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13FDF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4A77068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5341B9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1B86162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020DCA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612675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des sprints, tests et </w:t>
            </w:r>
            <w:proofErr w:type="spellStart"/>
            <w:r w:rsidRPr="005F4F6D">
              <w:rPr>
                <w:rFonts w:ascii="Arial" w:eastAsia="Times New Roman" w:hAnsi="Arial" w:cs="Arial"/>
                <w:sz w:val="16"/>
                <w:szCs w:val="16"/>
                <w:lang w:val="fr-CH" w:eastAsia="fr-CH"/>
              </w:rPr>
              <w:t>task</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6B13F8A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les sprints et j'ai </w:t>
            </w:r>
            <w:proofErr w:type="spellStart"/>
            <w:r w:rsidRPr="005F4F6D">
              <w:rPr>
                <w:rFonts w:ascii="Arial" w:eastAsia="Times New Roman" w:hAnsi="Arial" w:cs="Arial"/>
                <w:sz w:val="16"/>
                <w:szCs w:val="16"/>
                <w:lang w:val="fr-CH" w:eastAsia="fr-CH"/>
              </w:rPr>
              <w:t>remplie</w:t>
            </w:r>
            <w:proofErr w:type="spellEnd"/>
            <w:r w:rsidRPr="005F4F6D">
              <w:rPr>
                <w:rFonts w:ascii="Arial" w:eastAsia="Times New Roman" w:hAnsi="Arial" w:cs="Arial"/>
                <w:sz w:val="16"/>
                <w:szCs w:val="16"/>
                <w:lang w:val="fr-CH" w:eastAsia="fr-CH"/>
              </w:rPr>
              <w:t xml:space="preserve"> les différents champs des tests et </w:t>
            </w:r>
            <w:proofErr w:type="spellStart"/>
            <w:r w:rsidRPr="005F4F6D">
              <w:rPr>
                <w:rFonts w:ascii="Arial" w:eastAsia="Times New Roman" w:hAnsi="Arial" w:cs="Arial"/>
                <w:sz w:val="16"/>
                <w:szCs w:val="16"/>
                <w:lang w:val="fr-CH" w:eastAsia="fr-CH"/>
              </w:rPr>
              <w:t>task</w:t>
            </w:r>
            <w:proofErr w:type="spellEnd"/>
            <w:r w:rsidRPr="005F4F6D">
              <w:rPr>
                <w:rFonts w:ascii="Arial" w:eastAsia="Times New Roman" w:hAnsi="Arial" w:cs="Arial"/>
                <w:sz w:val="16"/>
                <w:szCs w:val="16"/>
                <w:lang w:val="fr-CH" w:eastAsia="fr-CH"/>
              </w:rPr>
              <w:t xml:space="preserve"> de chaque stories</w:t>
            </w:r>
          </w:p>
        </w:tc>
      </w:tr>
      <w:tr w:rsidR="005F4F6D" w:rsidRPr="005F4F6D" w14:paraId="3FC80B7C"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E538E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06887C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3D2C16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5F5A18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1E6514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6C305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2C0213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41D35DDA"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6D643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17AA9F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07C20F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3AD12EC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05FB3D5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26BFD6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diagramme de flux</w:t>
            </w:r>
          </w:p>
        </w:tc>
        <w:tc>
          <w:tcPr>
            <w:tcW w:w="4148" w:type="dxa"/>
            <w:tcBorders>
              <w:top w:val="nil"/>
              <w:left w:val="nil"/>
              <w:bottom w:val="single" w:sz="4" w:space="0" w:color="auto"/>
              <w:right w:val="single" w:sz="4" w:space="0" w:color="auto"/>
            </w:tcBorders>
            <w:shd w:val="clear" w:color="auto" w:fill="auto"/>
            <w:vAlign w:val="center"/>
            <w:hideMark/>
          </w:tcPr>
          <w:p w14:paraId="53E636D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j'ai</w:t>
            </w:r>
            <w:proofErr w:type="gramEnd"/>
            <w:r w:rsidRPr="005F4F6D">
              <w:rPr>
                <w:rFonts w:ascii="Arial" w:eastAsia="Times New Roman" w:hAnsi="Arial" w:cs="Arial"/>
                <w:sz w:val="16"/>
                <w:szCs w:val="16"/>
                <w:lang w:val="fr-CH" w:eastAsia="fr-CH"/>
              </w:rPr>
              <w:t xml:space="preserve"> avancé dans la création de diagramme de flux</w:t>
            </w:r>
          </w:p>
        </w:tc>
      </w:tr>
      <w:tr w:rsidR="005F4F6D" w:rsidRPr="005F4F6D" w14:paraId="7366CC32" w14:textId="77777777" w:rsidTr="005F4F6D">
        <w:trPr>
          <w:trHeight w:val="24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4C45C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5C1A68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7C18E1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nil"/>
              <w:left w:val="nil"/>
              <w:bottom w:val="single" w:sz="4" w:space="0" w:color="auto"/>
              <w:right w:val="single" w:sz="4" w:space="0" w:color="auto"/>
            </w:tcBorders>
            <w:shd w:val="clear" w:color="auto" w:fill="auto"/>
            <w:vAlign w:val="center"/>
            <w:hideMark/>
          </w:tcPr>
          <w:p w14:paraId="61A0F0B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763F29E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036FD5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du travail </w:t>
            </w:r>
            <w:proofErr w:type="spellStart"/>
            <w:r w:rsidRPr="005F4F6D">
              <w:rPr>
                <w:rFonts w:ascii="Arial" w:eastAsia="Times New Roman" w:hAnsi="Arial" w:cs="Arial"/>
                <w:sz w:val="16"/>
                <w:szCs w:val="16"/>
                <w:lang w:val="fr-CH" w:eastAsia="fr-CH"/>
              </w:rPr>
              <w:t>éffectué</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08A314E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discuté avec le Chef de projet pour faire un point sur les différentes choses qui a été </w:t>
            </w:r>
            <w:proofErr w:type="spellStart"/>
            <w:r w:rsidRPr="005F4F6D">
              <w:rPr>
                <w:rFonts w:ascii="Arial" w:eastAsia="Times New Roman" w:hAnsi="Arial" w:cs="Arial"/>
                <w:sz w:val="16"/>
                <w:szCs w:val="16"/>
                <w:lang w:val="fr-CH" w:eastAsia="fr-CH"/>
              </w:rPr>
              <w:t>éffectué</w:t>
            </w:r>
            <w:proofErr w:type="spellEnd"/>
            <w:r w:rsidRPr="005F4F6D">
              <w:rPr>
                <w:rFonts w:ascii="Arial" w:eastAsia="Times New Roman" w:hAnsi="Arial" w:cs="Arial"/>
                <w:sz w:val="16"/>
                <w:szCs w:val="16"/>
                <w:lang w:val="fr-CH" w:eastAsia="fr-CH"/>
              </w:rPr>
              <w:t xml:space="preserve">. </w:t>
            </w:r>
            <w:proofErr w:type="gramStart"/>
            <w:r w:rsidRPr="005F4F6D">
              <w:rPr>
                <w:rFonts w:ascii="Arial" w:eastAsia="Times New Roman" w:hAnsi="Arial" w:cs="Arial"/>
                <w:sz w:val="16"/>
                <w:szCs w:val="16"/>
                <w:lang w:val="fr-CH" w:eastAsia="fr-CH"/>
              </w:rPr>
              <w:t>Certaines formulation</w:t>
            </w:r>
            <w:proofErr w:type="gramEnd"/>
            <w:r w:rsidRPr="005F4F6D">
              <w:rPr>
                <w:rFonts w:ascii="Arial" w:eastAsia="Times New Roman" w:hAnsi="Arial" w:cs="Arial"/>
                <w:sz w:val="16"/>
                <w:szCs w:val="16"/>
                <w:lang w:val="fr-CH" w:eastAsia="fr-CH"/>
              </w:rPr>
              <w:t xml:space="preserve"> de phrase et logique de </w:t>
            </w:r>
            <w:proofErr w:type="spellStart"/>
            <w:r w:rsidRPr="005F4F6D">
              <w:rPr>
                <w:rFonts w:ascii="Arial" w:eastAsia="Times New Roman" w:hAnsi="Arial" w:cs="Arial"/>
                <w:sz w:val="16"/>
                <w:szCs w:val="16"/>
                <w:lang w:val="fr-CH" w:eastAsia="fr-CH"/>
              </w:rPr>
              <w:t>conceptiona</w:t>
            </w:r>
            <w:proofErr w:type="spellEnd"/>
            <w:r w:rsidRPr="005F4F6D">
              <w:rPr>
                <w:rFonts w:ascii="Arial" w:eastAsia="Times New Roman" w:hAnsi="Arial" w:cs="Arial"/>
                <w:sz w:val="16"/>
                <w:szCs w:val="16"/>
                <w:lang w:val="fr-CH" w:eastAsia="fr-CH"/>
              </w:rPr>
              <w:t xml:space="preserve"> a été revue et seront corrigé Les diagrammes de flux ont été, également, revue et seront corrigé</w:t>
            </w:r>
          </w:p>
        </w:tc>
      </w:tr>
      <w:tr w:rsidR="005F4F6D" w:rsidRPr="005F4F6D" w14:paraId="197CE2CC"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9B47CE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2C292CC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42A8576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4F2D638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1B5027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D14DE8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4AA048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8F8014D"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157C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3E593D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08A6B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594488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352245F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EE2CB2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5D9785E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j'ai</w:t>
            </w:r>
            <w:proofErr w:type="gramEnd"/>
            <w:r w:rsidRPr="005F4F6D">
              <w:rPr>
                <w:rFonts w:ascii="Arial" w:eastAsia="Times New Roman" w:hAnsi="Arial" w:cs="Arial"/>
                <w:sz w:val="16"/>
                <w:szCs w:val="16"/>
                <w:lang w:val="fr-CH" w:eastAsia="fr-CH"/>
              </w:rPr>
              <w:t xml:space="preserve"> corrigé tous les points qui posait problème auquel on avait discuté avec mon chef de projet. </w:t>
            </w:r>
          </w:p>
        </w:tc>
      </w:tr>
      <w:tr w:rsidR="005F4F6D" w:rsidRPr="005F4F6D" w14:paraId="51B256D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D56A4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06 mai</w:t>
            </w:r>
          </w:p>
        </w:tc>
        <w:tc>
          <w:tcPr>
            <w:tcW w:w="520" w:type="dxa"/>
            <w:tcBorders>
              <w:top w:val="nil"/>
              <w:left w:val="nil"/>
              <w:bottom w:val="single" w:sz="4" w:space="0" w:color="auto"/>
              <w:right w:val="single" w:sz="4" w:space="0" w:color="auto"/>
            </w:tcBorders>
            <w:shd w:val="clear" w:color="auto" w:fill="auto"/>
            <w:vAlign w:val="center"/>
            <w:hideMark/>
          </w:tcPr>
          <w:p w14:paraId="7FEE4E3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743CBBB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45</w:t>
            </w:r>
          </w:p>
        </w:tc>
        <w:tc>
          <w:tcPr>
            <w:tcW w:w="600" w:type="dxa"/>
            <w:tcBorders>
              <w:top w:val="nil"/>
              <w:left w:val="nil"/>
              <w:bottom w:val="single" w:sz="4" w:space="0" w:color="auto"/>
              <w:right w:val="single" w:sz="4" w:space="0" w:color="auto"/>
            </w:tcBorders>
            <w:shd w:val="clear" w:color="auto" w:fill="auto"/>
            <w:vAlign w:val="center"/>
            <w:hideMark/>
          </w:tcPr>
          <w:p w14:paraId="58F9A2C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7BE5D9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BD5C1F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27FF3A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89E5A3A"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1BA001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17A192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2C7C0C7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2DF5E3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D1921E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83715C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Avancement diagramme de flux</w:t>
            </w:r>
          </w:p>
        </w:tc>
        <w:tc>
          <w:tcPr>
            <w:tcW w:w="4148" w:type="dxa"/>
            <w:tcBorders>
              <w:top w:val="nil"/>
              <w:left w:val="nil"/>
              <w:bottom w:val="single" w:sz="4" w:space="0" w:color="auto"/>
              <w:right w:val="single" w:sz="4" w:space="0" w:color="auto"/>
            </w:tcBorders>
            <w:shd w:val="clear" w:color="auto" w:fill="auto"/>
            <w:vAlign w:val="center"/>
            <w:hideMark/>
          </w:tcPr>
          <w:p w14:paraId="544B523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j'ai</w:t>
            </w:r>
            <w:proofErr w:type="gramEnd"/>
            <w:r w:rsidRPr="005F4F6D">
              <w:rPr>
                <w:rFonts w:ascii="Arial" w:eastAsia="Times New Roman" w:hAnsi="Arial" w:cs="Arial"/>
                <w:sz w:val="16"/>
                <w:szCs w:val="16"/>
                <w:lang w:val="fr-CH" w:eastAsia="fr-CH"/>
              </w:rPr>
              <w:t xml:space="preserve"> avancé dans la création de diagrammes de flux</w:t>
            </w:r>
          </w:p>
        </w:tc>
      </w:tr>
      <w:tr w:rsidR="005F4F6D" w:rsidRPr="005F4F6D" w14:paraId="3D50C871"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DF857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5B339B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65D02A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50</w:t>
            </w:r>
          </w:p>
        </w:tc>
        <w:tc>
          <w:tcPr>
            <w:tcW w:w="600" w:type="dxa"/>
            <w:tcBorders>
              <w:top w:val="nil"/>
              <w:left w:val="nil"/>
              <w:bottom w:val="single" w:sz="4" w:space="0" w:color="auto"/>
              <w:right w:val="single" w:sz="4" w:space="0" w:color="auto"/>
            </w:tcBorders>
            <w:shd w:val="clear" w:color="auto" w:fill="auto"/>
            <w:vAlign w:val="center"/>
            <w:hideMark/>
          </w:tcPr>
          <w:p w14:paraId="7DFD1B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72063B1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414EE0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Ajout d'</w:t>
            </w:r>
            <w:proofErr w:type="spellStart"/>
            <w:r w:rsidRPr="005F4F6D">
              <w:rPr>
                <w:rFonts w:ascii="Arial" w:eastAsia="Times New Roman" w:hAnsi="Arial" w:cs="Arial"/>
                <w:sz w:val="16"/>
                <w:szCs w:val="16"/>
                <w:lang w:val="fr-CH" w:eastAsia="fr-CH"/>
              </w:rPr>
              <w:t>élémenet</w:t>
            </w:r>
            <w:proofErr w:type="spellEnd"/>
            <w:r w:rsidRPr="005F4F6D">
              <w:rPr>
                <w:rFonts w:ascii="Arial" w:eastAsia="Times New Roman" w:hAnsi="Arial" w:cs="Arial"/>
                <w:sz w:val="16"/>
                <w:szCs w:val="16"/>
                <w:lang w:val="fr-CH" w:eastAsia="fr-CH"/>
              </w:rPr>
              <w:t xml:space="preserve"> dans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1FCE10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ajouté les diagrammes de flux dans le rapport de projet</w:t>
            </w:r>
          </w:p>
        </w:tc>
      </w:tr>
      <w:tr w:rsidR="005F4F6D" w:rsidRPr="005F4F6D" w14:paraId="7A44980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F2672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60F68A4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6D248C0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600" w:type="dxa"/>
            <w:tcBorders>
              <w:top w:val="nil"/>
              <w:left w:val="nil"/>
              <w:bottom w:val="single" w:sz="4" w:space="0" w:color="auto"/>
              <w:right w:val="single" w:sz="4" w:space="0" w:color="auto"/>
            </w:tcBorders>
            <w:shd w:val="clear" w:color="auto" w:fill="auto"/>
            <w:vAlign w:val="center"/>
            <w:hideMark/>
          </w:tcPr>
          <w:p w14:paraId="2E1CE38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2550823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C9F395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3687B0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FA44C3B"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4883DB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9B5AB1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79708D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6DF08D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071AE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4493B8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Correction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687DDD6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Il restait quelques erreurs sur les diagrammes de flux, je les ai </w:t>
            </w:r>
            <w:proofErr w:type="gramStart"/>
            <w:r w:rsidRPr="005F4F6D">
              <w:rPr>
                <w:rFonts w:ascii="Arial" w:eastAsia="Times New Roman" w:hAnsi="Arial" w:cs="Arial"/>
                <w:sz w:val="16"/>
                <w:szCs w:val="16"/>
                <w:lang w:val="fr-CH" w:eastAsia="fr-CH"/>
              </w:rPr>
              <w:t>corrigé</w:t>
            </w:r>
            <w:proofErr w:type="gramEnd"/>
            <w:r w:rsidRPr="005F4F6D">
              <w:rPr>
                <w:rFonts w:ascii="Arial" w:eastAsia="Times New Roman" w:hAnsi="Arial" w:cs="Arial"/>
                <w:sz w:val="16"/>
                <w:szCs w:val="16"/>
                <w:lang w:val="fr-CH" w:eastAsia="fr-CH"/>
              </w:rPr>
              <w:t xml:space="preserve"> et mis sur le cahier des charges</w:t>
            </w:r>
          </w:p>
        </w:tc>
      </w:tr>
      <w:tr w:rsidR="005F4F6D" w:rsidRPr="005F4F6D" w14:paraId="063BC1DA"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D0D3E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2029C15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7CEA3E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415F56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018381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D1DCFE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6BBE7FD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60031DF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D8876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3734103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635EAE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425C17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40 h</w:t>
            </w:r>
          </w:p>
        </w:tc>
        <w:tc>
          <w:tcPr>
            <w:tcW w:w="1311" w:type="dxa"/>
            <w:tcBorders>
              <w:top w:val="nil"/>
              <w:left w:val="nil"/>
              <w:bottom w:val="single" w:sz="4" w:space="0" w:color="auto"/>
              <w:right w:val="nil"/>
            </w:tcBorders>
            <w:shd w:val="clear" w:color="auto" w:fill="auto"/>
            <w:vAlign w:val="center"/>
            <w:hideMark/>
          </w:tcPr>
          <w:p w14:paraId="620896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E7A77C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et ajout d'élément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3B5251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correction des stories "système économique", "zone de pêche" </w:t>
            </w:r>
            <w:proofErr w:type="gramStart"/>
            <w:r w:rsidRPr="005F4F6D">
              <w:rPr>
                <w:rFonts w:ascii="Arial" w:eastAsia="Times New Roman" w:hAnsi="Arial" w:cs="Arial"/>
                <w:sz w:val="16"/>
                <w:szCs w:val="16"/>
                <w:lang w:val="fr-CH" w:eastAsia="fr-CH"/>
              </w:rPr>
              <w:t>et  "</w:t>
            </w:r>
            <w:proofErr w:type="gramEnd"/>
            <w:r w:rsidRPr="005F4F6D">
              <w:rPr>
                <w:rFonts w:ascii="Arial" w:eastAsia="Times New Roman" w:hAnsi="Arial" w:cs="Arial"/>
                <w:sz w:val="16"/>
                <w:szCs w:val="16"/>
                <w:lang w:val="fr-CH" w:eastAsia="fr-CH"/>
              </w:rPr>
              <w:t>système de pêche"</w:t>
            </w:r>
          </w:p>
        </w:tc>
      </w:tr>
      <w:tr w:rsidR="005F4F6D" w:rsidRPr="005F4F6D" w14:paraId="58D48A29" w14:textId="77777777" w:rsidTr="005F4F6D">
        <w:trPr>
          <w:trHeight w:val="346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2A1B59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09 mai</w:t>
            </w:r>
          </w:p>
        </w:tc>
        <w:tc>
          <w:tcPr>
            <w:tcW w:w="520" w:type="dxa"/>
            <w:tcBorders>
              <w:top w:val="nil"/>
              <w:left w:val="nil"/>
              <w:bottom w:val="single" w:sz="4" w:space="0" w:color="auto"/>
              <w:right w:val="single" w:sz="4" w:space="0" w:color="auto"/>
            </w:tcBorders>
            <w:shd w:val="clear" w:color="auto" w:fill="auto"/>
            <w:vAlign w:val="center"/>
            <w:hideMark/>
          </w:tcPr>
          <w:p w14:paraId="40C158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5464423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254DB2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50 h</w:t>
            </w:r>
          </w:p>
        </w:tc>
        <w:tc>
          <w:tcPr>
            <w:tcW w:w="1311" w:type="dxa"/>
            <w:tcBorders>
              <w:top w:val="nil"/>
              <w:left w:val="nil"/>
              <w:bottom w:val="single" w:sz="4" w:space="0" w:color="auto"/>
              <w:right w:val="nil"/>
            </w:tcBorders>
            <w:shd w:val="clear" w:color="auto" w:fill="auto"/>
            <w:vAlign w:val="center"/>
            <w:hideMark/>
          </w:tcPr>
          <w:p w14:paraId="30BBC21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E112CA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Commencement du projet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63EB66D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débuté le projet sur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J'ai </w:t>
            </w:r>
            <w:proofErr w:type="spellStart"/>
            <w:r w:rsidRPr="005F4F6D">
              <w:rPr>
                <w:rFonts w:ascii="Arial" w:eastAsia="Times New Roman" w:hAnsi="Arial" w:cs="Arial"/>
                <w:sz w:val="16"/>
                <w:szCs w:val="16"/>
                <w:lang w:val="fr-CH" w:eastAsia="fr-CH"/>
              </w:rPr>
              <w:t>réflléchi</w:t>
            </w:r>
            <w:proofErr w:type="spellEnd"/>
            <w:r w:rsidRPr="005F4F6D">
              <w:rPr>
                <w:rFonts w:ascii="Arial" w:eastAsia="Times New Roman" w:hAnsi="Arial" w:cs="Arial"/>
                <w:sz w:val="16"/>
                <w:szCs w:val="16"/>
                <w:lang w:val="fr-CH" w:eastAsia="fr-CH"/>
              </w:rPr>
              <w:t xml:space="preserve"> à l'apparence visuel et j'ai </w:t>
            </w:r>
            <w:proofErr w:type="spellStart"/>
            <w:r w:rsidRPr="005F4F6D">
              <w:rPr>
                <w:rFonts w:ascii="Arial" w:eastAsia="Times New Roman" w:hAnsi="Arial" w:cs="Arial"/>
                <w:sz w:val="16"/>
                <w:szCs w:val="16"/>
                <w:lang w:val="fr-CH" w:eastAsia="fr-CH"/>
              </w:rPr>
              <w:t>selectionné</w:t>
            </w:r>
            <w:proofErr w:type="spellEnd"/>
            <w:r w:rsidRPr="005F4F6D">
              <w:rPr>
                <w:rFonts w:ascii="Arial" w:eastAsia="Times New Roman" w:hAnsi="Arial" w:cs="Arial"/>
                <w:sz w:val="16"/>
                <w:szCs w:val="16"/>
                <w:lang w:val="fr-CH" w:eastAsia="fr-CH"/>
              </w:rPr>
              <w:t xml:space="preserve"> des </w:t>
            </w:r>
            <w:proofErr w:type="spellStart"/>
            <w:r w:rsidRPr="005F4F6D">
              <w:rPr>
                <w:rFonts w:ascii="Arial" w:eastAsia="Times New Roman" w:hAnsi="Arial" w:cs="Arial"/>
                <w:sz w:val="16"/>
                <w:szCs w:val="16"/>
                <w:lang w:val="fr-CH" w:eastAsia="fr-CH"/>
              </w:rPr>
              <w:t>illustarations</w:t>
            </w:r>
            <w:proofErr w:type="spellEnd"/>
            <w:r w:rsidRPr="005F4F6D">
              <w:rPr>
                <w:rFonts w:ascii="Arial" w:eastAsia="Times New Roman" w:hAnsi="Arial" w:cs="Arial"/>
                <w:sz w:val="16"/>
                <w:szCs w:val="16"/>
                <w:lang w:val="fr-CH" w:eastAsia="fr-CH"/>
              </w:rPr>
              <w:t xml:space="preserve"> pour le jeu. Site consulté pour les images :  http://www.clipartpanda.com/clipart_images/silver-king-custom-marine-42502007</w:t>
            </w:r>
            <w:r w:rsidRPr="005F4F6D">
              <w:rPr>
                <w:rFonts w:ascii="Arial" w:eastAsia="Times New Roman" w:hAnsi="Arial" w:cs="Arial"/>
                <w:sz w:val="16"/>
                <w:szCs w:val="16"/>
                <w:lang w:val="fr-CH" w:eastAsia="fr-CH"/>
              </w:rPr>
              <w:br/>
              <w:t>https://www.normandiefraicheurmer.fr/recettes-et-si-on-cuisinait/origine-des-produits-de-la-mer/43-zones-de-peche-monde.html</w:t>
            </w:r>
          </w:p>
        </w:tc>
      </w:tr>
      <w:tr w:rsidR="005F4F6D" w:rsidRPr="005F4F6D" w14:paraId="6228CBFA" w14:textId="77777777" w:rsidTr="005F4F6D">
        <w:trPr>
          <w:trHeight w:val="229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CC53B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57970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7EDBA62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600" w:type="dxa"/>
            <w:tcBorders>
              <w:top w:val="nil"/>
              <w:left w:val="nil"/>
              <w:bottom w:val="single" w:sz="4" w:space="0" w:color="auto"/>
              <w:right w:val="single" w:sz="4" w:space="0" w:color="auto"/>
            </w:tcBorders>
            <w:shd w:val="clear" w:color="auto" w:fill="auto"/>
            <w:vAlign w:val="center"/>
            <w:hideMark/>
          </w:tcPr>
          <w:p w14:paraId="4B81C66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4CA4A2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2E7B24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des différents systèmes</w:t>
            </w:r>
          </w:p>
        </w:tc>
        <w:tc>
          <w:tcPr>
            <w:tcW w:w="4148" w:type="dxa"/>
            <w:tcBorders>
              <w:top w:val="nil"/>
              <w:left w:val="nil"/>
              <w:bottom w:val="single" w:sz="4" w:space="0" w:color="auto"/>
              <w:right w:val="single" w:sz="4" w:space="0" w:color="auto"/>
            </w:tcBorders>
            <w:shd w:val="clear" w:color="auto" w:fill="auto"/>
            <w:vAlign w:val="center"/>
            <w:hideMark/>
          </w:tcPr>
          <w:p w14:paraId="6DAEB37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installé le packages </w:t>
            </w:r>
            <w:proofErr w:type="spellStart"/>
            <w:r w:rsidRPr="005F4F6D">
              <w:rPr>
                <w:rFonts w:ascii="Arial" w:eastAsia="Times New Roman" w:hAnsi="Arial" w:cs="Arial"/>
                <w:sz w:val="16"/>
                <w:szCs w:val="16"/>
                <w:lang w:val="fr-CH" w:eastAsia="fr-CH"/>
              </w:rPr>
              <w:t>TextMeshPro</w:t>
            </w:r>
            <w:proofErr w:type="spellEnd"/>
            <w:r w:rsidRPr="005F4F6D">
              <w:rPr>
                <w:rFonts w:ascii="Arial" w:eastAsia="Times New Roman" w:hAnsi="Arial" w:cs="Arial"/>
                <w:sz w:val="16"/>
                <w:szCs w:val="16"/>
                <w:lang w:val="fr-CH" w:eastAsia="fr-CH"/>
              </w:rPr>
              <w:t xml:space="preserve"> qui me permettra d'écrire des textes plus facilement. J'ai développé les fonctions d'ajout et de retrait d'argent, également, j'ai codé le </w:t>
            </w:r>
            <w:proofErr w:type="spellStart"/>
            <w:r w:rsidRPr="005F4F6D">
              <w:rPr>
                <w:rFonts w:ascii="Arial" w:eastAsia="Times New Roman" w:hAnsi="Arial" w:cs="Arial"/>
                <w:sz w:val="16"/>
                <w:szCs w:val="16"/>
                <w:lang w:val="fr-CH" w:eastAsia="fr-CH"/>
              </w:rPr>
              <w:t>systéme</w:t>
            </w:r>
            <w:proofErr w:type="spellEnd"/>
            <w:r w:rsidRPr="005F4F6D">
              <w:rPr>
                <w:rFonts w:ascii="Arial" w:eastAsia="Times New Roman" w:hAnsi="Arial" w:cs="Arial"/>
                <w:sz w:val="16"/>
                <w:szCs w:val="16"/>
                <w:lang w:val="fr-CH" w:eastAsia="fr-CH"/>
              </w:rPr>
              <w:t xml:space="preserve"> pour changer de </w:t>
            </w:r>
            <w:proofErr w:type="spellStart"/>
            <w:r w:rsidRPr="005F4F6D">
              <w:rPr>
                <w:rFonts w:ascii="Arial" w:eastAsia="Times New Roman" w:hAnsi="Arial" w:cs="Arial"/>
                <w:sz w:val="16"/>
                <w:szCs w:val="16"/>
                <w:lang w:val="fr-CH" w:eastAsia="fr-CH"/>
              </w:rPr>
              <w:t>scéne</w:t>
            </w:r>
            <w:proofErr w:type="spellEnd"/>
            <w:r w:rsidRPr="005F4F6D">
              <w:rPr>
                <w:rFonts w:ascii="Arial" w:eastAsia="Times New Roman" w:hAnsi="Arial" w:cs="Arial"/>
                <w:sz w:val="16"/>
                <w:szCs w:val="16"/>
                <w:lang w:val="fr-CH" w:eastAsia="fr-CH"/>
              </w:rPr>
              <w:t xml:space="preserve"> dans les différentes zones de pêches</w:t>
            </w:r>
          </w:p>
        </w:tc>
      </w:tr>
      <w:tr w:rsidR="005F4F6D" w:rsidRPr="005F4F6D" w14:paraId="1ED2D5E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26228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1C07F7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78ADDA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409185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29A817A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A06C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57E06A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017CA219" w14:textId="77777777" w:rsidTr="005F4F6D">
        <w:trPr>
          <w:trHeight w:val="23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9646A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3C609A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6100BFB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74C71DB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15CC51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A5B6E0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 zone de pêche</w:t>
            </w:r>
          </w:p>
        </w:tc>
        <w:tc>
          <w:tcPr>
            <w:tcW w:w="4148" w:type="dxa"/>
            <w:tcBorders>
              <w:top w:val="nil"/>
              <w:left w:val="nil"/>
              <w:bottom w:val="single" w:sz="4" w:space="0" w:color="auto"/>
              <w:right w:val="single" w:sz="4" w:space="0" w:color="auto"/>
            </w:tcBorders>
            <w:shd w:val="clear" w:color="auto" w:fill="auto"/>
            <w:vAlign w:val="center"/>
            <w:hideMark/>
          </w:tcPr>
          <w:p w14:paraId="0098D05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w:t>
            </w:r>
            <w:proofErr w:type="spellStart"/>
            <w:r w:rsidRPr="005F4F6D">
              <w:rPr>
                <w:rFonts w:ascii="Arial" w:eastAsia="Times New Roman" w:hAnsi="Arial" w:cs="Arial"/>
                <w:sz w:val="16"/>
                <w:szCs w:val="16"/>
                <w:lang w:val="fr-CH" w:eastAsia="fr-CH"/>
              </w:rPr>
              <w:t>template</w:t>
            </w:r>
            <w:proofErr w:type="spellEnd"/>
            <w:r w:rsidRPr="005F4F6D">
              <w:rPr>
                <w:rFonts w:ascii="Arial" w:eastAsia="Times New Roman" w:hAnsi="Arial" w:cs="Arial"/>
                <w:sz w:val="16"/>
                <w:szCs w:val="16"/>
                <w:lang w:val="fr-CH" w:eastAsia="fr-CH"/>
              </w:rPr>
              <w:t xml:space="preserve"> d'une zone de pêche. Avec le bateau, la mer, les poissons, les différents boutons pour les menus. Site consulté pour les images : https://www.deviantart.com/absurdwordpreferred/art/Little-Fish-png-147138899</w:t>
            </w:r>
          </w:p>
        </w:tc>
      </w:tr>
      <w:tr w:rsidR="005F4F6D" w:rsidRPr="005F4F6D" w14:paraId="4656C69F"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56357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F1DB45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15</w:t>
            </w:r>
          </w:p>
        </w:tc>
        <w:tc>
          <w:tcPr>
            <w:tcW w:w="480" w:type="dxa"/>
            <w:tcBorders>
              <w:top w:val="nil"/>
              <w:left w:val="nil"/>
              <w:bottom w:val="single" w:sz="4" w:space="0" w:color="auto"/>
              <w:right w:val="single" w:sz="4" w:space="0" w:color="auto"/>
            </w:tcBorders>
            <w:shd w:val="clear" w:color="auto" w:fill="auto"/>
            <w:vAlign w:val="center"/>
            <w:hideMark/>
          </w:tcPr>
          <w:p w14:paraId="619D5B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CC9E5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882BF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AF7528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D26D8C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A46EA1F"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A0E9F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E06CE0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61A833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12288FF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392735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326EC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Développement du système de pêche</w:t>
            </w:r>
          </w:p>
        </w:tc>
        <w:tc>
          <w:tcPr>
            <w:tcW w:w="4148" w:type="dxa"/>
            <w:tcBorders>
              <w:top w:val="nil"/>
              <w:left w:val="nil"/>
              <w:bottom w:val="single" w:sz="4" w:space="0" w:color="auto"/>
              <w:right w:val="single" w:sz="4" w:space="0" w:color="auto"/>
            </w:tcBorders>
            <w:shd w:val="clear" w:color="auto" w:fill="auto"/>
            <w:vAlign w:val="center"/>
            <w:hideMark/>
          </w:tcPr>
          <w:p w14:paraId="19D1A22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commencé le développement du système de pêche. </w:t>
            </w:r>
            <w:proofErr w:type="gramStart"/>
            <w:r w:rsidRPr="005F4F6D">
              <w:rPr>
                <w:rFonts w:ascii="Arial" w:eastAsia="Times New Roman" w:hAnsi="Arial" w:cs="Arial"/>
                <w:sz w:val="16"/>
                <w:szCs w:val="16"/>
                <w:lang w:val="fr-CH" w:eastAsia="fr-CH"/>
              </w:rPr>
              <w:t>Deux jauge</w:t>
            </w:r>
            <w:proofErr w:type="gramEnd"/>
            <w:r w:rsidRPr="005F4F6D">
              <w:rPr>
                <w:rFonts w:ascii="Arial" w:eastAsia="Times New Roman" w:hAnsi="Arial" w:cs="Arial"/>
                <w:sz w:val="16"/>
                <w:szCs w:val="16"/>
                <w:lang w:val="fr-CH" w:eastAsia="fr-CH"/>
              </w:rPr>
              <w:t xml:space="preserve"> ont été implémenté pour la pêche. Ils ne sont pas </w:t>
            </w:r>
            <w:proofErr w:type="spellStart"/>
            <w:r w:rsidRPr="005F4F6D">
              <w:rPr>
                <w:rFonts w:ascii="Arial" w:eastAsia="Times New Roman" w:hAnsi="Arial" w:cs="Arial"/>
                <w:sz w:val="16"/>
                <w:szCs w:val="16"/>
                <w:lang w:val="fr-CH" w:eastAsia="fr-CH"/>
              </w:rPr>
              <w:t>entiérement</w:t>
            </w:r>
            <w:proofErr w:type="spellEnd"/>
            <w:r w:rsidRPr="005F4F6D">
              <w:rPr>
                <w:rFonts w:ascii="Arial" w:eastAsia="Times New Roman" w:hAnsi="Arial" w:cs="Arial"/>
                <w:sz w:val="16"/>
                <w:szCs w:val="16"/>
                <w:lang w:val="fr-CH" w:eastAsia="fr-CH"/>
              </w:rPr>
              <w:t xml:space="preserve"> opérationnel</w:t>
            </w:r>
          </w:p>
        </w:tc>
      </w:tr>
      <w:tr w:rsidR="005F4F6D" w:rsidRPr="005F4F6D" w14:paraId="6D03F3C1"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D9057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10 mai</w:t>
            </w:r>
          </w:p>
        </w:tc>
        <w:tc>
          <w:tcPr>
            <w:tcW w:w="520" w:type="dxa"/>
            <w:tcBorders>
              <w:top w:val="nil"/>
              <w:left w:val="nil"/>
              <w:bottom w:val="single" w:sz="4" w:space="0" w:color="auto"/>
              <w:right w:val="single" w:sz="4" w:space="0" w:color="auto"/>
            </w:tcBorders>
            <w:shd w:val="clear" w:color="auto" w:fill="auto"/>
            <w:vAlign w:val="center"/>
            <w:hideMark/>
          </w:tcPr>
          <w:p w14:paraId="158B7B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22FF065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600" w:type="dxa"/>
            <w:tcBorders>
              <w:top w:val="nil"/>
              <w:left w:val="nil"/>
              <w:bottom w:val="single" w:sz="4" w:space="0" w:color="auto"/>
              <w:right w:val="single" w:sz="4" w:space="0" w:color="auto"/>
            </w:tcBorders>
            <w:shd w:val="clear" w:color="auto" w:fill="auto"/>
            <w:vAlign w:val="center"/>
            <w:hideMark/>
          </w:tcPr>
          <w:p w14:paraId="2CA211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60914D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151167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Déplacements des poissons</w:t>
            </w:r>
          </w:p>
        </w:tc>
        <w:tc>
          <w:tcPr>
            <w:tcW w:w="4148" w:type="dxa"/>
            <w:tcBorders>
              <w:top w:val="nil"/>
              <w:left w:val="nil"/>
              <w:bottom w:val="single" w:sz="4" w:space="0" w:color="auto"/>
              <w:right w:val="single" w:sz="4" w:space="0" w:color="auto"/>
            </w:tcBorders>
            <w:shd w:val="clear" w:color="auto" w:fill="auto"/>
            <w:vAlign w:val="center"/>
            <w:hideMark/>
          </w:tcPr>
          <w:p w14:paraId="5ED6AEF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proofErr w:type="spellStart"/>
            <w:r w:rsidRPr="005F4F6D">
              <w:rPr>
                <w:rFonts w:ascii="Arial" w:eastAsia="Times New Roman" w:hAnsi="Arial" w:cs="Arial"/>
                <w:sz w:val="16"/>
                <w:szCs w:val="16"/>
                <w:lang w:val="fr-CH" w:eastAsia="fr-CH"/>
              </w:rPr>
              <w:t>éffectué</w:t>
            </w:r>
            <w:proofErr w:type="spellEnd"/>
            <w:r w:rsidRPr="005F4F6D">
              <w:rPr>
                <w:rFonts w:ascii="Arial" w:eastAsia="Times New Roman" w:hAnsi="Arial" w:cs="Arial"/>
                <w:sz w:val="16"/>
                <w:szCs w:val="16"/>
                <w:lang w:val="fr-CH" w:eastAsia="fr-CH"/>
              </w:rPr>
              <w:t xml:space="preserve"> le système de déplacement des poissons aléatoirement dans la zone de pêche. </w:t>
            </w:r>
          </w:p>
        </w:tc>
      </w:tr>
      <w:tr w:rsidR="005F4F6D" w:rsidRPr="005F4F6D" w14:paraId="5268356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AB16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7D954D8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63CBCBD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25</w:t>
            </w:r>
          </w:p>
        </w:tc>
        <w:tc>
          <w:tcPr>
            <w:tcW w:w="600" w:type="dxa"/>
            <w:tcBorders>
              <w:top w:val="nil"/>
              <w:left w:val="nil"/>
              <w:bottom w:val="single" w:sz="4" w:space="0" w:color="auto"/>
              <w:right w:val="single" w:sz="4" w:space="0" w:color="auto"/>
            </w:tcBorders>
            <w:shd w:val="clear" w:color="auto" w:fill="auto"/>
            <w:vAlign w:val="center"/>
            <w:hideMark/>
          </w:tcPr>
          <w:p w14:paraId="1C58FA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1C9CA36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034E22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Développement du système de pêche</w:t>
            </w:r>
          </w:p>
        </w:tc>
        <w:tc>
          <w:tcPr>
            <w:tcW w:w="4148" w:type="dxa"/>
            <w:tcBorders>
              <w:top w:val="nil"/>
              <w:left w:val="nil"/>
              <w:bottom w:val="single" w:sz="4" w:space="0" w:color="auto"/>
              <w:right w:val="single" w:sz="4" w:space="0" w:color="auto"/>
            </w:tcBorders>
            <w:shd w:val="clear" w:color="auto" w:fill="auto"/>
            <w:vAlign w:val="center"/>
            <w:hideMark/>
          </w:tcPr>
          <w:p w14:paraId="47D5068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Les jauges sont </w:t>
            </w:r>
            <w:proofErr w:type="gramStart"/>
            <w:r w:rsidRPr="005F4F6D">
              <w:rPr>
                <w:rFonts w:ascii="Arial" w:eastAsia="Times New Roman" w:hAnsi="Arial" w:cs="Arial"/>
                <w:sz w:val="16"/>
                <w:szCs w:val="16"/>
                <w:lang w:val="fr-CH" w:eastAsia="fr-CH"/>
              </w:rPr>
              <w:t>fonctionnel</w:t>
            </w:r>
            <w:proofErr w:type="gramEnd"/>
            <w:r w:rsidRPr="005F4F6D">
              <w:rPr>
                <w:rFonts w:ascii="Arial" w:eastAsia="Times New Roman" w:hAnsi="Arial" w:cs="Arial"/>
                <w:sz w:val="16"/>
                <w:szCs w:val="16"/>
                <w:lang w:val="fr-CH" w:eastAsia="fr-CH"/>
              </w:rPr>
              <w:t xml:space="preserve"> et détecte si la barre est à 100%</w:t>
            </w:r>
          </w:p>
        </w:tc>
      </w:tr>
      <w:tr w:rsidR="005F4F6D" w:rsidRPr="005F4F6D" w14:paraId="2A2E374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2D541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4A2D76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25</w:t>
            </w:r>
          </w:p>
        </w:tc>
        <w:tc>
          <w:tcPr>
            <w:tcW w:w="480" w:type="dxa"/>
            <w:tcBorders>
              <w:top w:val="nil"/>
              <w:left w:val="nil"/>
              <w:bottom w:val="single" w:sz="4" w:space="0" w:color="auto"/>
              <w:right w:val="single" w:sz="4" w:space="0" w:color="auto"/>
            </w:tcBorders>
            <w:shd w:val="clear" w:color="auto" w:fill="auto"/>
            <w:vAlign w:val="center"/>
            <w:hideMark/>
          </w:tcPr>
          <w:p w14:paraId="4D14B58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nil"/>
              <w:left w:val="nil"/>
              <w:bottom w:val="single" w:sz="4" w:space="0" w:color="auto"/>
              <w:right w:val="single" w:sz="4" w:space="0" w:color="auto"/>
            </w:tcBorders>
            <w:shd w:val="clear" w:color="auto" w:fill="auto"/>
            <w:vAlign w:val="center"/>
            <w:hideMark/>
          </w:tcPr>
          <w:p w14:paraId="2E847F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2C2745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99D10F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9A0000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6D46CDB6"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0C83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5D2183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69C7A68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2B4B69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071078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DF2CEA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différents types de poissons</w:t>
            </w:r>
          </w:p>
        </w:tc>
        <w:tc>
          <w:tcPr>
            <w:tcW w:w="4148" w:type="dxa"/>
            <w:tcBorders>
              <w:top w:val="nil"/>
              <w:left w:val="nil"/>
              <w:bottom w:val="single" w:sz="4" w:space="0" w:color="auto"/>
              <w:right w:val="single" w:sz="4" w:space="0" w:color="auto"/>
            </w:tcBorders>
            <w:shd w:val="clear" w:color="auto" w:fill="auto"/>
            <w:vAlign w:val="center"/>
            <w:hideMark/>
          </w:tcPr>
          <w:p w14:paraId="06EDD66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débuté l'</w:t>
            </w:r>
            <w:proofErr w:type="spellStart"/>
            <w:r w:rsidRPr="005F4F6D">
              <w:rPr>
                <w:rFonts w:ascii="Arial" w:eastAsia="Times New Roman" w:hAnsi="Arial" w:cs="Arial"/>
                <w:sz w:val="16"/>
                <w:szCs w:val="16"/>
                <w:lang w:val="fr-CH" w:eastAsia="fr-CH"/>
              </w:rPr>
              <w:t>implèmentation</w:t>
            </w:r>
            <w:proofErr w:type="spellEnd"/>
            <w:r w:rsidRPr="005F4F6D">
              <w:rPr>
                <w:rFonts w:ascii="Arial" w:eastAsia="Times New Roman" w:hAnsi="Arial" w:cs="Arial"/>
                <w:sz w:val="16"/>
                <w:szCs w:val="16"/>
                <w:lang w:val="fr-CH" w:eastAsia="fr-CH"/>
              </w:rPr>
              <w:t xml:space="preserve"> de différents types de poissons. J'ai utilisé le système de scriptable </w:t>
            </w:r>
            <w:proofErr w:type="spellStart"/>
            <w:r w:rsidRPr="005F4F6D">
              <w:rPr>
                <w:rFonts w:ascii="Arial" w:eastAsia="Times New Roman" w:hAnsi="Arial" w:cs="Arial"/>
                <w:sz w:val="16"/>
                <w:szCs w:val="16"/>
                <w:lang w:val="fr-CH" w:eastAsia="fr-CH"/>
              </w:rPr>
              <w:t>objects</w:t>
            </w:r>
            <w:proofErr w:type="spellEnd"/>
            <w:r w:rsidRPr="005F4F6D">
              <w:rPr>
                <w:rFonts w:ascii="Arial" w:eastAsia="Times New Roman" w:hAnsi="Arial" w:cs="Arial"/>
                <w:sz w:val="16"/>
                <w:szCs w:val="16"/>
                <w:lang w:val="fr-CH" w:eastAsia="fr-CH"/>
              </w:rPr>
              <w:t xml:space="preserve"> de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pour faire mes différents poissons</w:t>
            </w:r>
          </w:p>
        </w:tc>
      </w:tr>
      <w:tr w:rsidR="005F4F6D" w:rsidRPr="005F4F6D" w14:paraId="0681CF4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04EA3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73F54DD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24B713E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1E83822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3623CD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680699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différents types de poissons + recherches images</w:t>
            </w:r>
          </w:p>
        </w:tc>
        <w:tc>
          <w:tcPr>
            <w:tcW w:w="4148" w:type="dxa"/>
            <w:tcBorders>
              <w:top w:val="nil"/>
              <w:left w:val="nil"/>
              <w:bottom w:val="single" w:sz="4" w:space="0" w:color="auto"/>
              <w:right w:val="single" w:sz="4" w:space="0" w:color="auto"/>
            </w:tcBorders>
            <w:shd w:val="clear" w:color="auto" w:fill="auto"/>
            <w:vAlign w:val="center"/>
            <w:hideMark/>
          </w:tcPr>
          <w:p w14:paraId="575F851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continué l'</w:t>
            </w:r>
            <w:proofErr w:type="spellStart"/>
            <w:r w:rsidRPr="005F4F6D">
              <w:rPr>
                <w:rFonts w:ascii="Arial" w:eastAsia="Times New Roman" w:hAnsi="Arial" w:cs="Arial"/>
                <w:sz w:val="16"/>
                <w:szCs w:val="16"/>
                <w:lang w:val="fr-CH" w:eastAsia="fr-CH"/>
              </w:rPr>
              <w:t>implèmentation</w:t>
            </w:r>
            <w:proofErr w:type="spellEnd"/>
            <w:r w:rsidRPr="005F4F6D">
              <w:rPr>
                <w:rFonts w:ascii="Arial" w:eastAsia="Times New Roman" w:hAnsi="Arial" w:cs="Arial"/>
                <w:sz w:val="16"/>
                <w:szCs w:val="16"/>
                <w:lang w:val="fr-CH" w:eastAsia="fr-CH"/>
              </w:rPr>
              <w:t xml:space="preserve"> de différents types de poissons.  https://www.hiclipart.com/</w:t>
            </w:r>
          </w:p>
        </w:tc>
      </w:tr>
      <w:tr w:rsidR="005F4F6D" w:rsidRPr="005F4F6D" w14:paraId="28FA71D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CF882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24B132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3CDBA5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5156BD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079DC9C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B5369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9FBB92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2032211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AED53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6DAF7A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7FF951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1AB8F0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3E4884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14C25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Travaille sur le rapport de projet </w:t>
            </w:r>
          </w:p>
        </w:tc>
        <w:tc>
          <w:tcPr>
            <w:tcW w:w="4148" w:type="dxa"/>
            <w:tcBorders>
              <w:top w:val="nil"/>
              <w:left w:val="nil"/>
              <w:bottom w:val="single" w:sz="4" w:space="0" w:color="auto"/>
              <w:right w:val="single" w:sz="4" w:space="0" w:color="auto"/>
            </w:tcBorders>
            <w:shd w:val="clear" w:color="auto" w:fill="auto"/>
            <w:vAlign w:val="center"/>
            <w:hideMark/>
          </w:tcPr>
          <w:p w14:paraId="5150B4B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proofErr w:type="spellStart"/>
            <w:r w:rsidRPr="005F4F6D">
              <w:rPr>
                <w:rFonts w:ascii="Arial" w:eastAsia="Times New Roman" w:hAnsi="Arial" w:cs="Arial"/>
                <w:sz w:val="16"/>
                <w:szCs w:val="16"/>
                <w:lang w:val="fr-CH" w:eastAsia="fr-CH"/>
              </w:rPr>
              <w:t>complêter</w:t>
            </w:r>
            <w:proofErr w:type="spellEnd"/>
            <w:r w:rsidRPr="005F4F6D">
              <w:rPr>
                <w:rFonts w:ascii="Arial" w:eastAsia="Times New Roman" w:hAnsi="Arial" w:cs="Arial"/>
                <w:sz w:val="16"/>
                <w:szCs w:val="16"/>
                <w:lang w:val="fr-CH" w:eastAsia="fr-CH"/>
              </w:rPr>
              <w:t xml:space="preserve"> mon rapport de projet</w:t>
            </w:r>
          </w:p>
        </w:tc>
      </w:tr>
      <w:tr w:rsidR="005F4F6D" w:rsidRPr="005F4F6D" w14:paraId="10AE974C"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2BF0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10 mai</w:t>
            </w:r>
          </w:p>
        </w:tc>
        <w:tc>
          <w:tcPr>
            <w:tcW w:w="520" w:type="dxa"/>
            <w:tcBorders>
              <w:top w:val="nil"/>
              <w:left w:val="nil"/>
              <w:bottom w:val="single" w:sz="4" w:space="0" w:color="auto"/>
              <w:right w:val="single" w:sz="4" w:space="0" w:color="auto"/>
            </w:tcBorders>
            <w:shd w:val="clear" w:color="auto" w:fill="auto"/>
            <w:vAlign w:val="center"/>
            <w:hideMark/>
          </w:tcPr>
          <w:p w14:paraId="36B56D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694830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117CC98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7B4B19A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B22FF1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8A0176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68A276FB"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4EF00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2FE0AF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59BDCDC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18D6BB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55h</w:t>
            </w:r>
          </w:p>
        </w:tc>
        <w:tc>
          <w:tcPr>
            <w:tcW w:w="1311" w:type="dxa"/>
            <w:tcBorders>
              <w:top w:val="nil"/>
              <w:left w:val="nil"/>
              <w:bottom w:val="single" w:sz="4" w:space="0" w:color="auto"/>
              <w:right w:val="nil"/>
            </w:tcBorders>
            <w:shd w:val="clear" w:color="auto" w:fill="auto"/>
            <w:vAlign w:val="center"/>
            <w:hideMark/>
          </w:tcPr>
          <w:p w14:paraId="096B47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39AD7F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 l'inventaire</w:t>
            </w:r>
          </w:p>
        </w:tc>
        <w:tc>
          <w:tcPr>
            <w:tcW w:w="4148" w:type="dxa"/>
            <w:tcBorders>
              <w:top w:val="nil"/>
              <w:left w:val="nil"/>
              <w:bottom w:val="single" w:sz="4" w:space="0" w:color="auto"/>
              <w:right w:val="single" w:sz="4" w:space="0" w:color="auto"/>
            </w:tcBorders>
            <w:shd w:val="clear" w:color="auto" w:fill="auto"/>
            <w:vAlign w:val="center"/>
            <w:hideMark/>
          </w:tcPr>
          <w:p w14:paraId="165C292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j'ai</w:t>
            </w:r>
            <w:proofErr w:type="gramEnd"/>
            <w:r w:rsidRPr="005F4F6D">
              <w:rPr>
                <w:rFonts w:ascii="Arial" w:eastAsia="Times New Roman" w:hAnsi="Arial" w:cs="Arial"/>
                <w:sz w:val="16"/>
                <w:szCs w:val="16"/>
                <w:lang w:val="fr-CH" w:eastAsia="fr-CH"/>
              </w:rPr>
              <w:t xml:space="preserve"> ajouté l'affichage de l'inventaire et l'affichage des poissons dans l'inventaire</w:t>
            </w:r>
          </w:p>
        </w:tc>
      </w:tr>
      <w:tr w:rsidR="005F4F6D" w:rsidRPr="005F4F6D" w14:paraId="2F1DDDD4"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BBB6A8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1FF293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381A73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69C27E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658B95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6F315B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694A22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314490B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7D3ED2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083EA5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664EA50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721F194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2E1970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104FD4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Adaptation du </w:t>
            </w:r>
            <w:proofErr w:type="spellStart"/>
            <w:r w:rsidRPr="005F4F6D">
              <w:rPr>
                <w:rFonts w:ascii="Arial" w:eastAsia="Times New Roman" w:hAnsi="Arial" w:cs="Arial"/>
                <w:sz w:val="16"/>
                <w:szCs w:val="16"/>
                <w:lang w:val="fr-CH" w:eastAsia="fr-CH"/>
              </w:rPr>
              <w:t>systéme</w:t>
            </w:r>
            <w:proofErr w:type="spellEnd"/>
            <w:r w:rsidRPr="005F4F6D">
              <w:rPr>
                <w:rFonts w:ascii="Arial" w:eastAsia="Times New Roman" w:hAnsi="Arial" w:cs="Arial"/>
                <w:sz w:val="16"/>
                <w:szCs w:val="16"/>
                <w:lang w:val="fr-CH" w:eastAsia="fr-CH"/>
              </w:rPr>
              <w:t xml:space="preserve"> de pêche</w:t>
            </w:r>
          </w:p>
        </w:tc>
        <w:tc>
          <w:tcPr>
            <w:tcW w:w="4148" w:type="dxa"/>
            <w:tcBorders>
              <w:top w:val="nil"/>
              <w:left w:val="nil"/>
              <w:bottom w:val="single" w:sz="4" w:space="0" w:color="auto"/>
              <w:right w:val="single" w:sz="4" w:space="0" w:color="auto"/>
            </w:tcBorders>
            <w:shd w:val="clear" w:color="auto" w:fill="auto"/>
            <w:vAlign w:val="center"/>
            <w:hideMark/>
          </w:tcPr>
          <w:p w14:paraId="5774A75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ajouté la fonction qui permet d'attraper un poisson lorsqu'on gagne le mini-jeu de pêche</w:t>
            </w:r>
          </w:p>
        </w:tc>
      </w:tr>
      <w:tr w:rsidR="005F4F6D" w:rsidRPr="005F4F6D" w14:paraId="6270322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E6FB9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0F20F7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7EB479E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CB5B4D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1E763D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4ECF5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Inventaire</w:t>
            </w:r>
          </w:p>
        </w:tc>
        <w:tc>
          <w:tcPr>
            <w:tcW w:w="4148" w:type="dxa"/>
            <w:tcBorders>
              <w:top w:val="nil"/>
              <w:left w:val="nil"/>
              <w:bottom w:val="single" w:sz="4" w:space="0" w:color="auto"/>
              <w:right w:val="single" w:sz="4" w:space="0" w:color="auto"/>
            </w:tcBorders>
            <w:shd w:val="clear" w:color="auto" w:fill="auto"/>
            <w:vAlign w:val="center"/>
            <w:hideMark/>
          </w:tcPr>
          <w:p w14:paraId="41A4983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la</w:t>
            </w:r>
            <w:proofErr w:type="gramEnd"/>
            <w:r w:rsidRPr="005F4F6D">
              <w:rPr>
                <w:rFonts w:ascii="Arial" w:eastAsia="Times New Roman" w:hAnsi="Arial" w:cs="Arial"/>
                <w:sz w:val="16"/>
                <w:szCs w:val="16"/>
                <w:lang w:val="fr-CH" w:eastAsia="fr-CH"/>
              </w:rPr>
              <w:t xml:space="preserve"> méthode utilisé ne permet pas de générer une taille ou un </w:t>
            </w:r>
            <w:proofErr w:type="spellStart"/>
            <w:r w:rsidRPr="005F4F6D">
              <w:rPr>
                <w:rFonts w:ascii="Arial" w:eastAsia="Times New Roman" w:hAnsi="Arial" w:cs="Arial"/>
                <w:sz w:val="16"/>
                <w:szCs w:val="16"/>
                <w:lang w:val="fr-CH" w:eastAsia="fr-CH"/>
              </w:rPr>
              <w:t>age</w:t>
            </w:r>
            <w:proofErr w:type="spellEnd"/>
            <w:r w:rsidRPr="005F4F6D">
              <w:rPr>
                <w:rFonts w:ascii="Arial" w:eastAsia="Times New Roman" w:hAnsi="Arial" w:cs="Arial"/>
                <w:sz w:val="16"/>
                <w:szCs w:val="16"/>
                <w:lang w:val="fr-CH" w:eastAsia="fr-CH"/>
              </w:rPr>
              <w:t xml:space="preserve"> </w:t>
            </w:r>
            <w:proofErr w:type="spellStart"/>
            <w:r w:rsidRPr="005F4F6D">
              <w:rPr>
                <w:rFonts w:ascii="Arial" w:eastAsia="Times New Roman" w:hAnsi="Arial" w:cs="Arial"/>
                <w:sz w:val="16"/>
                <w:szCs w:val="16"/>
                <w:lang w:val="fr-CH" w:eastAsia="fr-CH"/>
              </w:rPr>
              <w:t>aléaoire</w:t>
            </w:r>
            <w:proofErr w:type="spellEnd"/>
            <w:r w:rsidRPr="005F4F6D">
              <w:rPr>
                <w:rFonts w:ascii="Arial" w:eastAsia="Times New Roman" w:hAnsi="Arial" w:cs="Arial"/>
                <w:sz w:val="16"/>
                <w:szCs w:val="16"/>
                <w:lang w:val="fr-CH" w:eastAsia="fr-CH"/>
              </w:rPr>
              <w:t xml:space="preserve">. J'ai </w:t>
            </w:r>
            <w:proofErr w:type="spellStart"/>
            <w:r w:rsidRPr="005F4F6D">
              <w:rPr>
                <w:rFonts w:ascii="Arial" w:eastAsia="Times New Roman" w:hAnsi="Arial" w:cs="Arial"/>
                <w:sz w:val="16"/>
                <w:szCs w:val="16"/>
                <w:lang w:val="fr-CH" w:eastAsia="fr-CH"/>
              </w:rPr>
              <w:t>reréflechit</w:t>
            </w:r>
            <w:proofErr w:type="spellEnd"/>
            <w:r w:rsidRPr="005F4F6D">
              <w:rPr>
                <w:rFonts w:ascii="Arial" w:eastAsia="Times New Roman" w:hAnsi="Arial" w:cs="Arial"/>
                <w:sz w:val="16"/>
                <w:szCs w:val="16"/>
                <w:lang w:val="fr-CH" w:eastAsia="fr-CH"/>
              </w:rPr>
              <w:t xml:space="preserve"> à une nouvelle méthode</w:t>
            </w:r>
          </w:p>
        </w:tc>
      </w:tr>
      <w:tr w:rsidR="005F4F6D" w:rsidRPr="005F4F6D" w14:paraId="1A0DEBB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40B0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1DB376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8C4CA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0095D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0E8093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5A6369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489159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0113C7EF" w14:textId="77777777" w:rsidTr="005F4F6D">
        <w:trPr>
          <w:trHeight w:val="276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319A0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291FFB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4B04544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00231C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5E170CA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54DF9C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recherches</w:t>
            </w:r>
            <w:proofErr w:type="gramEnd"/>
            <w:r w:rsidRPr="005F4F6D">
              <w:rPr>
                <w:rFonts w:ascii="Arial" w:eastAsia="Times New Roman" w:hAnsi="Arial" w:cs="Arial"/>
                <w:sz w:val="16"/>
                <w:szCs w:val="16"/>
                <w:lang w:val="fr-CH" w:eastAsia="fr-CH"/>
              </w:rPr>
              <w:t xml:space="preserve"> d'informations pour les poissons</w:t>
            </w:r>
          </w:p>
        </w:tc>
        <w:tc>
          <w:tcPr>
            <w:tcW w:w="4148" w:type="dxa"/>
            <w:tcBorders>
              <w:top w:val="nil"/>
              <w:left w:val="nil"/>
              <w:bottom w:val="single" w:sz="4" w:space="0" w:color="auto"/>
              <w:right w:val="single" w:sz="4" w:space="0" w:color="auto"/>
            </w:tcBorders>
            <w:shd w:val="clear" w:color="auto" w:fill="auto"/>
            <w:vAlign w:val="center"/>
            <w:hideMark/>
          </w:tcPr>
          <w:p w14:paraId="0B74209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https://fr-academic.com/dic.nsf/frwiki/2022609 https://www.lapechetechnique.fr/tailles-legales-de-capture-en-mer-2022/ https://www.futura-sciences.com/planete/questions-reponses/poisson-poissons-10-especes-plus-pechees-9426/</w:t>
            </w:r>
          </w:p>
        </w:tc>
      </w:tr>
      <w:tr w:rsidR="005F4F6D" w:rsidRPr="005F4F6D" w14:paraId="5AA30756"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EE9C55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12 mai</w:t>
            </w:r>
          </w:p>
        </w:tc>
        <w:tc>
          <w:tcPr>
            <w:tcW w:w="520" w:type="dxa"/>
            <w:tcBorders>
              <w:top w:val="nil"/>
              <w:left w:val="nil"/>
              <w:bottom w:val="single" w:sz="4" w:space="0" w:color="auto"/>
              <w:right w:val="single" w:sz="4" w:space="0" w:color="auto"/>
            </w:tcBorders>
            <w:shd w:val="clear" w:color="auto" w:fill="auto"/>
            <w:vAlign w:val="center"/>
            <w:hideMark/>
          </w:tcPr>
          <w:p w14:paraId="19443FD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6A52317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6E41511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5AD0C08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577383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9B5484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769A27AC"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B5D60E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085A94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5FF902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084ABF2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369311F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3259E7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153D956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l'implémentation</w:t>
            </w:r>
            <w:proofErr w:type="gramEnd"/>
            <w:r w:rsidRPr="005F4F6D">
              <w:rPr>
                <w:rFonts w:ascii="Arial" w:eastAsia="Times New Roman" w:hAnsi="Arial" w:cs="Arial"/>
                <w:sz w:val="16"/>
                <w:szCs w:val="16"/>
                <w:lang w:val="fr-CH" w:eastAsia="fr-CH"/>
              </w:rPr>
              <w:t xml:space="preserve"> du système d'inventaire  est </w:t>
            </w:r>
            <w:proofErr w:type="spellStart"/>
            <w:r w:rsidRPr="005F4F6D">
              <w:rPr>
                <w:rFonts w:ascii="Arial" w:eastAsia="Times New Roman" w:hAnsi="Arial" w:cs="Arial"/>
                <w:sz w:val="16"/>
                <w:szCs w:val="16"/>
                <w:lang w:val="fr-CH" w:eastAsia="fr-CH"/>
              </w:rPr>
              <w:t>difficle</w:t>
            </w:r>
            <w:proofErr w:type="spellEnd"/>
            <w:r w:rsidRPr="005F4F6D">
              <w:rPr>
                <w:rFonts w:ascii="Arial" w:eastAsia="Times New Roman" w:hAnsi="Arial" w:cs="Arial"/>
                <w:sz w:val="16"/>
                <w:szCs w:val="16"/>
                <w:lang w:val="fr-CH" w:eastAsia="fr-CH"/>
              </w:rPr>
              <w:t xml:space="preserve"> à gérer car je ne peux pas simplement ajouter un objet "poisson" dans une liste car chaque poisson ont une taille et un </w:t>
            </w:r>
            <w:proofErr w:type="spellStart"/>
            <w:r w:rsidRPr="005F4F6D">
              <w:rPr>
                <w:rFonts w:ascii="Arial" w:eastAsia="Times New Roman" w:hAnsi="Arial" w:cs="Arial"/>
                <w:sz w:val="16"/>
                <w:szCs w:val="16"/>
                <w:lang w:val="fr-CH" w:eastAsia="fr-CH"/>
              </w:rPr>
              <w:t>age</w:t>
            </w:r>
            <w:proofErr w:type="spellEnd"/>
            <w:r w:rsidRPr="005F4F6D">
              <w:rPr>
                <w:rFonts w:ascii="Arial" w:eastAsia="Times New Roman" w:hAnsi="Arial" w:cs="Arial"/>
                <w:sz w:val="16"/>
                <w:szCs w:val="16"/>
                <w:lang w:val="fr-CH" w:eastAsia="fr-CH"/>
              </w:rPr>
              <w:t xml:space="preserve"> différent qui doit </w:t>
            </w:r>
            <w:proofErr w:type="spellStart"/>
            <w:r w:rsidRPr="005F4F6D">
              <w:rPr>
                <w:rFonts w:ascii="Arial" w:eastAsia="Times New Roman" w:hAnsi="Arial" w:cs="Arial"/>
                <w:sz w:val="16"/>
                <w:szCs w:val="16"/>
                <w:lang w:val="fr-CH" w:eastAsia="fr-CH"/>
              </w:rPr>
              <w:t>etre</w:t>
            </w:r>
            <w:proofErr w:type="spellEnd"/>
            <w:r w:rsidRPr="005F4F6D">
              <w:rPr>
                <w:rFonts w:ascii="Arial" w:eastAsia="Times New Roman" w:hAnsi="Arial" w:cs="Arial"/>
                <w:sz w:val="16"/>
                <w:szCs w:val="16"/>
                <w:lang w:val="fr-CH" w:eastAsia="fr-CH"/>
              </w:rPr>
              <w:t xml:space="preserve"> </w:t>
            </w:r>
            <w:proofErr w:type="spellStart"/>
            <w:r w:rsidRPr="005F4F6D">
              <w:rPr>
                <w:rFonts w:ascii="Arial" w:eastAsia="Times New Roman" w:hAnsi="Arial" w:cs="Arial"/>
                <w:sz w:val="16"/>
                <w:szCs w:val="16"/>
                <w:lang w:val="fr-CH" w:eastAsia="fr-CH"/>
              </w:rPr>
              <w:t>gêré</w:t>
            </w:r>
            <w:proofErr w:type="spellEnd"/>
          </w:p>
        </w:tc>
      </w:tr>
      <w:tr w:rsidR="005F4F6D" w:rsidRPr="005F4F6D" w14:paraId="70A70926"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2F0F0B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404F60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40339F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1770353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6B51F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D993DE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6AE8663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discuté avec mon chef de projet à propos de l'avancement du projet</w:t>
            </w:r>
          </w:p>
        </w:tc>
      </w:tr>
      <w:tr w:rsidR="005F4F6D" w:rsidRPr="005F4F6D" w14:paraId="0D93A13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316F2A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326820F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5FC5D9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443BDCC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47914A2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BD5C8A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437F816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les</w:t>
            </w:r>
            <w:proofErr w:type="gramEnd"/>
            <w:r w:rsidRPr="005F4F6D">
              <w:rPr>
                <w:rFonts w:ascii="Arial" w:eastAsia="Times New Roman" w:hAnsi="Arial" w:cs="Arial"/>
                <w:sz w:val="16"/>
                <w:szCs w:val="16"/>
                <w:lang w:val="fr-CH" w:eastAsia="fr-CH"/>
              </w:rPr>
              <w:t xml:space="preserve"> poissons s'ajoute correctement dans l'inventaire. Chaque mini jeu gagné </w:t>
            </w:r>
            <w:proofErr w:type="spellStart"/>
            <w:r w:rsidRPr="005F4F6D">
              <w:rPr>
                <w:rFonts w:ascii="Arial" w:eastAsia="Times New Roman" w:hAnsi="Arial" w:cs="Arial"/>
                <w:sz w:val="16"/>
                <w:szCs w:val="16"/>
                <w:lang w:val="fr-CH" w:eastAsia="fr-CH"/>
              </w:rPr>
              <w:t>génére</w:t>
            </w:r>
            <w:proofErr w:type="spellEnd"/>
            <w:r w:rsidRPr="005F4F6D">
              <w:rPr>
                <w:rFonts w:ascii="Arial" w:eastAsia="Times New Roman" w:hAnsi="Arial" w:cs="Arial"/>
                <w:sz w:val="16"/>
                <w:szCs w:val="16"/>
                <w:lang w:val="fr-CH" w:eastAsia="fr-CH"/>
              </w:rPr>
              <w:t xml:space="preserve"> un poisson aléatoire dans l'inventaire</w:t>
            </w:r>
          </w:p>
        </w:tc>
      </w:tr>
      <w:tr w:rsidR="005F4F6D" w:rsidRPr="005F4F6D" w14:paraId="75A2F7EF"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39B695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2C24B2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16EF22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F18D91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274E18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A01A2A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BC9BEA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088DD035"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80E76A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2DEB7F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3E7C86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4A37F9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60744DA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8D3ED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2559FEB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Ajout du nom du poisson dans l'inventaire</w:t>
            </w:r>
          </w:p>
        </w:tc>
      </w:tr>
      <w:tr w:rsidR="005F4F6D" w:rsidRPr="005F4F6D" w14:paraId="2CBC78D4"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379424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1DF1043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423AE0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67D30FF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2717DE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9B2683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Nouvelle zone de pêche</w:t>
            </w:r>
          </w:p>
        </w:tc>
        <w:tc>
          <w:tcPr>
            <w:tcW w:w="4148" w:type="dxa"/>
            <w:tcBorders>
              <w:top w:val="nil"/>
              <w:left w:val="nil"/>
              <w:bottom w:val="single" w:sz="4" w:space="0" w:color="auto"/>
              <w:right w:val="single" w:sz="4" w:space="0" w:color="auto"/>
            </w:tcBorders>
            <w:shd w:val="clear" w:color="auto" w:fill="auto"/>
            <w:vAlign w:val="center"/>
            <w:hideMark/>
          </w:tcPr>
          <w:p w14:paraId="2C53FA7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Ajout d'une </w:t>
            </w:r>
            <w:proofErr w:type="spellStart"/>
            <w:r w:rsidRPr="005F4F6D">
              <w:rPr>
                <w:rFonts w:ascii="Arial" w:eastAsia="Times New Roman" w:hAnsi="Arial" w:cs="Arial"/>
                <w:sz w:val="16"/>
                <w:szCs w:val="16"/>
                <w:lang w:val="fr-CH" w:eastAsia="fr-CH"/>
              </w:rPr>
              <w:t>deusieme</w:t>
            </w:r>
            <w:proofErr w:type="spellEnd"/>
            <w:r w:rsidRPr="005F4F6D">
              <w:rPr>
                <w:rFonts w:ascii="Arial" w:eastAsia="Times New Roman" w:hAnsi="Arial" w:cs="Arial"/>
                <w:sz w:val="16"/>
                <w:szCs w:val="16"/>
                <w:lang w:val="fr-CH" w:eastAsia="fr-CH"/>
              </w:rPr>
              <w:t xml:space="preserve"> zone de pêche payante avec d'autres </w:t>
            </w:r>
            <w:proofErr w:type="spellStart"/>
            <w:r w:rsidRPr="005F4F6D">
              <w:rPr>
                <w:rFonts w:ascii="Arial" w:eastAsia="Times New Roman" w:hAnsi="Arial" w:cs="Arial"/>
                <w:sz w:val="16"/>
                <w:szCs w:val="16"/>
                <w:lang w:val="fr-CH" w:eastAsia="fr-CH"/>
              </w:rPr>
              <w:t>especes</w:t>
            </w:r>
            <w:proofErr w:type="spellEnd"/>
            <w:r w:rsidRPr="005F4F6D">
              <w:rPr>
                <w:rFonts w:ascii="Arial" w:eastAsia="Times New Roman" w:hAnsi="Arial" w:cs="Arial"/>
                <w:sz w:val="16"/>
                <w:szCs w:val="16"/>
                <w:lang w:val="fr-CH" w:eastAsia="fr-CH"/>
              </w:rPr>
              <w:t xml:space="preserve"> de poissons</w:t>
            </w:r>
          </w:p>
        </w:tc>
      </w:tr>
      <w:tr w:rsidR="005F4F6D" w:rsidRPr="005F4F6D" w14:paraId="34FE4A27"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5742F7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654CAE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49BD5AA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600" w:type="dxa"/>
            <w:tcBorders>
              <w:top w:val="nil"/>
              <w:left w:val="nil"/>
              <w:bottom w:val="single" w:sz="4" w:space="0" w:color="auto"/>
              <w:right w:val="single" w:sz="4" w:space="0" w:color="auto"/>
            </w:tcBorders>
            <w:shd w:val="clear" w:color="auto" w:fill="auto"/>
            <w:vAlign w:val="center"/>
            <w:hideMark/>
          </w:tcPr>
          <w:p w14:paraId="004B61C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66F3EA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689B20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B7F12B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01FD8B45"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A6F99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16 mai</w:t>
            </w:r>
          </w:p>
        </w:tc>
        <w:tc>
          <w:tcPr>
            <w:tcW w:w="520" w:type="dxa"/>
            <w:tcBorders>
              <w:top w:val="nil"/>
              <w:left w:val="nil"/>
              <w:bottom w:val="single" w:sz="4" w:space="0" w:color="auto"/>
              <w:right w:val="single" w:sz="4" w:space="0" w:color="auto"/>
            </w:tcBorders>
            <w:shd w:val="clear" w:color="auto" w:fill="auto"/>
            <w:vAlign w:val="center"/>
            <w:hideMark/>
          </w:tcPr>
          <w:p w14:paraId="465439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282DC6E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7F344DA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1492FEC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6457B6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129BE71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travaillé sur le moyen d'implémenter un système de vente. Les poissons de l'inventaire sont listés</w:t>
            </w:r>
          </w:p>
        </w:tc>
      </w:tr>
      <w:tr w:rsidR="005F4F6D" w:rsidRPr="005F4F6D" w14:paraId="2D0DD00E" w14:textId="77777777" w:rsidTr="005F4F6D">
        <w:trPr>
          <w:trHeight w:val="238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6D479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504EE6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7DEBFA1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60E5E0D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6DEEFFC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4D667A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 sur le temp de fraicheur des poissons</w:t>
            </w:r>
          </w:p>
        </w:tc>
        <w:tc>
          <w:tcPr>
            <w:tcW w:w="4148" w:type="dxa"/>
            <w:tcBorders>
              <w:top w:val="nil"/>
              <w:left w:val="nil"/>
              <w:bottom w:val="single" w:sz="4" w:space="0" w:color="auto"/>
              <w:right w:val="single" w:sz="4" w:space="0" w:color="auto"/>
            </w:tcBorders>
            <w:shd w:val="clear" w:color="auto" w:fill="auto"/>
            <w:vAlign w:val="center"/>
            <w:hideMark/>
          </w:tcPr>
          <w:p w14:paraId="30544CA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trouvé l'information sur la fraîcheur d'un saumon à différentes températures sur https://www.bloc-notes-culinaire.com/2019/08/criteres-de-fraicheur-du-poisson.html. Je vais me baser là-dessus pour tous les poissons.</w:t>
            </w:r>
          </w:p>
        </w:tc>
      </w:tr>
      <w:tr w:rsidR="005F4F6D" w:rsidRPr="005F4F6D" w14:paraId="4862A2C3"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F368B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66047D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553D8C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600" w:type="dxa"/>
            <w:tcBorders>
              <w:top w:val="nil"/>
              <w:left w:val="nil"/>
              <w:bottom w:val="single" w:sz="4" w:space="0" w:color="auto"/>
              <w:right w:val="single" w:sz="4" w:space="0" w:color="auto"/>
            </w:tcBorders>
            <w:shd w:val="clear" w:color="auto" w:fill="auto"/>
            <w:vAlign w:val="center"/>
            <w:hideMark/>
          </w:tcPr>
          <w:p w14:paraId="35394B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72091A0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238BD2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35BDAB5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Nom, la taille et </w:t>
            </w:r>
            <w:proofErr w:type="spellStart"/>
            <w:r w:rsidRPr="005F4F6D">
              <w:rPr>
                <w:rFonts w:ascii="Arial" w:eastAsia="Times New Roman" w:hAnsi="Arial" w:cs="Arial"/>
                <w:sz w:val="16"/>
                <w:szCs w:val="16"/>
                <w:lang w:val="fr-CH" w:eastAsia="fr-CH"/>
              </w:rPr>
              <w:t>l'age</w:t>
            </w:r>
            <w:proofErr w:type="spellEnd"/>
            <w:r w:rsidRPr="005F4F6D">
              <w:rPr>
                <w:rFonts w:ascii="Arial" w:eastAsia="Times New Roman" w:hAnsi="Arial" w:cs="Arial"/>
                <w:sz w:val="16"/>
                <w:szCs w:val="16"/>
                <w:lang w:val="fr-CH" w:eastAsia="fr-CH"/>
              </w:rPr>
              <w:t xml:space="preserve"> des poissons sont affichées dans le menu de ventes</w:t>
            </w:r>
          </w:p>
        </w:tc>
      </w:tr>
      <w:tr w:rsidR="005F4F6D" w:rsidRPr="005F4F6D" w14:paraId="5D0C2EB9"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B0AE63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3C2F6C0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024F44E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3612D99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0C313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632772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de système </w:t>
            </w:r>
          </w:p>
        </w:tc>
        <w:tc>
          <w:tcPr>
            <w:tcW w:w="4148" w:type="dxa"/>
            <w:tcBorders>
              <w:top w:val="nil"/>
              <w:left w:val="nil"/>
              <w:bottom w:val="single" w:sz="4" w:space="0" w:color="auto"/>
              <w:right w:val="single" w:sz="4" w:space="0" w:color="auto"/>
            </w:tcBorders>
            <w:shd w:val="clear" w:color="auto" w:fill="auto"/>
            <w:vAlign w:val="center"/>
            <w:hideMark/>
          </w:tcPr>
          <w:p w14:paraId="6911704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Nom, la taille et </w:t>
            </w:r>
            <w:proofErr w:type="spellStart"/>
            <w:r w:rsidRPr="005F4F6D">
              <w:rPr>
                <w:rFonts w:ascii="Arial" w:eastAsia="Times New Roman" w:hAnsi="Arial" w:cs="Arial"/>
                <w:sz w:val="16"/>
                <w:szCs w:val="16"/>
                <w:lang w:val="fr-CH" w:eastAsia="fr-CH"/>
              </w:rPr>
              <w:t>l'age</w:t>
            </w:r>
            <w:proofErr w:type="spellEnd"/>
            <w:r w:rsidRPr="005F4F6D">
              <w:rPr>
                <w:rFonts w:ascii="Arial" w:eastAsia="Times New Roman" w:hAnsi="Arial" w:cs="Arial"/>
                <w:sz w:val="16"/>
                <w:szCs w:val="16"/>
                <w:lang w:val="fr-CH" w:eastAsia="fr-CH"/>
              </w:rPr>
              <w:t xml:space="preserve"> des poissons sont affichées dans le menu de ventes</w:t>
            </w:r>
          </w:p>
        </w:tc>
      </w:tr>
      <w:tr w:rsidR="005F4F6D" w:rsidRPr="005F4F6D" w14:paraId="4AA15B18"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76969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6200CB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5379DDF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0544B0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2:</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37390C4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2988F9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Travaile</w:t>
            </w:r>
            <w:proofErr w:type="spellEnd"/>
            <w:r w:rsidRPr="005F4F6D">
              <w:rPr>
                <w:rFonts w:ascii="Arial" w:eastAsia="Times New Roman" w:hAnsi="Arial" w:cs="Arial"/>
                <w:sz w:val="16"/>
                <w:szCs w:val="16"/>
                <w:lang w:val="fr-CH" w:eastAsia="fr-CH"/>
              </w:rPr>
              <w:t xml:space="preserve"> sur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51C9ED4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pense avoir du retard dans la documentation du rapport de projet. Je décide de prendre le temp de le remplir convenablement </w:t>
            </w:r>
          </w:p>
        </w:tc>
      </w:tr>
      <w:tr w:rsidR="005F4F6D" w:rsidRPr="005F4F6D" w14:paraId="6D3260D2"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B30836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7F2EF9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35</w:t>
            </w:r>
          </w:p>
        </w:tc>
        <w:tc>
          <w:tcPr>
            <w:tcW w:w="480" w:type="dxa"/>
            <w:tcBorders>
              <w:top w:val="nil"/>
              <w:left w:val="nil"/>
              <w:bottom w:val="single" w:sz="4" w:space="0" w:color="auto"/>
              <w:right w:val="single" w:sz="4" w:space="0" w:color="auto"/>
            </w:tcBorders>
            <w:shd w:val="clear" w:color="auto" w:fill="auto"/>
            <w:vAlign w:val="center"/>
            <w:hideMark/>
          </w:tcPr>
          <w:p w14:paraId="482230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62A850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6E29656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52446D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BBE438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421256AF"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0B948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1F0C47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3531ED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5779E3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7A137A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852C19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Visite du deuxième expert </w:t>
            </w:r>
          </w:p>
        </w:tc>
        <w:tc>
          <w:tcPr>
            <w:tcW w:w="4148" w:type="dxa"/>
            <w:tcBorders>
              <w:top w:val="nil"/>
              <w:left w:val="nil"/>
              <w:bottom w:val="single" w:sz="4" w:space="0" w:color="auto"/>
              <w:right w:val="single" w:sz="4" w:space="0" w:color="auto"/>
            </w:tcBorders>
            <w:shd w:val="clear" w:color="auto" w:fill="auto"/>
            <w:vAlign w:val="center"/>
            <w:hideMark/>
          </w:tcPr>
          <w:p w14:paraId="79DA2D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deuxième expert est passé pour faire la visite intermédiaire. Nous </w:t>
            </w:r>
            <w:proofErr w:type="spellStart"/>
            <w:r w:rsidRPr="005F4F6D">
              <w:rPr>
                <w:rFonts w:ascii="Arial" w:eastAsia="Times New Roman" w:hAnsi="Arial" w:cs="Arial"/>
                <w:sz w:val="16"/>
                <w:szCs w:val="16"/>
                <w:lang w:val="fr-CH" w:eastAsia="fr-CH"/>
              </w:rPr>
              <w:t>avon</w:t>
            </w:r>
            <w:proofErr w:type="spellEnd"/>
            <w:r w:rsidRPr="005F4F6D">
              <w:rPr>
                <w:rFonts w:ascii="Arial" w:eastAsia="Times New Roman" w:hAnsi="Arial" w:cs="Arial"/>
                <w:sz w:val="16"/>
                <w:szCs w:val="16"/>
                <w:lang w:val="fr-CH" w:eastAsia="fr-CH"/>
              </w:rPr>
              <w:t xml:space="preserve"> discuté de l'avancement du projet</w:t>
            </w:r>
          </w:p>
        </w:tc>
      </w:tr>
      <w:tr w:rsidR="005F4F6D" w:rsidRPr="005F4F6D" w14:paraId="06E1E743"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9457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59DE97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4B612A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9B3721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242C5C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4DD090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3EB0275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 Les poissons de l'inventaire sont listés avec leur </w:t>
            </w:r>
            <w:proofErr w:type="spellStart"/>
            <w:r w:rsidRPr="005F4F6D">
              <w:rPr>
                <w:rFonts w:ascii="Arial" w:eastAsia="Times New Roman" w:hAnsi="Arial" w:cs="Arial"/>
                <w:sz w:val="16"/>
                <w:szCs w:val="16"/>
                <w:lang w:val="fr-CH" w:eastAsia="fr-CH"/>
              </w:rPr>
              <w:t>age</w:t>
            </w:r>
            <w:proofErr w:type="spellEnd"/>
            <w:r w:rsidRPr="005F4F6D">
              <w:rPr>
                <w:rFonts w:ascii="Arial" w:eastAsia="Times New Roman" w:hAnsi="Arial" w:cs="Arial"/>
                <w:sz w:val="16"/>
                <w:szCs w:val="16"/>
                <w:lang w:val="fr-CH" w:eastAsia="fr-CH"/>
              </w:rPr>
              <w:t>, leur taille et leur prix. Le bouton de vente fonctionne mais les poissons ne se supprime pas de l'inventaire</w:t>
            </w:r>
          </w:p>
        </w:tc>
      </w:tr>
      <w:tr w:rsidR="005F4F6D" w:rsidRPr="005F4F6D" w14:paraId="0C3E91DC"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371A0B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17 mai</w:t>
            </w:r>
          </w:p>
        </w:tc>
        <w:tc>
          <w:tcPr>
            <w:tcW w:w="520" w:type="dxa"/>
            <w:tcBorders>
              <w:top w:val="nil"/>
              <w:left w:val="nil"/>
              <w:bottom w:val="single" w:sz="4" w:space="0" w:color="auto"/>
              <w:right w:val="single" w:sz="4" w:space="0" w:color="auto"/>
            </w:tcBorders>
            <w:shd w:val="clear" w:color="auto" w:fill="auto"/>
            <w:vAlign w:val="center"/>
            <w:hideMark/>
          </w:tcPr>
          <w:p w14:paraId="592FB99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6EEB9C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5F59F9C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19D05C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978809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4EEA43F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7C57006E"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76E55B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3EDA97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62EE5E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nil"/>
              <w:left w:val="nil"/>
              <w:bottom w:val="single" w:sz="4" w:space="0" w:color="auto"/>
              <w:right w:val="single" w:sz="4" w:space="0" w:color="auto"/>
            </w:tcBorders>
            <w:shd w:val="clear" w:color="auto" w:fill="auto"/>
            <w:vAlign w:val="center"/>
            <w:hideMark/>
          </w:tcPr>
          <w:p w14:paraId="6DBB5E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481D3AB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Absence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4614AE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Entretien ES Tech</w:t>
            </w:r>
          </w:p>
        </w:tc>
        <w:tc>
          <w:tcPr>
            <w:tcW w:w="4148" w:type="dxa"/>
            <w:tcBorders>
              <w:top w:val="nil"/>
              <w:left w:val="nil"/>
              <w:bottom w:val="single" w:sz="4" w:space="0" w:color="auto"/>
              <w:right w:val="single" w:sz="4" w:space="0" w:color="auto"/>
            </w:tcBorders>
            <w:shd w:val="clear" w:color="auto" w:fill="auto"/>
            <w:vAlign w:val="center"/>
            <w:hideMark/>
          </w:tcPr>
          <w:p w14:paraId="4382648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dû m'absenter, un moment, car je devais faire mon entretien pour Tech. Mon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a été prévenu</w:t>
            </w:r>
          </w:p>
        </w:tc>
      </w:tr>
      <w:tr w:rsidR="005F4F6D" w:rsidRPr="005F4F6D" w14:paraId="0C391863"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0B86C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2E1624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228C1D5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744F1C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A11B2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3FF8F0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6E1DE72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Les poissons se retire de </w:t>
            </w:r>
            <w:proofErr w:type="gramStart"/>
            <w:r w:rsidRPr="005F4F6D">
              <w:rPr>
                <w:rFonts w:ascii="Arial" w:eastAsia="Times New Roman" w:hAnsi="Arial" w:cs="Arial"/>
                <w:sz w:val="16"/>
                <w:szCs w:val="16"/>
                <w:lang w:val="fr-CH" w:eastAsia="fr-CH"/>
              </w:rPr>
              <w:t>l'inventaire  et</w:t>
            </w:r>
            <w:proofErr w:type="gramEnd"/>
            <w:r w:rsidRPr="005F4F6D">
              <w:rPr>
                <w:rFonts w:ascii="Arial" w:eastAsia="Times New Roman" w:hAnsi="Arial" w:cs="Arial"/>
                <w:sz w:val="16"/>
                <w:szCs w:val="16"/>
                <w:lang w:val="fr-CH" w:eastAsia="fr-CH"/>
              </w:rPr>
              <w:t xml:space="preserve"> la somme s'ajoute à l'agent du joueur</w:t>
            </w:r>
          </w:p>
        </w:tc>
      </w:tr>
      <w:tr w:rsidR="005F4F6D" w:rsidRPr="005F4F6D" w14:paraId="67350972"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694C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33A40AD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3740BFA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4A0488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2AF206D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1FCAEF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75D0D2D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continue de remplir le </w:t>
            </w:r>
            <w:proofErr w:type="spellStart"/>
            <w:r w:rsidRPr="005F4F6D">
              <w:rPr>
                <w:rFonts w:ascii="Arial" w:eastAsia="Times New Roman" w:hAnsi="Arial" w:cs="Arial"/>
                <w:sz w:val="16"/>
                <w:szCs w:val="16"/>
                <w:lang w:val="fr-CH" w:eastAsia="fr-CH"/>
              </w:rPr>
              <w:t>repport</w:t>
            </w:r>
            <w:proofErr w:type="spellEnd"/>
            <w:r w:rsidRPr="005F4F6D">
              <w:rPr>
                <w:rFonts w:ascii="Arial" w:eastAsia="Times New Roman" w:hAnsi="Arial" w:cs="Arial"/>
                <w:sz w:val="16"/>
                <w:szCs w:val="16"/>
                <w:lang w:val="fr-CH" w:eastAsia="fr-CH"/>
              </w:rPr>
              <w:t xml:space="preserve"> de projet</w:t>
            </w:r>
          </w:p>
        </w:tc>
      </w:tr>
      <w:tr w:rsidR="005F4F6D" w:rsidRPr="005F4F6D" w14:paraId="00B357F3"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B853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5259BE0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57DAFC0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600" w:type="dxa"/>
            <w:tcBorders>
              <w:top w:val="nil"/>
              <w:left w:val="nil"/>
              <w:bottom w:val="single" w:sz="4" w:space="0" w:color="auto"/>
              <w:right w:val="single" w:sz="4" w:space="0" w:color="auto"/>
            </w:tcBorders>
            <w:shd w:val="clear" w:color="auto" w:fill="auto"/>
            <w:vAlign w:val="center"/>
            <w:hideMark/>
          </w:tcPr>
          <w:p w14:paraId="0702DC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13C48E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69E5F0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4B0E0F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44912529" w14:textId="77777777" w:rsidTr="005F4F6D">
        <w:trPr>
          <w:trHeight w:val="193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B41AE2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21C448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480" w:type="dxa"/>
            <w:tcBorders>
              <w:top w:val="nil"/>
              <w:left w:val="nil"/>
              <w:bottom w:val="single" w:sz="4" w:space="0" w:color="auto"/>
              <w:right w:val="single" w:sz="4" w:space="0" w:color="auto"/>
            </w:tcBorders>
            <w:shd w:val="clear" w:color="auto" w:fill="auto"/>
            <w:vAlign w:val="center"/>
            <w:hideMark/>
          </w:tcPr>
          <w:p w14:paraId="020BD2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1A94FE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60FD49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FF1884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2006EBC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continue de remplir le </w:t>
            </w:r>
            <w:proofErr w:type="spellStart"/>
            <w:r w:rsidRPr="005F4F6D">
              <w:rPr>
                <w:rFonts w:ascii="Arial" w:eastAsia="Times New Roman" w:hAnsi="Arial" w:cs="Arial"/>
                <w:sz w:val="16"/>
                <w:szCs w:val="16"/>
                <w:lang w:val="fr-CH" w:eastAsia="fr-CH"/>
              </w:rPr>
              <w:t>repport</w:t>
            </w:r>
            <w:proofErr w:type="spellEnd"/>
            <w:r w:rsidRPr="005F4F6D">
              <w:rPr>
                <w:rFonts w:ascii="Arial" w:eastAsia="Times New Roman" w:hAnsi="Arial" w:cs="Arial"/>
                <w:sz w:val="16"/>
                <w:szCs w:val="16"/>
                <w:lang w:val="fr-CH" w:eastAsia="fr-CH"/>
              </w:rPr>
              <w:t xml:space="preserve"> de projet</w:t>
            </w:r>
          </w:p>
        </w:tc>
      </w:tr>
      <w:tr w:rsidR="005F4F6D" w:rsidRPr="005F4F6D" w14:paraId="4C07841D" w14:textId="77777777" w:rsidTr="005F4F6D">
        <w:trPr>
          <w:trHeight w:val="21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F4B82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5ED05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78C13E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2886AC5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518EF7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4B5E3C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Travaille sur le menu de </w:t>
            </w:r>
            <w:proofErr w:type="spellStart"/>
            <w:r w:rsidRPr="005F4F6D">
              <w:rPr>
                <w:rFonts w:ascii="Arial" w:eastAsia="Times New Roman" w:hAnsi="Arial" w:cs="Arial"/>
                <w:sz w:val="16"/>
                <w:szCs w:val="16"/>
                <w:lang w:val="fr-CH" w:eastAsia="fr-CH"/>
              </w:rPr>
              <w:t>selection</w:t>
            </w:r>
            <w:proofErr w:type="spellEnd"/>
            <w:r w:rsidRPr="005F4F6D">
              <w:rPr>
                <w:rFonts w:ascii="Arial" w:eastAsia="Times New Roman" w:hAnsi="Arial" w:cs="Arial"/>
                <w:sz w:val="16"/>
                <w:szCs w:val="16"/>
                <w:lang w:val="fr-CH" w:eastAsia="fr-CH"/>
              </w:rPr>
              <w:t xml:space="preserve"> de zone de pêches</w:t>
            </w:r>
          </w:p>
        </w:tc>
        <w:tc>
          <w:tcPr>
            <w:tcW w:w="4148" w:type="dxa"/>
            <w:tcBorders>
              <w:top w:val="nil"/>
              <w:left w:val="nil"/>
              <w:bottom w:val="single" w:sz="4" w:space="0" w:color="auto"/>
              <w:right w:val="single" w:sz="4" w:space="0" w:color="auto"/>
            </w:tcBorders>
            <w:shd w:val="clear" w:color="auto" w:fill="auto"/>
            <w:vAlign w:val="center"/>
            <w:hideMark/>
          </w:tcPr>
          <w:p w14:paraId="00F181A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Dans le menu de sélection de zone de pêche, un message de confirmation de paye a été ajouté lorsque le joueur appuie sur une zone payante. Un message de refus d'argent apparait lorsqu'il ne possède pas suffisamment d'argent</w:t>
            </w:r>
          </w:p>
        </w:tc>
      </w:tr>
      <w:tr w:rsidR="005F4F6D" w:rsidRPr="005F4F6D" w14:paraId="106FE1AE"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76418F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361E85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4BE750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03F630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16AD9B0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D21EB1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394468A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A8455FF"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F3192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19 mai</w:t>
            </w:r>
          </w:p>
        </w:tc>
        <w:tc>
          <w:tcPr>
            <w:tcW w:w="520" w:type="dxa"/>
            <w:tcBorders>
              <w:top w:val="nil"/>
              <w:left w:val="nil"/>
              <w:bottom w:val="single" w:sz="4" w:space="0" w:color="auto"/>
              <w:right w:val="single" w:sz="4" w:space="0" w:color="auto"/>
            </w:tcBorders>
            <w:shd w:val="clear" w:color="auto" w:fill="auto"/>
            <w:vAlign w:val="center"/>
            <w:hideMark/>
          </w:tcPr>
          <w:p w14:paraId="1BC36F8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339A20D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3AEB156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679FD6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A06D2C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72D1826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CE8ED06"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1E41A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56E65F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480" w:type="dxa"/>
            <w:tcBorders>
              <w:top w:val="nil"/>
              <w:left w:val="nil"/>
              <w:bottom w:val="single" w:sz="4" w:space="0" w:color="auto"/>
              <w:right w:val="single" w:sz="4" w:space="0" w:color="auto"/>
            </w:tcBorders>
            <w:shd w:val="clear" w:color="auto" w:fill="auto"/>
            <w:vAlign w:val="center"/>
            <w:hideMark/>
          </w:tcPr>
          <w:p w14:paraId="5EEE8B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0068F2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5531C0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0BCFFB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1DAACF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0AFE7E7"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ED9DD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171C7E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3B27B1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7CE11D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63347F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FFA01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527533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21F43104"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6065F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783518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27FD1A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33EE32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540529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527179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7C093D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0C9E2694"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00929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6A9315D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27B9E5A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21ACC80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40 h</w:t>
            </w:r>
          </w:p>
        </w:tc>
        <w:tc>
          <w:tcPr>
            <w:tcW w:w="1311" w:type="dxa"/>
            <w:tcBorders>
              <w:top w:val="nil"/>
              <w:left w:val="nil"/>
              <w:bottom w:val="single" w:sz="4" w:space="0" w:color="auto"/>
              <w:right w:val="nil"/>
            </w:tcBorders>
            <w:shd w:val="clear" w:color="auto" w:fill="auto"/>
            <w:vAlign w:val="center"/>
            <w:hideMark/>
          </w:tcPr>
          <w:p w14:paraId="7C82BE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EE0E39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5488512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9FE9E43"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A3AB4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2925266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13F0B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3A9A65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5038876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3AF7F0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1EA98FC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discuté avec mon chef de projet à propos de l'avancement du projet</w:t>
            </w:r>
          </w:p>
        </w:tc>
      </w:tr>
      <w:tr w:rsidR="005F4F6D" w:rsidRPr="005F4F6D" w14:paraId="1B521C9D"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80A54A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6F5F06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2B80A9A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nil"/>
              <w:left w:val="nil"/>
              <w:bottom w:val="single" w:sz="4" w:space="0" w:color="auto"/>
              <w:right w:val="single" w:sz="4" w:space="0" w:color="auto"/>
            </w:tcBorders>
            <w:shd w:val="clear" w:color="auto" w:fill="auto"/>
            <w:vAlign w:val="center"/>
            <w:hideMark/>
          </w:tcPr>
          <w:p w14:paraId="01FA7A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014C07C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CD36A6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5A5239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63DB500" w14:textId="77777777" w:rsidTr="005F4F6D">
        <w:trPr>
          <w:trHeight w:val="14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2069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4E7F5B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06F7B64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68176C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65A932C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70DC77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56A9415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417122E4" w14:textId="77777777" w:rsidTr="005F4F6D">
        <w:trPr>
          <w:trHeight w:val="259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55928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05E2EA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6D3CF0E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55F253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C6D414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66F3F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Test de projet</w:t>
            </w:r>
          </w:p>
        </w:tc>
        <w:tc>
          <w:tcPr>
            <w:tcW w:w="4148" w:type="dxa"/>
            <w:tcBorders>
              <w:top w:val="nil"/>
              <w:left w:val="nil"/>
              <w:bottom w:val="single" w:sz="4" w:space="0" w:color="auto"/>
              <w:right w:val="single" w:sz="4" w:space="0" w:color="auto"/>
            </w:tcBorders>
            <w:shd w:val="clear" w:color="auto" w:fill="auto"/>
            <w:vAlign w:val="center"/>
            <w:hideMark/>
          </w:tcPr>
          <w:p w14:paraId="44DF313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laissé </w:t>
            </w:r>
            <w:proofErr w:type="gramStart"/>
            <w:r w:rsidRPr="005F4F6D">
              <w:rPr>
                <w:rFonts w:ascii="Arial" w:eastAsia="Times New Roman" w:hAnsi="Arial" w:cs="Arial"/>
                <w:sz w:val="16"/>
                <w:szCs w:val="16"/>
                <w:lang w:val="fr-CH" w:eastAsia="fr-CH"/>
              </w:rPr>
              <w:t>deux camarade</w:t>
            </w:r>
            <w:proofErr w:type="gramEnd"/>
            <w:r w:rsidRPr="005F4F6D">
              <w:rPr>
                <w:rFonts w:ascii="Arial" w:eastAsia="Times New Roman" w:hAnsi="Arial" w:cs="Arial"/>
                <w:sz w:val="16"/>
                <w:szCs w:val="16"/>
                <w:lang w:val="fr-CH" w:eastAsia="fr-CH"/>
              </w:rPr>
              <w:t xml:space="preserve"> tester le jeu. Je ne leur ai rien expliqué, </w:t>
            </w:r>
            <w:proofErr w:type="spellStart"/>
            <w:r w:rsidRPr="005F4F6D">
              <w:rPr>
                <w:rFonts w:ascii="Arial" w:eastAsia="Times New Roman" w:hAnsi="Arial" w:cs="Arial"/>
                <w:sz w:val="16"/>
                <w:szCs w:val="16"/>
                <w:lang w:val="fr-CH" w:eastAsia="fr-CH"/>
              </w:rPr>
              <w:t>exprés</w:t>
            </w:r>
            <w:proofErr w:type="spellEnd"/>
            <w:r w:rsidRPr="005F4F6D">
              <w:rPr>
                <w:rFonts w:ascii="Arial" w:eastAsia="Times New Roman" w:hAnsi="Arial" w:cs="Arial"/>
                <w:sz w:val="16"/>
                <w:szCs w:val="16"/>
                <w:lang w:val="fr-CH" w:eastAsia="fr-CH"/>
              </w:rPr>
              <w:t xml:space="preserve">, pour voir si le jeu est facilement compréhensible. Ils ont </w:t>
            </w:r>
            <w:proofErr w:type="spellStart"/>
            <w:proofErr w:type="gramStart"/>
            <w:r w:rsidRPr="005F4F6D">
              <w:rPr>
                <w:rFonts w:ascii="Arial" w:eastAsia="Times New Roman" w:hAnsi="Arial" w:cs="Arial"/>
                <w:sz w:val="16"/>
                <w:szCs w:val="16"/>
                <w:lang w:val="fr-CH" w:eastAsia="fr-CH"/>
              </w:rPr>
              <w:t>prit</w:t>
            </w:r>
            <w:proofErr w:type="spellEnd"/>
            <w:proofErr w:type="gramEnd"/>
            <w:r w:rsidRPr="005F4F6D">
              <w:rPr>
                <w:rFonts w:ascii="Arial" w:eastAsia="Times New Roman" w:hAnsi="Arial" w:cs="Arial"/>
                <w:sz w:val="16"/>
                <w:szCs w:val="16"/>
                <w:lang w:val="fr-CH" w:eastAsia="fr-CH"/>
              </w:rPr>
              <w:t xml:space="preserve"> quelques secondes à comprendre le jeu de pêche mais sinon ils ont compris facilement. Ils n'ont pas décerné de bug en particulier.</w:t>
            </w:r>
          </w:p>
        </w:tc>
      </w:tr>
      <w:tr w:rsidR="005F4F6D" w:rsidRPr="005F4F6D" w14:paraId="75F12004"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C5458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20 mai</w:t>
            </w:r>
          </w:p>
        </w:tc>
        <w:tc>
          <w:tcPr>
            <w:tcW w:w="520" w:type="dxa"/>
            <w:tcBorders>
              <w:top w:val="nil"/>
              <w:left w:val="nil"/>
              <w:bottom w:val="single" w:sz="4" w:space="0" w:color="auto"/>
              <w:right w:val="single" w:sz="4" w:space="0" w:color="auto"/>
            </w:tcBorders>
            <w:shd w:val="clear" w:color="auto" w:fill="auto"/>
            <w:vAlign w:val="center"/>
            <w:hideMark/>
          </w:tcPr>
          <w:p w14:paraId="3AE621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29A4B0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600" w:type="dxa"/>
            <w:tcBorders>
              <w:top w:val="nil"/>
              <w:left w:val="nil"/>
              <w:bottom w:val="single" w:sz="4" w:space="0" w:color="auto"/>
              <w:right w:val="single" w:sz="4" w:space="0" w:color="auto"/>
            </w:tcBorders>
            <w:shd w:val="clear" w:color="auto" w:fill="auto"/>
            <w:vAlign w:val="center"/>
            <w:hideMark/>
          </w:tcPr>
          <w:p w14:paraId="2E11DD8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00 h</w:t>
            </w:r>
          </w:p>
        </w:tc>
        <w:tc>
          <w:tcPr>
            <w:tcW w:w="1311" w:type="dxa"/>
            <w:tcBorders>
              <w:top w:val="nil"/>
              <w:left w:val="nil"/>
              <w:bottom w:val="single" w:sz="4" w:space="0" w:color="auto"/>
              <w:right w:val="nil"/>
            </w:tcBorders>
            <w:shd w:val="clear" w:color="auto" w:fill="auto"/>
            <w:vAlign w:val="center"/>
            <w:hideMark/>
          </w:tcPr>
          <w:p w14:paraId="7E6C754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1DB506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75A92B5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719887B0"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66314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717CC2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5A3565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4D92EF3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18EFCF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2F71B2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1CD9FBA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La possibilité de voir les informations </w:t>
            </w:r>
            <w:proofErr w:type="gramStart"/>
            <w:r w:rsidRPr="005F4F6D">
              <w:rPr>
                <w:rFonts w:ascii="Arial" w:eastAsia="Times New Roman" w:hAnsi="Arial" w:cs="Arial"/>
                <w:sz w:val="16"/>
                <w:szCs w:val="16"/>
                <w:lang w:val="fr-CH" w:eastAsia="fr-CH"/>
              </w:rPr>
              <w:t>du poissons</w:t>
            </w:r>
            <w:proofErr w:type="gramEnd"/>
            <w:r w:rsidRPr="005F4F6D">
              <w:rPr>
                <w:rFonts w:ascii="Arial" w:eastAsia="Times New Roman" w:hAnsi="Arial" w:cs="Arial"/>
                <w:sz w:val="16"/>
                <w:szCs w:val="16"/>
                <w:lang w:val="fr-CH" w:eastAsia="fr-CH"/>
              </w:rPr>
              <w:t xml:space="preserve"> a été implémenté</w:t>
            </w:r>
          </w:p>
        </w:tc>
      </w:tr>
      <w:tr w:rsidR="005F4F6D" w:rsidRPr="005F4F6D" w14:paraId="6A2D8935" w14:textId="77777777" w:rsidTr="005F4F6D">
        <w:trPr>
          <w:trHeight w:val="133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39A707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56D92CB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64955E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514885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66359E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215D26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0A368F8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Un </w:t>
            </w:r>
            <w:proofErr w:type="spellStart"/>
            <w:r w:rsidRPr="005F4F6D">
              <w:rPr>
                <w:rFonts w:ascii="Arial" w:eastAsia="Times New Roman" w:hAnsi="Arial" w:cs="Arial"/>
                <w:sz w:val="16"/>
                <w:szCs w:val="16"/>
                <w:lang w:val="fr-CH" w:eastAsia="fr-CH"/>
              </w:rPr>
              <w:t>boutton</w:t>
            </w:r>
            <w:proofErr w:type="spellEnd"/>
            <w:r w:rsidRPr="005F4F6D">
              <w:rPr>
                <w:rFonts w:ascii="Arial" w:eastAsia="Times New Roman" w:hAnsi="Arial" w:cs="Arial"/>
                <w:sz w:val="16"/>
                <w:szCs w:val="16"/>
                <w:lang w:val="fr-CH" w:eastAsia="fr-CH"/>
              </w:rPr>
              <w:t xml:space="preserve"> qui permet de </w:t>
            </w:r>
            <w:proofErr w:type="spellStart"/>
            <w:r w:rsidRPr="005F4F6D">
              <w:rPr>
                <w:rFonts w:ascii="Arial" w:eastAsia="Times New Roman" w:hAnsi="Arial" w:cs="Arial"/>
                <w:sz w:val="16"/>
                <w:szCs w:val="16"/>
                <w:lang w:val="fr-CH" w:eastAsia="fr-CH"/>
              </w:rPr>
              <w:t>rêlacher</w:t>
            </w:r>
            <w:proofErr w:type="spellEnd"/>
            <w:r w:rsidRPr="005F4F6D">
              <w:rPr>
                <w:rFonts w:ascii="Arial" w:eastAsia="Times New Roman" w:hAnsi="Arial" w:cs="Arial"/>
                <w:sz w:val="16"/>
                <w:szCs w:val="16"/>
                <w:lang w:val="fr-CH" w:eastAsia="fr-CH"/>
              </w:rPr>
              <w:t xml:space="preserve"> le poisson a été implémenté</w:t>
            </w:r>
          </w:p>
        </w:tc>
      </w:tr>
      <w:tr w:rsidR="005F4F6D" w:rsidRPr="005F4F6D" w14:paraId="5FE9A3EB" w14:textId="77777777" w:rsidTr="005F4F6D">
        <w:trPr>
          <w:trHeight w:val="102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FF59B8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3C5D869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6B01B11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600" w:type="dxa"/>
            <w:tcBorders>
              <w:top w:val="nil"/>
              <w:left w:val="nil"/>
              <w:bottom w:val="single" w:sz="4" w:space="0" w:color="auto"/>
              <w:right w:val="single" w:sz="4" w:space="0" w:color="auto"/>
            </w:tcBorders>
            <w:shd w:val="clear" w:color="auto" w:fill="auto"/>
            <w:vAlign w:val="center"/>
            <w:hideMark/>
          </w:tcPr>
          <w:p w14:paraId="3AF29A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082FBBC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A4407D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0EEE1D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Si un poisson est trop petit ou trop jeûne, l'information s'affiche en rouge dans l'inventaire. </w:t>
            </w:r>
          </w:p>
        </w:tc>
      </w:tr>
      <w:tr w:rsidR="005F4F6D" w:rsidRPr="005F4F6D" w14:paraId="78D8ADB1" w14:textId="77777777" w:rsidTr="005F4F6D">
        <w:trPr>
          <w:trHeight w:val="157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14269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0BD557D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1298C4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25</w:t>
            </w:r>
          </w:p>
        </w:tc>
        <w:tc>
          <w:tcPr>
            <w:tcW w:w="600" w:type="dxa"/>
            <w:tcBorders>
              <w:top w:val="nil"/>
              <w:left w:val="nil"/>
              <w:bottom w:val="single" w:sz="4" w:space="0" w:color="auto"/>
              <w:right w:val="single" w:sz="4" w:space="0" w:color="auto"/>
            </w:tcBorders>
            <w:shd w:val="clear" w:color="auto" w:fill="auto"/>
            <w:vAlign w:val="center"/>
            <w:hideMark/>
          </w:tcPr>
          <w:p w14:paraId="09BFEEB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2:</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233484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D0817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la partie vente.</w:t>
            </w:r>
          </w:p>
        </w:tc>
        <w:tc>
          <w:tcPr>
            <w:tcW w:w="4148" w:type="dxa"/>
            <w:tcBorders>
              <w:top w:val="nil"/>
              <w:left w:val="nil"/>
              <w:bottom w:val="single" w:sz="4" w:space="0" w:color="auto"/>
              <w:right w:val="single" w:sz="4" w:space="0" w:color="auto"/>
            </w:tcBorders>
            <w:shd w:val="clear" w:color="auto" w:fill="auto"/>
            <w:vAlign w:val="center"/>
            <w:hideMark/>
          </w:tcPr>
          <w:p w14:paraId="4A033A1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La fonctionnalité qui permet de recevoir une amende </w:t>
            </w:r>
            <w:proofErr w:type="spellStart"/>
            <w:r w:rsidRPr="005F4F6D">
              <w:rPr>
                <w:rFonts w:ascii="Arial" w:eastAsia="Times New Roman" w:hAnsi="Arial" w:cs="Arial"/>
                <w:sz w:val="16"/>
                <w:szCs w:val="16"/>
                <w:lang w:val="fr-CH" w:eastAsia="fr-CH"/>
              </w:rPr>
              <w:t>lorque</w:t>
            </w:r>
            <w:proofErr w:type="spellEnd"/>
            <w:r w:rsidRPr="005F4F6D">
              <w:rPr>
                <w:rFonts w:ascii="Arial" w:eastAsia="Times New Roman" w:hAnsi="Arial" w:cs="Arial"/>
                <w:sz w:val="16"/>
                <w:szCs w:val="16"/>
                <w:lang w:val="fr-CH" w:eastAsia="fr-CH"/>
              </w:rPr>
              <w:t xml:space="preserve"> nous vendons un poisson trop jeûne a été implémenté.</w:t>
            </w:r>
          </w:p>
        </w:tc>
      </w:tr>
      <w:tr w:rsidR="005F4F6D" w:rsidRPr="005F4F6D" w14:paraId="3F163964" w14:textId="77777777" w:rsidTr="005F4F6D">
        <w:trPr>
          <w:trHeight w:val="12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B8C4C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40644A3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25</w:t>
            </w:r>
          </w:p>
        </w:tc>
        <w:tc>
          <w:tcPr>
            <w:tcW w:w="480" w:type="dxa"/>
            <w:tcBorders>
              <w:top w:val="nil"/>
              <w:left w:val="nil"/>
              <w:bottom w:val="single" w:sz="4" w:space="0" w:color="auto"/>
              <w:right w:val="single" w:sz="4" w:space="0" w:color="auto"/>
            </w:tcBorders>
            <w:shd w:val="clear" w:color="auto" w:fill="auto"/>
            <w:vAlign w:val="center"/>
            <w:hideMark/>
          </w:tcPr>
          <w:p w14:paraId="627F69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4D0257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6DF37D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11816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41F47E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380CDC1C" w14:textId="77777777" w:rsidTr="005F4F6D">
        <w:trPr>
          <w:trHeight w:val="12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A48E5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0DF47C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7766F00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4313B3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3:</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65EB8F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8EB19A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0E42E9B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008FBA0A" w14:textId="77777777" w:rsidTr="005F4F6D">
        <w:trPr>
          <w:trHeight w:val="189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064F4B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1C0CE27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35584B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1743A2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18C6F9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46E43E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352FA9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98C705F" w14:textId="77777777" w:rsidTr="005F4F6D">
        <w:trPr>
          <w:trHeight w:val="121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4E0C7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5E4711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676C9C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4CB4F70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5574FB0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Absence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3CF9D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Rattrapage de test</w:t>
            </w:r>
          </w:p>
        </w:tc>
        <w:tc>
          <w:tcPr>
            <w:tcW w:w="4148" w:type="dxa"/>
            <w:tcBorders>
              <w:top w:val="nil"/>
              <w:left w:val="nil"/>
              <w:bottom w:val="single" w:sz="4" w:space="0" w:color="auto"/>
              <w:right w:val="single" w:sz="4" w:space="0" w:color="auto"/>
            </w:tcBorders>
            <w:shd w:val="clear" w:color="auto" w:fill="auto"/>
            <w:vAlign w:val="center"/>
            <w:hideMark/>
          </w:tcPr>
          <w:p w14:paraId="4ED557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dû rattraper un oral d'anglais</w:t>
            </w:r>
          </w:p>
        </w:tc>
      </w:tr>
      <w:tr w:rsidR="005F4F6D" w:rsidRPr="005F4F6D" w14:paraId="2B1B202E" w14:textId="77777777" w:rsidTr="005F4F6D">
        <w:trPr>
          <w:trHeight w:val="198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BFD68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24 mai</w:t>
            </w:r>
          </w:p>
        </w:tc>
        <w:tc>
          <w:tcPr>
            <w:tcW w:w="520" w:type="dxa"/>
            <w:tcBorders>
              <w:top w:val="nil"/>
              <w:left w:val="nil"/>
              <w:bottom w:val="single" w:sz="4" w:space="0" w:color="auto"/>
              <w:right w:val="single" w:sz="4" w:space="0" w:color="auto"/>
            </w:tcBorders>
            <w:shd w:val="clear" w:color="auto" w:fill="auto"/>
            <w:vAlign w:val="center"/>
            <w:hideMark/>
          </w:tcPr>
          <w:p w14:paraId="1996206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2F6713E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207417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 h</w:t>
            </w:r>
          </w:p>
        </w:tc>
        <w:tc>
          <w:tcPr>
            <w:tcW w:w="1311" w:type="dxa"/>
            <w:tcBorders>
              <w:top w:val="nil"/>
              <w:left w:val="nil"/>
              <w:bottom w:val="single" w:sz="4" w:space="0" w:color="auto"/>
              <w:right w:val="nil"/>
            </w:tcBorders>
            <w:shd w:val="clear" w:color="auto" w:fill="auto"/>
            <w:vAlign w:val="center"/>
            <w:hideMark/>
          </w:tcPr>
          <w:p w14:paraId="20A92B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505221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00FAA86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04558365" w14:textId="77777777" w:rsidTr="005F4F6D">
        <w:trPr>
          <w:trHeight w:val="165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AE575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1D5A30D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35</w:t>
            </w:r>
          </w:p>
        </w:tc>
        <w:tc>
          <w:tcPr>
            <w:tcW w:w="480" w:type="dxa"/>
            <w:tcBorders>
              <w:top w:val="nil"/>
              <w:left w:val="nil"/>
              <w:bottom w:val="single" w:sz="4" w:space="0" w:color="auto"/>
              <w:right w:val="single" w:sz="4" w:space="0" w:color="auto"/>
            </w:tcBorders>
            <w:shd w:val="clear" w:color="auto" w:fill="auto"/>
            <w:vAlign w:val="center"/>
            <w:hideMark/>
          </w:tcPr>
          <w:p w14:paraId="280F69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7243372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17A8599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80EDB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D2C376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bl>
    <w:p w14:paraId="49B3ECA6" w14:textId="77777777" w:rsidR="007B2A41" w:rsidRPr="005F4F6D" w:rsidRDefault="007B2A41" w:rsidP="007B2A41">
      <w:pPr>
        <w:rPr>
          <w:lang w:val="fr-CH"/>
        </w:rPr>
      </w:pPr>
    </w:p>
    <w:p w14:paraId="168A7612" w14:textId="13652D82" w:rsidR="007B2A41" w:rsidRPr="00090680" w:rsidRDefault="007B2A41" w:rsidP="007B2A41">
      <w:pPr>
        <w:pStyle w:val="Titre2"/>
        <w:rPr>
          <w:rFonts w:cs="Segoe UI"/>
          <w:i/>
          <w:iCs/>
        </w:rPr>
      </w:pPr>
      <w:bookmarkStart w:id="112" w:name="_Toc71703267"/>
      <w:bookmarkStart w:id="113" w:name="_Toc104297192"/>
      <w:bookmarkStart w:id="114" w:name="_Toc104731774"/>
      <w:r w:rsidRPr="00090680">
        <w:rPr>
          <w:rFonts w:cs="Segoe UI"/>
          <w:iCs/>
        </w:rPr>
        <w:t>Manuel d'Installation</w:t>
      </w:r>
      <w:bookmarkEnd w:id="111"/>
      <w:bookmarkEnd w:id="112"/>
      <w:bookmarkEnd w:id="113"/>
      <w:bookmarkEnd w:id="114"/>
    </w:p>
    <w:p w14:paraId="5DCC3871" w14:textId="795C55B9" w:rsidR="00C8137D" w:rsidRPr="00C8137D" w:rsidRDefault="00C8137D" w:rsidP="00C8137D">
      <w:pPr>
        <w:rPr>
          <w:rFonts w:cs="Segoe UI"/>
        </w:rPr>
      </w:pPr>
      <w:r>
        <w:rPr>
          <w:rFonts w:cs="Segoe UI"/>
        </w:rPr>
        <w:t xml:space="preserve">Sous </w:t>
      </w:r>
      <w:hyperlink r:id="rId44" w:history="1">
        <w:r w:rsidRPr="00C8137D">
          <w:rPr>
            <w:rStyle w:val="Lienhypertexte"/>
            <w:rFonts w:cs="Segoe UI"/>
            <w:color w:val="7E7EB9" w:themeColor="accent6" w:themeTint="99"/>
          </w:rPr>
          <w:t>https://github.com/KevinGacon/Fishermen-TPI</w:t>
        </w:r>
      </w:hyperlink>
      <w:r>
        <w:rPr>
          <w:rFonts w:cs="Segoe UI"/>
          <w:color w:val="7E7EB9" w:themeColor="accent6" w:themeTint="99"/>
        </w:rPr>
        <w:t>,</w:t>
      </w:r>
      <w:r w:rsidRPr="00C8137D">
        <w:rPr>
          <w:rFonts w:cs="Segoe UI"/>
        </w:rPr>
        <w:t xml:space="preserve"> </w:t>
      </w:r>
      <w:r w:rsidRPr="00C8137D">
        <w:rPr>
          <w:rFonts w:cs="Segoe UI"/>
        </w:rPr>
        <w:t xml:space="preserve">installez la dernière release disponible, à faire attention : le programme est compatible seulement sur </w:t>
      </w:r>
      <w:r w:rsidRPr="00C8137D">
        <w:rPr>
          <w:rFonts w:cs="Segoe UI"/>
        </w:rPr>
        <w:t>la version</w:t>
      </w:r>
      <w:r w:rsidRPr="00C8137D">
        <w:rPr>
          <w:rFonts w:cs="Segoe UI"/>
        </w:rPr>
        <w:t xml:space="preserve"> Windows 10.</w:t>
      </w:r>
    </w:p>
    <w:p w14:paraId="58E05B3E" w14:textId="163A8E0D" w:rsidR="007B2A41" w:rsidRPr="00C8137D" w:rsidRDefault="00C8137D" w:rsidP="00C8137D">
      <w:pPr>
        <w:rPr>
          <w:rFonts w:cs="Segoe UI"/>
        </w:rPr>
      </w:pPr>
      <w:r w:rsidRPr="00C8137D">
        <w:rPr>
          <w:rFonts w:cs="Segoe UI"/>
        </w:rPr>
        <w:t xml:space="preserve">Après avoir télécharger le jeu, </w:t>
      </w:r>
      <w:r>
        <w:rPr>
          <w:rFonts w:cs="Segoe UI"/>
        </w:rPr>
        <w:t>v</w:t>
      </w:r>
      <w:r w:rsidRPr="00C8137D">
        <w:rPr>
          <w:rFonts w:cs="Segoe UI"/>
        </w:rPr>
        <w:t>eillez</w:t>
      </w:r>
      <w:r>
        <w:rPr>
          <w:rFonts w:cs="Segoe UI"/>
        </w:rPr>
        <w:t xml:space="preserve"> à</w:t>
      </w:r>
      <w:r w:rsidRPr="00C8137D">
        <w:rPr>
          <w:rFonts w:cs="Segoe UI"/>
        </w:rPr>
        <w:t xml:space="preserve"> le désarchiver,</w:t>
      </w:r>
      <w:r>
        <w:rPr>
          <w:rFonts w:cs="Segoe UI"/>
        </w:rPr>
        <w:t xml:space="preserve"> </w:t>
      </w:r>
      <w:r w:rsidRPr="00C8137D">
        <w:rPr>
          <w:rFonts w:cs="Segoe UI"/>
        </w:rPr>
        <w:t xml:space="preserve">avec un programme comme </w:t>
      </w:r>
      <w:proofErr w:type="spellStart"/>
      <w:r w:rsidRPr="00C8137D">
        <w:rPr>
          <w:rFonts w:cs="Segoe UI"/>
        </w:rPr>
        <w:t>winrar</w:t>
      </w:r>
      <w:proofErr w:type="spellEnd"/>
      <w:r w:rsidRPr="00C8137D">
        <w:rPr>
          <w:rFonts w:cs="Segoe UI"/>
        </w:rPr>
        <w:t>, et simplement lancer le jeu, en cliquant sur l’icône se terminant par EXE.</w:t>
      </w:r>
    </w:p>
    <w:p w14:paraId="32193709" w14:textId="6E58A0B5" w:rsidR="007B2A41" w:rsidRPr="00090680" w:rsidRDefault="007B2A41" w:rsidP="007B2A41">
      <w:pPr>
        <w:pStyle w:val="Titre2"/>
        <w:rPr>
          <w:rFonts w:cs="Segoe UI"/>
          <w:i/>
          <w:iCs/>
        </w:rPr>
      </w:pPr>
      <w:bookmarkStart w:id="115" w:name="_Toc25553332"/>
      <w:bookmarkStart w:id="116" w:name="_Toc71703268"/>
      <w:bookmarkStart w:id="117" w:name="_Toc104297193"/>
      <w:bookmarkStart w:id="118" w:name="_Toc104731775"/>
      <w:r w:rsidRPr="00090680">
        <w:rPr>
          <w:rFonts w:cs="Segoe UI"/>
          <w:iCs/>
        </w:rPr>
        <w:t>Manuel d'Utilisation</w:t>
      </w:r>
      <w:bookmarkEnd w:id="115"/>
      <w:bookmarkEnd w:id="116"/>
      <w:bookmarkEnd w:id="117"/>
      <w:bookmarkEnd w:id="118"/>
    </w:p>
    <w:p w14:paraId="0C612220" w14:textId="1F7110FE" w:rsidR="007B2A41" w:rsidRDefault="007B2A41" w:rsidP="007B2A41">
      <w:pPr>
        <w:rPr>
          <w:rFonts w:cs="Segoe UI"/>
        </w:rPr>
      </w:pPr>
    </w:p>
    <w:p w14:paraId="4FA59A6B" w14:textId="1F21D2EA" w:rsidR="007E4999" w:rsidRDefault="007E4999" w:rsidP="007B2A41">
      <w:pPr>
        <w:rPr>
          <w:rFonts w:cs="Segoe UI"/>
        </w:rPr>
      </w:pPr>
    </w:p>
    <w:p w14:paraId="6FA51EE4" w14:textId="0A36E04D" w:rsidR="007E4999" w:rsidRDefault="007E4999" w:rsidP="007B2A41">
      <w:pPr>
        <w:rPr>
          <w:rFonts w:cs="Segoe UI"/>
        </w:rPr>
      </w:pPr>
    </w:p>
    <w:p w14:paraId="7647ADA1" w14:textId="0AC79264" w:rsidR="007E4999" w:rsidRDefault="007E4999" w:rsidP="007B2A41">
      <w:pPr>
        <w:rPr>
          <w:rFonts w:cs="Segoe UI"/>
        </w:rPr>
      </w:pPr>
    </w:p>
    <w:p w14:paraId="2547AA12" w14:textId="31ED020B" w:rsidR="007E4999" w:rsidRDefault="007E4999" w:rsidP="007B2A41">
      <w:pPr>
        <w:rPr>
          <w:rFonts w:cs="Segoe UI"/>
        </w:rPr>
      </w:pPr>
    </w:p>
    <w:p w14:paraId="6C743663" w14:textId="5D4D2373" w:rsidR="007E4999" w:rsidRDefault="007E4999" w:rsidP="007B2A41">
      <w:pPr>
        <w:rPr>
          <w:rFonts w:cs="Segoe UI"/>
        </w:rPr>
      </w:pPr>
    </w:p>
    <w:p w14:paraId="7355ED6F" w14:textId="5180E37F" w:rsidR="007E4999" w:rsidRDefault="007E4999" w:rsidP="007B2A41">
      <w:pPr>
        <w:rPr>
          <w:rFonts w:cs="Segoe UI"/>
        </w:rPr>
      </w:pPr>
    </w:p>
    <w:p w14:paraId="58A4694F" w14:textId="53F094AF" w:rsidR="007E4999" w:rsidRDefault="007E4999" w:rsidP="007B2A41">
      <w:pPr>
        <w:rPr>
          <w:rFonts w:cs="Segoe UI"/>
        </w:rPr>
      </w:pPr>
    </w:p>
    <w:p w14:paraId="4F84EF64" w14:textId="77777777" w:rsidR="007E4999" w:rsidRPr="00090680" w:rsidRDefault="007E4999" w:rsidP="007B2A41">
      <w:pPr>
        <w:rPr>
          <w:rFonts w:cs="Segoe UI"/>
        </w:rPr>
      </w:pPr>
    </w:p>
    <w:p w14:paraId="0566CE8A" w14:textId="28C42407" w:rsidR="007B2A41" w:rsidRDefault="007B2A41" w:rsidP="007B2A41">
      <w:pPr>
        <w:pStyle w:val="Titre2"/>
        <w:rPr>
          <w:rFonts w:cs="Segoe UI"/>
          <w:iCs/>
        </w:rPr>
      </w:pPr>
      <w:bookmarkStart w:id="119" w:name="_Toc71703270"/>
      <w:bookmarkStart w:id="120" w:name="_Toc104297194"/>
      <w:bookmarkStart w:id="121" w:name="_Toc104731776"/>
      <w:r w:rsidRPr="00090680">
        <w:rPr>
          <w:rFonts w:cs="Segoe UI"/>
          <w:iCs/>
        </w:rPr>
        <w:t>Archives du projet</w:t>
      </w:r>
      <w:bookmarkStart w:id="122" w:name="_Toc25553334"/>
      <w:bookmarkEnd w:id="119"/>
      <w:bookmarkEnd w:id="120"/>
      <w:bookmarkEnd w:id="121"/>
      <w:r w:rsidRPr="00090680">
        <w:rPr>
          <w:rFonts w:cs="Segoe UI"/>
          <w:iCs/>
        </w:rPr>
        <w:t xml:space="preserve"> </w:t>
      </w:r>
      <w:bookmarkEnd w:id="122"/>
    </w:p>
    <w:p w14:paraId="07A6EB40" w14:textId="299BAD66" w:rsidR="00F71E74" w:rsidRDefault="00F71E74" w:rsidP="00F71E74"/>
    <w:p w14:paraId="4C9B668E" w14:textId="328D7C07" w:rsidR="00F71E74" w:rsidRPr="005F4F6D" w:rsidRDefault="00F71E74" w:rsidP="00F71E74">
      <w:pPr>
        <w:pStyle w:val="Titre3"/>
        <w:rPr>
          <w:lang w:val="fr-CH"/>
        </w:rPr>
      </w:pPr>
      <w:r w:rsidRPr="005F4F6D">
        <w:rPr>
          <w:lang w:val="fr-CH"/>
        </w:rPr>
        <w:t xml:space="preserve">Archives </w:t>
      </w:r>
      <w:r w:rsidRPr="005F4F6D">
        <w:rPr>
          <w:lang w:val="fr-CH"/>
        </w:rPr>
        <w:t>Documentations</w:t>
      </w:r>
    </w:p>
    <w:p w14:paraId="02BCEEA2" w14:textId="67B57C11" w:rsidR="00F71E74" w:rsidRPr="005F4F6D" w:rsidRDefault="00F10720" w:rsidP="00F71E74">
      <w:pPr>
        <w:rPr>
          <w:rFonts w:cs="Segoe UI"/>
          <w:iCs/>
          <w:color w:val="7E7EB9" w:themeColor="accent6" w:themeTint="99"/>
          <w:lang w:val="fr-CH"/>
        </w:rPr>
      </w:pPr>
      <w:hyperlink r:id="rId45" w:history="1">
        <w:r w:rsidRPr="005F4F6D">
          <w:rPr>
            <w:rStyle w:val="Lienhypertexte"/>
            <w:rFonts w:cs="Segoe UI"/>
            <w:iCs/>
            <w:color w:val="7E7EB9" w:themeColor="accent6" w:themeTint="99"/>
            <w:lang w:val="fr-CH"/>
          </w:rPr>
          <w:t>https://github.com/KevinGacon/Fishermen-TPI/tree/main/Documentations</w:t>
        </w:r>
      </w:hyperlink>
    </w:p>
    <w:p w14:paraId="61004BDE" w14:textId="77777777" w:rsidR="00F10720" w:rsidRPr="005F4F6D" w:rsidRDefault="00F10720" w:rsidP="00F71E74">
      <w:pPr>
        <w:rPr>
          <w:rFonts w:cs="Segoe UI"/>
          <w:iCs/>
          <w:lang w:val="fr-CH"/>
        </w:rPr>
      </w:pPr>
    </w:p>
    <w:p w14:paraId="251B7C9E" w14:textId="36D5A404" w:rsidR="00F71E74" w:rsidRPr="009A3073" w:rsidRDefault="00525C19" w:rsidP="00F71E74">
      <w:pPr>
        <w:rPr>
          <w:rFonts w:cs="Segoe UI"/>
          <w:iCs/>
          <w:color w:val="7E7EB9" w:themeColor="accent6" w:themeTint="99"/>
        </w:rPr>
      </w:pPr>
      <w:hyperlink r:id="rId46" w:history="1">
        <w:r w:rsidR="00F10720" w:rsidRPr="009A3073">
          <w:rPr>
            <w:rStyle w:val="Lienhypertexte"/>
            <w:rFonts w:cs="Segoe UI"/>
            <w:iCs/>
            <w:color w:val="7E7EB9" w:themeColor="accent6" w:themeTint="99"/>
          </w:rPr>
          <w:t>Documentation</w:t>
        </w:r>
        <w:r w:rsidR="00F71E74" w:rsidRPr="009A3073">
          <w:rPr>
            <w:rStyle w:val="Lienhypertexte"/>
            <w:rFonts w:cs="Segoe UI"/>
            <w:iCs/>
            <w:color w:val="7E7EB9" w:themeColor="accent6" w:themeTint="99"/>
          </w:rPr>
          <w:t xml:space="preserve"> 1.00</w:t>
        </w:r>
      </w:hyperlink>
    </w:p>
    <w:p w14:paraId="40FF8E61" w14:textId="3630C5E2" w:rsidR="00F10720" w:rsidRPr="009A3073" w:rsidRDefault="00525C19" w:rsidP="00F10720">
      <w:pPr>
        <w:rPr>
          <w:rFonts w:cs="Segoe UI"/>
          <w:iCs/>
          <w:color w:val="7E7EB9" w:themeColor="accent6" w:themeTint="99"/>
        </w:rPr>
      </w:pPr>
      <w:hyperlink r:id="rId47" w:history="1">
        <w:r w:rsidR="00F10720" w:rsidRPr="009A3073">
          <w:rPr>
            <w:rStyle w:val="Lienhypertexte"/>
            <w:rFonts w:cs="Segoe UI"/>
            <w:iCs/>
            <w:color w:val="7E7EB9" w:themeColor="accent6" w:themeTint="99"/>
          </w:rPr>
          <w:t xml:space="preserve">Documentation </w:t>
        </w:r>
        <w:r w:rsidR="00F10720" w:rsidRPr="009A3073">
          <w:rPr>
            <w:rStyle w:val="Lienhypertexte"/>
            <w:rFonts w:cs="Segoe UI"/>
            <w:iCs/>
            <w:color w:val="7E7EB9" w:themeColor="accent6" w:themeTint="99"/>
          </w:rPr>
          <w:t>2</w:t>
        </w:r>
        <w:r w:rsidR="00F10720" w:rsidRPr="009A3073">
          <w:rPr>
            <w:rStyle w:val="Lienhypertexte"/>
            <w:rFonts w:cs="Segoe UI"/>
            <w:iCs/>
            <w:color w:val="7E7EB9" w:themeColor="accent6" w:themeTint="99"/>
          </w:rPr>
          <w:t>.00</w:t>
        </w:r>
      </w:hyperlink>
    </w:p>
    <w:p w14:paraId="3F6AB67A" w14:textId="3761AC15" w:rsidR="00F10720" w:rsidRPr="009A3073" w:rsidRDefault="00525C19" w:rsidP="00F10720">
      <w:pPr>
        <w:rPr>
          <w:rStyle w:val="Lienhypertexte"/>
          <w:rFonts w:cs="Segoe UI"/>
          <w:iCs/>
          <w:color w:val="7E7EB9" w:themeColor="accent6" w:themeTint="99"/>
        </w:rPr>
      </w:pP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"https://github.com/KevinGacon/Fishermen-TPI/tree/main/Documentations/10.05.2022" </w:instrText>
      </w:r>
      <w:r w:rsidRPr="009A3073">
        <w:rPr>
          <w:rFonts w:cs="Segoe UI"/>
          <w:iCs/>
          <w:color w:val="7E7EB9" w:themeColor="accent6" w:themeTint="99"/>
        </w:rPr>
      </w:r>
      <w:r w:rsidRPr="009A3073">
        <w:rPr>
          <w:rFonts w:cs="Segoe UI"/>
          <w:iCs/>
          <w:color w:val="7E7EB9" w:themeColor="accent6" w:themeTint="99"/>
        </w:rPr>
        <w:fldChar w:fldCharType="separate"/>
      </w:r>
      <w:r w:rsidR="00F10720" w:rsidRPr="009A3073">
        <w:rPr>
          <w:rStyle w:val="Lienhypertexte"/>
          <w:rFonts w:cs="Segoe UI"/>
          <w:iCs/>
          <w:color w:val="7E7EB9" w:themeColor="accent6" w:themeTint="99"/>
        </w:rPr>
        <w:t xml:space="preserve">Documentation </w:t>
      </w:r>
      <w:r w:rsidR="00F10720" w:rsidRPr="009A3073">
        <w:rPr>
          <w:rStyle w:val="Lienhypertexte"/>
          <w:rFonts w:cs="Segoe UI"/>
          <w:iCs/>
          <w:color w:val="7E7EB9" w:themeColor="accent6" w:themeTint="99"/>
        </w:rPr>
        <w:t>3</w:t>
      </w:r>
      <w:r w:rsidR="00F10720" w:rsidRPr="009A3073">
        <w:rPr>
          <w:rStyle w:val="Lienhypertexte"/>
          <w:rFonts w:cs="Segoe UI"/>
          <w:iCs/>
          <w:color w:val="7E7EB9" w:themeColor="accent6" w:themeTint="99"/>
        </w:rPr>
        <w:t>.00</w:t>
      </w:r>
    </w:p>
    <w:p w14:paraId="7BE7301F" w14:textId="2418A513" w:rsidR="00F10720" w:rsidRPr="009A3073" w:rsidRDefault="00525C19" w:rsidP="00F10720">
      <w:pPr>
        <w:rPr>
          <w:rStyle w:val="Lienhypertexte"/>
          <w:rFonts w:cs="Segoe UI"/>
          <w:iCs/>
          <w:color w:val="7E7EB9" w:themeColor="accent6" w:themeTint="99"/>
        </w:rPr>
      </w:pPr>
      <w:r w:rsidRPr="009A3073">
        <w:rPr>
          <w:rFonts w:cs="Segoe UI"/>
          <w:iCs/>
          <w:color w:val="7E7EB9" w:themeColor="accent6" w:themeTint="99"/>
        </w:rPr>
        <w:fldChar w:fldCharType="end"/>
      </w: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"https://github.com/KevinGacon/Fishermen-TPI/tree/main/Documentations/13.05.2022" </w:instrText>
      </w:r>
      <w:r w:rsidRPr="009A3073">
        <w:rPr>
          <w:rFonts w:cs="Segoe UI"/>
          <w:iCs/>
          <w:color w:val="7E7EB9" w:themeColor="accent6" w:themeTint="99"/>
        </w:rPr>
      </w:r>
      <w:r w:rsidRPr="009A3073">
        <w:rPr>
          <w:rFonts w:cs="Segoe UI"/>
          <w:iCs/>
          <w:color w:val="7E7EB9" w:themeColor="accent6" w:themeTint="99"/>
        </w:rPr>
        <w:fldChar w:fldCharType="separate"/>
      </w:r>
      <w:r w:rsidR="00F10720" w:rsidRPr="009A3073">
        <w:rPr>
          <w:rStyle w:val="Lienhypertexte"/>
          <w:rFonts w:cs="Segoe UI"/>
          <w:iCs/>
          <w:color w:val="7E7EB9" w:themeColor="accent6" w:themeTint="99"/>
        </w:rPr>
        <w:t xml:space="preserve">Documentation </w:t>
      </w:r>
      <w:r w:rsidR="00F10720" w:rsidRPr="009A3073">
        <w:rPr>
          <w:rStyle w:val="Lienhypertexte"/>
          <w:rFonts w:cs="Segoe UI"/>
          <w:iCs/>
          <w:color w:val="7E7EB9" w:themeColor="accent6" w:themeTint="99"/>
        </w:rPr>
        <w:t>4</w:t>
      </w:r>
      <w:r w:rsidR="00F10720" w:rsidRPr="009A3073">
        <w:rPr>
          <w:rStyle w:val="Lienhypertexte"/>
          <w:rFonts w:cs="Segoe UI"/>
          <w:iCs/>
          <w:color w:val="7E7EB9" w:themeColor="accent6" w:themeTint="99"/>
        </w:rPr>
        <w:t>.00</w:t>
      </w:r>
    </w:p>
    <w:p w14:paraId="6F2E123D" w14:textId="223C1454" w:rsidR="00F10720" w:rsidRPr="009A3073" w:rsidRDefault="00525C19" w:rsidP="00F10720">
      <w:pPr>
        <w:rPr>
          <w:rStyle w:val="Lienhypertexte"/>
          <w:rFonts w:cs="Segoe UI"/>
          <w:iCs/>
          <w:color w:val="7E7EB9" w:themeColor="accent6" w:themeTint="99"/>
        </w:rPr>
      </w:pPr>
      <w:r w:rsidRPr="009A3073">
        <w:rPr>
          <w:rFonts w:cs="Segoe UI"/>
          <w:iCs/>
          <w:color w:val="7E7EB9" w:themeColor="accent6" w:themeTint="99"/>
        </w:rPr>
        <w:fldChar w:fldCharType="end"/>
      </w: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"https://github.com/KevinGacon/Fishermen-TPI/tree/main/Documentations/17.05.2022" </w:instrText>
      </w:r>
      <w:r w:rsidRPr="009A3073">
        <w:rPr>
          <w:rFonts w:cs="Segoe UI"/>
          <w:iCs/>
          <w:color w:val="7E7EB9" w:themeColor="accent6" w:themeTint="99"/>
        </w:rPr>
      </w:r>
      <w:r w:rsidRPr="009A3073">
        <w:rPr>
          <w:rFonts w:cs="Segoe UI"/>
          <w:iCs/>
          <w:color w:val="7E7EB9" w:themeColor="accent6" w:themeTint="99"/>
        </w:rPr>
        <w:fldChar w:fldCharType="separate"/>
      </w:r>
      <w:r w:rsidR="00F10720" w:rsidRPr="009A3073">
        <w:rPr>
          <w:rStyle w:val="Lienhypertexte"/>
          <w:rFonts w:cs="Segoe UI"/>
          <w:iCs/>
          <w:color w:val="7E7EB9" w:themeColor="accent6" w:themeTint="99"/>
        </w:rPr>
        <w:t xml:space="preserve">Documentation </w:t>
      </w:r>
      <w:r w:rsidR="00F10720" w:rsidRPr="009A3073">
        <w:rPr>
          <w:rStyle w:val="Lienhypertexte"/>
          <w:rFonts w:cs="Segoe UI"/>
          <w:iCs/>
          <w:color w:val="7E7EB9" w:themeColor="accent6" w:themeTint="99"/>
        </w:rPr>
        <w:t>5</w:t>
      </w:r>
      <w:r w:rsidR="00F10720" w:rsidRPr="009A3073">
        <w:rPr>
          <w:rStyle w:val="Lienhypertexte"/>
          <w:rFonts w:cs="Segoe UI"/>
          <w:iCs/>
          <w:color w:val="7E7EB9" w:themeColor="accent6" w:themeTint="99"/>
        </w:rPr>
        <w:t>.00</w:t>
      </w:r>
    </w:p>
    <w:p w14:paraId="49215988" w14:textId="738051ED" w:rsidR="00F10720" w:rsidRPr="009A3073" w:rsidRDefault="00525C19" w:rsidP="00F10720">
      <w:pPr>
        <w:rPr>
          <w:rStyle w:val="Lienhypertexte"/>
          <w:rFonts w:cs="Segoe UI"/>
          <w:iCs/>
          <w:color w:val="7E7EB9" w:themeColor="accent6" w:themeTint="99"/>
        </w:rPr>
      </w:pPr>
      <w:r w:rsidRPr="009A3073">
        <w:rPr>
          <w:rFonts w:cs="Segoe UI"/>
          <w:iCs/>
          <w:color w:val="7E7EB9" w:themeColor="accent6" w:themeTint="99"/>
        </w:rPr>
        <w:fldChar w:fldCharType="end"/>
      </w: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"https://github.com/KevinGacon/Fishermen-TPI/tree/main/Documentations/20.05.2022" </w:instrText>
      </w:r>
      <w:r w:rsidRPr="009A3073">
        <w:rPr>
          <w:rFonts w:cs="Segoe UI"/>
          <w:iCs/>
          <w:color w:val="7E7EB9" w:themeColor="accent6" w:themeTint="99"/>
        </w:rPr>
      </w:r>
      <w:r w:rsidRPr="009A3073">
        <w:rPr>
          <w:rFonts w:cs="Segoe UI"/>
          <w:iCs/>
          <w:color w:val="7E7EB9" w:themeColor="accent6" w:themeTint="99"/>
        </w:rPr>
        <w:fldChar w:fldCharType="separate"/>
      </w:r>
      <w:r w:rsidR="00F10720" w:rsidRPr="009A3073">
        <w:rPr>
          <w:rStyle w:val="Lienhypertexte"/>
          <w:rFonts w:cs="Segoe UI"/>
          <w:iCs/>
          <w:color w:val="7E7EB9" w:themeColor="accent6" w:themeTint="99"/>
        </w:rPr>
        <w:t xml:space="preserve">Documentation </w:t>
      </w:r>
      <w:r w:rsidR="00F10720" w:rsidRPr="009A3073">
        <w:rPr>
          <w:rStyle w:val="Lienhypertexte"/>
          <w:rFonts w:cs="Segoe UI"/>
          <w:iCs/>
          <w:color w:val="7E7EB9" w:themeColor="accent6" w:themeTint="99"/>
        </w:rPr>
        <w:t>6</w:t>
      </w:r>
      <w:r w:rsidR="00F10720" w:rsidRPr="009A3073">
        <w:rPr>
          <w:rStyle w:val="Lienhypertexte"/>
          <w:rFonts w:cs="Segoe UI"/>
          <w:iCs/>
          <w:color w:val="7E7EB9" w:themeColor="accent6" w:themeTint="99"/>
        </w:rPr>
        <w:t>.00</w:t>
      </w:r>
    </w:p>
    <w:p w14:paraId="557EAD76" w14:textId="3AFDE8B0" w:rsidR="00F10720" w:rsidRPr="00F10720" w:rsidRDefault="00525C19" w:rsidP="00F10720">
      <w:pPr>
        <w:rPr>
          <w:rFonts w:cs="Segoe UI"/>
          <w:iCs/>
        </w:rPr>
      </w:pPr>
      <w:r w:rsidRPr="009A3073">
        <w:rPr>
          <w:rFonts w:cs="Segoe UI"/>
          <w:iCs/>
          <w:color w:val="7E7EB9" w:themeColor="accent6" w:themeTint="99"/>
        </w:rPr>
        <w:fldChar w:fldCharType="end"/>
      </w:r>
      <w:hyperlink r:id="rId48" w:history="1">
        <w:r w:rsidR="00F10720" w:rsidRPr="00F10720">
          <w:rPr>
            <w:rStyle w:val="Lienhypertexte"/>
            <w:rFonts w:cs="Segoe UI"/>
            <w:iCs/>
            <w:color w:val="000000"/>
            <w:u w:val="none"/>
          </w:rPr>
          <w:t xml:space="preserve">Documentation </w:t>
        </w:r>
        <w:r w:rsidR="00F10720" w:rsidRPr="00F10720">
          <w:rPr>
            <w:rStyle w:val="Lienhypertexte"/>
            <w:rFonts w:cs="Segoe UI"/>
            <w:iCs/>
            <w:color w:val="000000"/>
            <w:u w:val="none"/>
          </w:rPr>
          <w:t>7</w:t>
        </w:r>
        <w:r w:rsidR="00F10720" w:rsidRPr="00F10720">
          <w:rPr>
            <w:rStyle w:val="Lienhypertexte"/>
            <w:rFonts w:cs="Segoe UI"/>
            <w:iCs/>
            <w:color w:val="000000"/>
            <w:u w:val="none"/>
          </w:rPr>
          <w:t>.00</w:t>
        </w:r>
      </w:hyperlink>
    </w:p>
    <w:p w14:paraId="2D5C0CFB" w14:textId="77777777" w:rsidR="00F10720" w:rsidRPr="00767CD6" w:rsidRDefault="00F10720" w:rsidP="00F71E74">
      <w:pPr>
        <w:rPr>
          <w:rFonts w:cs="Segoe UI"/>
          <w:iCs/>
          <w:color w:val="7E7EB9" w:themeColor="accent6" w:themeTint="99"/>
        </w:rPr>
      </w:pPr>
    </w:p>
    <w:p w14:paraId="5457EFE7" w14:textId="77777777" w:rsidR="00F71E74" w:rsidRPr="00F71E74" w:rsidRDefault="00F71E74" w:rsidP="00F71E74"/>
    <w:p w14:paraId="67983FD5" w14:textId="5DAC5520" w:rsidR="00767CD6" w:rsidRPr="005F4F6D" w:rsidRDefault="00767CD6" w:rsidP="00767CD6">
      <w:pPr>
        <w:pStyle w:val="Titre3"/>
        <w:rPr>
          <w:lang w:val="fr-CH"/>
        </w:rPr>
      </w:pPr>
      <w:r w:rsidRPr="005F4F6D">
        <w:rPr>
          <w:lang w:val="fr-CH"/>
        </w:rPr>
        <w:t>Archives Releases</w:t>
      </w:r>
    </w:p>
    <w:p w14:paraId="53432ECD" w14:textId="61F3F697" w:rsidR="0027263E" w:rsidRPr="005F4F6D" w:rsidRDefault="00767CD6" w:rsidP="00767CD6">
      <w:pPr>
        <w:rPr>
          <w:rFonts w:cs="Segoe UI"/>
          <w:iCs/>
          <w:color w:val="7E7EB9" w:themeColor="accent6" w:themeTint="99"/>
          <w:lang w:val="fr-CH"/>
        </w:rPr>
      </w:pPr>
      <w:hyperlink r:id="rId49" w:history="1">
        <w:r w:rsidRPr="005F4F6D">
          <w:rPr>
            <w:rStyle w:val="Lienhypertexte"/>
            <w:rFonts w:cs="Segoe UI"/>
            <w:iCs/>
            <w:color w:val="7E7EB9" w:themeColor="accent6" w:themeTint="99"/>
            <w:lang w:val="fr-CH"/>
          </w:rPr>
          <w:t>https://github.com/KevinGacon/Fishermen-TPI/releases</w:t>
        </w:r>
      </w:hyperlink>
    </w:p>
    <w:p w14:paraId="6747DA1E" w14:textId="77777777" w:rsidR="00767CD6" w:rsidRPr="005F4F6D" w:rsidRDefault="00767CD6" w:rsidP="00767CD6">
      <w:pPr>
        <w:rPr>
          <w:rFonts w:cs="Segoe UI"/>
          <w:iCs/>
          <w:lang w:val="fr-CH"/>
        </w:rPr>
      </w:pPr>
    </w:p>
    <w:p w14:paraId="022B2D12" w14:textId="4D6CCCA7" w:rsidR="00767CD6" w:rsidRPr="00767CD6" w:rsidRDefault="00767CD6" w:rsidP="00767CD6">
      <w:pPr>
        <w:rPr>
          <w:rFonts w:cs="Segoe UI"/>
          <w:iCs/>
          <w:color w:val="7E7EB9" w:themeColor="accent6" w:themeTint="99"/>
        </w:rPr>
      </w:pPr>
      <w:hyperlink r:id="rId50" w:history="1">
        <w:proofErr w:type="spellStart"/>
        <w:r w:rsidRPr="00767CD6">
          <w:rPr>
            <w:rStyle w:val="Lienhypertexte"/>
            <w:rFonts w:cs="Segoe UI"/>
            <w:iCs/>
            <w:color w:val="7E7EB9" w:themeColor="accent6" w:themeTint="99"/>
          </w:rPr>
          <w:t>Fishermen</w:t>
        </w:r>
        <w:proofErr w:type="spellEnd"/>
        <w:r w:rsidRPr="00767CD6">
          <w:rPr>
            <w:rStyle w:val="Lienhypertexte"/>
            <w:rFonts w:cs="Segoe UI"/>
            <w:iCs/>
            <w:color w:val="7E7EB9" w:themeColor="accent6" w:themeTint="99"/>
          </w:rPr>
          <w:t xml:space="preserve"> 1.00</w:t>
        </w:r>
      </w:hyperlink>
    </w:p>
    <w:p w14:paraId="4C962895" w14:textId="221DB46C" w:rsidR="00767CD6" w:rsidRPr="00767CD6" w:rsidRDefault="00767CD6" w:rsidP="00767CD6">
      <w:pPr>
        <w:rPr>
          <w:rFonts w:cs="Segoe UI"/>
          <w:iCs/>
          <w:color w:val="7E7EB9" w:themeColor="accent6" w:themeTint="99"/>
        </w:rPr>
      </w:pPr>
      <w:hyperlink r:id="rId51" w:history="1">
        <w:proofErr w:type="spellStart"/>
        <w:r w:rsidRPr="00767CD6">
          <w:rPr>
            <w:rStyle w:val="Lienhypertexte"/>
            <w:rFonts w:cs="Segoe UI"/>
            <w:iCs/>
            <w:color w:val="7E7EB9" w:themeColor="accent6" w:themeTint="99"/>
          </w:rPr>
          <w:t>Fishermen</w:t>
        </w:r>
        <w:proofErr w:type="spellEnd"/>
        <w:r w:rsidRPr="00767CD6">
          <w:rPr>
            <w:rStyle w:val="Lienhypertexte"/>
            <w:rFonts w:cs="Segoe UI"/>
            <w:iCs/>
            <w:color w:val="7E7EB9" w:themeColor="accent6" w:themeTint="99"/>
          </w:rPr>
          <w:t xml:space="preserve"> </w:t>
        </w:r>
        <w:r w:rsidRPr="00767CD6">
          <w:rPr>
            <w:rStyle w:val="Lienhypertexte"/>
            <w:rFonts w:cs="Segoe UI"/>
            <w:iCs/>
            <w:color w:val="7E7EB9" w:themeColor="accent6" w:themeTint="99"/>
          </w:rPr>
          <w:t>2</w:t>
        </w:r>
        <w:r w:rsidRPr="00767CD6">
          <w:rPr>
            <w:rStyle w:val="Lienhypertexte"/>
            <w:rFonts w:cs="Segoe UI"/>
            <w:iCs/>
            <w:color w:val="7E7EB9" w:themeColor="accent6" w:themeTint="99"/>
          </w:rPr>
          <w:t>.00</w:t>
        </w:r>
      </w:hyperlink>
    </w:p>
    <w:p w14:paraId="76E63EFE" w14:textId="77777777" w:rsidR="00767CD6" w:rsidRPr="00767CD6" w:rsidRDefault="00767CD6" w:rsidP="00767CD6">
      <w:pPr>
        <w:rPr>
          <w:rFonts w:cs="Segoe UI"/>
          <w:iCs/>
        </w:rPr>
      </w:pPr>
    </w:p>
    <w:p w14:paraId="0EE3BE88" w14:textId="2904E85D" w:rsidR="0027263E" w:rsidRDefault="0027263E" w:rsidP="00D90CAE">
      <w:pPr>
        <w:rPr>
          <w:rFonts w:cs="Segoe UI"/>
          <w:i/>
        </w:rPr>
      </w:pPr>
    </w:p>
    <w:p w14:paraId="5490F594" w14:textId="7B61FC11" w:rsidR="00D90CAE" w:rsidRPr="00D90CAE" w:rsidRDefault="00D90CAE" w:rsidP="00D90CAE">
      <w:pPr>
        <w:pStyle w:val="Titre3"/>
      </w:pPr>
      <w:r w:rsidRPr="00D90CAE">
        <w:t xml:space="preserve">Archives </w:t>
      </w:r>
      <w:r w:rsidRPr="00D90CAE">
        <w:t>répertoires du projet</w:t>
      </w:r>
    </w:p>
    <w:p w14:paraId="77193BC8" w14:textId="77777777" w:rsidR="00D90CAE" w:rsidRDefault="00D90CAE" w:rsidP="00D90CAE">
      <w:pPr>
        <w:rPr>
          <w:rFonts w:cs="Segoe UI"/>
          <w:iCs/>
          <w:color w:val="7E7EB9" w:themeColor="accent6" w:themeTint="99"/>
        </w:rPr>
      </w:pPr>
    </w:p>
    <w:p w14:paraId="6256546C" w14:textId="08F74497" w:rsidR="00D90CAE" w:rsidRPr="00D90CAE" w:rsidRDefault="00D90CAE" w:rsidP="00D90CAE">
      <w:pPr>
        <w:rPr>
          <w:rFonts w:cs="Segoe UI"/>
          <w:iCs/>
          <w:color w:val="7E7EB9" w:themeColor="accent6" w:themeTint="99"/>
        </w:rPr>
      </w:pPr>
      <w:hyperlink r:id="rId52" w:history="1">
        <w:r w:rsidRPr="00D90CAE">
          <w:rPr>
            <w:rStyle w:val="Lienhypertexte"/>
            <w:rFonts w:cs="Segoe UI"/>
            <w:iCs/>
            <w:color w:val="7E7EB9" w:themeColor="accent6" w:themeTint="99"/>
          </w:rPr>
          <w:t>https://github.com/KevinGacon/Fishermen-TPI/commits/main</w:t>
        </w:r>
      </w:hyperlink>
    </w:p>
    <w:p w14:paraId="3C52EE69" w14:textId="77777777" w:rsidR="00D90CAE" w:rsidRDefault="00D90CAE" w:rsidP="00D90CAE">
      <w:pPr>
        <w:rPr>
          <w:rFonts w:cs="Segoe UI"/>
          <w:i/>
        </w:rPr>
      </w:pPr>
    </w:p>
    <w:p w14:paraId="742A8474" w14:textId="4FD2818E" w:rsidR="0027263E" w:rsidRDefault="0027263E" w:rsidP="00AD1FB1">
      <w:pPr>
        <w:ind w:left="426"/>
        <w:rPr>
          <w:rFonts w:cs="Segoe UI"/>
          <w:i/>
        </w:rPr>
      </w:pPr>
    </w:p>
    <w:p w14:paraId="59C10850" w14:textId="60E7B67E" w:rsidR="007E4999" w:rsidRDefault="007E4999" w:rsidP="00AD1FB1">
      <w:pPr>
        <w:ind w:left="426"/>
        <w:rPr>
          <w:rFonts w:cs="Segoe UI"/>
          <w:i/>
        </w:rPr>
      </w:pPr>
    </w:p>
    <w:p w14:paraId="3450ED65" w14:textId="1FB00B91" w:rsidR="007E4999" w:rsidRDefault="007E4999" w:rsidP="00AD1FB1">
      <w:pPr>
        <w:ind w:left="426"/>
        <w:rPr>
          <w:rFonts w:cs="Segoe UI"/>
          <w:i/>
        </w:rPr>
      </w:pPr>
    </w:p>
    <w:p w14:paraId="3FB88547" w14:textId="24DDD933" w:rsidR="007E4999" w:rsidRDefault="007E4999" w:rsidP="00AD1FB1">
      <w:pPr>
        <w:ind w:left="426"/>
        <w:rPr>
          <w:rFonts w:cs="Segoe UI"/>
          <w:i/>
        </w:rPr>
      </w:pPr>
    </w:p>
    <w:p w14:paraId="6DE23C49" w14:textId="1B2FB6A8" w:rsidR="007E4999" w:rsidRDefault="007E4999" w:rsidP="00AD1FB1">
      <w:pPr>
        <w:ind w:left="426"/>
        <w:rPr>
          <w:rFonts w:cs="Segoe UI"/>
          <w:i/>
        </w:rPr>
      </w:pPr>
    </w:p>
    <w:p w14:paraId="107F0182" w14:textId="73698DB9" w:rsidR="007E4999" w:rsidRDefault="007E4999" w:rsidP="00AD1FB1">
      <w:pPr>
        <w:ind w:left="426"/>
        <w:rPr>
          <w:rFonts w:cs="Segoe UI"/>
          <w:i/>
        </w:rPr>
      </w:pPr>
    </w:p>
    <w:p w14:paraId="336EE692" w14:textId="40904C53" w:rsidR="007E4999" w:rsidRDefault="007E4999" w:rsidP="00AD1FB1">
      <w:pPr>
        <w:ind w:left="426"/>
        <w:rPr>
          <w:rFonts w:cs="Segoe UI"/>
          <w:i/>
        </w:rPr>
      </w:pPr>
    </w:p>
    <w:p w14:paraId="79A4A862" w14:textId="3CDCA419" w:rsidR="007E4999" w:rsidRDefault="007E4999" w:rsidP="00EE618D">
      <w:pPr>
        <w:rPr>
          <w:rFonts w:cs="Segoe UI"/>
          <w:i/>
        </w:rPr>
      </w:pPr>
    </w:p>
    <w:p w14:paraId="77902D84" w14:textId="77777777" w:rsidR="007E4999" w:rsidRDefault="007E4999" w:rsidP="00AD1FB1">
      <w:pPr>
        <w:ind w:left="426"/>
        <w:rPr>
          <w:rFonts w:cs="Segoe UI"/>
          <w:i/>
        </w:rPr>
      </w:pPr>
    </w:p>
    <w:p w14:paraId="7504C47D" w14:textId="0D3AF00D" w:rsidR="0027263E" w:rsidRPr="0027263E" w:rsidRDefault="0027263E" w:rsidP="0027263E">
      <w:pPr>
        <w:pStyle w:val="Titre2"/>
        <w:rPr>
          <w:rFonts w:cs="Segoe UI"/>
          <w:i/>
          <w:iCs/>
        </w:rPr>
      </w:pPr>
      <w:r w:rsidRPr="0027263E">
        <w:rPr>
          <w:rFonts w:cs="Segoe UI"/>
          <w:iCs/>
        </w:rPr>
        <w:t>Table des illustrations</w:t>
      </w:r>
    </w:p>
    <w:p w14:paraId="3D2E2CA6" w14:textId="2F73A729" w:rsidR="0027263E" w:rsidRDefault="0027263E" w:rsidP="0027263E">
      <w:pPr>
        <w:rPr>
          <w:rFonts w:cs="Segoe UI"/>
          <w:i/>
        </w:rPr>
      </w:pPr>
    </w:p>
    <w:p w14:paraId="606655B4" w14:textId="70769DB5" w:rsidR="0027263E" w:rsidRDefault="0027263E">
      <w:pPr>
        <w:pStyle w:val="Tabledesillustrations"/>
        <w:tabs>
          <w:tab w:val="right" w:leader="dot" w:pos="9592"/>
        </w:tabs>
        <w:rPr>
          <w:noProof/>
        </w:rPr>
      </w:pPr>
      <w:r>
        <w:rPr>
          <w:rFonts w:cs="Segoe UI"/>
          <w:i/>
        </w:rPr>
        <w:fldChar w:fldCharType="begin"/>
      </w:r>
      <w:r>
        <w:rPr>
          <w:rFonts w:cs="Segoe UI"/>
          <w:i/>
        </w:rPr>
        <w:instrText xml:space="preserve"> TOC \h \z \c "Figure" </w:instrText>
      </w:r>
      <w:r>
        <w:rPr>
          <w:rFonts w:cs="Segoe UI"/>
          <w:i/>
        </w:rPr>
        <w:fldChar w:fldCharType="separate"/>
      </w:r>
      <w:hyperlink w:anchor="_Toc104735716" w:history="1">
        <w:r w:rsidRPr="00635939">
          <w:rPr>
            <w:rStyle w:val="Lienhypertexte"/>
            <w:rFonts w:cs="Segoe UI"/>
            <w:noProof/>
          </w:rPr>
          <w:t>1</w:t>
        </w:r>
        <w:r w:rsidRPr="00635939">
          <w:rPr>
            <w:rStyle w:val="Lienhypertexte"/>
            <w:noProof/>
          </w:rPr>
          <w:t xml:space="preserve"> : Planification initiale</w:t>
        </w:r>
        <w:r>
          <w:rPr>
            <w:noProof/>
            <w:webHidden/>
          </w:rPr>
          <w:tab/>
        </w:r>
        <w:r>
          <w:rPr>
            <w:noProof/>
            <w:webHidden/>
          </w:rPr>
          <w:fldChar w:fldCharType="begin"/>
        </w:r>
        <w:r>
          <w:rPr>
            <w:noProof/>
            <w:webHidden/>
          </w:rPr>
          <w:instrText xml:space="preserve"> PAGEREF _Toc104735716 \h </w:instrText>
        </w:r>
        <w:r>
          <w:rPr>
            <w:noProof/>
            <w:webHidden/>
          </w:rPr>
        </w:r>
        <w:r>
          <w:rPr>
            <w:noProof/>
            <w:webHidden/>
          </w:rPr>
          <w:fldChar w:fldCharType="separate"/>
        </w:r>
        <w:r>
          <w:rPr>
            <w:noProof/>
            <w:webHidden/>
          </w:rPr>
          <w:t>9</w:t>
        </w:r>
        <w:r>
          <w:rPr>
            <w:noProof/>
            <w:webHidden/>
          </w:rPr>
          <w:fldChar w:fldCharType="end"/>
        </w:r>
      </w:hyperlink>
    </w:p>
    <w:p w14:paraId="50F2BD98" w14:textId="509E5109" w:rsidR="0027263E" w:rsidRDefault="0027263E">
      <w:pPr>
        <w:pStyle w:val="Tabledesillustrations"/>
        <w:tabs>
          <w:tab w:val="right" w:leader="dot" w:pos="9592"/>
        </w:tabs>
        <w:rPr>
          <w:noProof/>
        </w:rPr>
      </w:pPr>
      <w:hyperlink r:id="rId53" w:anchor="_Toc104735717" w:history="1">
        <w:r w:rsidRPr="00635939">
          <w:rPr>
            <w:rStyle w:val="Lienhypertexte"/>
            <w:rFonts w:cs="Segoe UI"/>
            <w:noProof/>
          </w:rPr>
          <w:t>2</w:t>
        </w:r>
        <w:r w:rsidRPr="00635939">
          <w:rPr>
            <w:rStyle w:val="Lienhypertexte"/>
            <w:noProof/>
          </w:rPr>
          <w:t xml:space="preserve"> : Planification détaillée semaine 1</w:t>
        </w:r>
        <w:r>
          <w:rPr>
            <w:noProof/>
            <w:webHidden/>
          </w:rPr>
          <w:tab/>
        </w:r>
        <w:r>
          <w:rPr>
            <w:noProof/>
            <w:webHidden/>
          </w:rPr>
          <w:fldChar w:fldCharType="begin"/>
        </w:r>
        <w:r>
          <w:rPr>
            <w:noProof/>
            <w:webHidden/>
          </w:rPr>
          <w:instrText xml:space="preserve"> PAGEREF _Toc104735717 \h </w:instrText>
        </w:r>
        <w:r>
          <w:rPr>
            <w:noProof/>
            <w:webHidden/>
          </w:rPr>
        </w:r>
        <w:r>
          <w:rPr>
            <w:noProof/>
            <w:webHidden/>
          </w:rPr>
          <w:fldChar w:fldCharType="separate"/>
        </w:r>
        <w:r>
          <w:rPr>
            <w:noProof/>
            <w:webHidden/>
          </w:rPr>
          <w:t>10</w:t>
        </w:r>
        <w:r>
          <w:rPr>
            <w:noProof/>
            <w:webHidden/>
          </w:rPr>
          <w:fldChar w:fldCharType="end"/>
        </w:r>
      </w:hyperlink>
    </w:p>
    <w:p w14:paraId="0B605CF1" w14:textId="32F4D8E1" w:rsidR="0027263E" w:rsidRDefault="0027263E">
      <w:pPr>
        <w:pStyle w:val="Tabledesillustrations"/>
        <w:tabs>
          <w:tab w:val="right" w:leader="dot" w:pos="9592"/>
        </w:tabs>
        <w:rPr>
          <w:noProof/>
        </w:rPr>
      </w:pPr>
      <w:hyperlink w:anchor="_Toc104735718" w:history="1">
        <w:r w:rsidRPr="00635939">
          <w:rPr>
            <w:rStyle w:val="Lienhypertexte"/>
            <w:rFonts w:cs="Segoe UI"/>
            <w:noProof/>
          </w:rPr>
          <w:t>3</w:t>
        </w:r>
        <w:r w:rsidRPr="00635939">
          <w:rPr>
            <w:rStyle w:val="Lienhypertexte"/>
            <w:noProof/>
          </w:rPr>
          <w:t xml:space="preserve"> : Planification détaillée semaine 2</w:t>
        </w:r>
        <w:r>
          <w:rPr>
            <w:noProof/>
            <w:webHidden/>
          </w:rPr>
          <w:tab/>
        </w:r>
        <w:r>
          <w:rPr>
            <w:noProof/>
            <w:webHidden/>
          </w:rPr>
          <w:fldChar w:fldCharType="begin"/>
        </w:r>
        <w:r>
          <w:rPr>
            <w:noProof/>
            <w:webHidden/>
          </w:rPr>
          <w:instrText xml:space="preserve"> PAGEREF _Toc104735718 \h </w:instrText>
        </w:r>
        <w:r>
          <w:rPr>
            <w:noProof/>
            <w:webHidden/>
          </w:rPr>
        </w:r>
        <w:r>
          <w:rPr>
            <w:noProof/>
            <w:webHidden/>
          </w:rPr>
          <w:fldChar w:fldCharType="separate"/>
        </w:r>
        <w:r>
          <w:rPr>
            <w:noProof/>
            <w:webHidden/>
          </w:rPr>
          <w:t>11</w:t>
        </w:r>
        <w:r>
          <w:rPr>
            <w:noProof/>
            <w:webHidden/>
          </w:rPr>
          <w:fldChar w:fldCharType="end"/>
        </w:r>
      </w:hyperlink>
    </w:p>
    <w:p w14:paraId="0ADA5289" w14:textId="2C1A315B" w:rsidR="0027263E" w:rsidRDefault="0027263E">
      <w:pPr>
        <w:pStyle w:val="Tabledesillustrations"/>
        <w:tabs>
          <w:tab w:val="right" w:leader="dot" w:pos="9592"/>
        </w:tabs>
        <w:rPr>
          <w:noProof/>
        </w:rPr>
      </w:pPr>
      <w:hyperlink w:anchor="_Toc104735719" w:history="1">
        <w:r w:rsidRPr="00635939">
          <w:rPr>
            <w:rStyle w:val="Lienhypertexte"/>
            <w:rFonts w:cs="Segoe UI"/>
            <w:noProof/>
          </w:rPr>
          <w:t>4</w:t>
        </w:r>
        <w:r w:rsidRPr="00635939">
          <w:rPr>
            <w:rStyle w:val="Lienhypertexte"/>
            <w:noProof/>
          </w:rPr>
          <w:t xml:space="preserve"> : Planification détaillée semaine 3</w:t>
        </w:r>
        <w:r>
          <w:rPr>
            <w:noProof/>
            <w:webHidden/>
          </w:rPr>
          <w:tab/>
        </w:r>
        <w:r>
          <w:rPr>
            <w:noProof/>
            <w:webHidden/>
          </w:rPr>
          <w:fldChar w:fldCharType="begin"/>
        </w:r>
        <w:r>
          <w:rPr>
            <w:noProof/>
            <w:webHidden/>
          </w:rPr>
          <w:instrText xml:space="preserve"> PAGEREF _Toc104735719 \h </w:instrText>
        </w:r>
        <w:r>
          <w:rPr>
            <w:noProof/>
            <w:webHidden/>
          </w:rPr>
        </w:r>
        <w:r>
          <w:rPr>
            <w:noProof/>
            <w:webHidden/>
          </w:rPr>
          <w:fldChar w:fldCharType="separate"/>
        </w:r>
        <w:r>
          <w:rPr>
            <w:noProof/>
            <w:webHidden/>
          </w:rPr>
          <w:t>12</w:t>
        </w:r>
        <w:r>
          <w:rPr>
            <w:noProof/>
            <w:webHidden/>
          </w:rPr>
          <w:fldChar w:fldCharType="end"/>
        </w:r>
      </w:hyperlink>
    </w:p>
    <w:p w14:paraId="749D0218" w14:textId="6B9D0BD4" w:rsidR="0027263E" w:rsidRDefault="0027263E">
      <w:pPr>
        <w:pStyle w:val="Tabledesillustrations"/>
        <w:tabs>
          <w:tab w:val="right" w:leader="dot" w:pos="9592"/>
        </w:tabs>
        <w:rPr>
          <w:noProof/>
        </w:rPr>
      </w:pPr>
      <w:hyperlink w:anchor="_Toc104735720" w:history="1">
        <w:r w:rsidRPr="00635939">
          <w:rPr>
            <w:rStyle w:val="Lienhypertexte"/>
            <w:rFonts w:cs="Segoe UI"/>
            <w:noProof/>
          </w:rPr>
          <w:t>5</w:t>
        </w:r>
        <w:r w:rsidRPr="00635939">
          <w:rPr>
            <w:rStyle w:val="Lienhypertexte"/>
            <w:noProof/>
          </w:rPr>
          <w:t xml:space="preserve"> : Planification détaillée semaine 4</w:t>
        </w:r>
        <w:r>
          <w:rPr>
            <w:noProof/>
            <w:webHidden/>
          </w:rPr>
          <w:tab/>
        </w:r>
        <w:r>
          <w:rPr>
            <w:noProof/>
            <w:webHidden/>
          </w:rPr>
          <w:fldChar w:fldCharType="begin"/>
        </w:r>
        <w:r>
          <w:rPr>
            <w:noProof/>
            <w:webHidden/>
          </w:rPr>
          <w:instrText xml:space="preserve"> PAGEREF _Toc104735720 \h </w:instrText>
        </w:r>
        <w:r>
          <w:rPr>
            <w:noProof/>
            <w:webHidden/>
          </w:rPr>
        </w:r>
        <w:r>
          <w:rPr>
            <w:noProof/>
            <w:webHidden/>
          </w:rPr>
          <w:fldChar w:fldCharType="separate"/>
        </w:r>
        <w:r>
          <w:rPr>
            <w:noProof/>
            <w:webHidden/>
          </w:rPr>
          <w:t>13</w:t>
        </w:r>
        <w:r>
          <w:rPr>
            <w:noProof/>
            <w:webHidden/>
          </w:rPr>
          <w:fldChar w:fldCharType="end"/>
        </w:r>
      </w:hyperlink>
    </w:p>
    <w:p w14:paraId="466658FD" w14:textId="7B75ED15" w:rsidR="0027263E" w:rsidRDefault="0027263E">
      <w:pPr>
        <w:pStyle w:val="Tabledesillustrations"/>
        <w:tabs>
          <w:tab w:val="right" w:leader="dot" w:pos="9592"/>
        </w:tabs>
        <w:rPr>
          <w:noProof/>
        </w:rPr>
      </w:pPr>
      <w:hyperlink w:anchor="_Toc104735721" w:history="1">
        <w:r w:rsidRPr="00635939">
          <w:rPr>
            <w:rStyle w:val="Lienhypertexte"/>
            <w:noProof/>
            <w:lang w:val="fr-CH"/>
          </w:rPr>
          <w:t>6</w:t>
        </w:r>
        <w:r w:rsidRPr="00635939">
          <w:rPr>
            <w:rStyle w:val="Lienhypertexte"/>
            <w:noProof/>
          </w:rPr>
          <w:t xml:space="preserve"> : Planification détaillée semaine 5</w:t>
        </w:r>
        <w:r>
          <w:rPr>
            <w:noProof/>
            <w:webHidden/>
          </w:rPr>
          <w:tab/>
        </w:r>
        <w:r>
          <w:rPr>
            <w:noProof/>
            <w:webHidden/>
          </w:rPr>
          <w:fldChar w:fldCharType="begin"/>
        </w:r>
        <w:r>
          <w:rPr>
            <w:noProof/>
            <w:webHidden/>
          </w:rPr>
          <w:instrText xml:space="preserve"> PAGEREF _Toc104735721 \h </w:instrText>
        </w:r>
        <w:r>
          <w:rPr>
            <w:noProof/>
            <w:webHidden/>
          </w:rPr>
        </w:r>
        <w:r>
          <w:rPr>
            <w:noProof/>
            <w:webHidden/>
          </w:rPr>
          <w:fldChar w:fldCharType="separate"/>
        </w:r>
        <w:r>
          <w:rPr>
            <w:noProof/>
            <w:webHidden/>
          </w:rPr>
          <w:t>14</w:t>
        </w:r>
        <w:r>
          <w:rPr>
            <w:noProof/>
            <w:webHidden/>
          </w:rPr>
          <w:fldChar w:fldCharType="end"/>
        </w:r>
      </w:hyperlink>
    </w:p>
    <w:p w14:paraId="5F70CEEE" w14:textId="7CAF616B" w:rsidR="0027263E" w:rsidRDefault="0027263E">
      <w:pPr>
        <w:pStyle w:val="Tabledesillustrations"/>
        <w:tabs>
          <w:tab w:val="right" w:leader="dot" w:pos="9592"/>
        </w:tabs>
        <w:rPr>
          <w:noProof/>
        </w:rPr>
      </w:pPr>
      <w:hyperlink w:anchor="_Toc104735722" w:history="1">
        <w:r w:rsidRPr="00635939">
          <w:rPr>
            <w:rStyle w:val="Lienhypertexte"/>
            <w:rFonts w:cs="Segoe UI"/>
            <w:noProof/>
          </w:rPr>
          <w:t>7 : diagramme de zones de pêche</w:t>
        </w:r>
        <w:r>
          <w:rPr>
            <w:noProof/>
            <w:webHidden/>
          </w:rPr>
          <w:tab/>
        </w:r>
        <w:r>
          <w:rPr>
            <w:noProof/>
            <w:webHidden/>
          </w:rPr>
          <w:fldChar w:fldCharType="begin"/>
        </w:r>
        <w:r>
          <w:rPr>
            <w:noProof/>
            <w:webHidden/>
          </w:rPr>
          <w:instrText xml:space="preserve"> PAGEREF _Toc104735722 \h </w:instrText>
        </w:r>
        <w:r>
          <w:rPr>
            <w:noProof/>
            <w:webHidden/>
          </w:rPr>
        </w:r>
        <w:r>
          <w:rPr>
            <w:noProof/>
            <w:webHidden/>
          </w:rPr>
          <w:fldChar w:fldCharType="separate"/>
        </w:r>
        <w:r>
          <w:rPr>
            <w:noProof/>
            <w:webHidden/>
          </w:rPr>
          <w:t>15</w:t>
        </w:r>
        <w:r>
          <w:rPr>
            <w:noProof/>
            <w:webHidden/>
          </w:rPr>
          <w:fldChar w:fldCharType="end"/>
        </w:r>
      </w:hyperlink>
    </w:p>
    <w:p w14:paraId="05BF6551" w14:textId="17D8A875" w:rsidR="0027263E" w:rsidRDefault="0027263E">
      <w:pPr>
        <w:pStyle w:val="Tabledesillustrations"/>
        <w:tabs>
          <w:tab w:val="right" w:leader="dot" w:pos="9592"/>
        </w:tabs>
        <w:rPr>
          <w:noProof/>
        </w:rPr>
      </w:pPr>
      <w:hyperlink w:anchor="_Toc104735723" w:history="1">
        <w:r w:rsidRPr="00635939">
          <w:rPr>
            <w:rStyle w:val="Lienhypertexte"/>
            <w:rFonts w:cs="Segoe UI"/>
            <w:noProof/>
          </w:rPr>
          <w:t>8 : Mini-Jeu de pêche</w:t>
        </w:r>
        <w:r>
          <w:rPr>
            <w:noProof/>
            <w:webHidden/>
          </w:rPr>
          <w:tab/>
        </w:r>
        <w:r>
          <w:rPr>
            <w:noProof/>
            <w:webHidden/>
          </w:rPr>
          <w:fldChar w:fldCharType="begin"/>
        </w:r>
        <w:r>
          <w:rPr>
            <w:noProof/>
            <w:webHidden/>
          </w:rPr>
          <w:instrText xml:space="preserve"> PAGEREF _Toc104735723 \h </w:instrText>
        </w:r>
        <w:r>
          <w:rPr>
            <w:noProof/>
            <w:webHidden/>
          </w:rPr>
        </w:r>
        <w:r>
          <w:rPr>
            <w:noProof/>
            <w:webHidden/>
          </w:rPr>
          <w:fldChar w:fldCharType="separate"/>
        </w:r>
        <w:r>
          <w:rPr>
            <w:noProof/>
            <w:webHidden/>
          </w:rPr>
          <w:t>16</w:t>
        </w:r>
        <w:r>
          <w:rPr>
            <w:noProof/>
            <w:webHidden/>
          </w:rPr>
          <w:fldChar w:fldCharType="end"/>
        </w:r>
      </w:hyperlink>
    </w:p>
    <w:p w14:paraId="1A9E9AA3" w14:textId="3B9855FD" w:rsidR="0027263E" w:rsidRDefault="0027263E">
      <w:pPr>
        <w:pStyle w:val="Tabledesillustrations"/>
        <w:tabs>
          <w:tab w:val="right" w:leader="dot" w:pos="9592"/>
        </w:tabs>
        <w:rPr>
          <w:noProof/>
        </w:rPr>
      </w:pPr>
      <w:hyperlink w:anchor="_Toc104735724" w:history="1">
        <w:r w:rsidRPr="00635939">
          <w:rPr>
            <w:rStyle w:val="Lienhypertexte"/>
            <w:rFonts w:cs="Segoe UI"/>
            <w:noProof/>
          </w:rPr>
          <w:t>9 : Vente de poissons</w:t>
        </w:r>
        <w:r>
          <w:rPr>
            <w:noProof/>
            <w:webHidden/>
          </w:rPr>
          <w:tab/>
        </w:r>
        <w:r>
          <w:rPr>
            <w:noProof/>
            <w:webHidden/>
          </w:rPr>
          <w:fldChar w:fldCharType="begin"/>
        </w:r>
        <w:r>
          <w:rPr>
            <w:noProof/>
            <w:webHidden/>
          </w:rPr>
          <w:instrText xml:space="preserve"> PAGEREF _Toc104735724 \h </w:instrText>
        </w:r>
        <w:r>
          <w:rPr>
            <w:noProof/>
            <w:webHidden/>
          </w:rPr>
        </w:r>
        <w:r>
          <w:rPr>
            <w:noProof/>
            <w:webHidden/>
          </w:rPr>
          <w:fldChar w:fldCharType="separate"/>
        </w:r>
        <w:r>
          <w:rPr>
            <w:noProof/>
            <w:webHidden/>
          </w:rPr>
          <w:t>17</w:t>
        </w:r>
        <w:r>
          <w:rPr>
            <w:noProof/>
            <w:webHidden/>
          </w:rPr>
          <w:fldChar w:fldCharType="end"/>
        </w:r>
      </w:hyperlink>
    </w:p>
    <w:p w14:paraId="519F1A42" w14:textId="1AE1C26D" w:rsidR="0027263E" w:rsidRDefault="0027263E">
      <w:pPr>
        <w:pStyle w:val="Tabledesillustrations"/>
        <w:tabs>
          <w:tab w:val="right" w:leader="dot" w:pos="9592"/>
        </w:tabs>
        <w:rPr>
          <w:noProof/>
        </w:rPr>
      </w:pPr>
      <w:hyperlink r:id="rId54" w:anchor="_Toc104735725" w:history="1">
        <w:r w:rsidRPr="00635939">
          <w:rPr>
            <w:rStyle w:val="Lienhypertexte"/>
            <w:noProof/>
          </w:rPr>
          <w:t>10 : Maquette menu de sélection de Zones de pêches</w:t>
        </w:r>
        <w:r>
          <w:rPr>
            <w:noProof/>
            <w:webHidden/>
          </w:rPr>
          <w:tab/>
        </w:r>
        <w:r>
          <w:rPr>
            <w:noProof/>
            <w:webHidden/>
          </w:rPr>
          <w:fldChar w:fldCharType="begin"/>
        </w:r>
        <w:r>
          <w:rPr>
            <w:noProof/>
            <w:webHidden/>
          </w:rPr>
          <w:instrText xml:space="preserve"> PAGEREF _Toc104735725 \h </w:instrText>
        </w:r>
        <w:r>
          <w:rPr>
            <w:noProof/>
            <w:webHidden/>
          </w:rPr>
        </w:r>
        <w:r>
          <w:rPr>
            <w:noProof/>
            <w:webHidden/>
          </w:rPr>
          <w:fldChar w:fldCharType="separate"/>
        </w:r>
        <w:r>
          <w:rPr>
            <w:noProof/>
            <w:webHidden/>
          </w:rPr>
          <w:t>18</w:t>
        </w:r>
        <w:r>
          <w:rPr>
            <w:noProof/>
            <w:webHidden/>
          </w:rPr>
          <w:fldChar w:fldCharType="end"/>
        </w:r>
      </w:hyperlink>
    </w:p>
    <w:p w14:paraId="5FBF34E9" w14:textId="070A8460" w:rsidR="0027263E" w:rsidRDefault="0027263E">
      <w:pPr>
        <w:pStyle w:val="Tabledesillustrations"/>
        <w:tabs>
          <w:tab w:val="right" w:leader="dot" w:pos="9592"/>
        </w:tabs>
        <w:rPr>
          <w:noProof/>
        </w:rPr>
      </w:pPr>
      <w:hyperlink r:id="rId55" w:anchor="_Toc104735726" w:history="1">
        <w:r w:rsidRPr="00635939">
          <w:rPr>
            <w:rStyle w:val="Lienhypertexte"/>
            <w:noProof/>
          </w:rPr>
          <w:t>11: Maquette d'une zone de pêches</w:t>
        </w:r>
        <w:r>
          <w:rPr>
            <w:noProof/>
            <w:webHidden/>
          </w:rPr>
          <w:tab/>
        </w:r>
        <w:r>
          <w:rPr>
            <w:noProof/>
            <w:webHidden/>
          </w:rPr>
          <w:fldChar w:fldCharType="begin"/>
        </w:r>
        <w:r>
          <w:rPr>
            <w:noProof/>
            <w:webHidden/>
          </w:rPr>
          <w:instrText xml:space="preserve"> PAGEREF _Toc104735726 \h </w:instrText>
        </w:r>
        <w:r>
          <w:rPr>
            <w:noProof/>
            <w:webHidden/>
          </w:rPr>
        </w:r>
        <w:r>
          <w:rPr>
            <w:noProof/>
            <w:webHidden/>
          </w:rPr>
          <w:fldChar w:fldCharType="separate"/>
        </w:r>
        <w:r>
          <w:rPr>
            <w:noProof/>
            <w:webHidden/>
          </w:rPr>
          <w:t>19</w:t>
        </w:r>
        <w:r>
          <w:rPr>
            <w:noProof/>
            <w:webHidden/>
          </w:rPr>
          <w:fldChar w:fldCharType="end"/>
        </w:r>
      </w:hyperlink>
    </w:p>
    <w:p w14:paraId="455DADCE" w14:textId="7F78C296" w:rsidR="0027263E" w:rsidRDefault="0027263E">
      <w:pPr>
        <w:pStyle w:val="Tabledesillustrations"/>
        <w:tabs>
          <w:tab w:val="right" w:leader="dot" w:pos="9592"/>
        </w:tabs>
        <w:rPr>
          <w:noProof/>
        </w:rPr>
      </w:pPr>
      <w:hyperlink r:id="rId56" w:anchor="_Toc104735727" w:history="1">
        <w:r w:rsidRPr="00635939">
          <w:rPr>
            <w:rStyle w:val="Lienhypertexte"/>
            <w:rFonts w:cs="Segoe UI"/>
            <w:noProof/>
          </w:rPr>
          <w:t>12</w:t>
        </w:r>
        <w:r w:rsidRPr="00635939">
          <w:rPr>
            <w:rStyle w:val="Lienhypertexte"/>
            <w:noProof/>
          </w:rPr>
          <w:t xml:space="preserve"> : Maquette mini jeu de pêche</w:t>
        </w:r>
        <w:r>
          <w:rPr>
            <w:noProof/>
            <w:webHidden/>
          </w:rPr>
          <w:tab/>
        </w:r>
        <w:r>
          <w:rPr>
            <w:noProof/>
            <w:webHidden/>
          </w:rPr>
          <w:fldChar w:fldCharType="begin"/>
        </w:r>
        <w:r>
          <w:rPr>
            <w:noProof/>
            <w:webHidden/>
          </w:rPr>
          <w:instrText xml:space="preserve"> PAGEREF _Toc104735727 \h </w:instrText>
        </w:r>
        <w:r>
          <w:rPr>
            <w:noProof/>
            <w:webHidden/>
          </w:rPr>
        </w:r>
        <w:r>
          <w:rPr>
            <w:noProof/>
            <w:webHidden/>
          </w:rPr>
          <w:fldChar w:fldCharType="separate"/>
        </w:r>
        <w:r>
          <w:rPr>
            <w:noProof/>
            <w:webHidden/>
          </w:rPr>
          <w:t>20</w:t>
        </w:r>
        <w:r>
          <w:rPr>
            <w:noProof/>
            <w:webHidden/>
          </w:rPr>
          <w:fldChar w:fldCharType="end"/>
        </w:r>
      </w:hyperlink>
    </w:p>
    <w:p w14:paraId="35E1858A" w14:textId="5506DE64" w:rsidR="0027263E" w:rsidRDefault="0027263E">
      <w:pPr>
        <w:pStyle w:val="Tabledesillustrations"/>
        <w:tabs>
          <w:tab w:val="right" w:leader="dot" w:pos="9592"/>
        </w:tabs>
        <w:rPr>
          <w:noProof/>
        </w:rPr>
      </w:pPr>
      <w:hyperlink r:id="rId57" w:anchor="_Toc104735728" w:history="1">
        <w:r w:rsidRPr="00635939">
          <w:rPr>
            <w:rStyle w:val="Lienhypertexte"/>
            <w:rFonts w:cs="Segoe UI"/>
            <w:noProof/>
          </w:rPr>
          <w:t>13</w:t>
        </w:r>
        <w:r w:rsidRPr="00635939">
          <w:rPr>
            <w:rStyle w:val="Lienhypertexte"/>
            <w:noProof/>
          </w:rPr>
          <w:t xml:space="preserve"> : Maquette de l’inventaire</w:t>
        </w:r>
        <w:r>
          <w:rPr>
            <w:noProof/>
            <w:webHidden/>
          </w:rPr>
          <w:tab/>
        </w:r>
        <w:r>
          <w:rPr>
            <w:noProof/>
            <w:webHidden/>
          </w:rPr>
          <w:fldChar w:fldCharType="begin"/>
        </w:r>
        <w:r>
          <w:rPr>
            <w:noProof/>
            <w:webHidden/>
          </w:rPr>
          <w:instrText xml:space="preserve"> PAGEREF _Toc104735728 \h </w:instrText>
        </w:r>
        <w:r>
          <w:rPr>
            <w:noProof/>
            <w:webHidden/>
          </w:rPr>
        </w:r>
        <w:r>
          <w:rPr>
            <w:noProof/>
            <w:webHidden/>
          </w:rPr>
          <w:fldChar w:fldCharType="separate"/>
        </w:r>
        <w:r>
          <w:rPr>
            <w:noProof/>
            <w:webHidden/>
          </w:rPr>
          <w:t>21</w:t>
        </w:r>
        <w:r>
          <w:rPr>
            <w:noProof/>
            <w:webHidden/>
          </w:rPr>
          <w:fldChar w:fldCharType="end"/>
        </w:r>
      </w:hyperlink>
    </w:p>
    <w:p w14:paraId="27CCC079" w14:textId="64DB3421" w:rsidR="0027263E" w:rsidRDefault="0027263E">
      <w:pPr>
        <w:pStyle w:val="Tabledesillustrations"/>
        <w:tabs>
          <w:tab w:val="right" w:leader="dot" w:pos="9592"/>
        </w:tabs>
        <w:rPr>
          <w:noProof/>
        </w:rPr>
      </w:pPr>
      <w:hyperlink w:anchor="_Toc104735729" w:history="1">
        <w:r w:rsidRPr="00635939">
          <w:rPr>
            <w:rStyle w:val="Lienhypertexte"/>
            <w:noProof/>
          </w:rPr>
          <w:t>14 : Stories IceScrum</w:t>
        </w:r>
        <w:r>
          <w:rPr>
            <w:noProof/>
            <w:webHidden/>
          </w:rPr>
          <w:tab/>
        </w:r>
        <w:r>
          <w:rPr>
            <w:noProof/>
            <w:webHidden/>
          </w:rPr>
          <w:fldChar w:fldCharType="begin"/>
        </w:r>
        <w:r>
          <w:rPr>
            <w:noProof/>
            <w:webHidden/>
          </w:rPr>
          <w:instrText xml:space="preserve"> PAGEREF _Toc104735729 \h </w:instrText>
        </w:r>
        <w:r>
          <w:rPr>
            <w:noProof/>
            <w:webHidden/>
          </w:rPr>
        </w:r>
        <w:r>
          <w:rPr>
            <w:noProof/>
            <w:webHidden/>
          </w:rPr>
          <w:fldChar w:fldCharType="separate"/>
        </w:r>
        <w:r>
          <w:rPr>
            <w:noProof/>
            <w:webHidden/>
          </w:rPr>
          <w:t>22</w:t>
        </w:r>
        <w:r>
          <w:rPr>
            <w:noProof/>
            <w:webHidden/>
          </w:rPr>
          <w:fldChar w:fldCharType="end"/>
        </w:r>
      </w:hyperlink>
    </w:p>
    <w:p w14:paraId="7500A46A" w14:textId="3DACF2FE" w:rsidR="0027263E" w:rsidRDefault="0027263E">
      <w:pPr>
        <w:pStyle w:val="Tabledesillustrations"/>
        <w:tabs>
          <w:tab w:val="right" w:leader="dot" w:pos="9592"/>
        </w:tabs>
        <w:rPr>
          <w:noProof/>
        </w:rPr>
      </w:pPr>
      <w:hyperlink w:anchor="_Toc104735730" w:history="1">
        <w:r w:rsidRPr="00635939">
          <w:rPr>
            <w:rStyle w:val="Lienhypertexte"/>
            <w:rFonts w:cs="Segoe UI"/>
            <w:noProof/>
          </w:rPr>
          <w:t>15</w:t>
        </w:r>
        <w:r w:rsidRPr="00635939">
          <w:rPr>
            <w:rStyle w:val="Lienhypertexte"/>
            <w:noProof/>
          </w:rPr>
          <w:t xml:space="preserve"> : Planification finale</w:t>
        </w:r>
        <w:r>
          <w:rPr>
            <w:noProof/>
            <w:webHidden/>
          </w:rPr>
          <w:tab/>
        </w:r>
        <w:r>
          <w:rPr>
            <w:noProof/>
            <w:webHidden/>
          </w:rPr>
          <w:fldChar w:fldCharType="begin"/>
        </w:r>
        <w:r>
          <w:rPr>
            <w:noProof/>
            <w:webHidden/>
          </w:rPr>
          <w:instrText xml:space="preserve"> PAGEREF _Toc104735730 \h </w:instrText>
        </w:r>
        <w:r>
          <w:rPr>
            <w:noProof/>
            <w:webHidden/>
          </w:rPr>
        </w:r>
        <w:r>
          <w:rPr>
            <w:noProof/>
            <w:webHidden/>
          </w:rPr>
          <w:fldChar w:fldCharType="separate"/>
        </w:r>
        <w:r>
          <w:rPr>
            <w:noProof/>
            <w:webHidden/>
          </w:rPr>
          <w:t>24</w:t>
        </w:r>
        <w:r>
          <w:rPr>
            <w:noProof/>
            <w:webHidden/>
          </w:rPr>
          <w:fldChar w:fldCharType="end"/>
        </w:r>
      </w:hyperlink>
    </w:p>
    <w:p w14:paraId="34B07B22" w14:textId="044E72E6" w:rsidR="0027263E" w:rsidRDefault="0027263E">
      <w:pPr>
        <w:pStyle w:val="Tabledesillustrations"/>
        <w:tabs>
          <w:tab w:val="right" w:leader="dot" w:pos="9592"/>
        </w:tabs>
        <w:rPr>
          <w:noProof/>
        </w:rPr>
      </w:pPr>
      <w:hyperlink w:anchor="_Toc104735731" w:history="1">
        <w:r w:rsidRPr="00635939">
          <w:rPr>
            <w:rStyle w:val="Lienhypertexte"/>
            <w:noProof/>
          </w:rPr>
          <w:t>16 : Version de Unity</w:t>
        </w:r>
        <w:r>
          <w:rPr>
            <w:noProof/>
            <w:webHidden/>
          </w:rPr>
          <w:tab/>
        </w:r>
        <w:r>
          <w:rPr>
            <w:noProof/>
            <w:webHidden/>
          </w:rPr>
          <w:fldChar w:fldCharType="begin"/>
        </w:r>
        <w:r>
          <w:rPr>
            <w:noProof/>
            <w:webHidden/>
          </w:rPr>
          <w:instrText xml:space="preserve"> PAGEREF _Toc104735731 \h </w:instrText>
        </w:r>
        <w:r>
          <w:rPr>
            <w:noProof/>
            <w:webHidden/>
          </w:rPr>
        </w:r>
        <w:r>
          <w:rPr>
            <w:noProof/>
            <w:webHidden/>
          </w:rPr>
          <w:fldChar w:fldCharType="separate"/>
        </w:r>
        <w:r>
          <w:rPr>
            <w:noProof/>
            <w:webHidden/>
          </w:rPr>
          <w:t>28</w:t>
        </w:r>
        <w:r>
          <w:rPr>
            <w:noProof/>
            <w:webHidden/>
          </w:rPr>
          <w:fldChar w:fldCharType="end"/>
        </w:r>
      </w:hyperlink>
    </w:p>
    <w:p w14:paraId="71708E4E" w14:textId="255004DF" w:rsidR="0027263E" w:rsidRDefault="0027263E">
      <w:pPr>
        <w:pStyle w:val="Tabledesillustrations"/>
        <w:tabs>
          <w:tab w:val="right" w:leader="dot" w:pos="9592"/>
        </w:tabs>
        <w:rPr>
          <w:noProof/>
        </w:rPr>
      </w:pPr>
      <w:hyperlink w:anchor="_Toc104735732" w:history="1">
        <w:r w:rsidRPr="00635939">
          <w:rPr>
            <w:rStyle w:val="Lienhypertexte"/>
            <w:noProof/>
          </w:rPr>
          <w:t>17 : Version de Windows</w:t>
        </w:r>
        <w:r>
          <w:rPr>
            <w:noProof/>
            <w:webHidden/>
          </w:rPr>
          <w:tab/>
        </w:r>
        <w:r>
          <w:rPr>
            <w:noProof/>
            <w:webHidden/>
          </w:rPr>
          <w:fldChar w:fldCharType="begin"/>
        </w:r>
        <w:r>
          <w:rPr>
            <w:noProof/>
            <w:webHidden/>
          </w:rPr>
          <w:instrText xml:space="preserve"> PAGEREF _Toc104735732 \h </w:instrText>
        </w:r>
        <w:r>
          <w:rPr>
            <w:noProof/>
            <w:webHidden/>
          </w:rPr>
        </w:r>
        <w:r>
          <w:rPr>
            <w:noProof/>
            <w:webHidden/>
          </w:rPr>
          <w:fldChar w:fldCharType="separate"/>
        </w:r>
        <w:r>
          <w:rPr>
            <w:noProof/>
            <w:webHidden/>
          </w:rPr>
          <w:t>29</w:t>
        </w:r>
        <w:r>
          <w:rPr>
            <w:noProof/>
            <w:webHidden/>
          </w:rPr>
          <w:fldChar w:fldCharType="end"/>
        </w:r>
      </w:hyperlink>
    </w:p>
    <w:p w14:paraId="06104711" w14:textId="1B53DD3E" w:rsidR="0027263E" w:rsidRDefault="0027263E">
      <w:pPr>
        <w:pStyle w:val="Tabledesillustrations"/>
        <w:tabs>
          <w:tab w:val="right" w:leader="dot" w:pos="9592"/>
        </w:tabs>
        <w:rPr>
          <w:noProof/>
        </w:rPr>
      </w:pPr>
      <w:hyperlink w:anchor="_Toc104735733" w:history="1">
        <w:r w:rsidRPr="00635939">
          <w:rPr>
            <w:rStyle w:val="Lienhypertexte"/>
            <w:noProof/>
          </w:rPr>
          <w:t>18 : Version de Visual Studio</w:t>
        </w:r>
        <w:r>
          <w:rPr>
            <w:noProof/>
            <w:webHidden/>
          </w:rPr>
          <w:tab/>
        </w:r>
        <w:r>
          <w:rPr>
            <w:noProof/>
            <w:webHidden/>
          </w:rPr>
          <w:fldChar w:fldCharType="begin"/>
        </w:r>
        <w:r>
          <w:rPr>
            <w:noProof/>
            <w:webHidden/>
          </w:rPr>
          <w:instrText xml:space="preserve"> PAGEREF _Toc104735733 \h </w:instrText>
        </w:r>
        <w:r>
          <w:rPr>
            <w:noProof/>
            <w:webHidden/>
          </w:rPr>
        </w:r>
        <w:r>
          <w:rPr>
            <w:noProof/>
            <w:webHidden/>
          </w:rPr>
          <w:fldChar w:fldCharType="separate"/>
        </w:r>
        <w:r>
          <w:rPr>
            <w:noProof/>
            <w:webHidden/>
          </w:rPr>
          <w:t>29</w:t>
        </w:r>
        <w:r>
          <w:rPr>
            <w:noProof/>
            <w:webHidden/>
          </w:rPr>
          <w:fldChar w:fldCharType="end"/>
        </w:r>
      </w:hyperlink>
    </w:p>
    <w:p w14:paraId="02E094FC" w14:textId="39830D0D" w:rsidR="0027263E" w:rsidRPr="00AD1FB1" w:rsidRDefault="0027263E" w:rsidP="00AD1FB1">
      <w:pPr>
        <w:ind w:left="426"/>
        <w:rPr>
          <w:rFonts w:cs="Segoe UI"/>
          <w:i/>
        </w:rPr>
      </w:pPr>
      <w:r>
        <w:rPr>
          <w:rFonts w:cs="Segoe UI"/>
          <w:i/>
        </w:rPr>
        <w:fldChar w:fldCharType="end"/>
      </w:r>
    </w:p>
    <w:p w14:paraId="67BCC461" w14:textId="77777777" w:rsidR="007B2A41" w:rsidRPr="00090680" w:rsidRDefault="007B2A41" w:rsidP="007B2A41">
      <w:pPr>
        <w:rPr>
          <w:rFonts w:cs="Segoe UI"/>
          <w:szCs w:val="14"/>
        </w:rPr>
      </w:pPr>
    </w:p>
    <w:p w14:paraId="335B3144" w14:textId="7D999429" w:rsidR="00B554AA" w:rsidRDefault="00B554AA" w:rsidP="007B2A41">
      <w:pPr>
        <w:rPr>
          <w:rStyle w:val="lev"/>
        </w:rPr>
      </w:pPr>
      <w:r>
        <w:rPr>
          <w:noProof/>
        </w:rPr>
        <w:drawing>
          <wp:anchor distT="0" distB="0" distL="114300" distR="114300" simplePos="0" relativeHeight="251661312" behindDoc="0" locked="0" layoutInCell="1" allowOverlap="1" wp14:anchorId="38A0F9F0" wp14:editId="1C2BE138">
            <wp:simplePos x="0" y="0"/>
            <wp:positionH relativeFrom="column">
              <wp:posOffset>-2274570</wp:posOffset>
            </wp:positionH>
            <wp:positionV relativeFrom="paragraph">
              <wp:posOffset>5513705</wp:posOffset>
            </wp:positionV>
            <wp:extent cx="1365250" cy="685800"/>
            <wp:effectExtent l="0" t="0" r="6350"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25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554AA" w:rsidSect="0000329E">
      <w:headerReference w:type="default" r:id="rId58"/>
      <w:footerReference w:type="default" r:id="rId59"/>
      <w:pgSz w:w="11906" w:h="16838" w:code="9"/>
      <w:pgMar w:top="425"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5F051" w14:textId="77777777" w:rsidR="009E0AD5" w:rsidRDefault="009E0AD5" w:rsidP="00A91D75">
      <w:r>
        <w:separator/>
      </w:r>
    </w:p>
  </w:endnote>
  <w:endnote w:type="continuationSeparator" w:id="0">
    <w:p w14:paraId="62C70DDA" w14:textId="77777777" w:rsidR="009E0AD5" w:rsidRDefault="009E0AD5"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altName w:val="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7ADB6" w14:textId="05488025" w:rsidR="00CD5A28" w:rsidRPr="00790ABB" w:rsidRDefault="00AB1D46" w:rsidP="00F7263C">
    <w:pPr>
      <w:pStyle w:val="Pieddepage"/>
      <w:tabs>
        <w:tab w:val="center" w:pos="4743"/>
        <w:tab w:val="left" w:pos="5088"/>
        <w:tab w:val="left" w:pos="5376"/>
      </w:tabs>
      <w:ind w:left="0"/>
      <w:rPr>
        <w:color w:val="000000"/>
      </w:rPr>
    </w:pPr>
    <w:r w:rsidRPr="00790ABB">
      <w:rPr>
        <w:noProof/>
        <w:color w:val="000000"/>
        <w:lang w:bidi="fr-FR"/>
      </w:rPr>
      <mc:AlternateContent>
        <mc:Choice Requires="wps">
          <w:drawing>
            <wp:anchor distT="0" distB="0" distL="114300" distR="114300" simplePos="0" relativeHeight="251659264" behindDoc="0" locked="0" layoutInCell="1" allowOverlap="1" wp14:anchorId="71EE8522" wp14:editId="13EFB075">
              <wp:simplePos x="0" y="0"/>
              <wp:positionH relativeFrom="column">
                <wp:posOffset>6020972</wp:posOffset>
              </wp:positionH>
              <wp:positionV relativeFrom="paragraph">
                <wp:posOffset>62767</wp:posOffset>
              </wp:positionV>
              <wp:extent cx="804059" cy="306315"/>
              <wp:effectExtent l="0" t="0" r="15240" b="0"/>
              <wp:wrapNone/>
              <wp:docPr id="20" name="Zone de texte 20"/>
              <wp:cNvGraphicFramePr/>
              <a:graphic xmlns:a="http://schemas.openxmlformats.org/drawingml/2006/main">
                <a:graphicData uri="http://schemas.microsoft.com/office/word/2010/wordprocessingShape">
                  <wps:wsp>
                    <wps:cNvSpPr txBox="1"/>
                    <wps:spPr>
                      <a:xfrm>
                        <a:off x="0" y="0"/>
                        <a:ext cx="804059" cy="306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2A680" w14:textId="77777777" w:rsidR="00D476F7" w:rsidRPr="00AB1D46" w:rsidRDefault="00D476F7" w:rsidP="00D476F7">
                          <w:pPr>
                            <w:pStyle w:val="Sous-titre"/>
                            <w:jc w:val="center"/>
                            <w:rPr>
                              <w:color w:val="FFFFFF" w:themeColor="background1"/>
                              <w:sz w:val="32"/>
                              <w:szCs w:val="32"/>
                            </w:rPr>
                          </w:pPr>
                          <w:r w:rsidRPr="00AB1D46">
                            <w:rPr>
                              <w:color w:val="FFFFFF" w:themeColor="background1"/>
                              <w:sz w:val="32"/>
                              <w:szCs w:val="32"/>
                              <w:lang w:bidi="fr-FR"/>
                            </w:rPr>
                            <w:fldChar w:fldCharType="begin"/>
                          </w:r>
                          <w:r w:rsidRPr="00AB1D46">
                            <w:rPr>
                              <w:color w:val="FFFFFF" w:themeColor="background1"/>
                              <w:sz w:val="32"/>
                              <w:szCs w:val="32"/>
                              <w:lang w:bidi="fr-FR"/>
                            </w:rPr>
                            <w:instrText xml:space="preserve"> PAGE  \* Arabic  \* MERGEFORMAT </w:instrText>
                          </w:r>
                          <w:r w:rsidRPr="00AB1D46">
                            <w:rPr>
                              <w:color w:val="FFFFFF" w:themeColor="background1"/>
                              <w:sz w:val="32"/>
                              <w:szCs w:val="32"/>
                              <w:lang w:bidi="fr-FR"/>
                            </w:rPr>
                            <w:fldChar w:fldCharType="separate"/>
                          </w:r>
                          <w:r w:rsidR="00C87193" w:rsidRPr="00AB1D46">
                            <w:rPr>
                              <w:noProof/>
                              <w:color w:val="FFFFFF" w:themeColor="background1"/>
                              <w:sz w:val="32"/>
                              <w:szCs w:val="32"/>
                              <w:lang w:bidi="fr-FR"/>
                            </w:rPr>
                            <w:t>7</w:t>
                          </w:r>
                          <w:r w:rsidRPr="00AB1D46">
                            <w:rPr>
                              <w:color w:val="FFFFFF" w:themeColor="background1"/>
                              <w:sz w:val="32"/>
                              <w:szCs w:val="32"/>
                              <w:lang w:bidi="fr-FR"/>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E8522" id="_x0000_t202" coordsize="21600,21600" o:spt="202" path="m,l,21600r21600,l21600,xe">
              <v:stroke joinstyle="miter"/>
              <v:path gradientshapeok="t" o:connecttype="rect"/>
            </v:shapetype>
            <v:shape id="Zone de texte 20" o:spid="_x0000_s1031" type="#_x0000_t202" style="position:absolute;margin-left:474.1pt;margin-top:4.95pt;width:63.3pt;height:2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" filled="f" stroked="f" strokeweight=".5pt">
              <v:textbox inset="0,0,0,0">
                <w:txbxContent>
                  <w:p w14:paraId="4922A680" w14:textId="77777777" w:rsidR="00D476F7" w:rsidRPr="00AB1D46" w:rsidRDefault="00D476F7" w:rsidP="00D476F7">
                    <w:pPr>
                      <w:pStyle w:val="Sous-titre"/>
                      <w:jc w:val="center"/>
                      <w:rPr>
                        <w:color w:val="FFFFFF" w:themeColor="background1"/>
                        <w:sz w:val="32"/>
                        <w:szCs w:val="32"/>
                      </w:rPr>
                    </w:pPr>
                    <w:r w:rsidRPr="00AB1D46">
                      <w:rPr>
                        <w:color w:val="FFFFFF" w:themeColor="background1"/>
                        <w:sz w:val="32"/>
                        <w:szCs w:val="32"/>
                        <w:lang w:bidi="fr-FR"/>
                      </w:rPr>
                      <w:fldChar w:fldCharType="begin"/>
                    </w:r>
                    <w:r w:rsidRPr="00AB1D46">
                      <w:rPr>
                        <w:color w:val="FFFFFF" w:themeColor="background1"/>
                        <w:sz w:val="32"/>
                        <w:szCs w:val="32"/>
                        <w:lang w:bidi="fr-FR"/>
                      </w:rPr>
                      <w:instrText xml:space="preserve"> PAGE  \* Arabic  \* MERGEFORMAT </w:instrText>
                    </w:r>
                    <w:r w:rsidRPr="00AB1D46">
                      <w:rPr>
                        <w:color w:val="FFFFFF" w:themeColor="background1"/>
                        <w:sz w:val="32"/>
                        <w:szCs w:val="32"/>
                        <w:lang w:bidi="fr-FR"/>
                      </w:rPr>
                      <w:fldChar w:fldCharType="separate"/>
                    </w:r>
                    <w:r w:rsidR="00C87193" w:rsidRPr="00AB1D46">
                      <w:rPr>
                        <w:noProof/>
                        <w:color w:val="FFFFFF" w:themeColor="background1"/>
                        <w:sz w:val="32"/>
                        <w:szCs w:val="32"/>
                        <w:lang w:bidi="fr-FR"/>
                      </w:rPr>
                      <w:t>7</w:t>
                    </w:r>
                    <w:r w:rsidRPr="00AB1D46">
                      <w:rPr>
                        <w:color w:val="FFFFFF" w:themeColor="background1"/>
                        <w:sz w:val="32"/>
                        <w:szCs w:val="32"/>
                        <w:lang w:bidi="fr-FR"/>
                      </w:rPr>
                      <w:fldChar w:fldCharType="end"/>
                    </w:r>
                  </w:p>
                </w:txbxContent>
              </v:textbox>
            </v:shape>
          </w:pict>
        </mc:Fallback>
      </mc:AlternateContent>
    </w:r>
    <w:r w:rsidRPr="00790ABB">
      <w:rPr>
        <w:noProof/>
        <w:color w:val="000000"/>
        <w:lang w:bidi="fr-FR"/>
      </w:rPr>
      <mc:AlternateContent>
        <mc:Choice Requires="wps">
          <w:drawing>
            <wp:anchor distT="0" distB="0" distL="114300" distR="114300" simplePos="0" relativeHeight="251672576" behindDoc="1" locked="0" layoutInCell="1" allowOverlap="1" wp14:anchorId="39394C5A" wp14:editId="576ABD17">
              <wp:simplePos x="0" y="0"/>
              <wp:positionH relativeFrom="column">
                <wp:posOffset>6020874</wp:posOffset>
              </wp:positionH>
              <wp:positionV relativeFrom="paragraph">
                <wp:posOffset>22860</wp:posOffset>
              </wp:positionV>
              <wp:extent cx="802005" cy="360045"/>
              <wp:effectExtent l="0" t="0" r="0" b="1905"/>
              <wp:wrapNone/>
              <wp:docPr id="25" name="Rectangle : avec coin arrondi 25"/>
              <wp:cNvGraphicFramePr/>
              <a:graphic xmlns:a="http://schemas.openxmlformats.org/drawingml/2006/main">
                <a:graphicData uri="http://schemas.microsoft.com/office/word/2010/wordprocessingShape">
                  <wps:wsp>
                    <wps:cNvSpPr/>
                    <wps:spPr>
                      <a:xfrm flipH="1">
                        <a:off x="0" y="0"/>
                        <a:ext cx="802005" cy="360045"/>
                      </a:xfrm>
                      <a:prstGeom prst="round1Rect">
                        <a:avLst>
                          <a:gd name="adj" fmla="val 48301"/>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9D166" id="Rectangle : avec coin arrondi 25" o:spid="_x0000_s1026" style="position:absolute;margin-left:474.1pt;margin-top:1.8pt;width:63.15pt;height:28.35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2005,360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" path="m,l628100,v96045,,173905,77860,173905,173905l802005,360045,,360045,,xe" fillcolor="#473d6c [3208]" stroked="f" strokeweight="2pt">
              <v:path arrowok="t" o:connecttype="custom" o:connectlocs="0,0;628100,0;802005,173905;802005,360045;0,360045;0,0" o:connectangles="0,0,0,0,0,0"/>
            </v:shape>
          </w:pict>
        </mc:Fallback>
      </mc:AlternateContent>
    </w:r>
    <w:r w:rsidR="00F7263C" w:rsidRPr="00790ABB">
      <w:rPr>
        <w:color w:val="000000"/>
      </w:rPr>
      <w:t>Mardi, 24 mai 2022</w:t>
    </w:r>
    <w:r w:rsidR="008A200B" w:rsidRPr="00790ABB">
      <w:rPr>
        <w:color w:val="000000"/>
      </w:rPr>
      <w:tab/>
    </w:r>
    <w:r w:rsidR="00F7263C" w:rsidRPr="00790ABB">
      <w:rPr>
        <w:color w:val="000000"/>
      </w:rPr>
      <w:t>Kevin GACON</w:t>
    </w:r>
    <w:r w:rsidR="00BC273A" w:rsidRPr="00790ABB">
      <w:rPr>
        <w:color w:val="000000"/>
      </w:rPr>
      <w:tab/>
    </w:r>
  </w:p>
  <w:p w14:paraId="69124CD3" w14:textId="4968B2A1" w:rsidR="000F66E7" w:rsidRDefault="00790ABB">
    <w:pPr>
      <w:pStyle w:val="Pieddepage"/>
    </w:pPr>
    <w:r w:rsidRPr="00293AFF">
      <w:rPr>
        <w:noProof/>
        <w:color w:val="11817E"/>
        <w:lang w:bidi="fr-FR"/>
      </w:rPr>
      <mc:AlternateContent>
        <mc:Choice Requires="wps">
          <w:drawing>
            <wp:anchor distT="0" distB="0" distL="114300" distR="114300" simplePos="0" relativeHeight="251660288" behindDoc="0" locked="0" layoutInCell="1" allowOverlap="1" wp14:anchorId="32FB2A25" wp14:editId="5CEEBAEA">
              <wp:simplePos x="0" y="0"/>
              <wp:positionH relativeFrom="column">
                <wp:posOffset>-381000</wp:posOffset>
              </wp:positionH>
              <wp:positionV relativeFrom="paragraph">
                <wp:posOffset>47625</wp:posOffset>
              </wp:positionV>
              <wp:extent cx="1677670" cy="0"/>
              <wp:effectExtent l="19050" t="19050" r="17780" b="38100"/>
              <wp:wrapNone/>
              <wp:docPr id="17" name="Connecteur droit 17" descr="ligne droite"/>
              <wp:cNvGraphicFramePr/>
              <a:graphic xmlns:a="http://schemas.openxmlformats.org/drawingml/2006/main">
                <a:graphicData uri="http://schemas.microsoft.com/office/word/2010/wordprocessingShape">
                  <wps:wsp>
                    <wps:cNvCnPr/>
                    <wps:spPr>
                      <a:xfrm flipH="1">
                        <a:off x="0" y="0"/>
                        <a:ext cx="1677670" cy="0"/>
                      </a:xfrm>
                      <a:prstGeom prst="line">
                        <a:avLst/>
                      </a:prstGeom>
                      <a:ln w="571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1D65E" id="Connecteur droit 17" o:spid="_x0000_s1026" alt="ligne droite"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3.75pt" to="102.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" strokecolor="#473d6c [3208]" strokeweight="4.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E393F" w14:textId="77777777" w:rsidR="009E0AD5" w:rsidRDefault="009E0AD5" w:rsidP="00A91D75">
      <w:r>
        <w:separator/>
      </w:r>
    </w:p>
  </w:footnote>
  <w:footnote w:type="continuationSeparator" w:id="0">
    <w:p w14:paraId="7A07393A" w14:textId="77777777" w:rsidR="009E0AD5" w:rsidRDefault="009E0AD5"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D9450" w14:textId="78373D86" w:rsidR="0027290B" w:rsidRDefault="0027290B"/>
  <w:p w14:paraId="51C9D8CB" w14:textId="68C253F3" w:rsidR="0027290B" w:rsidRDefault="0027290B"/>
  <w:tbl>
    <w:tblPr>
      <w:tblW w:w="10213" w:type="dxa"/>
      <w:tblInd w:w="-284" w:type="dxa"/>
      <w:tblCellMar>
        <w:left w:w="0" w:type="dxa"/>
        <w:right w:w="0" w:type="dxa"/>
      </w:tblCellMar>
      <w:tblLook w:val="0000" w:firstRow="0" w:lastRow="0" w:firstColumn="0" w:lastColumn="0" w:noHBand="0" w:noVBand="0"/>
    </w:tblPr>
    <w:tblGrid>
      <w:gridCol w:w="6"/>
      <w:gridCol w:w="10201"/>
      <w:gridCol w:w="6"/>
    </w:tblGrid>
    <w:tr w:rsidR="0000329E" w14:paraId="0C01977B" w14:textId="382A237B" w:rsidTr="0027290B">
      <w:trPr>
        <w:trHeight w:val="990"/>
      </w:trPr>
      <w:tc>
        <w:tcPr>
          <w:tcW w:w="6" w:type="dxa"/>
        </w:tcPr>
        <w:p w14:paraId="1232E238" w14:textId="1AAA6DC9" w:rsidR="0000329E" w:rsidRDefault="0000329E" w:rsidP="00A7217A">
          <w:pPr>
            <w:pStyle w:val="En-tte"/>
            <w:spacing w:after="0"/>
          </w:pPr>
        </w:p>
      </w:tc>
      <w:tc>
        <w:tcPr>
          <w:tcW w:w="10201" w:type="dxa"/>
        </w:tcPr>
        <w:p w14:paraId="03D582D5" w14:textId="70EC3F7F" w:rsidR="0000329E" w:rsidRPr="00CD5A28" w:rsidRDefault="00790ABB" w:rsidP="0027290B">
          <w:pPr>
            <w:pStyle w:val="En-tte"/>
            <w:spacing w:after="0"/>
            <w:ind w:left="5379" w:hanging="5387"/>
            <w:jc w:val="center"/>
            <w:rPr>
              <w:rFonts w:cs="Segoe UI"/>
              <w:noProof/>
              <w:szCs w:val="24"/>
            </w:rPr>
          </w:pPr>
          <w:r w:rsidRPr="00AB1D46">
            <w:rPr>
              <w:noProof/>
              <w:lang w:bidi="fr-FR"/>
            </w:rPr>
            <mc:AlternateContent>
              <mc:Choice Requires="wps">
                <w:drawing>
                  <wp:anchor distT="0" distB="0" distL="114300" distR="114300" simplePos="0" relativeHeight="251671552" behindDoc="0" locked="0" layoutInCell="1" allowOverlap="1" wp14:anchorId="479E09E4" wp14:editId="44A159C0">
                    <wp:simplePos x="0" y="0"/>
                    <wp:positionH relativeFrom="column">
                      <wp:posOffset>466725</wp:posOffset>
                    </wp:positionH>
                    <wp:positionV relativeFrom="paragraph">
                      <wp:posOffset>346222</wp:posOffset>
                    </wp:positionV>
                    <wp:extent cx="5624122" cy="0"/>
                    <wp:effectExtent l="19050" t="19050" r="15240" b="38100"/>
                    <wp:wrapNone/>
                    <wp:docPr id="21" name="Connecteur droit 17" descr="ligne droite"/>
                    <wp:cNvGraphicFramePr/>
                    <a:graphic xmlns:a="http://schemas.openxmlformats.org/drawingml/2006/main">
                      <a:graphicData uri="http://schemas.microsoft.com/office/word/2010/wordprocessingShape">
                        <wps:wsp>
                          <wps:cNvCnPr/>
                          <wps:spPr>
                            <a:xfrm flipH="1">
                              <a:off x="0" y="0"/>
                              <a:ext cx="5624122" cy="0"/>
                            </a:xfrm>
                            <a:prstGeom prst="line">
                              <a:avLst/>
                            </a:prstGeom>
                            <a:ln w="57150">
                              <a:solidFill>
                                <a:schemeClr val="accent5"/>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9EB1C" id="Connecteur droit 17" o:spid="_x0000_s1026" alt="ligne droite"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7.25pt" to="479.6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" strokecolor="#473d6c [3208]" strokeweight="4.5pt"/>
                </w:pict>
              </mc:Fallback>
            </mc:AlternateContent>
          </w:r>
          <w:r w:rsidR="00AB1D46" w:rsidRPr="00AB1D46">
            <w:rPr>
              <w:rFonts w:cs="Segoe UI"/>
              <w:noProof/>
              <w:sz w:val="40"/>
              <w:szCs w:val="40"/>
            </w:rPr>
            <w:drawing>
              <wp:anchor distT="0" distB="0" distL="114300" distR="114300" simplePos="0" relativeHeight="251669504" behindDoc="0" locked="0" layoutInCell="1" allowOverlap="1" wp14:anchorId="62A9A012" wp14:editId="5C062A84">
                <wp:simplePos x="0" y="0"/>
                <wp:positionH relativeFrom="column">
                  <wp:posOffset>-4863</wp:posOffset>
                </wp:positionH>
                <wp:positionV relativeFrom="paragraph">
                  <wp:posOffset>-260731</wp:posOffset>
                </wp:positionV>
                <wp:extent cx="867104" cy="435568"/>
                <wp:effectExtent l="0" t="0" r="0" b="3175"/>
                <wp:wrapNone/>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104" cy="435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29E" w:rsidRPr="00AB1D46">
            <w:rPr>
              <w:rFonts w:cs="Segoe UI"/>
              <w:noProof/>
              <w:szCs w:val="24"/>
            </w:rPr>
            <w:t>Dossier de projet | Fishermen</w:t>
          </w:r>
        </w:p>
      </w:tc>
      <w:tc>
        <w:tcPr>
          <w:tcW w:w="6" w:type="dxa"/>
        </w:tcPr>
        <w:p w14:paraId="43A00A76" w14:textId="63CE7E70" w:rsidR="0000329E" w:rsidRDefault="0000329E" w:rsidP="00A7217A">
          <w:pPr>
            <w:pStyle w:val="En-tte"/>
            <w:spacing w:after="0"/>
            <w:rPr>
              <w:rFonts w:cs="Segoe UI"/>
              <w:noProof/>
              <w:sz w:val="40"/>
              <w:szCs w:val="40"/>
            </w:rP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DBE"/>
    <w:multiLevelType w:val="hybridMultilevel"/>
    <w:tmpl w:val="596E666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6030A0"/>
    <w:multiLevelType w:val="hybridMultilevel"/>
    <w:tmpl w:val="FFF4EC3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0D85B47"/>
    <w:multiLevelType w:val="hybridMultilevel"/>
    <w:tmpl w:val="0360F572"/>
    <w:lvl w:ilvl="0" w:tplc="100C0003">
      <w:start w:val="1"/>
      <w:numFmt w:val="bullet"/>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2EE776F"/>
    <w:multiLevelType w:val="hybridMultilevel"/>
    <w:tmpl w:val="8530F5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B92941"/>
    <w:multiLevelType w:val="hybridMultilevel"/>
    <w:tmpl w:val="DB42EC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C32B9D"/>
    <w:multiLevelType w:val="hybridMultilevel"/>
    <w:tmpl w:val="6614790A"/>
    <w:lvl w:ilvl="0" w:tplc="EAB6DB1A">
      <w:start w:val="1"/>
      <w:numFmt w:val="bullet"/>
      <w:pStyle w:val="Listenum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4D1258"/>
    <w:multiLevelType w:val="hybridMultilevel"/>
    <w:tmpl w:val="5C08043C"/>
    <w:lvl w:ilvl="0" w:tplc="10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741F37"/>
    <w:multiLevelType w:val="hybridMultilevel"/>
    <w:tmpl w:val="FB36D83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3964D10"/>
    <w:multiLevelType w:val="hybridMultilevel"/>
    <w:tmpl w:val="64DA807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95F407B"/>
    <w:multiLevelType w:val="hybridMultilevel"/>
    <w:tmpl w:val="38FEB9D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40237BD"/>
    <w:multiLevelType w:val="hybridMultilevel"/>
    <w:tmpl w:val="7726662E"/>
    <w:lvl w:ilvl="0" w:tplc="100C0003">
      <w:start w:val="1"/>
      <w:numFmt w:val="bullet"/>
      <w:lvlText w:val="o"/>
      <w:lvlJc w:val="left"/>
      <w:pPr>
        <w:ind w:left="1068" w:hanging="360"/>
      </w:pPr>
      <w:rPr>
        <w:rFonts w:ascii="Courier New" w:hAnsi="Courier New" w:cs="Courier New"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4F2A49B5"/>
    <w:multiLevelType w:val="hybridMultilevel"/>
    <w:tmpl w:val="2514C7E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E3572FA"/>
    <w:multiLevelType w:val="hybridMultilevel"/>
    <w:tmpl w:val="85C2F6C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17C14EB"/>
    <w:multiLevelType w:val="multilevel"/>
    <w:tmpl w:val="B0B20D5A"/>
    <w:lvl w:ilvl="0">
      <w:start w:val="1"/>
      <w:numFmt w:val="bullet"/>
      <w:pStyle w:val="Listepuce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5" w15:restartNumberingAfterBreak="0">
    <w:nsid w:val="67336D1B"/>
    <w:multiLevelType w:val="hybridMultilevel"/>
    <w:tmpl w:val="E8222370"/>
    <w:lvl w:ilvl="0" w:tplc="100C0003">
      <w:start w:val="1"/>
      <w:numFmt w:val="bullet"/>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6" w15:restartNumberingAfterBreak="0">
    <w:nsid w:val="6A307BB4"/>
    <w:multiLevelType w:val="hybridMultilevel"/>
    <w:tmpl w:val="F3941608"/>
    <w:lvl w:ilvl="0" w:tplc="100C0003">
      <w:start w:val="1"/>
      <w:numFmt w:val="bullet"/>
      <w:lvlText w:val="o"/>
      <w:lvlJc w:val="left"/>
      <w:pPr>
        <w:ind w:left="938" w:hanging="360"/>
      </w:pPr>
      <w:rPr>
        <w:rFonts w:ascii="Courier New" w:hAnsi="Courier New" w:cs="Courier New" w:hint="default"/>
      </w:rPr>
    </w:lvl>
    <w:lvl w:ilvl="1" w:tplc="100C0003" w:tentative="1">
      <w:start w:val="1"/>
      <w:numFmt w:val="bullet"/>
      <w:lvlText w:val="o"/>
      <w:lvlJc w:val="left"/>
      <w:pPr>
        <w:ind w:left="1658" w:hanging="360"/>
      </w:pPr>
      <w:rPr>
        <w:rFonts w:ascii="Courier New" w:hAnsi="Courier New" w:cs="Courier New" w:hint="default"/>
      </w:rPr>
    </w:lvl>
    <w:lvl w:ilvl="2" w:tplc="100C0005" w:tentative="1">
      <w:start w:val="1"/>
      <w:numFmt w:val="bullet"/>
      <w:lvlText w:val=""/>
      <w:lvlJc w:val="left"/>
      <w:pPr>
        <w:ind w:left="2378" w:hanging="360"/>
      </w:pPr>
      <w:rPr>
        <w:rFonts w:ascii="Wingdings" w:hAnsi="Wingdings" w:hint="default"/>
      </w:rPr>
    </w:lvl>
    <w:lvl w:ilvl="3" w:tplc="100C0001" w:tentative="1">
      <w:start w:val="1"/>
      <w:numFmt w:val="bullet"/>
      <w:lvlText w:val=""/>
      <w:lvlJc w:val="left"/>
      <w:pPr>
        <w:ind w:left="3098" w:hanging="360"/>
      </w:pPr>
      <w:rPr>
        <w:rFonts w:ascii="Symbol" w:hAnsi="Symbol" w:hint="default"/>
      </w:rPr>
    </w:lvl>
    <w:lvl w:ilvl="4" w:tplc="100C0003" w:tentative="1">
      <w:start w:val="1"/>
      <w:numFmt w:val="bullet"/>
      <w:lvlText w:val="o"/>
      <w:lvlJc w:val="left"/>
      <w:pPr>
        <w:ind w:left="3818" w:hanging="360"/>
      </w:pPr>
      <w:rPr>
        <w:rFonts w:ascii="Courier New" w:hAnsi="Courier New" w:cs="Courier New" w:hint="default"/>
      </w:rPr>
    </w:lvl>
    <w:lvl w:ilvl="5" w:tplc="100C0005" w:tentative="1">
      <w:start w:val="1"/>
      <w:numFmt w:val="bullet"/>
      <w:lvlText w:val=""/>
      <w:lvlJc w:val="left"/>
      <w:pPr>
        <w:ind w:left="4538" w:hanging="360"/>
      </w:pPr>
      <w:rPr>
        <w:rFonts w:ascii="Wingdings" w:hAnsi="Wingdings" w:hint="default"/>
      </w:rPr>
    </w:lvl>
    <w:lvl w:ilvl="6" w:tplc="100C0001" w:tentative="1">
      <w:start w:val="1"/>
      <w:numFmt w:val="bullet"/>
      <w:lvlText w:val=""/>
      <w:lvlJc w:val="left"/>
      <w:pPr>
        <w:ind w:left="5258" w:hanging="360"/>
      </w:pPr>
      <w:rPr>
        <w:rFonts w:ascii="Symbol" w:hAnsi="Symbol" w:hint="default"/>
      </w:rPr>
    </w:lvl>
    <w:lvl w:ilvl="7" w:tplc="100C0003" w:tentative="1">
      <w:start w:val="1"/>
      <w:numFmt w:val="bullet"/>
      <w:lvlText w:val="o"/>
      <w:lvlJc w:val="left"/>
      <w:pPr>
        <w:ind w:left="5978" w:hanging="360"/>
      </w:pPr>
      <w:rPr>
        <w:rFonts w:ascii="Courier New" w:hAnsi="Courier New" w:cs="Courier New" w:hint="default"/>
      </w:rPr>
    </w:lvl>
    <w:lvl w:ilvl="8" w:tplc="100C0005" w:tentative="1">
      <w:start w:val="1"/>
      <w:numFmt w:val="bullet"/>
      <w:lvlText w:val=""/>
      <w:lvlJc w:val="left"/>
      <w:pPr>
        <w:ind w:left="6698" w:hanging="360"/>
      </w:pPr>
      <w:rPr>
        <w:rFonts w:ascii="Wingdings" w:hAnsi="Wingdings" w:hint="default"/>
      </w:rPr>
    </w:lvl>
  </w:abstractNum>
  <w:abstractNum w:abstractNumId="17" w15:restartNumberingAfterBreak="0">
    <w:nsid w:val="70FD5757"/>
    <w:multiLevelType w:val="hybridMultilevel"/>
    <w:tmpl w:val="FF108BF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61466353">
    <w:abstractNumId w:val="14"/>
  </w:num>
  <w:num w:numId="2" w16cid:durableId="676077625">
    <w:abstractNumId w:val="6"/>
  </w:num>
  <w:num w:numId="3" w16cid:durableId="1032219577">
    <w:abstractNumId w:val="2"/>
  </w:num>
  <w:num w:numId="4" w16cid:durableId="354384558">
    <w:abstractNumId w:val="1"/>
  </w:num>
  <w:num w:numId="5" w16cid:durableId="996955294">
    <w:abstractNumId w:val="15"/>
  </w:num>
  <w:num w:numId="6" w16cid:durableId="1722946746">
    <w:abstractNumId w:val="11"/>
  </w:num>
  <w:num w:numId="7" w16cid:durableId="1333921177">
    <w:abstractNumId w:val="3"/>
  </w:num>
  <w:num w:numId="8" w16cid:durableId="2016112202">
    <w:abstractNumId w:val="13"/>
  </w:num>
  <w:num w:numId="9" w16cid:durableId="1519586587">
    <w:abstractNumId w:val="16"/>
  </w:num>
  <w:num w:numId="10" w16cid:durableId="111369455">
    <w:abstractNumId w:val="4"/>
  </w:num>
  <w:num w:numId="11" w16cid:durableId="1984312454">
    <w:abstractNumId w:val="10"/>
  </w:num>
  <w:num w:numId="12" w16cid:durableId="814224903">
    <w:abstractNumId w:val="8"/>
  </w:num>
  <w:num w:numId="13" w16cid:durableId="778109589">
    <w:abstractNumId w:val="9"/>
  </w:num>
  <w:num w:numId="14" w16cid:durableId="1691183755">
    <w:abstractNumId w:val="7"/>
  </w:num>
  <w:num w:numId="15" w16cid:durableId="341205654">
    <w:abstractNumId w:val="12"/>
  </w:num>
  <w:num w:numId="16" w16cid:durableId="1604992958">
    <w:abstractNumId w:val="5"/>
  </w:num>
  <w:num w:numId="17" w16cid:durableId="832259986">
    <w:abstractNumId w:val="17"/>
  </w:num>
  <w:num w:numId="18" w16cid:durableId="417602287">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4AA"/>
    <w:rsid w:val="0000329E"/>
    <w:rsid w:val="0001142C"/>
    <w:rsid w:val="00014A50"/>
    <w:rsid w:val="0002111D"/>
    <w:rsid w:val="000233EF"/>
    <w:rsid w:val="000253CA"/>
    <w:rsid w:val="00071229"/>
    <w:rsid w:val="000C4B9C"/>
    <w:rsid w:val="000E55B9"/>
    <w:rsid w:val="000F66E7"/>
    <w:rsid w:val="00111954"/>
    <w:rsid w:val="00130DB1"/>
    <w:rsid w:val="00131C94"/>
    <w:rsid w:val="001505A8"/>
    <w:rsid w:val="001518CA"/>
    <w:rsid w:val="001725DA"/>
    <w:rsid w:val="0017459D"/>
    <w:rsid w:val="00184B35"/>
    <w:rsid w:val="001865F2"/>
    <w:rsid w:val="001A6990"/>
    <w:rsid w:val="001B5C8F"/>
    <w:rsid w:val="001C5A64"/>
    <w:rsid w:val="001D48FD"/>
    <w:rsid w:val="001E59F3"/>
    <w:rsid w:val="001E6620"/>
    <w:rsid w:val="00205223"/>
    <w:rsid w:val="002063EE"/>
    <w:rsid w:val="002200F5"/>
    <w:rsid w:val="00226FF2"/>
    <w:rsid w:val="00241426"/>
    <w:rsid w:val="002601CD"/>
    <w:rsid w:val="0027263E"/>
    <w:rsid w:val="00272787"/>
    <w:rsid w:val="0027290B"/>
    <w:rsid w:val="00274BB7"/>
    <w:rsid w:val="00281700"/>
    <w:rsid w:val="00282723"/>
    <w:rsid w:val="00293AFF"/>
    <w:rsid w:val="002A0B17"/>
    <w:rsid w:val="002A40CA"/>
    <w:rsid w:val="002D7F5A"/>
    <w:rsid w:val="002E0131"/>
    <w:rsid w:val="002E3602"/>
    <w:rsid w:val="002F4F58"/>
    <w:rsid w:val="0031080A"/>
    <w:rsid w:val="00311B58"/>
    <w:rsid w:val="0031411F"/>
    <w:rsid w:val="003267F7"/>
    <w:rsid w:val="00342438"/>
    <w:rsid w:val="003556CB"/>
    <w:rsid w:val="00360CB7"/>
    <w:rsid w:val="00397602"/>
    <w:rsid w:val="003A1FAB"/>
    <w:rsid w:val="003E7988"/>
    <w:rsid w:val="003F429C"/>
    <w:rsid w:val="003F730C"/>
    <w:rsid w:val="0041770C"/>
    <w:rsid w:val="00420014"/>
    <w:rsid w:val="004210FC"/>
    <w:rsid w:val="0043646C"/>
    <w:rsid w:val="00441E6C"/>
    <w:rsid w:val="0046111C"/>
    <w:rsid w:val="00476CEE"/>
    <w:rsid w:val="00481AF8"/>
    <w:rsid w:val="004A3170"/>
    <w:rsid w:val="004B3472"/>
    <w:rsid w:val="004D76BE"/>
    <w:rsid w:val="004E6273"/>
    <w:rsid w:val="005207A2"/>
    <w:rsid w:val="00525C19"/>
    <w:rsid w:val="00531B97"/>
    <w:rsid w:val="00544256"/>
    <w:rsid w:val="005470C6"/>
    <w:rsid w:val="005725E4"/>
    <w:rsid w:val="00577305"/>
    <w:rsid w:val="005816C7"/>
    <w:rsid w:val="005C2E0B"/>
    <w:rsid w:val="005C31BE"/>
    <w:rsid w:val="005F4F6D"/>
    <w:rsid w:val="00611B8A"/>
    <w:rsid w:val="00652DBA"/>
    <w:rsid w:val="00674F83"/>
    <w:rsid w:val="00680BB6"/>
    <w:rsid w:val="00683D56"/>
    <w:rsid w:val="0069484C"/>
    <w:rsid w:val="00695702"/>
    <w:rsid w:val="006D5534"/>
    <w:rsid w:val="006F5E4F"/>
    <w:rsid w:val="00721295"/>
    <w:rsid w:val="00732239"/>
    <w:rsid w:val="00736389"/>
    <w:rsid w:val="00760843"/>
    <w:rsid w:val="00767CD6"/>
    <w:rsid w:val="00773194"/>
    <w:rsid w:val="007756CE"/>
    <w:rsid w:val="00790ABB"/>
    <w:rsid w:val="00791C67"/>
    <w:rsid w:val="007B0DFA"/>
    <w:rsid w:val="007B2A41"/>
    <w:rsid w:val="007C2753"/>
    <w:rsid w:val="007C45F9"/>
    <w:rsid w:val="007C749D"/>
    <w:rsid w:val="007D62C6"/>
    <w:rsid w:val="007E4999"/>
    <w:rsid w:val="007E5E59"/>
    <w:rsid w:val="007F1CBD"/>
    <w:rsid w:val="007F2A73"/>
    <w:rsid w:val="00823D33"/>
    <w:rsid w:val="00860BE9"/>
    <w:rsid w:val="008759A8"/>
    <w:rsid w:val="0088068D"/>
    <w:rsid w:val="008A19FD"/>
    <w:rsid w:val="008A200B"/>
    <w:rsid w:val="008B46AB"/>
    <w:rsid w:val="008C7787"/>
    <w:rsid w:val="008E460A"/>
    <w:rsid w:val="008E707B"/>
    <w:rsid w:val="00911CD5"/>
    <w:rsid w:val="00917C05"/>
    <w:rsid w:val="009210A6"/>
    <w:rsid w:val="00924378"/>
    <w:rsid w:val="00925EEB"/>
    <w:rsid w:val="00925FA8"/>
    <w:rsid w:val="00944D7A"/>
    <w:rsid w:val="00950038"/>
    <w:rsid w:val="00952C65"/>
    <w:rsid w:val="0096286B"/>
    <w:rsid w:val="00965ACF"/>
    <w:rsid w:val="00990700"/>
    <w:rsid w:val="00997DB2"/>
    <w:rsid w:val="009A0F76"/>
    <w:rsid w:val="009A3073"/>
    <w:rsid w:val="009A787F"/>
    <w:rsid w:val="009C1015"/>
    <w:rsid w:val="009C33CD"/>
    <w:rsid w:val="009D4618"/>
    <w:rsid w:val="009E0AD5"/>
    <w:rsid w:val="009F0EC7"/>
    <w:rsid w:val="00A03BCD"/>
    <w:rsid w:val="00A25CB1"/>
    <w:rsid w:val="00A25F9A"/>
    <w:rsid w:val="00A5240B"/>
    <w:rsid w:val="00A5650C"/>
    <w:rsid w:val="00A61855"/>
    <w:rsid w:val="00A63AF8"/>
    <w:rsid w:val="00A7217A"/>
    <w:rsid w:val="00A75B03"/>
    <w:rsid w:val="00A761E0"/>
    <w:rsid w:val="00A86068"/>
    <w:rsid w:val="00A91D75"/>
    <w:rsid w:val="00AB1D46"/>
    <w:rsid w:val="00AC343A"/>
    <w:rsid w:val="00AD1FB1"/>
    <w:rsid w:val="00B22A95"/>
    <w:rsid w:val="00B554AA"/>
    <w:rsid w:val="00B600CF"/>
    <w:rsid w:val="00B632FE"/>
    <w:rsid w:val="00B73B54"/>
    <w:rsid w:val="00B83768"/>
    <w:rsid w:val="00BC273A"/>
    <w:rsid w:val="00BC59EB"/>
    <w:rsid w:val="00BC7EC9"/>
    <w:rsid w:val="00BD4171"/>
    <w:rsid w:val="00BE1BB3"/>
    <w:rsid w:val="00C07FC9"/>
    <w:rsid w:val="00C22441"/>
    <w:rsid w:val="00C50FEA"/>
    <w:rsid w:val="00C52CBC"/>
    <w:rsid w:val="00C62F33"/>
    <w:rsid w:val="00C6323A"/>
    <w:rsid w:val="00C64033"/>
    <w:rsid w:val="00C75736"/>
    <w:rsid w:val="00C8137D"/>
    <w:rsid w:val="00C87193"/>
    <w:rsid w:val="00CA5B03"/>
    <w:rsid w:val="00CA603E"/>
    <w:rsid w:val="00CB27A1"/>
    <w:rsid w:val="00CB491D"/>
    <w:rsid w:val="00CD5A28"/>
    <w:rsid w:val="00D06901"/>
    <w:rsid w:val="00D35775"/>
    <w:rsid w:val="00D476F7"/>
    <w:rsid w:val="00D55CBC"/>
    <w:rsid w:val="00D80FAF"/>
    <w:rsid w:val="00D8631A"/>
    <w:rsid w:val="00D87CD8"/>
    <w:rsid w:val="00D90CAE"/>
    <w:rsid w:val="00D978D3"/>
    <w:rsid w:val="00DA02C8"/>
    <w:rsid w:val="00DB1874"/>
    <w:rsid w:val="00DD618A"/>
    <w:rsid w:val="00DF1CFA"/>
    <w:rsid w:val="00DF673C"/>
    <w:rsid w:val="00E02E88"/>
    <w:rsid w:val="00E370F4"/>
    <w:rsid w:val="00E523C3"/>
    <w:rsid w:val="00E5388E"/>
    <w:rsid w:val="00E6016B"/>
    <w:rsid w:val="00E72D23"/>
    <w:rsid w:val="00E75F47"/>
    <w:rsid w:val="00E84ABF"/>
    <w:rsid w:val="00E94B95"/>
    <w:rsid w:val="00EA18AB"/>
    <w:rsid w:val="00EA64AB"/>
    <w:rsid w:val="00EB09F0"/>
    <w:rsid w:val="00EB1058"/>
    <w:rsid w:val="00ED6905"/>
    <w:rsid w:val="00EE0153"/>
    <w:rsid w:val="00EE618D"/>
    <w:rsid w:val="00EE71C5"/>
    <w:rsid w:val="00EF64C7"/>
    <w:rsid w:val="00F03027"/>
    <w:rsid w:val="00F0713A"/>
    <w:rsid w:val="00F10720"/>
    <w:rsid w:val="00F16F2D"/>
    <w:rsid w:val="00F36FF6"/>
    <w:rsid w:val="00F44446"/>
    <w:rsid w:val="00F559D5"/>
    <w:rsid w:val="00F67E3F"/>
    <w:rsid w:val="00F71E74"/>
    <w:rsid w:val="00F7263C"/>
    <w:rsid w:val="00F84780"/>
    <w:rsid w:val="00FD21E2"/>
    <w:rsid w:val="00FE07A1"/>
    <w:rsid w:val="00FE0D74"/>
    <w:rsid w:val="00FE3D2C"/>
    <w:rsid w:val="00FF54B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457473C"/>
  <w15:docId w15:val="{C3AC73BE-FCBB-430B-A537-C8A883A35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fr-FR"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C05"/>
    <w:pPr>
      <w:spacing w:after="0" w:line="360" w:lineRule="auto"/>
      <w:contextualSpacing/>
    </w:pPr>
    <w:rPr>
      <w:color w:val="000000"/>
      <w:sz w:val="24"/>
    </w:rPr>
  </w:style>
  <w:style w:type="paragraph" w:styleId="Titre1">
    <w:name w:val="heading 1"/>
    <w:basedOn w:val="Normal"/>
    <w:next w:val="Normal"/>
    <w:link w:val="Titre1Car"/>
    <w:uiPriority w:val="7"/>
    <w:qFormat/>
    <w:rsid w:val="00EA18AB"/>
    <w:pPr>
      <w:pageBreakBefore/>
      <w:shd w:val="clear" w:color="auto" w:fill="E5E3F0" w:themeFill="text1" w:themeFillTint="1A"/>
      <w:spacing w:before="480" w:after="120" w:line="240" w:lineRule="auto"/>
      <w:outlineLvl w:val="0"/>
    </w:pPr>
    <w:rPr>
      <w:rFonts w:asciiTheme="majorHAnsi" w:eastAsiaTheme="majorEastAsia" w:hAnsiTheme="majorHAnsi" w:cstheme="majorBidi"/>
      <w:b/>
      <w:bCs/>
      <w:caps/>
      <w:sz w:val="48"/>
    </w:rPr>
  </w:style>
  <w:style w:type="paragraph" w:styleId="Titre2">
    <w:name w:val="heading 2"/>
    <w:basedOn w:val="Normal"/>
    <w:next w:val="Normal"/>
    <w:link w:val="Titre2Car"/>
    <w:uiPriority w:val="7"/>
    <w:unhideWhenUsed/>
    <w:qFormat/>
    <w:rsid w:val="00B83768"/>
    <w:pPr>
      <w:keepNext/>
      <w:keepLines/>
      <w:pBdr>
        <w:top w:val="single" w:sz="4" w:space="1" w:color="auto"/>
      </w:pBdr>
      <w:spacing w:before="240"/>
      <w:outlineLvl w:val="1"/>
    </w:pPr>
    <w:rPr>
      <w:rFonts w:asciiTheme="majorHAnsi" w:eastAsiaTheme="majorEastAsia" w:hAnsiTheme="majorHAnsi" w:cstheme="majorBidi"/>
      <w:b/>
      <w:bCs/>
      <w:color w:val="887CB5" w:themeColor="accent5" w:themeTint="99"/>
      <w:sz w:val="40"/>
    </w:rPr>
  </w:style>
  <w:style w:type="paragraph" w:styleId="Titre3">
    <w:name w:val="heading 3"/>
    <w:basedOn w:val="Normal"/>
    <w:next w:val="Normal"/>
    <w:link w:val="Titre3Car"/>
    <w:uiPriority w:val="7"/>
    <w:unhideWhenUsed/>
    <w:qFormat/>
    <w:rsid w:val="00A761E0"/>
    <w:pPr>
      <w:keepNext/>
      <w:keepLines/>
      <w:pBdr>
        <w:bottom w:val="dashed" w:sz="4" w:space="1" w:color="auto"/>
      </w:pBdr>
      <w:spacing w:after="60" w:line="240" w:lineRule="auto"/>
      <w:ind w:left="28" w:right="28"/>
      <w:outlineLvl w:val="2"/>
    </w:pPr>
    <w:rPr>
      <w:rFonts w:asciiTheme="majorHAnsi" w:eastAsiaTheme="majorEastAsia" w:hAnsiTheme="majorHAnsi" w:cstheme="majorBidi"/>
      <w:b/>
      <w:color w:val="11817E"/>
      <w:sz w:val="32"/>
      <w:szCs w:val="24"/>
    </w:rPr>
  </w:style>
  <w:style w:type="paragraph" w:styleId="Titre4">
    <w:name w:val="heading 4"/>
    <w:basedOn w:val="Normal"/>
    <w:next w:val="Normal"/>
    <w:link w:val="Titre4Car"/>
    <w:uiPriority w:val="7"/>
    <w:unhideWhenUsed/>
    <w:qFormat/>
    <w:rsid w:val="007F2A73"/>
    <w:pPr>
      <w:keepNext/>
      <w:keepLines/>
      <w:spacing w:before="40"/>
      <w:outlineLvl w:val="3"/>
    </w:pPr>
    <w:rPr>
      <w:rFonts w:asciiTheme="majorHAnsi" w:eastAsiaTheme="majorEastAsia" w:hAnsiTheme="majorHAnsi" w:cstheme="majorBidi"/>
      <w:iCs/>
      <w:color w:val="11817E"/>
    </w:rPr>
  </w:style>
  <w:style w:type="paragraph" w:styleId="Titre5">
    <w:name w:val="heading 5"/>
    <w:basedOn w:val="Normal"/>
    <w:next w:val="Normal"/>
    <w:link w:val="Titre5Car"/>
    <w:uiPriority w:val="7"/>
    <w:semiHidden/>
    <w:unhideWhenUsed/>
    <w:qFormat/>
    <w:rsid w:val="007B2A41"/>
    <w:pPr>
      <w:keepNext/>
      <w:keepLines/>
      <w:spacing w:before="40"/>
      <w:outlineLvl w:val="4"/>
    </w:pPr>
    <w:rPr>
      <w:rFonts w:asciiTheme="majorHAnsi" w:eastAsiaTheme="majorEastAsia" w:hAnsiTheme="majorHAnsi" w:cstheme="majorBidi"/>
      <w:color w:val="ECBD1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pPr>
      <w:spacing w:line="240" w:lineRule="auto"/>
      <w:ind w:left="29" w:right="144"/>
    </w:pPr>
    <w:rPr>
      <w:color w:val="ECBD17" w:themeColor="accent1" w:themeShade="BF"/>
    </w:rPr>
  </w:style>
  <w:style w:type="character" w:customStyle="1" w:styleId="PieddepageCar">
    <w:name w:val="Pied de page Car"/>
    <w:basedOn w:val="Policepardfaut"/>
    <w:link w:val="Pieddepage"/>
    <w:uiPriority w:val="99"/>
    <w:rPr>
      <w:color w:val="ECBD17" w:themeColor="accent1" w:themeShade="BF"/>
    </w:rPr>
  </w:style>
  <w:style w:type="paragraph" w:styleId="Sous-titre">
    <w:name w:val="Subtitle"/>
    <w:basedOn w:val="Normal"/>
    <w:link w:val="Sous-titreC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En-tte">
    <w:name w:val="header"/>
    <w:basedOn w:val="Normal"/>
    <w:link w:val="En-tteCar"/>
    <w:pPr>
      <w:spacing w:after="380" w:line="240" w:lineRule="auto"/>
    </w:pPr>
  </w:style>
  <w:style w:type="character" w:customStyle="1" w:styleId="En-tteCar">
    <w:name w:val="En-tête Car"/>
    <w:basedOn w:val="Policepardfaut"/>
    <w:link w:val="En-tte"/>
    <w:rPr>
      <w:color w:val="4E4484" w:themeColor="text1" w:themeTint="BF"/>
      <w:sz w:val="20"/>
    </w:rPr>
  </w:style>
  <w:style w:type="table" w:styleId="Grilledutableau">
    <w:name w:val="Table Grid"/>
    <w:basedOn w:val="Tableau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itre3Car">
    <w:name w:val="Titre 3 Car"/>
    <w:basedOn w:val="Policepardfaut"/>
    <w:link w:val="Titre3"/>
    <w:uiPriority w:val="7"/>
    <w:rsid w:val="00A761E0"/>
    <w:rPr>
      <w:rFonts w:asciiTheme="majorHAnsi" w:eastAsiaTheme="majorEastAsia" w:hAnsiTheme="majorHAnsi" w:cstheme="majorBidi"/>
      <w:b/>
      <w:color w:val="11817E"/>
      <w:sz w:val="32"/>
      <w:szCs w:val="24"/>
    </w:rPr>
  </w:style>
  <w:style w:type="paragraph" w:styleId="Titre">
    <w:name w:val="Title"/>
    <w:basedOn w:val="Normal"/>
    <w:link w:val="TitreCar"/>
    <w:uiPriority w:val="1"/>
    <w:qFormat/>
    <w:rsid w:val="00B554AA"/>
    <w:pPr>
      <w:framePr w:hSpace="180" w:wrap="around" w:vAnchor="text" w:hAnchor="text" w:x="-19" w:y="9067"/>
      <w:spacing w:line="240" w:lineRule="auto"/>
    </w:pPr>
    <w:rPr>
      <w:rFonts w:asciiTheme="majorHAnsi" w:eastAsiaTheme="majorEastAsia" w:hAnsiTheme="majorHAnsi" w:cstheme="majorBidi"/>
      <w:b/>
      <w:bCs/>
      <w:sz w:val="72"/>
      <w:szCs w:val="90"/>
    </w:rPr>
  </w:style>
  <w:style w:type="character" w:customStyle="1" w:styleId="TitreCar">
    <w:name w:val="Titre Car"/>
    <w:basedOn w:val="Policepardfaut"/>
    <w:link w:val="Titre"/>
    <w:uiPriority w:val="1"/>
    <w:rsid w:val="00B554AA"/>
    <w:rPr>
      <w:rFonts w:asciiTheme="majorHAnsi" w:eastAsiaTheme="majorEastAsia" w:hAnsiTheme="majorHAnsi" w:cstheme="majorBidi"/>
      <w:b/>
      <w:bCs/>
      <w:color w:val="262140" w:themeColor="text1"/>
      <w:sz w:val="72"/>
      <w:szCs w:val="90"/>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6"/>
    <w:qFormat/>
    <w:rsid w:val="003267F7"/>
    <w:rPr>
      <w:rFonts w:asciiTheme="minorHAnsi" w:hAnsiTheme="minorHAnsi"/>
      <w:b w:val="0"/>
      <w:bCs/>
    </w:rPr>
  </w:style>
  <w:style w:type="character" w:customStyle="1" w:styleId="Sous-titreCar">
    <w:name w:val="Sous-titre Car"/>
    <w:basedOn w:val="Policepardfaut"/>
    <w:link w:val="Sous-titre"/>
    <w:uiPriority w:val="2"/>
    <w:rsid w:val="00A91D75"/>
    <w:rPr>
      <w:rFonts w:asciiTheme="majorHAnsi" w:hAnsiTheme="majorHAnsi"/>
      <w:b/>
      <w:color w:val="3A3363" w:themeColor="text2"/>
      <w:sz w:val="36"/>
      <w:szCs w:val="36"/>
    </w:rPr>
  </w:style>
  <w:style w:type="paragraph" w:styleId="Sansinterligne">
    <w:name w:val="No Spacing"/>
    <w:link w:val="SansinterligneCar"/>
    <w:uiPriority w:val="98"/>
    <w:unhideWhenUsed/>
    <w:qFormat/>
    <w:pPr>
      <w:spacing w:after="0" w:line="240" w:lineRule="auto"/>
    </w:pPr>
  </w:style>
  <w:style w:type="paragraph" w:customStyle="1" w:styleId="Coordonnes">
    <w:name w:val="Coordonnées"/>
    <w:basedOn w:val="Normal"/>
    <w:uiPriority w:val="5"/>
    <w:qFormat/>
    <w:rsid w:val="0046111C"/>
    <w:pPr>
      <w:spacing w:line="240" w:lineRule="auto"/>
      <w:ind w:left="29" w:right="144"/>
    </w:pPr>
    <w:rPr>
      <w:color w:val="11817E"/>
    </w:rPr>
  </w:style>
  <w:style w:type="paragraph" w:styleId="TM1">
    <w:name w:val="toc 1"/>
    <w:basedOn w:val="Normal"/>
    <w:next w:val="Normal"/>
    <w:autoRedefine/>
    <w:uiPriority w:val="39"/>
    <w:unhideWhenUsed/>
    <w:pPr>
      <w:spacing w:before="120" w:after="120"/>
    </w:pPr>
    <w:rPr>
      <w:rFonts w:cstheme="minorHAnsi"/>
      <w:b/>
      <w:bCs/>
      <w:caps/>
      <w:sz w:val="20"/>
    </w:rPr>
  </w:style>
  <w:style w:type="character" w:customStyle="1" w:styleId="Titre1Car">
    <w:name w:val="Titre 1 Car"/>
    <w:basedOn w:val="Policepardfaut"/>
    <w:link w:val="Titre1"/>
    <w:uiPriority w:val="7"/>
    <w:rsid w:val="00EA18AB"/>
    <w:rPr>
      <w:rFonts w:asciiTheme="majorHAnsi" w:eastAsiaTheme="majorEastAsia" w:hAnsiTheme="majorHAnsi" w:cstheme="majorBidi"/>
      <w:b/>
      <w:bCs/>
      <w:caps/>
      <w:color w:val="262140" w:themeColor="text1"/>
      <w:sz w:val="48"/>
      <w:shd w:val="clear" w:color="auto" w:fill="E5E3F0" w:themeFill="text1" w:themeFillTint="1A"/>
    </w:rPr>
  </w:style>
  <w:style w:type="paragraph" w:styleId="En-ttedetabledesmatires">
    <w:name w:val="TOC Heading"/>
    <w:basedOn w:val="Titre1"/>
    <w:next w:val="Normal"/>
    <w:uiPriority w:val="39"/>
    <w:unhideWhenUsed/>
    <w:qFormat/>
    <w:rsid w:val="00D476F7"/>
    <w:pPr>
      <w:spacing w:before="0" w:after="360"/>
      <w:outlineLvl w:val="9"/>
    </w:pPr>
    <w:rPr>
      <w:kern w:val="20"/>
      <w:sz w:val="44"/>
    </w:rPr>
  </w:style>
  <w:style w:type="character" w:customStyle="1" w:styleId="Titre2Car">
    <w:name w:val="Titre 2 Car"/>
    <w:basedOn w:val="Policepardfaut"/>
    <w:link w:val="Titre2"/>
    <w:uiPriority w:val="7"/>
    <w:rsid w:val="00B83768"/>
    <w:rPr>
      <w:rFonts w:asciiTheme="majorHAnsi" w:eastAsiaTheme="majorEastAsia" w:hAnsiTheme="majorHAnsi" w:cstheme="majorBidi"/>
      <w:b/>
      <w:bCs/>
      <w:color w:val="887CB5" w:themeColor="accent5" w:themeTint="99"/>
      <w:sz w:val="40"/>
    </w:rPr>
  </w:style>
  <w:style w:type="paragraph" w:styleId="Citation">
    <w:name w:val="Quote"/>
    <w:basedOn w:val="Normal"/>
    <w:next w:val="Normal"/>
    <w:link w:val="CitationCar"/>
    <w:uiPriority w:val="3"/>
    <w:unhideWhenUsed/>
    <w:qFormat/>
    <w:rsid w:val="0046111C"/>
    <w:pPr>
      <w:spacing w:line="240" w:lineRule="auto"/>
    </w:pPr>
    <w:rPr>
      <w:b/>
      <w:i/>
      <w:iCs/>
      <w:color w:val="11817E"/>
      <w:kern w:val="20"/>
      <w:sz w:val="36"/>
    </w:rPr>
  </w:style>
  <w:style w:type="character" w:customStyle="1" w:styleId="CitationCar">
    <w:name w:val="Citation Car"/>
    <w:basedOn w:val="Policepardfaut"/>
    <w:link w:val="Citation"/>
    <w:uiPriority w:val="3"/>
    <w:rsid w:val="0046111C"/>
    <w:rPr>
      <w:b/>
      <w:i/>
      <w:iCs/>
      <w:color w:val="11817E"/>
      <w:kern w:val="20"/>
      <w:sz w:val="36"/>
    </w:rPr>
  </w:style>
  <w:style w:type="paragraph" w:styleId="Signature">
    <w:name w:val="Signature"/>
    <w:basedOn w:val="Normal"/>
    <w:link w:val="SignatureCar"/>
    <w:uiPriority w:val="8"/>
    <w:unhideWhenUsed/>
    <w:qFormat/>
    <w:rsid w:val="00E523C3"/>
    <w:pPr>
      <w:spacing w:before="720" w:line="312" w:lineRule="auto"/>
    </w:pPr>
    <w:rPr>
      <w:b/>
      <w:kern w:val="20"/>
    </w:rPr>
  </w:style>
  <w:style w:type="character" w:customStyle="1" w:styleId="SignatureCar">
    <w:name w:val="Signature Car"/>
    <w:basedOn w:val="Policepardfaut"/>
    <w:link w:val="Signature"/>
    <w:uiPriority w:val="8"/>
    <w:rsid w:val="00E523C3"/>
    <w:rPr>
      <w:b/>
      <w:color w:val="262140" w:themeColor="text1"/>
      <w:kern w:val="20"/>
      <w:sz w:val="24"/>
    </w:rPr>
  </w:style>
  <w:style w:type="character" w:customStyle="1" w:styleId="SansinterligneCar">
    <w:name w:val="Sans interligne Car"/>
    <w:basedOn w:val="Policepardfaut"/>
    <w:link w:val="Sansinterligne"/>
    <w:uiPriority w:val="98"/>
  </w:style>
  <w:style w:type="paragraph" w:styleId="Listepuces">
    <w:name w:val="List Bullet"/>
    <w:basedOn w:val="Normal"/>
    <w:uiPriority w:val="11"/>
    <w:qFormat/>
    <w:rsid w:val="002063EE"/>
    <w:pPr>
      <w:numPr>
        <w:numId w:val="1"/>
      </w:numPr>
      <w:spacing w:before="40" w:after="40" w:line="288" w:lineRule="auto"/>
    </w:pPr>
    <w:rPr>
      <w:szCs w:val="22"/>
      <w:lang w:eastAsia="en-US"/>
    </w:rPr>
  </w:style>
  <w:style w:type="paragraph" w:styleId="Listenumros">
    <w:name w:val="List Number"/>
    <w:basedOn w:val="Listenumros2"/>
    <w:uiPriority w:val="9"/>
    <w:unhideWhenUsed/>
    <w:qFormat/>
    <w:rsid w:val="00D476F7"/>
  </w:style>
  <w:style w:type="paragraph" w:styleId="Listenumros2">
    <w:name w:val="List Number 2"/>
    <w:basedOn w:val="Normal"/>
    <w:uiPriority w:val="10"/>
    <w:qFormat/>
    <w:rsid w:val="001865F2"/>
    <w:pPr>
      <w:numPr>
        <w:numId w:val="2"/>
      </w:numPr>
    </w:pPr>
  </w:style>
  <w:style w:type="table" w:customStyle="1" w:styleId="Tableaufinancier">
    <w:name w:val="Tableau financier"/>
    <w:basedOn w:val="Tableau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sation">
    <w:name w:val="Organisation"/>
    <w:basedOn w:val="Normal"/>
    <w:uiPriority w:val="4"/>
    <w:qFormat/>
    <w:rsid w:val="0046111C"/>
    <w:pPr>
      <w:spacing w:after="60" w:line="240" w:lineRule="auto"/>
      <w:ind w:left="-2318" w:right="29"/>
    </w:pPr>
    <w:rPr>
      <w:b/>
      <w:bCs/>
      <w:color w:val="11817E"/>
      <w:sz w:val="36"/>
    </w:rPr>
  </w:style>
  <w:style w:type="paragraph" w:styleId="Lgende">
    <w:name w:val="caption"/>
    <w:basedOn w:val="Normal"/>
    <w:qFormat/>
    <w:rsid w:val="00577305"/>
    <w:pPr>
      <w:spacing w:after="120" w:line="240" w:lineRule="auto"/>
    </w:pPr>
    <w:rPr>
      <w:iCs/>
      <w:color w:val="auto"/>
      <w:sz w:val="18"/>
      <w:szCs w:val="18"/>
    </w:rPr>
  </w:style>
  <w:style w:type="paragraph" w:styleId="Citationintense">
    <w:name w:val="Intense Quote"/>
    <w:basedOn w:val="Normal"/>
    <w:next w:val="Normal"/>
    <w:link w:val="Citationintense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tionintenseCar">
    <w:name w:val="Citation intense Car"/>
    <w:basedOn w:val="Policepardfaut"/>
    <w:link w:val="Citationintense"/>
    <w:uiPriority w:val="30"/>
    <w:semiHidden/>
    <w:rsid w:val="00FE3D2C"/>
    <w:rPr>
      <w:i/>
      <w:iCs/>
      <w:color w:val="ECBD17" w:themeColor="accent1" w:themeShade="BF"/>
    </w:rPr>
  </w:style>
  <w:style w:type="paragraph" w:customStyle="1" w:styleId="Miseenvidence2">
    <w:name w:val="Mise en évidence 2"/>
    <w:basedOn w:val="Normal"/>
    <w:link w:val="Caractredemiseenvidence2"/>
    <w:uiPriority w:val="8"/>
    <w:qFormat/>
    <w:rsid w:val="002063EE"/>
    <w:pPr>
      <w:spacing w:before="240" w:after="240" w:line="288" w:lineRule="auto"/>
    </w:pPr>
    <w:rPr>
      <w:b/>
      <w:spacing w:val="20"/>
    </w:rPr>
  </w:style>
  <w:style w:type="character" w:customStyle="1" w:styleId="Caractredemiseenvidence2">
    <w:name w:val="Caractère de mise en évidence 2"/>
    <w:basedOn w:val="Policepardfaut"/>
    <w:link w:val="Miseenvidence2"/>
    <w:uiPriority w:val="8"/>
    <w:rsid w:val="002063EE"/>
    <w:rPr>
      <w:b/>
      <w:color w:val="262140" w:themeColor="text1"/>
      <w:spacing w:val="20"/>
      <w:sz w:val="24"/>
    </w:rPr>
  </w:style>
  <w:style w:type="paragraph" w:styleId="TM2">
    <w:name w:val="toc 2"/>
    <w:basedOn w:val="Normal"/>
    <w:next w:val="Normal"/>
    <w:autoRedefine/>
    <w:uiPriority w:val="39"/>
    <w:unhideWhenUsed/>
    <w:rsid w:val="00131C94"/>
    <w:pPr>
      <w:ind w:left="240"/>
    </w:pPr>
    <w:rPr>
      <w:rFonts w:cstheme="minorHAnsi"/>
      <w:sz w:val="20"/>
    </w:rPr>
  </w:style>
  <w:style w:type="character" w:styleId="Lienhypertexte">
    <w:name w:val="Hyperlink"/>
    <w:basedOn w:val="Policepardfaut"/>
    <w:uiPriority w:val="99"/>
    <w:unhideWhenUsed/>
    <w:rsid w:val="00E523C3"/>
    <w:rPr>
      <w:color w:val="ECBE18" w:themeColor="hyperlink"/>
      <w:u w:val="single"/>
    </w:rPr>
  </w:style>
  <w:style w:type="table" w:styleId="TableauListe1Clair-Accentuation6">
    <w:name w:val="List Table 1 Light Accent 6"/>
    <w:basedOn w:val="Tableau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Titre4Car">
    <w:name w:val="Titre 4 Car"/>
    <w:basedOn w:val="Policepardfaut"/>
    <w:link w:val="Titre4"/>
    <w:uiPriority w:val="7"/>
    <w:rsid w:val="007F2A73"/>
    <w:rPr>
      <w:rFonts w:asciiTheme="majorHAnsi" w:eastAsiaTheme="majorEastAsia" w:hAnsiTheme="majorHAnsi" w:cstheme="majorBidi"/>
      <w:iCs/>
      <w:color w:val="11817E"/>
      <w:sz w:val="24"/>
    </w:rPr>
  </w:style>
  <w:style w:type="character" w:customStyle="1" w:styleId="Titre5Car">
    <w:name w:val="Titre 5 Car"/>
    <w:basedOn w:val="Policepardfaut"/>
    <w:link w:val="Titre5"/>
    <w:uiPriority w:val="7"/>
    <w:semiHidden/>
    <w:rsid w:val="007B2A41"/>
    <w:rPr>
      <w:rFonts w:asciiTheme="majorHAnsi" w:eastAsiaTheme="majorEastAsia" w:hAnsiTheme="majorHAnsi" w:cstheme="majorBidi"/>
      <w:color w:val="ECBD17" w:themeColor="accent1" w:themeShade="BF"/>
      <w:sz w:val="24"/>
    </w:rPr>
  </w:style>
  <w:style w:type="paragraph" w:customStyle="1" w:styleId="Retraitnormal1">
    <w:name w:val="Retrait normal1"/>
    <w:basedOn w:val="Normal"/>
    <w:rsid w:val="007B2A41"/>
    <w:pPr>
      <w:numPr>
        <w:numId w:val="3"/>
      </w:numPr>
      <w:spacing w:line="240" w:lineRule="auto"/>
      <w:contextualSpacing w:val="0"/>
    </w:pPr>
    <w:rPr>
      <w:rFonts w:ascii="Times New Roman" w:eastAsia="Times New Roman" w:hAnsi="Times New Roman" w:cs="Times New Roman"/>
      <w:color w:val="auto"/>
      <w:sz w:val="18"/>
      <w:szCs w:val="18"/>
      <w:lang w:val="fr-CH" w:eastAsia="fr-CH"/>
    </w:rPr>
  </w:style>
  <w:style w:type="paragraph" w:customStyle="1" w:styleId="Default">
    <w:name w:val="Default"/>
    <w:rsid w:val="007B2A41"/>
    <w:pPr>
      <w:autoSpaceDE w:val="0"/>
      <w:autoSpaceDN w:val="0"/>
      <w:adjustRightInd w:val="0"/>
      <w:spacing w:after="0" w:line="240" w:lineRule="auto"/>
    </w:pPr>
    <w:rPr>
      <w:rFonts w:ascii="Arial" w:eastAsia="Times New Roman" w:hAnsi="Arial" w:cs="Arial"/>
      <w:color w:val="000000"/>
      <w:sz w:val="24"/>
      <w:szCs w:val="24"/>
      <w:lang w:val="fr-CH" w:eastAsia="fr-CH"/>
    </w:rPr>
  </w:style>
  <w:style w:type="paragraph" w:styleId="Paragraphedeliste">
    <w:name w:val="List Paragraph"/>
    <w:basedOn w:val="Normal"/>
    <w:uiPriority w:val="34"/>
    <w:qFormat/>
    <w:rsid w:val="004210FC"/>
    <w:pPr>
      <w:spacing w:line="240" w:lineRule="auto"/>
      <w:ind w:left="720"/>
    </w:pPr>
    <w:rPr>
      <w:rFonts w:ascii="Century Gothic" w:eastAsia="Times New Roman" w:hAnsi="Century Gothic" w:cs="Times New Roman"/>
      <w:color w:val="auto"/>
      <w:sz w:val="20"/>
      <w:lang w:val="fr-CH" w:eastAsia="fr-FR"/>
    </w:rPr>
  </w:style>
  <w:style w:type="paragraph" w:styleId="TM3">
    <w:name w:val="toc 3"/>
    <w:basedOn w:val="Normal"/>
    <w:next w:val="Normal"/>
    <w:autoRedefine/>
    <w:uiPriority w:val="39"/>
    <w:unhideWhenUsed/>
    <w:rsid w:val="00131C94"/>
    <w:pPr>
      <w:ind w:left="480"/>
    </w:pPr>
    <w:rPr>
      <w:rFonts w:cstheme="minorHAnsi"/>
      <w:iCs/>
      <w:sz w:val="20"/>
    </w:rPr>
  </w:style>
  <w:style w:type="paragraph" w:styleId="TM4">
    <w:name w:val="toc 4"/>
    <w:basedOn w:val="Normal"/>
    <w:next w:val="Normal"/>
    <w:autoRedefine/>
    <w:uiPriority w:val="39"/>
    <w:unhideWhenUsed/>
    <w:rsid w:val="00274BB7"/>
    <w:pPr>
      <w:ind w:left="720"/>
    </w:pPr>
    <w:rPr>
      <w:rFonts w:cstheme="minorHAnsi"/>
      <w:sz w:val="18"/>
      <w:szCs w:val="18"/>
    </w:rPr>
  </w:style>
  <w:style w:type="paragraph" w:styleId="TM5">
    <w:name w:val="toc 5"/>
    <w:basedOn w:val="Normal"/>
    <w:next w:val="Normal"/>
    <w:autoRedefine/>
    <w:uiPriority w:val="39"/>
    <w:unhideWhenUsed/>
    <w:rsid w:val="00274BB7"/>
    <w:pPr>
      <w:ind w:left="960"/>
    </w:pPr>
    <w:rPr>
      <w:rFonts w:cstheme="minorHAnsi"/>
      <w:sz w:val="18"/>
      <w:szCs w:val="18"/>
    </w:rPr>
  </w:style>
  <w:style w:type="paragraph" w:styleId="TM6">
    <w:name w:val="toc 6"/>
    <w:basedOn w:val="Normal"/>
    <w:next w:val="Normal"/>
    <w:autoRedefine/>
    <w:uiPriority w:val="39"/>
    <w:unhideWhenUsed/>
    <w:rsid w:val="00274BB7"/>
    <w:pPr>
      <w:ind w:left="1200"/>
    </w:pPr>
    <w:rPr>
      <w:rFonts w:cstheme="minorHAnsi"/>
      <w:sz w:val="18"/>
      <w:szCs w:val="18"/>
    </w:rPr>
  </w:style>
  <w:style w:type="paragraph" w:styleId="TM7">
    <w:name w:val="toc 7"/>
    <w:basedOn w:val="Normal"/>
    <w:next w:val="Normal"/>
    <w:autoRedefine/>
    <w:uiPriority w:val="39"/>
    <w:unhideWhenUsed/>
    <w:rsid w:val="00274BB7"/>
    <w:pPr>
      <w:ind w:left="1440"/>
    </w:pPr>
    <w:rPr>
      <w:rFonts w:cstheme="minorHAnsi"/>
      <w:sz w:val="18"/>
      <w:szCs w:val="18"/>
    </w:rPr>
  </w:style>
  <w:style w:type="paragraph" w:styleId="TM8">
    <w:name w:val="toc 8"/>
    <w:basedOn w:val="Normal"/>
    <w:next w:val="Normal"/>
    <w:autoRedefine/>
    <w:uiPriority w:val="39"/>
    <w:unhideWhenUsed/>
    <w:rsid w:val="00274BB7"/>
    <w:pPr>
      <w:ind w:left="1680"/>
    </w:pPr>
    <w:rPr>
      <w:rFonts w:cstheme="minorHAnsi"/>
      <w:sz w:val="18"/>
      <w:szCs w:val="18"/>
    </w:rPr>
  </w:style>
  <w:style w:type="paragraph" w:styleId="TM9">
    <w:name w:val="toc 9"/>
    <w:basedOn w:val="Normal"/>
    <w:next w:val="Normal"/>
    <w:autoRedefine/>
    <w:uiPriority w:val="39"/>
    <w:unhideWhenUsed/>
    <w:rsid w:val="00274BB7"/>
    <w:pPr>
      <w:ind w:left="1920"/>
    </w:pPr>
    <w:rPr>
      <w:rFonts w:cstheme="minorHAnsi"/>
      <w:sz w:val="18"/>
      <w:szCs w:val="18"/>
    </w:rPr>
  </w:style>
  <w:style w:type="character" w:styleId="Mentionnonrsolue">
    <w:name w:val="Unresolved Mention"/>
    <w:basedOn w:val="Policepardfaut"/>
    <w:uiPriority w:val="99"/>
    <w:semiHidden/>
    <w:unhideWhenUsed/>
    <w:rsid w:val="00D06901"/>
    <w:rPr>
      <w:color w:val="605E5C"/>
      <w:shd w:val="clear" w:color="auto" w:fill="E1DFDD"/>
    </w:rPr>
  </w:style>
  <w:style w:type="character" w:styleId="Lienhypertextesuivivisit">
    <w:name w:val="FollowedHyperlink"/>
    <w:basedOn w:val="Policepardfaut"/>
    <w:uiPriority w:val="99"/>
    <w:semiHidden/>
    <w:unhideWhenUsed/>
    <w:rsid w:val="00FF54BA"/>
    <w:rPr>
      <w:color w:val="ECBE18" w:themeColor="followedHyperlink"/>
      <w:u w:val="single"/>
    </w:rPr>
  </w:style>
  <w:style w:type="paragraph" w:styleId="Tabledesillustrations">
    <w:name w:val="table of figures"/>
    <w:basedOn w:val="Normal"/>
    <w:next w:val="Normal"/>
    <w:uiPriority w:val="99"/>
    <w:unhideWhenUsed/>
    <w:rsid w:val="0027263E"/>
  </w:style>
  <w:style w:type="paragraph" w:customStyle="1" w:styleId="msonormal0">
    <w:name w:val="msonormal"/>
    <w:basedOn w:val="Normal"/>
    <w:rsid w:val="005F4F6D"/>
    <w:pPr>
      <w:spacing w:before="100" w:beforeAutospacing="1" w:after="100" w:afterAutospacing="1" w:line="240" w:lineRule="auto"/>
      <w:contextualSpacing w:val="0"/>
    </w:pPr>
    <w:rPr>
      <w:rFonts w:ascii="Times New Roman" w:eastAsia="Times New Roman" w:hAnsi="Times New Roman" w:cs="Times New Roman"/>
      <w:color w:val="auto"/>
      <w:szCs w:val="24"/>
      <w:lang w:val="fr-CH" w:eastAsia="fr-CH"/>
    </w:rPr>
  </w:style>
  <w:style w:type="paragraph" w:customStyle="1" w:styleId="xl65">
    <w:name w:val="xl65"/>
    <w:basedOn w:val="Normal"/>
    <w:rsid w:val="005F4F6D"/>
    <w:pPr>
      <w:pBdr>
        <w:top w:val="single" w:sz="8" w:space="0" w:color="auto"/>
        <w:left w:val="single" w:sz="8"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6">
    <w:name w:val="xl66"/>
    <w:basedOn w:val="Normal"/>
    <w:rsid w:val="005F4F6D"/>
    <w:pPr>
      <w:pBdr>
        <w:top w:val="single" w:sz="8" w:space="0" w:color="auto"/>
        <w:left w:val="single" w:sz="4"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7">
    <w:name w:val="xl67"/>
    <w:basedOn w:val="Normal"/>
    <w:rsid w:val="005F4F6D"/>
    <w:pPr>
      <w:pBdr>
        <w:top w:val="single" w:sz="8" w:space="0" w:color="auto"/>
        <w:left w:val="single" w:sz="4" w:space="0" w:color="auto"/>
        <w:bottom w:val="single" w:sz="8"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8">
    <w:name w:val="xl68"/>
    <w:basedOn w:val="Normal"/>
    <w:rsid w:val="005F4F6D"/>
    <w:pPr>
      <w:pBdr>
        <w:top w:val="single" w:sz="8" w:space="0" w:color="auto"/>
        <w:left w:val="single" w:sz="12"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9">
    <w:name w:val="xl69"/>
    <w:basedOn w:val="Normal"/>
    <w:rsid w:val="005F4F6D"/>
    <w:pPr>
      <w:pBdr>
        <w:top w:val="single" w:sz="8" w:space="0" w:color="auto"/>
        <w:left w:val="single" w:sz="4"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70">
    <w:name w:val="xl70"/>
    <w:basedOn w:val="Normal"/>
    <w:rsid w:val="005F4F6D"/>
    <w:pPr>
      <w:spacing w:before="100" w:beforeAutospacing="1" w:after="100" w:afterAutospacing="1" w:line="240" w:lineRule="auto"/>
      <w:contextualSpacing w:val="0"/>
    </w:pPr>
    <w:rPr>
      <w:rFonts w:ascii="Times New Roman" w:eastAsia="Times New Roman" w:hAnsi="Times New Roman" w:cs="Times New Roman"/>
      <w:color w:val="auto"/>
      <w:sz w:val="16"/>
      <w:szCs w:val="16"/>
      <w:lang w:val="fr-CH" w:eastAsia="fr-CH"/>
    </w:rPr>
  </w:style>
  <w:style w:type="paragraph" w:customStyle="1" w:styleId="xl71">
    <w:name w:val="xl71"/>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2">
    <w:name w:val="xl72"/>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3">
    <w:name w:val="xl73"/>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4">
    <w:name w:val="xl74"/>
    <w:basedOn w:val="Normal"/>
    <w:rsid w:val="005F4F6D"/>
    <w:pPr>
      <w:pBdr>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5">
    <w:name w:val="xl75"/>
    <w:basedOn w:val="Normal"/>
    <w:rsid w:val="005F4F6D"/>
    <w:pPr>
      <w:pBdr>
        <w:left w:val="single" w:sz="12"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76">
    <w:name w:val="xl76"/>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77">
    <w:name w:val="xl77"/>
    <w:basedOn w:val="Normal"/>
    <w:rsid w:val="005F4F6D"/>
    <w:pPr>
      <w:pBdr>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8">
    <w:name w:val="xl78"/>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9">
    <w:name w:val="xl79"/>
    <w:basedOn w:val="Normal"/>
    <w:rsid w:val="005F4F6D"/>
    <w:pPr>
      <w:pBdr>
        <w:top w:val="single" w:sz="4" w:space="0" w:color="auto"/>
        <w:left w:val="single" w:sz="12"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80">
    <w:name w:val="xl80"/>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81">
    <w:name w:val="xl81"/>
    <w:basedOn w:val="Normal"/>
    <w:rsid w:val="005F4F6D"/>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2">
    <w:name w:val="xl82"/>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3">
    <w:name w:val="xl83"/>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4">
    <w:name w:val="xl84"/>
    <w:basedOn w:val="Normal"/>
    <w:rsid w:val="005F4F6D"/>
    <w:pPr>
      <w:spacing w:before="100" w:beforeAutospacing="1" w:after="100" w:afterAutospacing="1" w:line="240" w:lineRule="auto"/>
      <w:contextualSpacing w:val="0"/>
      <w:jc w:val="center"/>
      <w:textAlignment w:val="center"/>
    </w:pPr>
    <w:rPr>
      <w:rFonts w:ascii="Times New Roman" w:eastAsia="Times New Roman" w:hAnsi="Times New Roman" w:cs="Times New Roman"/>
      <w:color w:val="auto"/>
      <w:sz w:val="16"/>
      <w:szCs w:val="16"/>
      <w:lang w:val="fr-CH" w:eastAsia="fr-CH"/>
    </w:rPr>
  </w:style>
  <w:style w:type="paragraph" w:customStyle="1" w:styleId="xl85">
    <w:name w:val="xl85"/>
    <w:basedOn w:val="Normal"/>
    <w:rsid w:val="005F4F6D"/>
    <w:pPr>
      <w:spacing w:before="100" w:beforeAutospacing="1" w:after="100" w:afterAutospacing="1" w:line="240" w:lineRule="auto"/>
      <w:contextualSpacing w:val="0"/>
      <w:jc w:val="center"/>
      <w:textAlignment w:val="center"/>
    </w:pPr>
    <w:rPr>
      <w:rFonts w:ascii="Times New Roman" w:eastAsia="Times New Roman" w:hAnsi="Times New Roman" w:cs="Times New Roman"/>
      <w:color w:val="auto"/>
      <w:sz w:val="16"/>
      <w:szCs w:val="16"/>
      <w:lang w:val="fr-CH" w:eastAsia="fr-CH"/>
    </w:rPr>
  </w:style>
  <w:style w:type="paragraph" w:customStyle="1" w:styleId="xl86">
    <w:name w:val="xl86"/>
    <w:basedOn w:val="Normal"/>
    <w:rsid w:val="005F4F6D"/>
    <w:pPr>
      <w:spacing w:before="100" w:beforeAutospacing="1" w:after="100" w:afterAutospacing="1" w:line="240" w:lineRule="auto"/>
      <w:contextualSpacing w:val="0"/>
      <w:textAlignment w:val="center"/>
    </w:pPr>
    <w:rPr>
      <w:rFonts w:ascii="Times New Roman" w:eastAsia="Times New Roman" w:hAnsi="Times New Roman" w:cs="Times New Roman"/>
      <w:color w:val="auto"/>
      <w:sz w:val="16"/>
      <w:szCs w:val="16"/>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949680">
      <w:bodyDiv w:val="1"/>
      <w:marLeft w:val="0"/>
      <w:marRight w:val="0"/>
      <w:marTop w:val="0"/>
      <w:marBottom w:val="0"/>
      <w:divBdr>
        <w:top w:val="none" w:sz="0" w:space="0" w:color="auto"/>
        <w:left w:val="none" w:sz="0" w:space="0" w:color="auto"/>
        <w:bottom w:val="none" w:sz="0" w:space="0" w:color="auto"/>
        <w:right w:val="none" w:sz="0" w:space="0" w:color="auto"/>
      </w:divBdr>
    </w:div>
    <w:div w:id="706220942">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624575166">
      <w:bodyDiv w:val="1"/>
      <w:marLeft w:val="0"/>
      <w:marRight w:val="0"/>
      <w:marTop w:val="0"/>
      <w:marBottom w:val="0"/>
      <w:divBdr>
        <w:top w:val="none" w:sz="0" w:space="0" w:color="auto"/>
        <w:left w:val="none" w:sz="0" w:space="0" w:color="auto"/>
        <w:bottom w:val="none" w:sz="0" w:space="0" w:color="auto"/>
        <w:right w:val="none" w:sz="0" w:space="0" w:color="auto"/>
      </w:divBdr>
    </w:div>
    <w:div w:id="199695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fr-academic.com/dic.nsf/frwiki/2022609"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www.bloc-notes-culinaire.com/2019/08/criteres-de-fraicheur-du-poisson.html" TargetMode="External"/><Relationship Id="rId47" Type="http://schemas.openxmlformats.org/officeDocument/2006/relationships/hyperlink" Target="https://github.com/KevinGacon/Fishermen-TPI/tree/main/Documentations/06.05.2022" TargetMode="External"/><Relationship Id="rId50" Type="http://schemas.openxmlformats.org/officeDocument/2006/relationships/hyperlink" Target="https://github.com/KevinGacon/Fishermen-TPI/releases/tag/Release" TargetMode="External"/><Relationship Id="rId55" Type="http://schemas.openxmlformats.org/officeDocument/2006/relationships/hyperlink" Target="file:///D:\MyGamesProject\UnityGames\Fishermen-TPI\Documentations\Rapport%20de%20projet_8.00%20-%20Fishermen%20-%20KGN%20.doc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deviantart.com/absurdwordpreferred/art/Little-Fish-png-147138899" TargetMode="External"/><Relationship Id="rId40" Type="http://schemas.openxmlformats.org/officeDocument/2006/relationships/hyperlink" Target="https://www.lapechetechnique.fr/tailles-legales-de-capture-en-mer-2022/" TargetMode="External"/><Relationship Id="rId45" Type="http://schemas.openxmlformats.org/officeDocument/2006/relationships/hyperlink" Target="https://github.com/KevinGacon/Fishermen-TPI/tree/main/Documentations" TargetMode="External"/><Relationship Id="rId53" Type="http://schemas.openxmlformats.org/officeDocument/2006/relationships/hyperlink" Target="file:///D:\MyGamesProject\UnityGames\Fishermen-TPI\Documentations\Rapport%20de%20projet_8.00%20-%20Fishermen%20-%20KGN%20.docx"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hyperlink" Target="https://github.com/KevinGacon/Fishermen-TPI"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loud.icescrum.com/p/FISHERMEN/" TargetMode="External"/><Relationship Id="rId35" Type="http://schemas.openxmlformats.org/officeDocument/2006/relationships/hyperlink" Target="https://www.normandiefraicheurmer.fr/recettes-et-si-on-cuisinait/origine-des-produits-de-la-mer/43-zones-de-peche-monde.html" TargetMode="External"/><Relationship Id="rId43" Type="http://schemas.openxmlformats.org/officeDocument/2006/relationships/hyperlink" Target="https://france3-regions.francetvinfo.fr/normandie/seine-maritime/soupconnes-avoir-preleve-soles-trop-petites-pecheurs-sont-relaxes-1720665.html" TargetMode="External"/><Relationship Id="rId48" Type="http://schemas.openxmlformats.org/officeDocument/2006/relationships/hyperlink" Target="https://github.com/KevinGacon/Fishermen-TPI/releases/tag/Release" TargetMode="External"/><Relationship Id="rId56" Type="http://schemas.openxmlformats.org/officeDocument/2006/relationships/hyperlink" Target="file:///D:\MyGamesProject\UnityGames\Fishermen-TPI\Documentations\Rapport%20de%20projet_8.00%20-%20Fishermen%20-%20KGN%20.docx" TargetMode="External"/><Relationship Id="rId8" Type="http://schemas.openxmlformats.org/officeDocument/2006/relationships/endnotes" Target="endnotes.xml"/><Relationship Id="rId51" Type="http://schemas.openxmlformats.org/officeDocument/2006/relationships/hyperlink" Target="https://github.com/KevinGacon/Fishermen-TPI/releases/tag/Fishermen_2.00" TargetMode="External"/><Relationship Id="rId3" Type="http://schemas.openxmlformats.org/officeDocument/2006/relationships/numbering" Target="numbering.xml"/><Relationship Id="rId12" Type="http://schemas.openxmlformats.org/officeDocument/2006/relationships/hyperlink" Target="mailto:jonathan.melly@eduvaud.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www.hiclipart.com/" TargetMode="External"/><Relationship Id="rId46" Type="http://schemas.openxmlformats.org/officeDocument/2006/relationships/hyperlink" Target="https://github.com/KevinGacon/Fishermen-TPI/tree/main/Documentations/03.05.2022" TargetMode="External"/><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futura-sciences.com/planete/questions-reponses/poisson-poissons-10-especes-plus-pechees-9426/" TargetMode="External"/><Relationship Id="rId54" Type="http://schemas.openxmlformats.org/officeDocument/2006/relationships/hyperlink" Target="file:///D:\MyGamesProject\UnityGames\Fishermen-TPI\Documentations\Rapport%20de%20projet_8.00%20-%20Fishermen%20-%20KGN%20.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loud.icescrum.com/p/FISHERME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clipartpanda.com/clipart_images/silver-king-custom-marine-42502007" TargetMode="External"/><Relationship Id="rId49" Type="http://schemas.openxmlformats.org/officeDocument/2006/relationships/hyperlink" Target="https://github.com/KevinGacon/Fishermen-TPI/releases" TargetMode="External"/><Relationship Id="rId57" Type="http://schemas.openxmlformats.org/officeDocument/2006/relationships/hyperlink" Target="file:///D:\MyGamesProject\UnityGames\Fishermen-TPI\Documentations\Rapport%20de%20projet_8.00%20-%20Fishermen%20-%20KGN%20.docx"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github.com/KevinGacon/Fishermen-TPI" TargetMode="External"/><Relationship Id="rId52" Type="http://schemas.openxmlformats.org/officeDocument/2006/relationships/hyperlink" Target="https://github.com/KevinGacon/Fishermen-TPI/commits/main"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nko.PC-RAYNKO\AppData\Roaming\Microsoft\Templates\Rapport%20annuel%20(conception%20Rouge%20et%20noir).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C52B19-B6CA-4BA0-91FD-700BB8102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 (conception Rouge et noir)</Template>
  <TotalTime>0</TotalTime>
  <Pages>55</Pages>
  <Words>7835</Words>
  <Characters>43255</Characters>
  <Application>Microsoft Office Word</Application>
  <DocSecurity>0</DocSecurity>
  <Lines>2162</Lines>
  <Paragraphs>928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keywords/>
  <cp:lastModifiedBy>GACON Kevin</cp:lastModifiedBy>
  <cp:revision>156</cp:revision>
  <dcterms:created xsi:type="dcterms:W3CDTF">2022-05-28T14:16:00Z</dcterms:created>
  <dcterms:modified xsi:type="dcterms:W3CDTF">2022-05-29T15:16:00Z</dcterms:modified>
  <cp:contentStatus/>
  <cp:version/>
</cp:coreProperties>
</file>