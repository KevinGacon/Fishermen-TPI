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57463" w14:textId="2B18C38C" w:rsidR="00B554AA" w:rsidRDefault="00B554AA" w:rsidP="00B554AA">
      <w:bookmarkStart w:id="0" w:name="_Hlk104647317"/>
      <w:bookmarkEnd w:id="0"/>
    </w:p>
    <w:p w14:paraId="192FC7EC" w14:textId="3C97C755" w:rsidR="00B554AA" w:rsidRDefault="00B554AA" w:rsidP="00B554AA">
      <w:pPr>
        <w:pStyle w:val="Titre"/>
        <w:framePr w:w="9768" w:wrap="around" w:hAnchor="page" w:x="1141" w:y="1694"/>
      </w:pPr>
      <w:r>
        <w:br w:type="page"/>
      </w:r>
    </w:p>
    <w:p w14:paraId="591567E6" w14:textId="4C67D026" w:rsidR="00B554AA" w:rsidRPr="00EA18AB" w:rsidRDefault="00B554AA" w:rsidP="00B554AA">
      <w:pPr>
        <w:pStyle w:val="Titre"/>
        <w:framePr w:w="9768" w:wrap="around" w:hAnchor="page" w:x="1141" w:y="1694"/>
        <w:jc w:val="center"/>
        <w:rPr>
          <w:color w:val="002060"/>
          <w:sz w:val="130"/>
          <w:szCs w:val="130"/>
        </w:rPr>
      </w:pPr>
      <w:proofErr w:type="spellStart"/>
      <w:r w:rsidRPr="00EA18AB">
        <w:rPr>
          <w:color w:val="002060"/>
          <w:sz w:val="130"/>
          <w:szCs w:val="130"/>
        </w:rPr>
        <w:t>Fisherme</w:t>
      </w:r>
      <w:r w:rsidR="00EA64AB" w:rsidRPr="00EA18AB">
        <w:rPr>
          <w:color w:val="002060"/>
          <w:sz w:val="130"/>
          <w:szCs w:val="130"/>
        </w:rPr>
        <w:t>n</w:t>
      </w:r>
      <w:proofErr w:type="spellEnd"/>
    </w:p>
    <w:p w14:paraId="253FCC9E" w14:textId="77777777" w:rsidR="00B554AA" w:rsidRPr="00B554AA" w:rsidRDefault="00B554AA" w:rsidP="00B554AA">
      <w:pPr>
        <w:framePr w:w="9768" w:hSpace="180" w:wrap="around" w:vAnchor="text" w:hAnchor="page" w:x="1141" w:y="1694"/>
        <w:jc w:val="center"/>
        <w:rPr>
          <w:rFonts w:cstheme="minorHAnsi"/>
          <w:color w:val="17A9A6"/>
          <w:sz w:val="40"/>
          <w:szCs w:val="40"/>
        </w:rPr>
      </w:pPr>
      <w:r w:rsidRPr="00B554AA">
        <w:rPr>
          <w:rFonts w:cstheme="minorHAnsi"/>
          <w:color w:val="17A9A6"/>
          <w:sz w:val="40"/>
          <w:szCs w:val="40"/>
        </w:rPr>
        <w:t>Projet TPI 4</w:t>
      </w:r>
      <w:r w:rsidRPr="00B554AA">
        <w:rPr>
          <w:rFonts w:cstheme="minorHAnsi"/>
          <w:color w:val="17A9A6"/>
          <w:sz w:val="40"/>
          <w:szCs w:val="40"/>
          <w:vertAlign w:val="superscript"/>
        </w:rPr>
        <w:t>ème</w:t>
      </w:r>
      <w:r w:rsidRPr="00B554AA">
        <w:rPr>
          <w:rFonts w:cstheme="minorHAnsi"/>
          <w:color w:val="17A9A6"/>
          <w:sz w:val="40"/>
          <w:szCs w:val="40"/>
        </w:rPr>
        <w:t xml:space="preserve"> année| Kevin Gacon | SI-C4b</w:t>
      </w:r>
    </w:p>
    <w:p w14:paraId="1B999454" w14:textId="232C3A35" w:rsidR="00B554AA" w:rsidRPr="00B554AA" w:rsidRDefault="00B554AA" w:rsidP="00B554AA">
      <w:pPr>
        <w:pStyle w:val="Titre"/>
        <w:framePr w:w="9768" w:wrap="around" w:hAnchor="page" w:x="1141" w:y="1694"/>
        <w:rPr>
          <w:rStyle w:val="lev"/>
        </w:rPr>
      </w:pPr>
    </w:p>
    <w:p w14:paraId="439AB908" w14:textId="4E0DDCA5" w:rsidR="00C07FC9" w:rsidRDefault="00C07FC9">
      <w:pPr>
        <w:spacing w:after="180" w:line="336" w:lineRule="auto"/>
        <w:contextualSpacing w:val="0"/>
        <w:rPr>
          <w:rStyle w:val="lev"/>
          <w:rFonts w:asciiTheme="majorHAnsi" w:eastAsiaTheme="majorEastAsia" w:hAnsiTheme="majorHAnsi" w:cstheme="majorBidi"/>
          <w:b/>
          <w:bCs w:val="0"/>
          <w:sz w:val="72"/>
          <w:szCs w:val="90"/>
        </w:rPr>
      </w:pPr>
      <w:r>
        <w:rPr>
          <w:rFonts w:cs="Segoe UI"/>
          <w:noProof/>
          <w:lang w:val="fr-CH" w:eastAsia="fr-CH"/>
        </w:rPr>
        <w:drawing>
          <wp:anchor distT="0" distB="0" distL="114300" distR="114300" simplePos="0" relativeHeight="251664384" behindDoc="1" locked="0" layoutInCell="1" allowOverlap="1" wp14:anchorId="5463269E" wp14:editId="47BCAD08">
            <wp:simplePos x="0" y="0"/>
            <wp:positionH relativeFrom="column">
              <wp:posOffset>278130</wp:posOffset>
            </wp:positionH>
            <wp:positionV relativeFrom="paragraph">
              <wp:posOffset>3205480</wp:posOffset>
            </wp:positionV>
            <wp:extent cx="5753100" cy="390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r>
        <w:rPr>
          <w:rFonts w:cs="Segoe UI"/>
          <w:noProof/>
          <w:sz w:val="40"/>
          <w:szCs w:val="40"/>
          <w:lang w:val="fr-CH" w:eastAsia="fr-CH"/>
        </w:rPr>
        <w:drawing>
          <wp:anchor distT="0" distB="0" distL="114300" distR="114300" simplePos="0" relativeHeight="251663360" behindDoc="0" locked="0" layoutInCell="1" allowOverlap="1" wp14:anchorId="1A25B527" wp14:editId="4977F3CC">
            <wp:simplePos x="0" y="0"/>
            <wp:positionH relativeFrom="column">
              <wp:posOffset>-285750</wp:posOffset>
            </wp:positionH>
            <wp:positionV relativeFrom="paragraph">
              <wp:posOffset>8949055</wp:posOffset>
            </wp:positionV>
            <wp:extent cx="1365250" cy="685800"/>
            <wp:effectExtent l="0" t="0" r="635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Segoe UI"/>
          <w:noProof/>
          <w:lang w:val="fr-CH" w:eastAsia="fr-CH"/>
        </w:rPr>
        <w:drawing>
          <wp:anchor distT="0" distB="0" distL="114300" distR="114300" simplePos="0" relativeHeight="251659264" behindDoc="0" locked="0" layoutInCell="1" allowOverlap="1" wp14:anchorId="5E84494F" wp14:editId="5B1CD50F">
            <wp:simplePos x="0" y="0"/>
            <wp:positionH relativeFrom="page">
              <wp:posOffset>-1773555</wp:posOffset>
            </wp:positionH>
            <wp:positionV relativeFrom="paragraph">
              <wp:posOffset>5884545</wp:posOffset>
            </wp:positionV>
            <wp:extent cx="10953750" cy="425213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eqw.png"/>
                    <pic:cNvPicPr/>
                  </pic:nvPicPr>
                  <pic:blipFill>
                    <a:blip r:embed="rId11">
                      <a:extLst>
                        <a:ext uri="{28A0092B-C50C-407E-A947-70E740481C1C}">
                          <a14:useLocalDpi xmlns:a14="http://schemas.microsoft.com/office/drawing/2010/main" val="0"/>
                        </a:ext>
                      </a:extLst>
                    </a:blip>
                    <a:stretch>
                      <a:fillRect/>
                    </a:stretch>
                  </pic:blipFill>
                  <pic:spPr>
                    <a:xfrm>
                      <a:off x="0" y="0"/>
                      <a:ext cx="10953750" cy="4252135"/>
                    </a:xfrm>
                    <a:prstGeom prst="rect">
                      <a:avLst/>
                    </a:prstGeom>
                  </pic:spPr>
                </pic:pic>
              </a:graphicData>
            </a:graphic>
            <wp14:sizeRelH relativeFrom="margin">
              <wp14:pctWidth>0</wp14:pctWidth>
            </wp14:sizeRelH>
            <wp14:sizeRelV relativeFrom="margin">
              <wp14:pctHeight>0</wp14:pctHeight>
            </wp14:sizeRelV>
          </wp:anchor>
        </w:drawing>
      </w:r>
      <w:r>
        <w:rPr>
          <w:rStyle w:val="lev"/>
        </w:rPr>
        <w:br w:type="page"/>
      </w:r>
    </w:p>
    <w:p w14:paraId="6CBB21B2" w14:textId="77777777" w:rsidR="00B25BFF" w:rsidRDefault="006F5E7B" w:rsidP="00B25BFF">
      <w:pPr>
        <w:pStyle w:val="Titre1"/>
        <w:rPr>
          <w:noProof/>
        </w:rPr>
      </w:pPr>
      <w:bookmarkStart w:id="1" w:name="_Toc104836184"/>
      <w:r>
        <w:lastRenderedPageBreak/>
        <w:t>Glossaire</w:t>
      </w:r>
      <w:bookmarkEnd w:id="1"/>
      <w:r>
        <w:rPr>
          <w:rStyle w:val="lev"/>
          <w:rFonts w:asciiTheme="majorHAnsi" w:hAnsiTheme="majorHAnsi"/>
          <w:b w:val="0"/>
          <w:bCs/>
          <w:sz w:val="72"/>
          <w:szCs w:val="90"/>
        </w:rPr>
        <w:fldChar w:fldCharType="begin"/>
      </w:r>
      <w:r>
        <w:rPr>
          <w:rStyle w:val="lev"/>
          <w:rFonts w:asciiTheme="majorHAnsi" w:hAnsiTheme="majorHAnsi"/>
          <w:sz w:val="72"/>
          <w:szCs w:val="90"/>
        </w:rPr>
        <w:instrText xml:space="preserve"> INDEX \e "</w:instrText>
      </w:r>
      <w:r>
        <w:rPr>
          <w:rStyle w:val="lev"/>
          <w:rFonts w:asciiTheme="majorHAnsi" w:hAnsiTheme="majorHAnsi"/>
          <w:sz w:val="72"/>
          <w:szCs w:val="90"/>
        </w:rPr>
        <w:tab/>
        <w:instrText xml:space="preserve">" \h "A" \c "2" \z "4108" </w:instrText>
      </w:r>
      <w:r>
        <w:rPr>
          <w:rStyle w:val="lev"/>
          <w:rFonts w:asciiTheme="majorHAnsi" w:hAnsiTheme="majorHAnsi"/>
          <w:b w:val="0"/>
          <w:bCs/>
          <w:sz w:val="72"/>
          <w:szCs w:val="90"/>
        </w:rPr>
        <w:fldChar w:fldCharType="separate"/>
      </w:r>
    </w:p>
    <w:p w14:paraId="7DCBE509" w14:textId="77777777" w:rsidR="00B25BFF" w:rsidRDefault="00B25BFF" w:rsidP="00B25BFF">
      <w:pPr>
        <w:spacing w:after="180" w:line="336" w:lineRule="auto"/>
        <w:contextualSpacing w:val="0"/>
        <w:rPr>
          <w:rStyle w:val="lev"/>
          <w:rFonts w:asciiTheme="majorHAnsi" w:eastAsiaTheme="majorEastAsia" w:hAnsiTheme="majorHAnsi" w:cstheme="majorBidi"/>
          <w:b/>
          <w:bCs w:val="0"/>
          <w:noProof/>
          <w:sz w:val="72"/>
          <w:szCs w:val="90"/>
        </w:rPr>
        <w:sectPr w:rsidR="00B25BFF" w:rsidSect="00B25BFF">
          <w:headerReference w:type="default" r:id="rId12"/>
          <w:footerReference w:type="default" r:id="rId13"/>
          <w:pgSz w:w="11906" w:h="16838" w:code="9"/>
          <w:pgMar w:top="425" w:right="1152" w:bottom="720" w:left="1152" w:header="0" w:footer="0" w:gutter="0"/>
          <w:pgNumType w:start="1"/>
          <w:cols w:space="708"/>
          <w:titlePg/>
          <w:docGrid w:linePitch="360"/>
        </w:sectPr>
      </w:pPr>
    </w:p>
    <w:p w14:paraId="121E8142" w14:textId="77777777" w:rsidR="00B25BFF" w:rsidRDefault="00B25BFF">
      <w:pPr>
        <w:pStyle w:val="Titreindex"/>
        <w:keepNext/>
        <w:tabs>
          <w:tab w:val="right" w:leader="dot" w:pos="4431"/>
        </w:tabs>
        <w:rPr>
          <w:rFonts w:eastAsiaTheme="minorEastAsia" w:cstheme="minorBidi"/>
          <w:b w:val="0"/>
          <w:bCs w:val="0"/>
          <w:noProof/>
        </w:rPr>
      </w:pPr>
      <w:r>
        <w:rPr>
          <w:noProof/>
        </w:rPr>
        <w:t>A</w:t>
      </w:r>
    </w:p>
    <w:p w14:paraId="37518589" w14:textId="77777777" w:rsidR="00B25BFF" w:rsidRDefault="00B25BFF">
      <w:pPr>
        <w:pStyle w:val="Index1"/>
        <w:tabs>
          <w:tab w:val="right" w:leader="dot" w:pos="4431"/>
        </w:tabs>
        <w:rPr>
          <w:noProof/>
        </w:rPr>
      </w:pPr>
      <w:r>
        <w:rPr>
          <w:noProof/>
        </w:rPr>
        <w:t>Anchois</w:t>
      </w:r>
    </w:p>
    <w:p w14:paraId="4D7CBA53" w14:textId="77777777" w:rsidR="00B25BFF" w:rsidRDefault="00B25BFF">
      <w:pPr>
        <w:pStyle w:val="Index2"/>
        <w:tabs>
          <w:tab w:val="right" w:leader="dot" w:pos="4431"/>
        </w:tabs>
        <w:rPr>
          <w:noProof/>
        </w:rPr>
      </w:pPr>
      <w:r>
        <w:rPr>
          <w:noProof/>
        </w:rPr>
        <w:t>Espèce de poisson</w:t>
      </w:r>
      <w:r>
        <w:rPr>
          <w:noProof/>
        </w:rPr>
        <w:tab/>
        <w:t>34</w:t>
      </w:r>
    </w:p>
    <w:p w14:paraId="4504EF06" w14:textId="77777777" w:rsidR="00B25BFF" w:rsidRDefault="00B25BFF">
      <w:pPr>
        <w:pStyle w:val="Index1"/>
        <w:tabs>
          <w:tab w:val="right" w:leader="dot" w:pos="4431"/>
        </w:tabs>
        <w:rPr>
          <w:noProof/>
        </w:rPr>
      </w:pPr>
      <w:r>
        <w:rPr>
          <w:noProof/>
        </w:rPr>
        <w:t>assets</w:t>
      </w:r>
    </w:p>
    <w:p w14:paraId="69529018" w14:textId="77777777" w:rsidR="00B25BFF" w:rsidRDefault="00B25BFF">
      <w:pPr>
        <w:pStyle w:val="Index2"/>
        <w:tabs>
          <w:tab w:val="right" w:leader="dot" w:pos="4431"/>
        </w:tabs>
        <w:rPr>
          <w:noProof/>
        </w:rPr>
      </w:pPr>
      <w:r>
        <w:rPr>
          <w:noProof/>
        </w:rPr>
        <w:t>dossier maître de unity</w:t>
      </w:r>
      <w:r>
        <w:rPr>
          <w:noProof/>
        </w:rPr>
        <w:tab/>
        <w:t>24</w:t>
      </w:r>
    </w:p>
    <w:p w14:paraId="1F6EDD89" w14:textId="77777777" w:rsidR="00B25BFF" w:rsidRDefault="00B25BFF">
      <w:pPr>
        <w:pStyle w:val="Titreindex"/>
        <w:keepNext/>
        <w:tabs>
          <w:tab w:val="right" w:leader="dot" w:pos="4431"/>
        </w:tabs>
        <w:rPr>
          <w:rFonts w:eastAsiaTheme="minorEastAsia" w:cstheme="minorBidi"/>
          <w:b w:val="0"/>
          <w:bCs w:val="0"/>
          <w:noProof/>
        </w:rPr>
      </w:pPr>
      <w:r>
        <w:rPr>
          <w:noProof/>
        </w:rPr>
        <w:t>C</w:t>
      </w:r>
    </w:p>
    <w:p w14:paraId="7B358B0F" w14:textId="77777777" w:rsidR="00B25BFF" w:rsidRDefault="00B25BFF">
      <w:pPr>
        <w:pStyle w:val="Index1"/>
        <w:tabs>
          <w:tab w:val="right" w:leader="dot" w:pos="4431"/>
        </w:tabs>
        <w:rPr>
          <w:noProof/>
        </w:rPr>
      </w:pPr>
      <w:r>
        <w:rPr>
          <w:noProof/>
        </w:rPr>
        <w:t>C#</w:t>
      </w:r>
      <w:r>
        <w:rPr>
          <w:noProof/>
        </w:rPr>
        <w:tab/>
        <w:t>8</w:t>
      </w:r>
    </w:p>
    <w:p w14:paraId="5024CACA" w14:textId="77777777" w:rsidR="00B25BFF" w:rsidRDefault="00B25BFF">
      <w:pPr>
        <w:pStyle w:val="Index2"/>
        <w:tabs>
          <w:tab w:val="right" w:leader="dot" w:pos="4431"/>
        </w:tabs>
        <w:rPr>
          <w:noProof/>
        </w:rPr>
      </w:pPr>
      <w:r>
        <w:rPr>
          <w:noProof/>
        </w:rPr>
        <w:t>Language de programmation</w:t>
      </w:r>
      <w:r>
        <w:rPr>
          <w:noProof/>
        </w:rPr>
        <w:tab/>
        <w:t>7</w:t>
      </w:r>
    </w:p>
    <w:p w14:paraId="2E848977" w14:textId="77777777" w:rsidR="00B25BFF" w:rsidRDefault="00B25BFF">
      <w:pPr>
        <w:pStyle w:val="Index1"/>
        <w:tabs>
          <w:tab w:val="right" w:leader="dot" w:pos="4431"/>
        </w:tabs>
        <w:rPr>
          <w:noProof/>
        </w:rPr>
      </w:pPr>
      <w:r>
        <w:rPr>
          <w:noProof/>
        </w:rPr>
        <w:t>Cabillaud</w:t>
      </w:r>
    </w:p>
    <w:p w14:paraId="2D9A6B28" w14:textId="77777777" w:rsidR="00B25BFF" w:rsidRDefault="00B25BFF">
      <w:pPr>
        <w:pStyle w:val="Index2"/>
        <w:tabs>
          <w:tab w:val="right" w:leader="dot" w:pos="4431"/>
        </w:tabs>
        <w:rPr>
          <w:noProof/>
        </w:rPr>
      </w:pPr>
      <w:r>
        <w:rPr>
          <w:noProof/>
        </w:rPr>
        <w:t>Espèce de poisson</w:t>
      </w:r>
      <w:r>
        <w:rPr>
          <w:noProof/>
        </w:rPr>
        <w:tab/>
        <w:t>35</w:t>
      </w:r>
    </w:p>
    <w:p w14:paraId="180D979A" w14:textId="77777777" w:rsidR="00B25BFF" w:rsidRDefault="00B25BFF">
      <w:pPr>
        <w:pStyle w:val="Titreindex"/>
        <w:keepNext/>
        <w:tabs>
          <w:tab w:val="right" w:leader="dot" w:pos="4431"/>
        </w:tabs>
        <w:rPr>
          <w:rFonts w:eastAsiaTheme="minorEastAsia" w:cstheme="minorBidi"/>
          <w:b w:val="0"/>
          <w:bCs w:val="0"/>
          <w:noProof/>
        </w:rPr>
      </w:pPr>
      <w:r>
        <w:rPr>
          <w:noProof/>
        </w:rPr>
        <w:t>E</w:t>
      </w:r>
    </w:p>
    <w:p w14:paraId="5C7DC004" w14:textId="77777777" w:rsidR="00B25BFF" w:rsidRDefault="00B25BFF">
      <w:pPr>
        <w:pStyle w:val="Index1"/>
        <w:tabs>
          <w:tab w:val="right" w:leader="dot" w:pos="4431"/>
        </w:tabs>
        <w:rPr>
          <w:noProof/>
        </w:rPr>
      </w:pPr>
      <w:r w:rsidRPr="008F5834">
        <w:rPr>
          <w:rFonts w:cs="Segoe UI"/>
          <w:noProof/>
        </w:rPr>
        <w:t>exe</w:t>
      </w:r>
    </w:p>
    <w:p w14:paraId="5F3C47D2" w14:textId="77777777" w:rsidR="00B25BFF" w:rsidRDefault="00B25BFF">
      <w:pPr>
        <w:pStyle w:val="Index2"/>
        <w:tabs>
          <w:tab w:val="right" w:leader="dot" w:pos="4431"/>
        </w:tabs>
        <w:rPr>
          <w:noProof/>
        </w:rPr>
      </w:pPr>
      <w:r>
        <w:rPr>
          <w:noProof/>
        </w:rPr>
        <w:t>programme windows</w:t>
      </w:r>
      <w:r>
        <w:rPr>
          <w:noProof/>
        </w:rPr>
        <w:tab/>
        <w:t>55</w:t>
      </w:r>
    </w:p>
    <w:p w14:paraId="269C327C" w14:textId="77777777" w:rsidR="00B25BFF" w:rsidRDefault="00B25BFF">
      <w:pPr>
        <w:pStyle w:val="Titreindex"/>
        <w:keepNext/>
        <w:tabs>
          <w:tab w:val="right" w:leader="dot" w:pos="4431"/>
        </w:tabs>
        <w:rPr>
          <w:rFonts w:eastAsiaTheme="minorEastAsia" w:cstheme="minorBidi"/>
          <w:b w:val="0"/>
          <w:bCs w:val="0"/>
          <w:noProof/>
        </w:rPr>
      </w:pPr>
      <w:r>
        <w:rPr>
          <w:noProof/>
        </w:rPr>
        <w:t>G</w:t>
      </w:r>
    </w:p>
    <w:p w14:paraId="514987CD" w14:textId="77777777" w:rsidR="00B25BFF" w:rsidRDefault="00B25BFF">
      <w:pPr>
        <w:pStyle w:val="Index1"/>
        <w:tabs>
          <w:tab w:val="right" w:leader="dot" w:pos="4431"/>
        </w:tabs>
        <w:rPr>
          <w:noProof/>
        </w:rPr>
      </w:pPr>
      <w:r>
        <w:rPr>
          <w:noProof/>
        </w:rPr>
        <w:t>gameobject</w:t>
      </w:r>
    </w:p>
    <w:p w14:paraId="0CEBABA0" w14:textId="77777777" w:rsidR="00B25BFF" w:rsidRDefault="00B25BFF">
      <w:pPr>
        <w:pStyle w:val="Index2"/>
        <w:tabs>
          <w:tab w:val="right" w:leader="dot" w:pos="4431"/>
        </w:tabs>
        <w:rPr>
          <w:noProof/>
        </w:rPr>
      </w:pPr>
      <w:r>
        <w:rPr>
          <w:noProof/>
        </w:rPr>
        <w:t>Objet du jeu</w:t>
      </w:r>
      <w:r>
        <w:rPr>
          <w:noProof/>
        </w:rPr>
        <w:tab/>
        <w:t>26</w:t>
      </w:r>
    </w:p>
    <w:p w14:paraId="4823DF08" w14:textId="77777777" w:rsidR="00B25BFF" w:rsidRDefault="00B25BFF">
      <w:pPr>
        <w:pStyle w:val="Titreindex"/>
        <w:keepNext/>
        <w:tabs>
          <w:tab w:val="right" w:leader="dot" w:pos="4431"/>
        </w:tabs>
        <w:rPr>
          <w:rFonts w:eastAsiaTheme="minorEastAsia" w:cstheme="minorBidi"/>
          <w:b w:val="0"/>
          <w:bCs w:val="0"/>
          <w:noProof/>
        </w:rPr>
      </w:pPr>
      <w:r>
        <w:rPr>
          <w:noProof/>
        </w:rPr>
        <w:t>I</w:t>
      </w:r>
    </w:p>
    <w:p w14:paraId="233021CE" w14:textId="77777777" w:rsidR="00B25BFF" w:rsidRDefault="00B25BFF">
      <w:pPr>
        <w:pStyle w:val="Index1"/>
        <w:tabs>
          <w:tab w:val="right" w:leader="dot" w:pos="4431"/>
        </w:tabs>
        <w:rPr>
          <w:noProof/>
        </w:rPr>
      </w:pPr>
      <w:r>
        <w:rPr>
          <w:noProof/>
        </w:rPr>
        <w:t>IceScrum</w:t>
      </w:r>
    </w:p>
    <w:p w14:paraId="088DA4E5" w14:textId="77777777" w:rsidR="00B25BFF" w:rsidRDefault="00B25BFF">
      <w:pPr>
        <w:pStyle w:val="Index2"/>
        <w:tabs>
          <w:tab w:val="right" w:leader="dot" w:pos="4431"/>
        </w:tabs>
        <w:rPr>
          <w:noProof/>
        </w:rPr>
      </w:pPr>
      <w:r>
        <w:rPr>
          <w:noProof/>
        </w:rPr>
        <w:t>Outil de gestion de projet</w:t>
      </w:r>
      <w:r>
        <w:rPr>
          <w:noProof/>
        </w:rPr>
        <w:tab/>
        <w:t>36</w:t>
      </w:r>
    </w:p>
    <w:p w14:paraId="3CFB9C7D" w14:textId="77777777" w:rsidR="00B25BFF" w:rsidRDefault="00B25BFF">
      <w:pPr>
        <w:pStyle w:val="Titreindex"/>
        <w:keepNext/>
        <w:tabs>
          <w:tab w:val="right" w:leader="dot" w:pos="4431"/>
        </w:tabs>
        <w:rPr>
          <w:rFonts w:eastAsiaTheme="minorEastAsia" w:cstheme="minorBidi"/>
          <w:b w:val="0"/>
          <w:bCs w:val="0"/>
          <w:noProof/>
        </w:rPr>
      </w:pPr>
      <w:r>
        <w:rPr>
          <w:noProof/>
        </w:rPr>
        <w:t>M</w:t>
      </w:r>
    </w:p>
    <w:p w14:paraId="1BAF4333" w14:textId="77777777" w:rsidR="00B25BFF" w:rsidRDefault="00B25BFF">
      <w:pPr>
        <w:pStyle w:val="Index1"/>
        <w:tabs>
          <w:tab w:val="right" w:leader="dot" w:pos="4431"/>
        </w:tabs>
        <w:rPr>
          <w:noProof/>
        </w:rPr>
      </w:pPr>
      <w:r>
        <w:rPr>
          <w:noProof/>
        </w:rPr>
        <w:t>Maquereaux</w:t>
      </w:r>
    </w:p>
    <w:p w14:paraId="2DB1C290" w14:textId="77777777" w:rsidR="00B25BFF" w:rsidRDefault="00B25BFF">
      <w:pPr>
        <w:pStyle w:val="Index2"/>
        <w:tabs>
          <w:tab w:val="right" w:leader="dot" w:pos="4431"/>
        </w:tabs>
        <w:rPr>
          <w:noProof/>
        </w:rPr>
      </w:pPr>
      <w:r>
        <w:rPr>
          <w:noProof/>
        </w:rPr>
        <w:t>Espèce de poisson</w:t>
      </w:r>
      <w:r>
        <w:rPr>
          <w:noProof/>
        </w:rPr>
        <w:tab/>
        <w:t>34</w:t>
      </w:r>
    </w:p>
    <w:p w14:paraId="1781C949" w14:textId="4B114A9C" w:rsidR="00B25BFF" w:rsidRDefault="00B25BFF">
      <w:pPr>
        <w:pStyle w:val="Titreindex"/>
        <w:keepNext/>
        <w:tabs>
          <w:tab w:val="right" w:leader="dot" w:pos="4431"/>
        </w:tabs>
        <w:rPr>
          <w:rFonts w:eastAsiaTheme="minorEastAsia" w:cstheme="minorBidi"/>
          <w:b w:val="0"/>
          <w:bCs w:val="0"/>
          <w:noProof/>
        </w:rPr>
      </w:pPr>
      <w:r>
        <w:rPr>
          <w:noProof/>
        </w:rPr>
        <w:t>P</w:t>
      </w:r>
    </w:p>
    <w:p w14:paraId="6913A71F" w14:textId="77777777" w:rsidR="00B25BFF" w:rsidRDefault="00B25BFF">
      <w:pPr>
        <w:pStyle w:val="Index1"/>
        <w:tabs>
          <w:tab w:val="right" w:leader="dot" w:pos="4431"/>
        </w:tabs>
        <w:rPr>
          <w:noProof/>
        </w:rPr>
      </w:pPr>
      <w:r w:rsidRPr="008F5834">
        <w:rPr>
          <w:rFonts w:cs="Segoe UI"/>
          <w:noProof/>
        </w:rPr>
        <w:t>packages</w:t>
      </w:r>
    </w:p>
    <w:p w14:paraId="31FF338B" w14:textId="77777777" w:rsidR="00B25BFF" w:rsidRDefault="00B25BFF">
      <w:pPr>
        <w:pStyle w:val="Index2"/>
        <w:tabs>
          <w:tab w:val="right" w:leader="dot" w:pos="4431"/>
        </w:tabs>
        <w:rPr>
          <w:noProof/>
        </w:rPr>
      </w:pPr>
      <w:r>
        <w:rPr>
          <w:noProof/>
        </w:rPr>
        <w:t>Packets, modules</w:t>
      </w:r>
      <w:r>
        <w:rPr>
          <w:noProof/>
        </w:rPr>
        <w:tab/>
        <w:t>10</w:t>
      </w:r>
    </w:p>
    <w:p w14:paraId="266928D3" w14:textId="77777777" w:rsidR="00B25BFF" w:rsidRDefault="00B25BFF">
      <w:pPr>
        <w:pStyle w:val="Index1"/>
        <w:tabs>
          <w:tab w:val="right" w:leader="dot" w:pos="4431"/>
        </w:tabs>
        <w:rPr>
          <w:noProof/>
        </w:rPr>
      </w:pPr>
      <w:r w:rsidRPr="008F5834">
        <w:rPr>
          <w:rFonts w:cs="Segoe UI"/>
          <w:noProof/>
        </w:rPr>
        <w:t>POO</w:t>
      </w:r>
    </w:p>
    <w:p w14:paraId="2B4FEB83" w14:textId="77777777" w:rsidR="00B25BFF" w:rsidRDefault="00B25BFF">
      <w:pPr>
        <w:pStyle w:val="Index2"/>
        <w:tabs>
          <w:tab w:val="right" w:leader="dot" w:pos="4431"/>
        </w:tabs>
        <w:rPr>
          <w:noProof/>
        </w:rPr>
      </w:pPr>
      <w:r>
        <w:rPr>
          <w:noProof/>
        </w:rPr>
        <w:t>Programmation orientée objet</w:t>
      </w:r>
      <w:r>
        <w:rPr>
          <w:noProof/>
        </w:rPr>
        <w:tab/>
        <w:t>8</w:t>
      </w:r>
    </w:p>
    <w:p w14:paraId="340AD7A8" w14:textId="77777777" w:rsidR="00B25BFF" w:rsidRDefault="00B25BFF">
      <w:pPr>
        <w:pStyle w:val="Index1"/>
        <w:tabs>
          <w:tab w:val="right" w:leader="dot" w:pos="4431"/>
        </w:tabs>
        <w:rPr>
          <w:noProof/>
        </w:rPr>
      </w:pPr>
      <w:r>
        <w:rPr>
          <w:noProof/>
        </w:rPr>
        <w:t>Prefab</w:t>
      </w:r>
    </w:p>
    <w:p w14:paraId="1F00246C" w14:textId="77777777" w:rsidR="00B25BFF" w:rsidRDefault="00B25BFF">
      <w:pPr>
        <w:pStyle w:val="Index2"/>
        <w:tabs>
          <w:tab w:val="right" w:leader="dot" w:pos="4431"/>
        </w:tabs>
        <w:rPr>
          <w:noProof/>
        </w:rPr>
      </w:pPr>
      <w:r>
        <w:rPr>
          <w:noProof/>
        </w:rPr>
        <w:t>gameobject prefabriqué</w:t>
      </w:r>
      <w:r>
        <w:rPr>
          <w:noProof/>
        </w:rPr>
        <w:tab/>
        <w:t>26</w:t>
      </w:r>
    </w:p>
    <w:p w14:paraId="6381F549" w14:textId="77777777" w:rsidR="00B25BFF" w:rsidRDefault="00B25BFF">
      <w:pPr>
        <w:pStyle w:val="Titreindex"/>
        <w:keepNext/>
        <w:tabs>
          <w:tab w:val="right" w:leader="dot" w:pos="4431"/>
        </w:tabs>
        <w:rPr>
          <w:rFonts w:eastAsiaTheme="minorEastAsia" w:cstheme="minorBidi"/>
          <w:b w:val="0"/>
          <w:bCs w:val="0"/>
          <w:noProof/>
        </w:rPr>
      </w:pPr>
      <w:r>
        <w:rPr>
          <w:noProof/>
        </w:rPr>
        <w:t>R</w:t>
      </w:r>
    </w:p>
    <w:p w14:paraId="0BABD840" w14:textId="77777777" w:rsidR="00B25BFF" w:rsidRDefault="00B25BFF">
      <w:pPr>
        <w:pStyle w:val="Index1"/>
        <w:tabs>
          <w:tab w:val="right" w:leader="dot" w:pos="4431"/>
        </w:tabs>
        <w:rPr>
          <w:noProof/>
        </w:rPr>
      </w:pPr>
      <w:r>
        <w:rPr>
          <w:noProof/>
        </w:rPr>
        <w:t>random</w:t>
      </w:r>
    </w:p>
    <w:p w14:paraId="5A93C3D9" w14:textId="77777777" w:rsidR="00B25BFF" w:rsidRDefault="00B25BFF">
      <w:pPr>
        <w:pStyle w:val="Index2"/>
        <w:tabs>
          <w:tab w:val="right" w:leader="dot" w:pos="4431"/>
        </w:tabs>
        <w:rPr>
          <w:noProof/>
        </w:rPr>
      </w:pPr>
      <w:r>
        <w:rPr>
          <w:noProof/>
        </w:rPr>
        <w:t>aléatoire</w:t>
      </w:r>
      <w:r>
        <w:rPr>
          <w:noProof/>
        </w:rPr>
        <w:tab/>
        <w:t>25</w:t>
      </w:r>
    </w:p>
    <w:p w14:paraId="71CD494D" w14:textId="77777777" w:rsidR="00B25BFF" w:rsidRDefault="00B25BFF">
      <w:pPr>
        <w:pStyle w:val="Index1"/>
        <w:tabs>
          <w:tab w:val="right" w:leader="dot" w:pos="4431"/>
        </w:tabs>
        <w:rPr>
          <w:noProof/>
        </w:rPr>
      </w:pPr>
      <w:r>
        <w:rPr>
          <w:noProof/>
        </w:rPr>
        <w:t>release</w:t>
      </w:r>
    </w:p>
    <w:p w14:paraId="6B81F745" w14:textId="77777777" w:rsidR="00B25BFF" w:rsidRDefault="00B25BFF">
      <w:pPr>
        <w:pStyle w:val="Index2"/>
        <w:tabs>
          <w:tab w:val="right" w:leader="dot" w:pos="4431"/>
        </w:tabs>
        <w:rPr>
          <w:noProof/>
        </w:rPr>
      </w:pPr>
      <w:r>
        <w:rPr>
          <w:noProof/>
        </w:rPr>
        <w:t>dernière version du programme</w:t>
      </w:r>
      <w:r>
        <w:rPr>
          <w:noProof/>
        </w:rPr>
        <w:tab/>
        <w:t>23</w:t>
      </w:r>
    </w:p>
    <w:p w14:paraId="73F80C46" w14:textId="77777777" w:rsidR="00B25BFF" w:rsidRDefault="00B25BFF">
      <w:pPr>
        <w:pStyle w:val="Titreindex"/>
        <w:keepNext/>
        <w:tabs>
          <w:tab w:val="right" w:leader="dot" w:pos="4431"/>
        </w:tabs>
        <w:rPr>
          <w:rFonts w:eastAsiaTheme="minorEastAsia" w:cstheme="minorBidi"/>
          <w:b w:val="0"/>
          <w:bCs w:val="0"/>
          <w:noProof/>
        </w:rPr>
      </w:pPr>
      <w:r>
        <w:rPr>
          <w:noProof/>
        </w:rPr>
        <w:t>S</w:t>
      </w:r>
    </w:p>
    <w:p w14:paraId="0DFBBD2A" w14:textId="77777777" w:rsidR="00B25BFF" w:rsidRDefault="00B25BFF">
      <w:pPr>
        <w:pStyle w:val="Index1"/>
        <w:tabs>
          <w:tab w:val="right" w:leader="dot" w:pos="4431"/>
        </w:tabs>
        <w:rPr>
          <w:noProof/>
        </w:rPr>
      </w:pPr>
      <w:r>
        <w:rPr>
          <w:noProof/>
        </w:rPr>
        <w:t>Sardine</w:t>
      </w:r>
    </w:p>
    <w:p w14:paraId="0D949EBF" w14:textId="77777777" w:rsidR="00B25BFF" w:rsidRDefault="00B25BFF">
      <w:pPr>
        <w:pStyle w:val="Index2"/>
        <w:tabs>
          <w:tab w:val="right" w:leader="dot" w:pos="4431"/>
        </w:tabs>
        <w:rPr>
          <w:noProof/>
        </w:rPr>
      </w:pPr>
      <w:r>
        <w:rPr>
          <w:noProof/>
        </w:rPr>
        <w:t>Espèce de poisson</w:t>
      </w:r>
      <w:r>
        <w:rPr>
          <w:noProof/>
        </w:rPr>
        <w:tab/>
        <w:t>34</w:t>
      </w:r>
    </w:p>
    <w:p w14:paraId="199AB87E" w14:textId="77777777" w:rsidR="00B25BFF" w:rsidRDefault="00B25BFF">
      <w:pPr>
        <w:pStyle w:val="Index1"/>
        <w:tabs>
          <w:tab w:val="right" w:leader="dot" w:pos="4431"/>
        </w:tabs>
        <w:rPr>
          <w:noProof/>
        </w:rPr>
      </w:pPr>
      <w:r>
        <w:rPr>
          <w:noProof/>
        </w:rPr>
        <w:t>Sprite</w:t>
      </w:r>
    </w:p>
    <w:p w14:paraId="5FA4689A" w14:textId="77777777" w:rsidR="00B25BFF" w:rsidRDefault="00B25BFF">
      <w:pPr>
        <w:pStyle w:val="Index2"/>
        <w:tabs>
          <w:tab w:val="right" w:leader="dot" w:pos="4431"/>
        </w:tabs>
        <w:rPr>
          <w:noProof/>
        </w:rPr>
      </w:pPr>
      <w:r>
        <w:rPr>
          <w:noProof/>
        </w:rPr>
        <w:t>Image utilisé pour le jeu</w:t>
      </w:r>
      <w:r>
        <w:rPr>
          <w:noProof/>
        </w:rPr>
        <w:tab/>
        <w:t>29</w:t>
      </w:r>
    </w:p>
    <w:p w14:paraId="414DC9F1" w14:textId="77777777" w:rsidR="00B25BFF" w:rsidRDefault="00B25BFF">
      <w:pPr>
        <w:pStyle w:val="Titreindex"/>
        <w:keepNext/>
        <w:tabs>
          <w:tab w:val="right" w:leader="dot" w:pos="4431"/>
        </w:tabs>
        <w:rPr>
          <w:rFonts w:eastAsiaTheme="minorEastAsia" w:cstheme="minorBidi"/>
          <w:b w:val="0"/>
          <w:bCs w:val="0"/>
          <w:noProof/>
        </w:rPr>
      </w:pPr>
      <w:r>
        <w:rPr>
          <w:noProof/>
        </w:rPr>
        <w:t>T</w:t>
      </w:r>
    </w:p>
    <w:p w14:paraId="6048EEE7" w14:textId="77777777" w:rsidR="00B25BFF" w:rsidRDefault="00B25BFF">
      <w:pPr>
        <w:pStyle w:val="Index1"/>
        <w:tabs>
          <w:tab w:val="right" w:leader="dot" w:pos="4431"/>
        </w:tabs>
        <w:rPr>
          <w:noProof/>
        </w:rPr>
      </w:pPr>
      <w:r>
        <w:rPr>
          <w:noProof/>
        </w:rPr>
        <w:t>Thon rouge</w:t>
      </w:r>
    </w:p>
    <w:p w14:paraId="6901F147" w14:textId="77777777" w:rsidR="00B25BFF" w:rsidRDefault="00B25BFF">
      <w:pPr>
        <w:pStyle w:val="Index2"/>
        <w:tabs>
          <w:tab w:val="right" w:leader="dot" w:pos="4431"/>
        </w:tabs>
        <w:rPr>
          <w:noProof/>
        </w:rPr>
      </w:pPr>
      <w:r>
        <w:rPr>
          <w:noProof/>
        </w:rPr>
        <w:t>Espèce de poisson</w:t>
      </w:r>
      <w:r>
        <w:rPr>
          <w:noProof/>
        </w:rPr>
        <w:tab/>
        <w:t>35</w:t>
      </w:r>
    </w:p>
    <w:p w14:paraId="0A921713" w14:textId="77777777" w:rsidR="00B25BFF" w:rsidRDefault="00B25BFF">
      <w:pPr>
        <w:pStyle w:val="Titreindex"/>
        <w:keepNext/>
        <w:tabs>
          <w:tab w:val="right" w:leader="dot" w:pos="4431"/>
        </w:tabs>
        <w:rPr>
          <w:rFonts w:eastAsiaTheme="minorEastAsia" w:cstheme="minorBidi"/>
          <w:b w:val="0"/>
          <w:bCs w:val="0"/>
          <w:noProof/>
        </w:rPr>
      </w:pPr>
      <w:r>
        <w:rPr>
          <w:noProof/>
        </w:rPr>
        <w:t>U</w:t>
      </w:r>
    </w:p>
    <w:p w14:paraId="218BE50F" w14:textId="77777777" w:rsidR="00B25BFF" w:rsidRDefault="00B25BFF">
      <w:pPr>
        <w:pStyle w:val="Index1"/>
        <w:tabs>
          <w:tab w:val="right" w:leader="dot" w:pos="4431"/>
        </w:tabs>
        <w:rPr>
          <w:noProof/>
        </w:rPr>
      </w:pPr>
      <w:r>
        <w:rPr>
          <w:noProof/>
        </w:rPr>
        <w:t>UI</w:t>
      </w:r>
    </w:p>
    <w:p w14:paraId="0EDF29EC" w14:textId="77777777" w:rsidR="00B25BFF" w:rsidRDefault="00B25BFF">
      <w:pPr>
        <w:pStyle w:val="Index2"/>
        <w:tabs>
          <w:tab w:val="right" w:leader="dot" w:pos="4431"/>
        </w:tabs>
        <w:rPr>
          <w:noProof/>
        </w:rPr>
      </w:pPr>
      <w:r>
        <w:rPr>
          <w:noProof/>
        </w:rPr>
        <w:t>User interface, interface utilisateur</w:t>
      </w:r>
      <w:r>
        <w:rPr>
          <w:noProof/>
        </w:rPr>
        <w:tab/>
        <w:t>29</w:t>
      </w:r>
    </w:p>
    <w:p w14:paraId="2258026D" w14:textId="77777777" w:rsidR="00B25BFF" w:rsidRDefault="00B25BFF">
      <w:pPr>
        <w:pStyle w:val="Index1"/>
        <w:tabs>
          <w:tab w:val="right" w:leader="dot" w:pos="4431"/>
        </w:tabs>
        <w:rPr>
          <w:noProof/>
        </w:rPr>
      </w:pPr>
      <w:r w:rsidRPr="008F5834">
        <w:rPr>
          <w:rFonts w:cs="Segoe UI"/>
          <w:noProof/>
        </w:rPr>
        <w:t>Unity</w:t>
      </w:r>
    </w:p>
    <w:p w14:paraId="2561D236" w14:textId="77777777" w:rsidR="00B25BFF" w:rsidRDefault="00B25BFF">
      <w:pPr>
        <w:pStyle w:val="Index2"/>
        <w:tabs>
          <w:tab w:val="right" w:leader="dot" w:pos="4431"/>
        </w:tabs>
        <w:rPr>
          <w:noProof/>
        </w:rPr>
      </w:pPr>
      <w:r>
        <w:rPr>
          <w:noProof/>
        </w:rPr>
        <w:t>Moteur graphique de jeu</w:t>
      </w:r>
      <w:r>
        <w:rPr>
          <w:noProof/>
        </w:rPr>
        <w:tab/>
        <w:t>8</w:t>
      </w:r>
    </w:p>
    <w:p w14:paraId="34CA2774" w14:textId="77777777" w:rsidR="00B25BFF" w:rsidRDefault="00B25BFF">
      <w:pPr>
        <w:pStyle w:val="Titreindex"/>
        <w:keepNext/>
        <w:tabs>
          <w:tab w:val="right" w:leader="dot" w:pos="4431"/>
        </w:tabs>
        <w:rPr>
          <w:rFonts w:eastAsiaTheme="minorEastAsia" w:cstheme="minorBidi"/>
          <w:b w:val="0"/>
          <w:bCs w:val="0"/>
          <w:noProof/>
        </w:rPr>
      </w:pPr>
      <w:r>
        <w:rPr>
          <w:noProof/>
        </w:rPr>
        <w:t>V</w:t>
      </w:r>
    </w:p>
    <w:p w14:paraId="4A584BB5" w14:textId="77777777" w:rsidR="00B25BFF" w:rsidRDefault="00B25BFF">
      <w:pPr>
        <w:pStyle w:val="Index1"/>
        <w:tabs>
          <w:tab w:val="right" w:leader="dot" w:pos="4431"/>
        </w:tabs>
        <w:rPr>
          <w:noProof/>
        </w:rPr>
      </w:pPr>
      <w:r w:rsidRPr="008F5834">
        <w:rPr>
          <w:rFonts w:cs="Segoe UI"/>
          <w:noProof/>
        </w:rPr>
        <w:t>visual studio</w:t>
      </w:r>
    </w:p>
    <w:p w14:paraId="385D2BEE" w14:textId="77777777" w:rsidR="00B25BFF" w:rsidRDefault="00B25BFF">
      <w:pPr>
        <w:pStyle w:val="Index2"/>
        <w:tabs>
          <w:tab w:val="right" w:leader="dot" w:pos="4431"/>
        </w:tabs>
        <w:rPr>
          <w:noProof/>
        </w:rPr>
      </w:pPr>
      <w:r>
        <w:rPr>
          <w:noProof/>
        </w:rPr>
        <w:t>IDE</w:t>
      </w:r>
      <w:r>
        <w:rPr>
          <w:noProof/>
        </w:rPr>
        <w:tab/>
        <w:t>10</w:t>
      </w:r>
    </w:p>
    <w:p w14:paraId="620891BD" w14:textId="77777777" w:rsidR="00B25BFF" w:rsidRDefault="00B25BFF" w:rsidP="00B25BFF">
      <w:pPr>
        <w:spacing w:after="180" w:line="336" w:lineRule="auto"/>
        <w:contextualSpacing w:val="0"/>
        <w:rPr>
          <w:rStyle w:val="lev"/>
          <w:rFonts w:asciiTheme="majorHAnsi" w:eastAsiaTheme="majorEastAsia" w:hAnsiTheme="majorHAnsi" w:cstheme="majorBidi"/>
          <w:b/>
          <w:bCs w:val="0"/>
          <w:noProof/>
          <w:sz w:val="72"/>
          <w:szCs w:val="90"/>
        </w:rPr>
        <w:sectPr w:rsidR="00B25BFF" w:rsidSect="00B25BFF">
          <w:type w:val="continuous"/>
          <w:pgSz w:w="11906" w:h="16838" w:code="9"/>
          <w:pgMar w:top="425" w:right="1152" w:bottom="720" w:left="1152" w:header="0" w:footer="0" w:gutter="0"/>
          <w:cols w:num="2" w:space="720"/>
          <w:titlePg/>
          <w:docGrid w:linePitch="360"/>
        </w:sectPr>
      </w:pPr>
    </w:p>
    <w:p w14:paraId="23004E65" w14:textId="5A4A3AB5" w:rsidR="00B25BFF" w:rsidRPr="00B25BFF" w:rsidRDefault="006F5E7B" w:rsidP="00B25BFF">
      <w:pPr>
        <w:spacing w:after="180" w:line="336" w:lineRule="auto"/>
        <w:contextualSpacing w:val="0"/>
        <w:rPr>
          <w:rFonts w:asciiTheme="majorHAnsi" w:eastAsiaTheme="majorEastAsia" w:hAnsiTheme="majorHAnsi" w:cstheme="majorBidi"/>
          <w:b/>
          <w:sz w:val="72"/>
          <w:szCs w:val="90"/>
        </w:rPr>
      </w:pPr>
      <w:r>
        <w:rPr>
          <w:rStyle w:val="lev"/>
          <w:rFonts w:asciiTheme="majorHAnsi" w:eastAsiaTheme="majorEastAsia" w:hAnsiTheme="majorHAnsi" w:cstheme="majorBidi"/>
          <w:b/>
          <w:bCs w:val="0"/>
          <w:sz w:val="72"/>
          <w:szCs w:val="90"/>
        </w:rPr>
        <w:fldChar w:fldCharType="end"/>
      </w:r>
    </w:p>
    <w:sdt>
      <w:sdtPr>
        <w:rPr>
          <w:rFonts w:asciiTheme="minorHAnsi" w:eastAsiaTheme="minorHAnsi" w:hAnsiTheme="minorHAnsi" w:cstheme="minorBidi"/>
          <w:b w:val="0"/>
          <w:bCs w:val="0"/>
          <w:caps w:val="0"/>
          <w:kern w:val="0"/>
          <w:sz w:val="24"/>
        </w:rPr>
        <w:id w:val="-340857336"/>
        <w:docPartObj>
          <w:docPartGallery w:val="Table of Contents"/>
          <w:docPartUnique/>
        </w:docPartObj>
      </w:sdtPr>
      <w:sdtEndPr/>
      <w:sdtContent>
        <w:p w14:paraId="4F86901C" w14:textId="2678F400" w:rsidR="00917C05" w:rsidRPr="00917C05" w:rsidRDefault="00917C05" w:rsidP="00917C05">
          <w:pPr>
            <w:pStyle w:val="En-ttedetabledesmatires"/>
          </w:pPr>
          <w:r>
            <w:t>Table des matières</w:t>
          </w:r>
        </w:p>
        <w:p w14:paraId="45164365" w14:textId="288C7185" w:rsidR="000614BC" w:rsidRDefault="00131C94">
          <w:pPr>
            <w:pStyle w:val="TM1"/>
            <w:tabs>
              <w:tab w:val="right" w:leader="dot" w:pos="9592"/>
            </w:tabs>
            <w:rPr>
              <w:rFonts w:eastAsiaTheme="minorEastAsia" w:cstheme="minorBidi"/>
              <w:b w:val="0"/>
              <w:bCs w:val="0"/>
              <w:caps w:val="0"/>
              <w:noProof/>
              <w:color w:val="auto"/>
              <w:sz w:val="22"/>
              <w:szCs w:val="22"/>
              <w:lang w:val="fr-CH" w:eastAsia="fr-CH"/>
            </w:rPr>
          </w:pPr>
          <w:r>
            <w:rPr>
              <w:noProof/>
              <w:kern w:val="20"/>
            </w:rPr>
            <w:fldChar w:fldCharType="begin"/>
          </w:r>
          <w:r>
            <w:rPr>
              <w:noProof/>
              <w:kern w:val="20"/>
            </w:rPr>
            <w:instrText xml:space="preserve"> TOC \o "1-3" \h \z \u </w:instrText>
          </w:r>
          <w:r>
            <w:rPr>
              <w:noProof/>
              <w:kern w:val="20"/>
            </w:rPr>
            <w:fldChar w:fldCharType="separate"/>
          </w:r>
          <w:hyperlink w:anchor="_Toc104836184" w:history="1">
            <w:r w:rsidR="000614BC" w:rsidRPr="00E60A4B">
              <w:rPr>
                <w:rStyle w:val="Lienhypertexte"/>
                <w:rFonts w:cs="Segoe UI"/>
                <w:noProof/>
              </w:rPr>
              <w:t>Glossaire</w:t>
            </w:r>
            <w:r w:rsidR="000614BC">
              <w:rPr>
                <w:noProof/>
                <w:webHidden/>
              </w:rPr>
              <w:tab/>
            </w:r>
            <w:r w:rsidR="000614BC">
              <w:rPr>
                <w:noProof/>
                <w:webHidden/>
              </w:rPr>
              <w:fldChar w:fldCharType="begin"/>
            </w:r>
            <w:r w:rsidR="000614BC">
              <w:rPr>
                <w:noProof/>
                <w:webHidden/>
              </w:rPr>
              <w:instrText xml:space="preserve"> PAGEREF _Toc104836184 \h </w:instrText>
            </w:r>
            <w:r w:rsidR="000614BC">
              <w:rPr>
                <w:noProof/>
                <w:webHidden/>
              </w:rPr>
            </w:r>
            <w:r w:rsidR="000614BC">
              <w:rPr>
                <w:noProof/>
                <w:webHidden/>
              </w:rPr>
              <w:fldChar w:fldCharType="separate"/>
            </w:r>
            <w:r w:rsidR="000614BC">
              <w:rPr>
                <w:noProof/>
                <w:webHidden/>
              </w:rPr>
              <w:t>2</w:t>
            </w:r>
            <w:r w:rsidR="000614BC">
              <w:rPr>
                <w:noProof/>
                <w:webHidden/>
              </w:rPr>
              <w:fldChar w:fldCharType="end"/>
            </w:r>
          </w:hyperlink>
        </w:p>
        <w:p w14:paraId="0224436D" w14:textId="4AA06C5B"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185" w:history="1">
            <w:r w:rsidRPr="00E60A4B">
              <w:rPr>
                <w:rStyle w:val="Lienhypertexte"/>
                <w:rFonts w:cs="Segoe UI"/>
                <w:noProof/>
              </w:rPr>
              <w:t>Information générales</w:t>
            </w:r>
            <w:r>
              <w:rPr>
                <w:noProof/>
                <w:webHidden/>
              </w:rPr>
              <w:tab/>
            </w:r>
            <w:r>
              <w:rPr>
                <w:noProof/>
                <w:webHidden/>
              </w:rPr>
              <w:fldChar w:fldCharType="begin"/>
            </w:r>
            <w:r>
              <w:rPr>
                <w:noProof/>
                <w:webHidden/>
              </w:rPr>
              <w:instrText xml:space="preserve"> PAGEREF _Toc104836185 \h </w:instrText>
            </w:r>
            <w:r>
              <w:rPr>
                <w:noProof/>
                <w:webHidden/>
              </w:rPr>
            </w:r>
            <w:r>
              <w:rPr>
                <w:noProof/>
                <w:webHidden/>
              </w:rPr>
              <w:fldChar w:fldCharType="separate"/>
            </w:r>
            <w:r>
              <w:rPr>
                <w:noProof/>
                <w:webHidden/>
              </w:rPr>
              <w:t>6</w:t>
            </w:r>
            <w:r>
              <w:rPr>
                <w:noProof/>
                <w:webHidden/>
              </w:rPr>
              <w:fldChar w:fldCharType="end"/>
            </w:r>
          </w:hyperlink>
        </w:p>
        <w:p w14:paraId="443B55E2" w14:textId="0C8D2949"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86" w:history="1">
            <w:r w:rsidRPr="00E60A4B">
              <w:rPr>
                <w:rStyle w:val="Lienhypertexte"/>
                <w:rFonts w:cs="Segoe UI"/>
                <w:iCs/>
                <w:noProof/>
              </w:rPr>
              <w:t>Contacts</w:t>
            </w:r>
            <w:r>
              <w:rPr>
                <w:noProof/>
                <w:webHidden/>
              </w:rPr>
              <w:tab/>
            </w:r>
            <w:r>
              <w:rPr>
                <w:noProof/>
                <w:webHidden/>
              </w:rPr>
              <w:fldChar w:fldCharType="begin"/>
            </w:r>
            <w:r>
              <w:rPr>
                <w:noProof/>
                <w:webHidden/>
              </w:rPr>
              <w:instrText xml:space="preserve"> PAGEREF _Toc104836186 \h </w:instrText>
            </w:r>
            <w:r>
              <w:rPr>
                <w:noProof/>
                <w:webHidden/>
              </w:rPr>
            </w:r>
            <w:r>
              <w:rPr>
                <w:noProof/>
                <w:webHidden/>
              </w:rPr>
              <w:fldChar w:fldCharType="separate"/>
            </w:r>
            <w:r>
              <w:rPr>
                <w:noProof/>
                <w:webHidden/>
              </w:rPr>
              <w:t>6</w:t>
            </w:r>
            <w:r>
              <w:rPr>
                <w:noProof/>
                <w:webHidden/>
              </w:rPr>
              <w:fldChar w:fldCharType="end"/>
            </w:r>
          </w:hyperlink>
        </w:p>
        <w:p w14:paraId="335A9C2A" w14:textId="4577ABF0"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87" w:history="1">
            <w:r w:rsidRPr="00E60A4B">
              <w:rPr>
                <w:rStyle w:val="Lienhypertexte"/>
                <w:rFonts w:cs="Segoe UI"/>
                <w:iCs/>
                <w:noProof/>
              </w:rPr>
              <w:t>Période de réalisation</w:t>
            </w:r>
            <w:r>
              <w:rPr>
                <w:noProof/>
                <w:webHidden/>
              </w:rPr>
              <w:tab/>
            </w:r>
            <w:r>
              <w:rPr>
                <w:noProof/>
                <w:webHidden/>
              </w:rPr>
              <w:fldChar w:fldCharType="begin"/>
            </w:r>
            <w:r>
              <w:rPr>
                <w:noProof/>
                <w:webHidden/>
              </w:rPr>
              <w:instrText xml:space="preserve"> PAGEREF _Toc104836187 \h </w:instrText>
            </w:r>
            <w:r>
              <w:rPr>
                <w:noProof/>
                <w:webHidden/>
              </w:rPr>
            </w:r>
            <w:r>
              <w:rPr>
                <w:noProof/>
                <w:webHidden/>
              </w:rPr>
              <w:fldChar w:fldCharType="separate"/>
            </w:r>
            <w:r>
              <w:rPr>
                <w:noProof/>
                <w:webHidden/>
              </w:rPr>
              <w:t>6</w:t>
            </w:r>
            <w:r>
              <w:rPr>
                <w:noProof/>
                <w:webHidden/>
              </w:rPr>
              <w:fldChar w:fldCharType="end"/>
            </w:r>
          </w:hyperlink>
        </w:p>
        <w:p w14:paraId="3625D8AA" w14:textId="0E9F825B"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88" w:history="1">
            <w:r w:rsidRPr="00E60A4B">
              <w:rPr>
                <w:rStyle w:val="Lienhypertexte"/>
                <w:noProof/>
              </w:rPr>
              <w:t>Horaire de travail</w:t>
            </w:r>
            <w:r>
              <w:rPr>
                <w:noProof/>
                <w:webHidden/>
              </w:rPr>
              <w:tab/>
            </w:r>
            <w:r>
              <w:rPr>
                <w:noProof/>
                <w:webHidden/>
              </w:rPr>
              <w:fldChar w:fldCharType="begin"/>
            </w:r>
            <w:r>
              <w:rPr>
                <w:noProof/>
                <w:webHidden/>
              </w:rPr>
              <w:instrText xml:space="preserve"> PAGEREF _Toc104836188 \h </w:instrText>
            </w:r>
            <w:r>
              <w:rPr>
                <w:noProof/>
                <w:webHidden/>
              </w:rPr>
            </w:r>
            <w:r>
              <w:rPr>
                <w:noProof/>
                <w:webHidden/>
              </w:rPr>
              <w:fldChar w:fldCharType="separate"/>
            </w:r>
            <w:r>
              <w:rPr>
                <w:noProof/>
                <w:webHidden/>
              </w:rPr>
              <w:t>7</w:t>
            </w:r>
            <w:r>
              <w:rPr>
                <w:noProof/>
                <w:webHidden/>
              </w:rPr>
              <w:fldChar w:fldCharType="end"/>
            </w:r>
          </w:hyperlink>
        </w:p>
        <w:p w14:paraId="64F5D0B1" w14:textId="220389F7"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89" w:history="1">
            <w:r w:rsidRPr="00E60A4B">
              <w:rPr>
                <w:rStyle w:val="Lienhypertexte"/>
                <w:noProof/>
              </w:rPr>
              <w:t>Liens utiles</w:t>
            </w:r>
            <w:r>
              <w:rPr>
                <w:noProof/>
                <w:webHidden/>
              </w:rPr>
              <w:tab/>
            </w:r>
            <w:r>
              <w:rPr>
                <w:noProof/>
                <w:webHidden/>
              </w:rPr>
              <w:fldChar w:fldCharType="begin"/>
            </w:r>
            <w:r>
              <w:rPr>
                <w:noProof/>
                <w:webHidden/>
              </w:rPr>
              <w:instrText xml:space="preserve"> PAGEREF _Toc104836189 \h </w:instrText>
            </w:r>
            <w:r>
              <w:rPr>
                <w:noProof/>
                <w:webHidden/>
              </w:rPr>
            </w:r>
            <w:r>
              <w:rPr>
                <w:noProof/>
                <w:webHidden/>
              </w:rPr>
              <w:fldChar w:fldCharType="separate"/>
            </w:r>
            <w:r>
              <w:rPr>
                <w:noProof/>
                <w:webHidden/>
              </w:rPr>
              <w:t>7</w:t>
            </w:r>
            <w:r>
              <w:rPr>
                <w:noProof/>
                <w:webHidden/>
              </w:rPr>
              <w:fldChar w:fldCharType="end"/>
            </w:r>
          </w:hyperlink>
        </w:p>
        <w:p w14:paraId="4553F576" w14:textId="265B7C07"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0" w:history="1">
            <w:r w:rsidRPr="00E60A4B">
              <w:rPr>
                <w:rStyle w:val="Lienhypertexte"/>
                <w:noProof/>
              </w:rPr>
              <w:t>Méthode de sauvegarde</w:t>
            </w:r>
            <w:r>
              <w:rPr>
                <w:noProof/>
                <w:webHidden/>
              </w:rPr>
              <w:tab/>
            </w:r>
            <w:r>
              <w:rPr>
                <w:noProof/>
                <w:webHidden/>
              </w:rPr>
              <w:fldChar w:fldCharType="begin"/>
            </w:r>
            <w:r>
              <w:rPr>
                <w:noProof/>
                <w:webHidden/>
              </w:rPr>
              <w:instrText xml:space="preserve"> PAGEREF _Toc104836190 \h </w:instrText>
            </w:r>
            <w:r>
              <w:rPr>
                <w:noProof/>
                <w:webHidden/>
              </w:rPr>
            </w:r>
            <w:r>
              <w:rPr>
                <w:noProof/>
                <w:webHidden/>
              </w:rPr>
              <w:fldChar w:fldCharType="separate"/>
            </w:r>
            <w:r>
              <w:rPr>
                <w:noProof/>
                <w:webHidden/>
              </w:rPr>
              <w:t>7</w:t>
            </w:r>
            <w:r>
              <w:rPr>
                <w:noProof/>
                <w:webHidden/>
              </w:rPr>
              <w:fldChar w:fldCharType="end"/>
            </w:r>
          </w:hyperlink>
        </w:p>
        <w:p w14:paraId="40FC7D91" w14:textId="5DF7BD62"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191" w:history="1">
            <w:r w:rsidRPr="00E60A4B">
              <w:rPr>
                <w:rStyle w:val="Lienhypertexte"/>
                <w:rFonts w:cs="Segoe UI"/>
                <w:noProof/>
              </w:rPr>
              <w:t>Analyse préliminaire</w:t>
            </w:r>
            <w:r>
              <w:rPr>
                <w:noProof/>
                <w:webHidden/>
              </w:rPr>
              <w:tab/>
            </w:r>
            <w:r>
              <w:rPr>
                <w:noProof/>
                <w:webHidden/>
              </w:rPr>
              <w:fldChar w:fldCharType="begin"/>
            </w:r>
            <w:r>
              <w:rPr>
                <w:noProof/>
                <w:webHidden/>
              </w:rPr>
              <w:instrText xml:space="preserve"> PAGEREF _Toc104836191 \h </w:instrText>
            </w:r>
            <w:r>
              <w:rPr>
                <w:noProof/>
                <w:webHidden/>
              </w:rPr>
            </w:r>
            <w:r>
              <w:rPr>
                <w:noProof/>
                <w:webHidden/>
              </w:rPr>
              <w:fldChar w:fldCharType="separate"/>
            </w:r>
            <w:r>
              <w:rPr>
                <w:noProof/>
                <w:webHidden/>
              </w:rPr>
              <w:t>8</w:t>
            </w:r>
            <w:r>
              <w:rPr>
                <w:noProof/>
                <w:webHidden/>
              </w:rPr>
              <w:fldChar w:fldCharType="end"/>
            </w:r>
          </w:hyperlink>
        </w:p>
        <w:p w14:paraId="316A0B61" w14:textId="6EABDC82"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2" w:history="1">
            <w:r w:rsidRPr="00E60A4B">
              <w:rPr>
                <w:rStyle w:val="Lienhypertexte"/>
                <w:rFonts w:cs="Segoe UI"/>
                <w:iCs/>
                <w:noProof/>
              </w:rPr>
              <w:t>Introduction</w:t>
            </w:r>
            <w:r>
              <w:rPr>
                <w:noProof/>
                <w:webHidden/>
              </w:rPr>
              <w:tab/>
            </w:r>
            <w:r>
              <w:rPr>
                <w:noProof/>
                <w:webHidden/>
              </w:rPr>
              <w:fldChar w:fldCharType="begin"/>
            </w:r>
            <w:r>
              <w:rPr>
                <w:noProof/>
                <w:webHidden/>
              </w:rPr>
              <w:instrText xml:space="preserve"> PAGEREF _Toc104836192 \h </w:instrText>
            </w:r>
            <w:r>
              <w:rPr>
                <w:noProof/>
                <w:webHidden/>
              </w:rPr>
            </w:r>
            <w:r>
              <w:rPr>
                <w:noProof/>
                <w:webHidden/>
              </w:rPr>
              <w:fldChar w:fldCharType="separate"/>
            </w:r>
            <w:r>
              <w:rPr>
                <w:noProof/>
                <w:webHidden/>
              </w:rPr>
              <w:t>8</w:t>
            </w:r>
            <w:r>
              <w:rPr>
                <w:noProof/>
                <w:webHidden/>
              </w:rPr>
              <w:fldChar w:fldCharType="end"/>
            </w:r>
          </w:hyperlink>
        </w:p>
        <w:p w14:paraId="4C434AB3" w14:textId="7972605A"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3" w:history="1">
            <w:r w:rsidRPr="00E60A4B">
              <w:rPr>
                <w:rStyle w:val="Lienhypertexte"/>
                <w:rFonts w:cs="Segoe UI"/>
                <w:iCs/>
                <w:noProof/>
              </w:rPr>
              <w:t>Matériel et logiciel à disposition</w:t>
            </w:r>
            <w:r>
              <w:rPr>
                <w:noProof/>
                <w:webHidden/>
              </w:rPr>
              <w:tab/>
            </w:r>
            <w:r>
              <w:rPr>
                <w:noProof/>
                <w:webHidden/>
              </w:rPr>
              <w:fldChar w:fldCharType="begin"/>
            </w:r>
            <w:r>
              <w:rPr>
                <w:noProof/>
                <w:webHidden/>
              </w:rPr>
              <w:instrText xml:space="preserve"> PAGEREF _Toc104836193 \h </w:instrText>
            </w:r>
            <w:r>
              <w:rPr>
                <w:noProof/>
                <w:webHidden/>
              </w:rPr>
            </w:r>
            <w:r>
              <w:rPr>
                <w:noProof/>
                <w:webHidden/>
              </w:rPr>
              <w:fldChar w:fldCharType="separate"/>
            </w:r>
            <w:r>
              <w:rPr>
                <w:noProof/>
                <w:webHidden/>
              </w:rPr>
              <w:t>8</w:t>
            </w:r>
            <w:r>
              <w:rPr>
                <w:noProof/>
                <w:webHidden/>
              </w:rPr>
              <w:fldChar w:fldCharType="end"/>
            </w:r>
          </w:hyperlink>
        </w:p>
        <w:p w14:paraId="4C959349" w14:textId="3E34D40E"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194" w:history="1">
            <w:r w:rsidRPr="00E60A4B">
              <w:rPr>
                <w:rStyle w:val="Lienhypertexte"/>
                <w:noProof/>
              </w:rPr>
              <w:t>Matériel</w:t>
            </w:r>
            <w:r>
              <w:rPr>
                <w:noProof/>
                <w:webHidden/>
              </w:rPr>
              <w:tab/>
            </w:r>
            <w:r>
              <w:rPr>
                <w:noProof/>
                <w:webHidden/>
              </w:rPr>
              <w:fldChar w:fldCharType="begin"/>
            </w:r>
            <w:r>
              <w:rPr>
                <w:noProof/>
                <w:webHidden/>
              </w:rPr>
              <w:instrText xml:space="preserve"> PAGEREF _Toc104836194 \h </w:instrText>
            </w:r>
            <w:r>
              <w:rPr>
                <w:noProof/>
                <w:webHidden/>
              </w:rPr>
            </w:r>
            <w:r>
              <w:rPr>
                <w:noProof/>
                <w:webHidden/>
              </w:rPr>
              <w:fldChar w:fldCharType="separate"/>
            </w:r>
            <w:r>
              <w:rPr>
                <w:noProof/>
                <w:webHidden/>
              </w:rPr>
              <w:t>8</w:t>
            </w:r>
            <w:r>
              <w:rPr>
                <w:noProof/>
                <w:webHidden/>
              </w:rPr>
              <w:fldChar w:fldCharType="end"/>
            </w:r>
          </w:hyperlink>
        </w:p>
        <w:p w14:paraId="214044B1" w14:textId="2B2A204A"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5" w:history="1">
            <w:r w:rsidRPr="00E60A4B">
              <w:rPr>
                <w:rStyle w:val="Lienhypertexte"/>
                <w:rFonts w:cs="Segoe UI"/>
                <w:iCs/>
                <w:noProof/>
              </w:rPr>
              <w:t>Prérequis</w:t>
            </w:r>
            <w:r>
              <w:rPr>
                <w:noProof/>
                <w:webHidden/>
              </w:rPr>
              <w:tab/>
            </w:r>
            <w:r>
              <w:rPr>
                <w:noProof/>
                <w:webHidden/>
              </w:rPr>
              <w:fldChar w:fldCharType="begin"/>
            </w:r>
            <w:r>
              <w:rPr>
                <w:noProof/>
                <w:webHidden/>
              </w:rPr>
              <w:instrText xml:space="preserve"> PAGEREF _Toc104836195 \h </w:instrText>
            </w:r>
            <w:r>
              <w:rPr>
                <w:noProof/>
                <w:webHidden/>
              </w:rPr>
            </w:r>
            <w:r>
              <w:rPr>
                <w:noProof/>
                <w:webHidden/>
              </w:rPr>
              <w:fldChar w:fldCharType="separate"/>
            </w:r>
            <w:r>
              <w:rPr>
                <w:noProof/>
                <w:webHidden/>
              </w:rPr>
              <w:t>9</w:t>
            </w:r>
            <w:r>
              <w:rPr>
                <w:noProof/>
                <w:webHidden/>
              </w:rPr>
              <w:fldChar w:fldCharType="end"/>
            </w:r>
          </w:hyperlink>
        </w:p>
        <w:p w14:paraId="399806BA" w14:textId="32A1BEDC"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6" w:history="1">
            <w:r w:rsidRPr="00E60A4B">
              <w:rPr>
                <w:rStyle w:val="Lienhypertexte"/>
                <w:rFonts w:cs="Segoe UI"/>
                <w:iCs/>
                <w:noProof/>
              </w:rPr>
              <w:t>Objectifs</w:t>
            </w:r>
            <w:r>
              <w:rPr>
                <w:noProof/>
                <w:webHidden/>
              </w:rPr>
              <w:tab/>
            </w:r>
            <w:r>
              <w:rPr>
                <w:noProof/>
                <w:webHidden/>
              </w:rPr>
              <w:fldChar w:fldCharType="begin"/>
            </w:r>
            <w:r>
              <w:rPr>
                <w:noProof/>
                <w:webHidden/>
              </w:rPr>
              <w:instrText xml:space="preserve"> PAGEREF _Toc104836196 \h </w:instrText>
            </w:r>
            <w:r>
              <w:rPr>
                <w:noProof/>
                <w:webHidden/>
              </w:rPr>
            </w:r>
            <w:r>
              <w:rPr>
                <w:noProof/>
                <w:webHidden/>
              </w:rPr>
              <w:fldChar w:fldCharType="separate"/>
            </w:r>
            <w:r>
              <w:rPr>
                <w:noProof/>
                <w:webHidden/>
              </w:rPr>
              <w:t>9</w:t>
            </w:r>
            <w:r>
              <w:rPr>
                <w:noProof/>
                <w:webHidden/>
              </w:rPr>
              <w:fldChar w:fldCharType="end"/>
            </w:r>
          </w:hyperlink>
        </w:p>
        <w:p w14:paraId="1846F1E7" w14:textId="42A054FE"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7" w:history="1">
            <w:r w:rsidRPr="00E60A4B">
              <w:rPr>
                <w:rStyle w:val="Lienhypertexte"/>
                <w:rFonts w:cs="Segoe UI"/>
                <w:iCs/>
                <w:noProof/>
              </w:rPr>
              <w:t>Planification initiale</w:t>
            </w:r>
            <w:r>
              <w:rPr>
                <w:noProof/>
                <w:webHidden/>
              </w:rPr>
              <w:tab/>
            </w:r>
            <w:r>
              <w:rPr>
                <w:noProof/>
                <w:webHidden/>
              </w:rPr>
              <w:fldChar w:fldCharType="begin"/>
            </w:r>
            <w:r>
              <w:rPr>
                <w:noProof/>
                <w:webHidden/>
              </w:rPr>
              <w:instrText xml:space="preserve"> PAGEREF _Toc104836197 \h </w:instrText>
            </w:r>
            <w:r>
              <w:rPr>
                <w:noProof/>
                <w:webHidden/>
              </w:rPr>
            </w:r>
            <w:r>
              <w:rPr>
                <w:noProof/>
                <w:webHidden/>
              </w:rPr>
              <w:fldChar w:fldCharType="separate"/>
            </w:r>
            <w:r>
              <w:rPr>
                <w:noProof/>
                <w:webHidden/>
              </w:rPr>
              <w:t>10</w:t>
            </w:r>
            <w:r>
              <w:rPr>
                <w:noProof/>
                <w:webHidden/>
              </w:rPr>
              <w:fldChar w:fldCharType="end"/>
            </w:r>
          </w:hyperlink>
        </w:p>
        <w:p w14:paraId="74BAE6B5" w14:textId="7AB9D3A7"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198" w:history="1">
            <w:r w:rsidRPr="00E60A4B">
              <w:rPr>
                <w:rStyle w:val="Lienhypertexte"/>
                <w:rFonts w:cs="Segoe UI"/>
                <w:iCs/>
                <w:noProof/>
              </w:rPr>
              <w:t>Planification détaillée</w:t>
            </w:r>
            <w:r>
              <w:rPr>
                <w:noProof/>
                <w:webHidden/>
              </w:rPr>
              <w:tab/>
            </w:r>
            <w:r>
              <w:rPr>
                <w:noProof/>
                <w:webHidden/>
              </w:rPr>
              <w:fldChar w:fldCharType="begin"/>
            </w:r>
            <w:r>
              <w:rPr>
                <w:noProof/>
                <w:webHidden/>
              </w:rPr>
              <w:instrText xml:space="preserve"> PAGEREF _Toc104836198 \h </w:instrText>
            </w:r>
            <w:r>
              <w:rPr>
                <w:noProof/>
                <w:webHidden/>
              </w:rPr>
            </w:r>
            <w:r>
              <w:rPr>
                <w:noProof/>
                <w:webHidden/>
              </w:rPr>
              <w:fldChar w:fldCharType="separate"/>
            </w:r>
            <w:r>
              <w:rPr>
                <w:noProof/>
                <w:webHidden/>
              </w:rPr>
              <w:t>11</w:t>
            </w:r>
            <w:r>
              <w:rPr>
                <w:noProof/>
                <w:webHidden/>
              </w:rPr>
              <w:fldChar w:fldCharType="end"/>
            </w:r>
          </w:hyperlink>
        </w:p>
        <w:p w14:paraId="4131AC02" w14:textId="33DA471E"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199" w:history="1">
            <w:r w:rsidRPr="00E60A4B">
              <w:rPr>
                <w:rStyle w:val="Lienhypertexte"/>
                <w:rFonts w:cs="Segoe UI"/>
                <w:noProof/>
              </w:rPr>
              <w:t>Analyse / Conception</w:t>
            </w:r>
            <w:r>
              <w:rPr>
                <w:noProof/>
                <w:webHidden/>
              </w:rPr>
              <w:tab/>
            </w:r>
            <w:r>
              <w:rPr>
                <w:noProof/>
                <w:webHidden/>
              </w:rPr>
              <w:fldChar w:fldCharType="begin"/>
            </w:r>
            <w:r>
              <w:rPr>
                <w:noProof/>
                <w:webHidden/>
              </w:rPr>
              <w:instrText xml:space="preserve"> PAGEREF _Toc104836199 \h </w:instrText>
            </w:r>
            <w:r>
              <w:rPr>
                <w:noProof/>
                <w:webHidden/>
              </w:rPr>
            </w:r>
            <w:r>
              <w:rPr>
                <w:noProof/>
                <w:webHidden/>
              </w:rPr>
              <w:fldChar w:fldCharType="separate"/>
            </w:r>
            <w:r>
              <w:rPr>
                <w:noProof/>
                <w:webHidden/>
              </w:rPr>
              <w:t>16</w:t>
            </w:r>
            <w:r>
              <w:rPr>
                <w:noProof/>
                <w:webHidden/>
              </w:rPr>
              <w:fldChar w:fldCharType="end"/>
            </w:r>
          </w:hyperlink>
        </w:p>
        <w:p w14:paraId="29A0A51D" w14:textId="035C091F"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00" w:history="1">
            <w:r w:rsidRPr="00E60A4B">
              <w:rPr>
                <w:rStyle w:val="Lienhypertexte"/>
                <w:rFonts w:cs="Segoe UI"/>
                <w:iCs/>
                <w:noProof/>
              </w:rPr>
              <w:t>Concepts</w:t>
            </w:r>
            <w:r>
              <w:rPr>
                <w:noProof/>
                <w:webHidden/>
              </w:rPr>
              <w:tab/>
            </w:r>
            <w:r>
              <w:rPr>
                <w:noProof/>
                <w:webHidden/>
              </w:rPr>
              <w:fldChar w:fldCharType="begin"/>
            </w:r>
            <w:r>
              <w:rPr>
                <w:noProof/>
                <w:webHidden/>
              </w:rPr>
              <w:instrText xml:space="preserve"> PAGEREF _Toc104836200 \h </w:instrText>
            </w:r>
            <w:r>
              <w:rPr>
                <w:noProof/>
                <w:webHidden/>
              </w:rPr>
            </w:r>
            <w:r>
              <w:rPr>
                <w:noProof/>
                <w:webHidden/>
              </w:rPr>
              <w:fldChar w:fldCharType="separate"/>
            </w:r>
            <w:r>
              <w:rPr>
                <w:noProof/>
                <w:webHidden/>
              </w:rPr>
              <w:t>16</w:t>
            </w:r>
            <w:r>
              <w:rPr>
                <w:noProof/>
                <w:webHidden/>
              </w:rPr>
              <w:fldChar w:fldCharType="end"/>
            </w:r>
          </w:hyperlink>
        </w:p>
        <w:p w14:paraId="12EB21F4" w14:textId="463BFC76"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01" w:history="1">
            <w:r w:rsidRPr="00E60A4B">
              <w:rPr>
                <w:rStyle w:val="Lienhypertexte"/>
                <w:noProof/>
              </w:rPr>
              <w:t>Diagramme de flux</w:t>
            </w:r>
            <w:r>
              <w:rPr>
                <w:noProof/>
                <w:webHidden/>
              </w:rPr>
              <w:tab/>
            </w:r>
            <w:r>
              <w:rPr>
                <w:noProof/>
                <w:webHidden/>
              </w:rPr>
              <w:fldChar w:fldCharType="begin"/>
            </w:r>
            <w:r>
              <w:rPr>
                <w:noProof/>
                <w:webHidden/>
              </w:rPr>
              <w:instrText xml:space="preserve"> PAGEREF _Toc104836201 \h </w:instrText>
            </w:r>
            <w:r>
              <w:rPr>
                <w:noProof/>
                <w:webHidden/>
              </w:rPr>
            </w:r>
            <w:r>
              <w:rPr>
                <w:noProof/>
                <w:webHidden/>
              </w:rPr>
              <w:fldChar w:fldCharType="separate"/>
            </w:r>
            <w:r>
              <w:rPr>
                <w:noProof/>
                <w:webHidden/>
              </w:rPr>
              <w:t>16</w:t>
            </w:r>
            <w:r>
              <w:rPr>
                <w:noProof/>
                <w:webHidden/>
              </w:rPr>
              <w:fldChar w:fldCharType="end"/>
            </w:r>
          </w:hyperlink>
        </w:p>
        <w:p w14:paraId="61824E01" w14:textId="572B156F"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02" w:history="1">
            <w:r w:rsidRPr="00E60A4B">
              <w:rPr>
                <w:rStyle w:val="Lienhypertexte"/>
                <w:noProof/>
              </w:rPr>
              <w:t>Maquettes</w:t>
            </w:r>
            <w:r>
              <w:rPr>
                <w:noProof/>
                <w:webHidden/>
              </w:rPr>
              <w:tab/>
            </w:r>
            <w:r>
              <w:rPr>
                <w:noProof/>
                <w:webHidden/>
              </w:rPr>
              <w:fldChar w:fldCharType="begin"/>
            </w:r>
            <w:r>
              <w:rPr>
                <w:noProof/>
                <w:webHidden/>
              </w:rPr>
              <w:instrText xml:space="preserve"> PAGEREF _Toc104836202 \h </w:instrText>
            </w:r>
            <w:r>
              <w:rPr>
                <w:noProof/>
                <w:webHidden/>
              </w:rPr>
            </w:r>
            <w:r>
              <w:rPr>
                <w:noProof/>
                <w:webHidden/>
              </w:rPr>
              <w:fldChar w:fldCharType="separate"/>
            </w:r>
            <w:r>
              <w:rPr>
                <w:noProof/>
                <w:webHidden/>
              </w:rPr>
              <w:t>19</w:t>
            </w:r>
            <w:r>
              <w:rPr>
                <w:noProof/>
                <w:webHidden/>
              </w:rPr>
              <w:fldChar w:fldCharType="end"/>
            </w:r>
          </w:hyperlink>
        </w:p>
        <w:p w14:paraId="5EF75753" w14:textId="249761F5"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03" w:history="1">
            <w:r w:rsidRPr="00E60A4B">
              <w:rPr>
                <w:rStyle w:val="Lienhypertexte"/>
                <w:rFonts w:cs="Segoe UI"/>
                <w:iCs/>
                <w:noProof/>
              </w:rPr>
              <w:t>Stratégie de test</w:t>
            </w:r>
            <w:r>
              <w:rPr>
                <w:noProof/>
                <w:webHidden/>
              </w:rPr>
              <w:tab/>
            </w:r>
            <w:r>
              <w:rPr>
                <w:noProof/>
                <w:webHidden/>
              </w:rPr>
              <w:fldChar w:fldCharType="begin"/>
            </w:r>
            <w:r>
              <w:rPr>
                <w:noProof/>
                <w:webHidden/>
              </w:rPr>
              <w:instrText xml:space="preserve"> PAGEREF _Toc104836203 \h </w:instrText>
            </w:r>
            <w:r>
              <w:rPr>
                <w:noProof/>
                <w:webHidden/>
              </w:rPr>
            </w:r>
            <w:r>
              <w:rPr>
                <w:noProof/>
                <w:webHidden/>
              </w:rPr>
              <w:fldChar w:fldCharType="separate"/>
            </w:r>
            <w:r>
              <w:rPr>
                <w:noProof/>
                <w:webHidden/>
              </w:rPr>
              <w:t>23</w:t>
            </w:r>
            <w:r>
              <w:rPr>
                <w:noProof/>
                <w:webHidden/>
              </w:rPr>
              <w:fldChar w:fldCharType="end"/>
            </w:r>
          </w:hyperlink>
        </w:p>
        <w:p w14:paraId="51DDF89F" w14:textId="0447863E"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04" w:history="1">
            <w:r w:rsidRPr="00E60A4B">
              <w:rPr>
                <w:rStyle w:val="Lienhypertexte"/>
                <w:noProof/>
              </w:rPr>
              <w:t>Test Unitaire</w:t>
            </w:r>
            <w:r>
              <w:rPr>
                <w:noProof/>
                <w:webHidden/>
              </w:rPr>
              <w:tab/>
            </w:r>
            <w:r>
              <w:rPr>
                <w:noProof/>
                <w:webHidden/>
              </w:rPr>
              <w:fldChar w:fldCharType="begin"/>
            </w:r>
            <w:r>
              <w:rPr>
                <w:noProof/>
                <w:webHidden/>
              </w:rPr>
              <w:instrText xml:space="preserve"> PAGEREF _Toc104836204 \h </w:instrText>
            </w:r>
            <w:r>
              <w:rPr>
                <w:noProof/>
                <w:webHidden/>
              </w:rPr>
            </w:r>
            <w:r>
              <w:rPr>
                <w:noProof/>
                <w:webHidden/>
              </w:rPr>
              <w:fldChar w:fldCharType="separate"/>
            </w:r>
            <w:r>
              <w:rPr>
                <w:noProof/>
                <w:webHidden/>
              </w:rPr>
              <w:t>23</w:t>
            </w:r>
            <w:r>
              <w:rPr>
                <w:noProof/>
                <w:webHidden/>
              </w:rPr>
              <w:fldChar w:fldCharType="end"/>
            </w:r>
          </w:hyperlink>
        </w:p>
        <w:p w14:paraId="4B97D410" w14:textId="0A9AC9EB"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05" w:history="1">
            <w:r w:rsidRPr="00E60A4B">
              <w:rPr>
                <w:rStyle w:val="Lienhypertexte"/>
                <w:noProof/>
              </w:rPr>
              <w:t>Tests d’acceptations</w:t>
            </w:r>
            <w:r>
              <w:rPr>
                <w:noProof/>
                <w:webHidden/>
              </w:rPr>
              <w:tab/>
            </w:r>
            <w:r>
              <w:rPr>
                <w:noProof/>
                <w:webHidden/>
              </w:rPr>
              <w:fldChar w:fldCharType="begin"/>
            </w:r>
            <w:r>
              <w:rPr>
                <w:noProof/>
                <w:webHidden/>
              </w:rPr>
              <w:instrText xml:space="preserve"> PAGEREF _Toc104836205 \h </w:instrText>
            </w:r>
            <w:r>
              <w:rPr>
                <w:noProof/>
                <w:webHidden/>
              </w:rPr>
            </w:r>
            <w:r>
              <w:rPr>
                <w:noProof/>
                <w:webHidden/>
              </w:rPr>
              <w:fldChar w:fldCharType="separate"/>
            </w:r>
            <w:r>
              <w:rPr>
                <w:noProof/>
                <w:webHidden/>
              </w:rPr>
              <w:t>23</w:t>
            </w:r>
            <w:r>
              <w:rPr>
                <w:noProof/>
                <w:webHidden/>
              </w:rPr>
              <w:fldChar w:fldCharType="end"/>
            </w:r>
          </w:hyperlink>
        </w:p>
        <w:p w14:paraId="1AAF3DA9" w14:textId="6911F2C3"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06" w:history="1">
            <w:r w:rsidRPr="00E60A4B">
              <w:rPr>
                <w:rStyle w:val="Lienhypertexte"/>
                <w:noProof/>
              </w:rPr>
              <w:t>Risques techniques</w:t>
            </w:r>
            <w:r>
              <w:rPr>
                <w:noProof/>
                <w:webHidden/>
              </w:rPr>
              <w:tab/>
            </w:r>
            <w:r>
              <w:rPr>
                <w:noProof/>
                <w:webHidden/>
              </w:rPr>
              <w:fldChar w:fldCharType="begin"/>
            </w:r>
            <w:r>
              <w:rPr>
                <w:noProof/>
                <w:webHidden/>
              </w:rPr>
              <w:instrText xml:space="preserve"> PAGEREF _Toc104836206 \h </w:instrText>
            </w:r>
            <w:r>
              <w:rPr>
                <w:noProof/>
                <w:webHidden/>
              </w:rPr>
            </w:r>
            <w:r>
              <w:rPr>
                <w:noProof/>
                <w:webHidden/>
              </w:rPr>
              <w:fldChar w:fldCharType="separate"/>
            </w:r>
            <w:r>
              <w:rPr>
                <w:noProof/>
                <w:webHidden/>
              </w:rPr>
              <w:t>23</w:t>
            </w:r>
            <w:r>
              <w:rPr>
                <w:noProof/>
                <w:webHidden/>
              </w:rPr>
              <w:fldChar w:fldCharType="end"/>
            </w:r>
          </w:hyperlink>
        </w:p>
        <w:p w14:paraId="4FDD39AF" w14:textId="0ACC254D"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207" w:history="1">
            <w:r w:rsidRPr="00E60A4B">
              <w:rPr>
                <w:rStyle w:val="Lienhypertexte"/>
                <w:rFonts w:cs="Segoe UI"/>
                <w:noProof/>
              </w:rPr>
              <w:t>Réalisation</w:t>
            </w:r>
            <w:r>
              <w:rPr>
                <w:noProof/>
                <w:webHidden/>
              </w:rPr>
              <w:tab/>
            </w:r>
            <w:r>
              <w:rPr>
                <w:noProof/>
                <w:webHidden/>
              </w:rPr>
              <w:fldChar w:fldCharType="begin"/>
            </w:r>
            <w:r>
              <w:rPr>
                <w:noProof/>
                <w:webHidden/>
              </w:rPr>
              <w:instrText xml:space="preserve"> PAGEREF _Toc104836207 \h </w:instrText>
            </w:r>
            <w:r>
              <w:rPr>
                <w:noProof/>
                <w:webHidden/>
              </w:rPr>
            </w:r>
            <w:r>
              <w:rPr>
                <w:noProof/>
                <w:webHidden/>
              </w:rPr>
              <w:fldChar w:fldCharType="separate"/>
            </w:r>
            <w:r>
              <w:rPr>
                <w:noProof/>
                <w:webHidden/>
              </w:rPr>
              <w:t>24</w:t>
            </w:r>
            <w:r>
              <w:rPr>
                <w:noProof/>
                <w:webHidden/>
              </w:rPr>
              <w:fldChar w:fldCharType="end"/>
            </w:r>
          </w:hyperlink>
        </w:p>
        <w:p w14:paraId="74FADEBD" w14:textId="45A14026"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08" w:history="1">
            <w:r w:rsidRPr="00E60A4B">
              <w:rPr>
                <w:rStyle w:val="Lienhypertexte"/>
                <w:noProof/>
              </w:rPr>
              <w:t>Planification finale</w:t>
            </w:r>
            <w:r>
              <w:rPr>
                <w:noProof/>
                <w:webHidden/>
              </w:rPr>
              <w:tab/>
            </w:r>
            <w:r>
              <w:rPr>
                <w:noProof/>
                <w:webHidden/>
              </w:rPr>
              <w:fldChar w:fldCharType="begin"/>
            </w:r>
            <w:r>
              <w:rPr>
                <w:noProof/>
                <w:webHidden/>
              </w:rPr>
              <w:instrText xml:space="preserve"> PAGEREF _Toc104836208 \h </w:instrText>
            </w:r>
            <w:r>
              <w:rPr>
                <w:noProof/>
                <w:webHidden/>
              </w:rPr>
            </w:r>
            <w:r>
              <w:rPr>
                <w:noProof/>
                <w:webHidden/>
              </w:rPr>
              <w:fldChar w:fldCharType="separate"/>
            </w:r>
            <w:r>
              <w:rPr>
                <w:noProof/>
                <w:webHidden/>
              </w:rPr>
              <w:t>24</w:t>
            </w:r>
            <w:r>
              <w:rPr>
                <w:noProof/>
                <w:webHidden/>
              </w:rPr>
              <w:fldChar w:fldCharType="end"/>
            </w:r>
          </w:hyperlink>
        </w:p>
        <w:p w14:paraId="573FF5A4" w14:textId="33BEF028"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09" w:history="1">
            <w:r w:rsidRPr="00E60A4B">
              <w:rPr>
                <w:rStyle w:val="Lienhypertexte"/>
                <w:rFonts w:cs="Segoe UI"/>
                <w:iCs/>
                <w:noProof/>
              </w:rPr>
              <w:t>Planification sur IceScrum</w:t>
            </w:r>
            <w:r>
              <w:rPr>
                <w:noProof/>
                <w:webHidden/>
              </w:rPr>
              <w:tab/>
            </w:r>
            <w:r>
              <w:rPr>
                <w:noProof/>
                <w:webHidden/>
              </w:rPr>
              <w:fldChar w:fldCharType="begin"/>
            </w:r>
            <w:r>
              <w:rPr>
                <w:noProof/>
                <w:webHidden/>
              </w:rPr>
              <w:instrText xml:space="preserve"> PAGEREF _Toc104836209 \h </w:instrText>
            </w:r>
            <w:r>
              <w:rPr>
                <w:noProof/>
                <w:webHidden/>
              </w:rPr>
            </w:r>
            <w:r>
              <w:rPr>
                <w:noProof/>
                <w:webHidden/>
              </w:rPr>
              <w:fldChar w:fldCharType="separate"/>
            </w:r>
            <w:r>
              <w:rPr>
                <w:noProof/>
                <w:webHidden/>
              </w:rPr>
              <w:t>24</w:t>
            </w:r>
            <w:r>
              <w:rPr>
                <w:noProof/>
                <w:webHidden/>
              </w:rPr>
              <w:fldChar w:fldCharType="end"/>
            </w:r>
          </w:hyperlink>
        </w:p>
        <w:p w14:paraId="4BBF6D85" w14:textId="2366DF21"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10" w:history="1">
            <w:r w:rsidRPr="00E60A4B">
              <w:rPr>
                <w:rStyle w:val="Lienhypertexte"/>
                <w:rFonts w:cs="Segoe UI"/>
                <w:iCs/>
                <w:noProof/>
              </w:rPr>
              <w:t>Dossier de réalisation</w:t>
            </w:r>
            <w:r>
              <w:rPr>
                <w:noProof/>
                <w:webHidden/>
              </w:rPr>
              <w:tab/>
            </w:r>
            <w:r>
              <w:rPr>
                <w:noProof/>
                <w:webHidden/>
              </w:rPr>
              <w:fldChar w:fldCharType="begin"/>
            </w:r>
            <w:r>
              <w:rPr>
                <w:noProof/>
                <w:webHidden/>
              </w:rPr>
              <w:instrText xml:space="preserve"> PAGEREF _Toc104836210 \h </w:instrText>
            </w:r>
            <w:r>
              <w:rPr>
                <w:noProof/>
                <w:webHidden/>
              </w:rPr>
            </w:r>
            <w:r>
              <w:rPr>
                <w:noProof/>
                <w:webHidden/>
              </w:rPr>
              <w:fldChar w:fldCharType="separate"/>
            </w:r>
            <w:r>
              <w:rPr>
                <w:noProof/>
                <w:webHidden/>
              </w:rPr>
              <w:t>25</w:t>
            </w:r>
            <w:r>
              <w:rPr>
                <w:noProof/>
                <w:webHidden/>
              </w:rPr>
              <w:fldChar w:fldCharType="end"/>
            </w:r>
          </w:hyperlink>
        </w:p>
        <w:p w14:paraId="09D95219" w14:textId="174DC250"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11" w:history="1">
            <w:r w:rsidRPr="00E60A4B">
              <w:rPr>
                <w:rStyle w:val="Lienhypertexte"/>
                <w:noProof/>
              </w:rPr>
              <w:t>Convention de nommage</w:t>
            </w:r>
            <w:r>
              <w:rPr>
                <w:noProof/>
                <w:webHidden/>
              </w:rPr>
              <w:tab/>
            </w:r>
            <w:r>
              <w:rPr>
                <w:noProof/>
                <w:webHidden/>
              </w:rPr>
              <w:fldChar w:fldCharType="begin"/>
            </w:r>
            <w:r>
              <w:rPr>
                <w:noProof/>
                <w:webHidden/>
              </w:rPr>
              <w:instrText xml:space="preserve"> PAGEREF _Toc104836211 \h </w:instrText>
            </w:r>
            <w:r>
              <w:rPr>
                <w:noProof/>
                <w:webHidden/>
              </w:rPr>
            </w:r>
            <w:r>
              <w:rPr>
                <w:noProof/>
                <w:webHidden/>
              </w:rPr>
              <w:fldChar w:fldCharType="separate"/>
            </w:r>
            <w:r>
              <w:rPr>
                <w:noProof/>
                <w:webHidden/>
              </w:rPr>
              <w:t>25</w:t>
            </w:r>
            <w:r>
              <w:rPr>
                <w:noProof/>
                <w:webHidden/>
              </w:rPr>
              <w:fldChar w:fldCharType="end"/>
            </w:r>
          </w:hyperlink>
        </w:p>
        <w:p w14:paraId="712F4732" w14:textId="4721D06C"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12" w:history="1">
            <w:r w:rsidRPr="00E60A4B">
              <w:rPr>
                <w:rStyle w:val="Lienhypertexte"/>
                <w:noProof/>
              </w:rPr>
              <w:t>Scripts</w:t>
            </w:r>
            <w:r>
              <w:rPr>
                <w:noProof/>
                <w:webHidden/>
              </w:rPr>
              <w:tab/>
            </w:r>
            <w:r>
              <w:rPr>
                <w:noProof/>
                <w:webHidden/>
              </w:rPr>
              <w:fldChar w:fldCharType="begin"/>
            </w:r>
            <w:r>
              <w:rPr>
                <w:noProof/>
                <w:webHidden/>
              </w:rPr>
              <w:instrText xml:space="preserve"> PAGEREF _Toc104836212 \h </w:instrText>
            </w:r>
            <w:r>
              <w:rPr>
                <w:noProof/>
                <w:webHidden/>
              </w:rPr>
            </w:r>
            <w:r>
              <w:rPr>
                <w:noProof/>
                <w:webHidden/>
              </w:rPr>
              <w:fldChar w:fldCharType="separate"/>
            </w:r>
            <w:r>
              <w:rPr>
                <w:noProof/>
                <w:webHidden/>
              </w:rPr>
              <w:t>25</w:t>
            </w:r>
            <w:r>
              <w:rPr>
                <w:noProof/>
                <w:webHidden/>
              </w:rPr>
              <w:fldChar w:fldCharType="end"/>
            </w:r>
          </w:hyperlink>
        </w:p>
        <w:p w14:paraId="3DCB3942" w14:textId="61E8D370"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13" w:history="1">
            <w:r w:rsidRPr="00E60A4B">
              <w:rPr>
                <w:rStyle w:val="Lienhypertexte"/>
                <w:rFonts w:cs="Segoe UI"/>
                <w:iCs/>
                <w:noProof/>
              </w:rPr>
              <w:t>Rèpertoires</w:t>
            </w:r>
            <w:r>
              <w:rPr>
                <w:noProof/>
                <w:webHidden/>
              </w:rPr>
              <w:tab/>
            </w:r>
            <w:r>
              <w:rPr>
                <w:noProof/>
                <w:webHidden/>
              </w:rPr>
              <w:fldChar w:fldCharType="begin"/>
            </w:r>
            <w:r>
              <w:rPr>
                <w:noProof/>
                <w:webHidden/>
              </w:rPr>
              <w:instrText xml:space="preserve"> PAGEREF _Toc104836213 \h </w:instrText>
            </w:r>
            <w:r>
              <w:rPr>
                <w:noProof/>
                <w:webHidden/>
              </w:rPr>
            </w:r>
            <w:r>
              <w:rPr>
                <w:noProof/>
                <w:webHidden/>
              </w:rPr>
              <w:fldChar w:fldCharType="separate"/>
            </w:r>
            <w:r>
              <w:rPr>
                <w:noProof/>
                <w:webHidden/>
              </w:rPr>
              <w:t>27</w:t>
            </w:r>
            <w:r>
              <w:rPr>
                <w:noProof/>
                <w:webHidden/>
              </w:rPr>
              <w:fldChar w:fldCharType="end"/>
            </w:r>
          </w:hyperlink>
        </w:p>
        <w:p w14:paraId="386068A0" w14:textId="175EA72A"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14" w:history="1">
            <w:r w:rsidRPr="00E60A4B">
              <w:rPr>
                <w:rStyle w:val="Lienhypertexte"/>
                <w:rFonts w:cs="Segoe UI"/>
                <w:iCs/>
                <w:noProof/>
              </w:rPr>
              <w:t>Touches de DEBUG</w:t>
            </w:r>
            <w:r>
              <w:rPr>
                <w:noProof/>
                <w:webHidden/>
              </w:rPr>
              <w:tab/>
            </w:r>
            <w:r>
              <w:rPr>
                <w:noProof/>
                <w:webHidden/>
              </w:rPr>
              <w:fldChar w:fldCharType="begin"/>
            </w:r>
            <w:r>
              <w:rPr>
                <w:noProof/>
                <w:webHidden/>
              </w:rPr>
              <w:instrText xml:space="preserve"> PAGEREF _Toc104836214 \h </w:instrText>
            </w:r>
            <w:r>
              <w:rPr>
                <w:noProof/>
                <w:webHidden/>
              </w:rPr>
            </w:r>
            <w:r>
              <w:rPr>
                <w:noProof/>
                <w:webHidden/>
              </w:rPr>
              <w:fldChar w:fldCharType="separate"/>
            </w:r>
            <w:r>
              <w:rPr>
                <w:noProof/>
                <w:webHidden/>
              </w:rPr>
              <w:t>28</w:t>
            </w:r>
            <w:r>
              <w:rPr>
                <w:noProof/>
                <w:webHidden/>
              </w:rPr>
              <w:fldChar w:fldCharType="end"/>
            </w:r>
          </w:hyperlink>
        </w:p>
        <w:p w14:paraId="659A9F2F" w14:textId="3802B5B2"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15" w:history="1">
            <w:r w:rsidRPr="00E60A4B">
              <w:rPr>
                <w:rStyle w:val="Lienhypertexte"/>
                <w:rFonts w:cs="Segoe UI"/>
                <w:iCs/>
                <w:noProof/>
              </w:rPr>
              <w:t>Versions</w:t>
            </w:r>
            <w:r>
              <w:rPr>
                <w:noProof/>
                <w:webHidden/>
              </w:rPr>
              <w:tab/>
            </w:r>
            <w:r>
              <w:rPr>
                <w:noProof/>
                <w:webHidden/>
              </w:rPr>
              <w:fldChar w:fldCharType="begin"/>
            </w:r>
            <w:r>
              <w:rPr>
                <w:noProof/>
                <w:webHidden/>
              </w:rPr>
              <w:instrText xml:space="preserve"> PAGEREF _Toc104836215 \h </w:instrText>
            </w:r>
            <w:r>
              <w:rPr>
                <w:noProof/>
                <w:webHidden/>
              </w:rPr>
            </w:r>
            <w:r>
              <w:rPr>
                <w:noProof/>
                <w:webHidden/>
              </w:rPr>
              <w:fldChar w:fldCharType="separate"/>
            </w:r>
            <w:r>
              <w:rPr>
                <w:noProof/>
                <w:webHidden/>
              </w:rPr>
              <w:t>28</w:t>
            </w:r>
            <w:r>
              <w:rPr>
                <w:noProof/>
                <w:webHidden/>
              </w:rPr>
              <w:fldChar w:fldCharType="end"/>
            </w:r>
          </w:hyperlink>
        </w:p>
        <w:p w14:paraId="77D9BED7" w14:textId="6648E2CB"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16" w:history="1">
            <w:r w:rsidRPr="00E60A4B">
              <w:rPr>
                <w:rStyle w:val="Lienhypertexte"/>
                <w:noProof/>
              </w:rPr>
              <w:t>Tests logiciels et Windows</w:t>
            </w:r>
            <w:r>
              <w:rPr>
                <w:noProof/>
                <w:webHidden/>
              </w:rPr>
              <w:tab/>
            </w:r>
            <w:r>
              <w:rPr>
                <w:noProof/>
                <w:webHidden/>
              </w:rPr>
              <w:fldChar w:fldCharType="begin"/>
            </w:r>
            <w:r>
              <w:rPr>
                <w:noProof/>
                <w:webHidden/>
              </w:rPr>
              <w:instrText xml:space="preserve"> PAGEREF _Toc104836216 \h </w:instrText>
            </w:r>
            <w:r>
              <w:rPr>
                <w:noProof/>
                <w:webHidden/>
              </w:rPr>
            </w:r>
            <w:r>
              <w:rPr>
                <w:noProof/>
                <w:webHidden/>
              </w:rPr>
              <w:fldChar w:fldCharType="separate"/>
            </w:r>
            <w:r>
              <w:rPr>
                <w:noProof/>
                <w:webHidden/>
              </w:rPr>
              <w:t>28</w:t>
            </w:r>
            <w:r>
              <w:rPr>
                <w:noProof/>
                <w:webHidden/>
              </w:rPr>
              <w:fldChar w:fldCharType="end"/>
            </w:r>
          </w:hyperlink>
        </w:p>
        <w:p w14:paraId="777B261A" w14:textId="07E7C6D9"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17" w:history="1">
            <w:r w:rsidRPr="00E60A4B">
              <w:rPr>
                <w:rStyle w:val="Lienhypertexte"/>
                <w:rFonts w:cs="Segoe UI"/>
                <w:iCs/>
                <w:noProof/>
              </w:rPr>
              <w:t>Librairies</w:t>
            </w:r>
            <w:r>
              <w:rPr>
                <w:noProof/>
                <w:webHidden/>
              </w:rPr>
              <w:tab/>
            </w:r>
            <w:r>
              <w:rPr>
                <w:noProof/>
                <w:webHidden/>
              </w:rPr>
              <w:fldChar w:fldCharType="begin"/>
            </w:r>
            <w:r>
              <w:rPr>
                <w:noProof/>
                <w:webHidden/>
              </w:rPr>
              <w:instrText xml:space="preserve"> PAGEREF _Toc104836217 \h </w:instrText>
            </w:r>
            <w:r>
              <w:rPr>
                <w:noProof/>
                <w:webHidden/>
              </w:rPr>
            </w:r>
            <w:r>
              <w:rPr>
                <w:noProof/>
                <w:webHidden/>
              </w:rPr>
              <w:fldChar w:fldCharType="separate"/>
            </w:r>
            <w:r>
              <w:rPr>
                <w:noProof/>
                <w:webHidden/>
              </w:rPr>
              <w:t>30</w:t>
            </w:r>
            <w:r>
              <w:rPr>
                <w:noProof/>
                <w:webHidden/>
              </w:rPr>
              <w:fldChar w:fldCharType="end"/>
            </w:r>
          </w:hyperlink>
        </w:p>
        <w:p w14:paraId="4A71B825" w14:textId="34A2259C"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18" w:history="1">
            <w:r w:rsidRPr="00E60A4B">
              <w:rPr>
                <w:rStyle w:val="Lienhypertexte"/>
                <w:noProof/>
              </w:rPr>
              <w:t>Projet</w:t>
            </w:r>
            <w:r>
              <w:rPr>
                <w:noProof/>
                <w:webHidden/>
              </w:rPr>
              <w:tab/>
            </w:r>
            <w:r>
              <w:rPr>
                <w:noProof/>
                <w:webHidden/>
              </w:rPr>
              <w:fldChar w:fldCharType="begin"/>
            </w:r>
            <w:r>
              <w:rPr>
                <w:noProof/>
                <w:webHidden/>
              </w:rPr>
              <w:instrText xml:space="preserve"> PAGEREF _Toc104836218 \h </w:instrText>
            </w:r>
            <w:r>
              <w:rPr>
                <w:noProof/>
                <w:webHidden/>
              </w:rPr>
            </w:r>
            <w:r>
              <w:rPr>
                <w:noProof/>
                <w:webHidden/>
              </w:rPr>
              <w:fldChar w:fldCharType="separate"/>
            </w:r>
            <w:r>
              <w:rPr>
                <w:noProof/>
                <w:webHidden/>
              </w:rPr>
              <w:t>30</w:t>
            </w:r>
            <w:r>
              <w:rPr>
                <w:noProof/>
                <w:webHidden/>
              </w:rPr>
              <w:fldChar w:fldCharType="end"/>
            </w:r>
          </w:hyperlink>
        </w:p>
        <w:p w14:paraId="07B2314C" w14:textId="226851BB"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19" w:history="1">
            <w:r w:rsidRPr="00E60A4B">
              <w:rPr>
                <w:rStyle w:val="Lienhypertexte"/>
                <w:noProof/>
                <w:lang w:val="en-US"/>
              </w:rPr>
              <w:t>Librairies built-in</w:t>
            </w:r>
            <w:r>
              <w:rPr>
                <w:noProof/>
                <w:webHidden/>
              </w:rPr>
              <w:tab/>
            </w:r>
            <w:r>
              <w:rPr>
                <w:noProof/>
                <w:webHidden/>
              </w:rPr>
              <w:fldChar w:fldCharType="begin"/>
            </w:r>
            <w:r>
              <w:rPr>
                <w:noProof/>
                <w:webHidden/>
              </w:rPr>
              <w:instrText xml:space="preserve"> PAGEREF _Toc104836219 \h </w:instrText>
            </w:r>
            <w:r>
              <w:rPr>
                <w:noProof/>
                <w:webHidden/>
              </w:rPr>
            </w:r>
            <w:r>
              <w:rPr>
                <w:noProof/>
                <w:webHidden/>
              </w:rPr>
              <w:fldChar w:fldCharType="separate"/>
            </w:r>
            <w:r>
              <w:rPr>
                <w:noProof/>
                <w:webHidden/>
              </w:rPr>
              <w:t>30</w:t>
            </w:r>
            <w:r>
              <w:rPr>
                <w:noProof/>
                <w:webHidden/>
              </w:rPr>
              <w:fldChar w:fldCharType="end"/>
            </w:r>
          </w:hyperlink>
        </w:p>
        <w:p w14:paraId="5A19D985" w14:textId="692F8CB6"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20" w:history="1">
            <w:r w:rsidRPr="00E60A4B">
              <w:rPr>
                <w:rStyle w:val="Lienhypertexte"/>
                <w:rFonts w:cs="Segoe UI"/>
                <w:iCs/>
                <w:noProof/>
              </w:rPr>
              <w:t>Description des tests effectués</w:t>
            </w:r>
            <w:r>
              <w:rPr>
                <w:noProof/>
                <w:webHidden/>
              </w:rPr>
              <w:tab/>
            </w:r>
            <w:r>
              <w:rPr>
                <w:noProof/>
                <w:webHidden/>
              </w:rPr>
              <w:fldChar w:fldCharType="begin"/>
            </w:r>
            <w:r>
              <w:rPr>
                <w:noProof/>
                <w:webHidden/>
              </w:rPr>
              <w:instrText xml:space="preserve"> PAGEREF _Toc104836220 \h </w:instrText>
            </w:r>
            <w:r>
              <w:rPr>
                <w:noProof/>
                <w:webHidden/>
              </w:rPr>
            </w:r>
            <w:r>
              <w:rPr>
                <w:noProof/>
                <w:webHidden/>
              </w:rPr>
              <w:fldChar w:fldCharType="separate"/>
            </w:r>
            <w:r>
              <w:rPr>
                <w:noProof/>
                <w:webHidden/>
              </w:rPr>
              <w:t>31</w:t>
            </w:r>
            <w:r>
              <w:rPr>
                <w:noProof/>
                <w:webHidden/>
              </w:rPr>
              <w:fldChar w:fldCharType="end"/>
            </w:r>
          </w:hyperlink>
        </w:p>
        <w:p w14:paraId="2CBAA3E7" w14:textId="2D87DBBE"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1" w:history="1">
            <w:r w:rsidRPr="00E60A4B">
              <w:rPr>
                <w:rStyle w:val="Lienhypertexte"/>
                <w:noProof/>
              </w:rPr>
              <w:t>Tests d’acceptations</w:t>
            </w:r>
            <w:r>
              <w:rPr>
                <w:noProof/>
                <w:webHidden/>
              </w:rPr>
              <w:tab/>
            </w:r>
            <w:r>
              <w:rPr>
                <w:noProof/>
                <w:webHidden/>
              </w:rPr>
              <w:fldChar w:fldCharType="begin"/>
            </w:r>
            <w:r>
              <w:rPr>
                <w:noProof/>
                <w:webHidden/>
              </w:rPr>
              <w:instrText xml:space="preserve"> PAGEREF _Toc104836221 \h </w:instrText>
            </w:r>
            <w:r>
              <w:rPr>
                <w:noProof/>
                <w:webHidden/>
              </w:rPr>
            </w:r>
            <w:r>
              <w:rPr>
                <w:noProof/>
                <w:webHidden/>
              </w:rPr>
              <w:fldChar w:fldCharType="separate"/>
            </w:r>
            <w:r>
              <w:rPr>
                <w:noProof/>
                <w:webHidden/>
              </w:rPr>
              <w:t>31</w:t>
            </w:r>
            <w:r>
              <w:rPr>
                <w:noProof/>
                <w:webHidden/>
              </w:rPr>
              <w:fldChar w:fldCharType="end"/>
            </w:r>
          </w:hyperlink>
        </w:p>
        <w:p w14:paraId="0F2E8D91" w14:textId="0ED7D67B"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2" w:history="1">
            <w:r w:rsidRPr="00E60A4B">
              <w:rPr>
                <w:rStyle w:val="Lienhypertexte"/>
                <w:noProof/>
              </w:rPr>
              <w:t>Test unitaire</w:t>
            </w:r>
            <w:r>
              <w:rPr>
                <w:noProof/>
                <w:webHidden/>
              </w:rPr>
              <w:tab/>
            </w:r>
            <w:r>
              <w:rPr>
                <w:noProof/>
                <w:webHidden/>
              </w:rPr>
              <w:fldChar w:fldCharType="begin"/>
            </w:r>
            <w:r>
              <w:rPr>
                <w:noProof/>
                <w:webHidden/>
              </w:rPr>
              <w:instrText xml:space="preserve"> PAGEREF _Toc104836222 \h </w:instrText>
            </w:r>
            <w:r>
              <w:rPr>
                <w:noProof/>
                <w:webHidden/>
              </w:rPr>
            </w:r>
            <w:r>
              <w:rPr>
                <w:noProof/>
                <w:webHidden/>
              </w:rPr>
              <w:fldChar w:fldCharType="separate"/>
            </w:r>
            <w:r>
              <w:rPr>
                <w:noProof/>
                <w:webHidden/>
              </w:rPr>
              <w:t>35</w:t>
            </w:r>
            <w:r>
              <w:rPr>
                <w:noProof/>
                <w:webHidden/>
              </w:rPr>
              <w:fldChar w:fldCharType="end"/>
            </w:r>
          </w:hyperlink>
        </w:p>
        <w:p w14:paraId="07F9B372" w14:textId="2C679298"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23" w:history="1">
            <w:r w:rsidRPr="00E60A4B">
              <w:rPr>
                <w:rStyle w:val="Lienhypertexte"/>
                <w:rFonts w:cs="Segoe UI"/>
                <w:iCs/>
                <w:noProof/>
              </w:rPr>
              <w:t>Listes des poissons présent dans le jeu</w:t>
            </w:r>
            <w:r>
              <w:rPr>
                <w:noProof/>
                <w:webHidden/>
              </w:rPr>
              <w:tab/>
            </w:r>
            <w:r>
              <w:rPr>
                <w:noProof/>
                <w:webHidden/>
              </w:rPr>
              <w:fldChar w:fldCharType="begin"/>
            </w:r>
            <w:r>
              <w:rPr>
                <w:noProof/>
                <w:webHidden/>
              </w:rPr>
              <w:instrText xml:space="preserve"> PAGEREF _Toc104836223 \h </w:instrText>
            </w:r>
            <w:r>
              <w:rPr>
                <w:noProof/>
                <w:webHidden/>
              </w:rPr>
            </w:r>
            <w:r>
              <w:rPr>
                <w:noProof/>
                <w:webHidden/>
              </w:rPr>
              <w:fldChar w:fldCharType="separate"/>
            </w:r>
            <w:r>
              <w:rPr>
                <w:noProof/>
                <w:webHidden/>
              </w:rPr>
              <w:t>35</w:t>
            </w:r>
            <w:r>
              <w:rPr>
                <w:noProof/>
                <w:webHidden/>
              </w:rPr>
              <w:fldChar w:fldCharType="end"/>
            </w:r>
          </w:hyperlink>
        </w:p>
        <w:p w14:paraId="1165BFA2" w14:textId="1932CE56"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4" w:history="1">
            <w:r w:rsidRPr="00E60A4B">
              <w:rPr>
                <w:rStyle w:val="Lienhypertexte"/>
                <w:noProof/>
              </w:rPr>
              <w:t>Anchois</w:t>
            </w:r>
            <w:r>
              <w:rPr>
                <w:noProof/>
                <w:webHidden/>
              </w:rPr>
              <w:tab/>
            </w:r>
            <w:r>
              <w:rPr>
                <w:noProof/>
                <w:webHidden/>
              </w:rPr>
              <w:fldChar w:fldCharType="begin"/>
            </w:r>
            <w:r>
              <w:rPr>
                <w:noProof/>
                <w:webHidden/>
              </w:rPr>
              <w:instrText xml:space="preserve"> PAGEREF _Toc104836224 \h </w:instrText>
            </w:r>
            <w:r>
              <w:rPr>
                <w:noProof/>
                <w:webHidden/>
              </w:rPr>
            </w:r>
            <w:r>
              <w:rPr>
                <w:noProof/>
                <w:webHidden/>
              </w:rPr>
              <w:fldChar w:fldCharType="separate"/>
            </w:r>
            <w:r>
              <w:rPr>
                <w:noProof/>
                <w:webHidden/>
              </w:rPr>
              <w:t>35</w:t>
            </w:r>
            <w:r>
              <w:rPr>
                <w:noProof/>
                <w:webHidden/>
              </w:rPr>
              <w:fldChar w:fldCharType="end"/>
            </w:r>
          </w:hyperlink>
        </w:p>
        <w:p w14:paraId="07756B91" w14:textId="5096E98B"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5" w:history="1">
            <w:r w:rsidRPr="00E60A4B">
              <w:rPr>
                <w:rStyle w:val="Lienhypertexte"/>
                <w:noProof/>
              </w:rPr>
              <w:t>Sardine</w:t>
            </w:r>
            <w:r>
              <w:rPr>
                <w:noProof/>
                <w:webHidden/>
              </w:rPr>
              <w:tab/>
            </w:r>
            <w:r>
              <w:rPr>
                <w:noProof/>
                <w:webHidden/>
              </w:rPr>
              <w:fldChar w:fldCharType="begin"/>
            </w:r>
            <w:r>
              <w:rPr>
                <w:noProof/>
                <w:webHidden/>
              </w:rPr>
              <w:instrText xml:space="preserve"> PAGEREF _Toc104836225 \h </w:instrText>
            </w:r>
            <w:r>
              <w:rPr>
                <w:noProof/>
                <w:webHidden/>
              </w:rPr>
            </w:r>
            <w:r>
              <w:rPr>
                <w:noProof/>
                <w:webHidden/>
              </w:rPr>
              <w:fldChar w:fldCharType="separate"/>
            </w:r>
            <w:r>
              <w:rPr>
                <w:noProof/>
                <w:webHidden/>
              </w:rPr>
              <w:t>35</w:t>
            </w:r>
            <w:r>
              <w:rPr>
                <w:noProof/>
                <w:webHidden/>
              </w:rPr>
              <w:fldChar w:fldCharType="end"/>
            </w:r>
          </w:hyperlink>
        </w:p>
        <w:p w14:paraId="3EAC589E" w14:textId="2D27D7F9"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6" w:history="1">
            <w:r w:rsidRPr="00E60A4B">
              <w:rPr>
                <w:rStyle w:val="Lienhypertexte"/>
                <w:noProof/>
              </w:rPr>
              <w:t>Maquereaux</w:t>
            </w:r>
            <w:r>
              <w:rPr>
                <w:noProof/>
                <w:webHidden/>
              </w:rPr>
              <w:tab/>
            </w:r>
            <w:r>
              <w:rPr>
                <w:noProof/>
                <w:webHidden/>
              </w:rPr>
              <w:fldChar w:fldCharType="begin"/>
            </w:r>
            <w:r>
              <w:rPr>
                <w:noProof/>
                <w:webHidden/>
              </w:rPr>
              <w:instrText xml:space="preserve"> PAGEREF _Toc104836226 \h </w:instrText>
            </w:r>
            <w:r>
              <w:rPr>
                <w:noProof/>
                <w:webHidden/>
              </w:rPr>
            </w:r>
            <w:r>
              <w:rPr>
                <w:noProof/>
                <w:webHidden/>
              </w:rPr>
              <w:fldChar w:fldCharType="separate"/>
            </w:r>
            <w:r>
              <w:rPr>
                <w:noProof/>
                <w:webHidden/>
              </w:rPr>
              <w:t>35</w:t>
            </w:r>
            <w:r>
              <w:rPr>
                <w:noProof/>
                <w:webHidden/>
              </w:rPr>
              <w:fldChar w:fldCharType="end"/>
            </w:r>
          </w:hyperlink>
        </w:p>
        <w:p w14:paraId="74D06F0D" w14:textId="38FEE298"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7" w:history="1">
            <w:r w:rsidRPr="00E60A4B">
              <w:rPr>
                <w:rStyle w:val="Lienhypertexte"/>
                <w:noProof/>
              </w:rPr>
              <w:t>Cabillaud</w:t>
            </w:r>
            <w:r>
              <w:rPr>
                <w:noProof/>
                <w:webHidden/>
              </w:rPr>
              <w:tab/>
            </w:r>
            <w:r>
              <w:rPr>
                <w:noProof/>
                <w:webHidden/>
              </w:rPr>
              <w:fldChar w:fldCharType="begin"/>
            </w:r>
            <w:r>
              <w:rPr>
                <w:noProof/>
                <w:webHidden/>
              </w:rPr>
              <w:instrText xml:space="preserve"> PAGEREF _Toc104836227 \h </w:instrText>
            </w:r>
            <w:r>
              <w:rPr>
                <w:noProof/>
                <w:webHidden/>
              </w:rPr>
            </w:r>
            <w:r>
              <w:rPr>
                <w:noProof/>
                <w:webHidden/>
              </w:rPr>
              <w:fldChar w:fldCharType="separate"/>
            </w:r>
            <w:r>
              <w:rPr>
                <w:noProof/>
                <w:webHidden/>
              </w:rPr>
              <w:t>36</w:t>
            </w:r>
            <w:r>
              <w:rPr>
                <w:noProof/>
                <w:webHidden/>
              </w:rPr>
              <w:fldChar w:fldCharType="end"/>
            </w:r>
          </w:hyperlink>
        </w:p>
        <w:p w14:paraId="7B4134C3" w14:textId="1A2EE118"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28" w:history="1">
            <w:r w:rsidRPr="00E60A4B">
              <w:rPr>
                <w:rStyle w:val="Lienhypertexte"/>
                <w:noProof/>
              </w:rPr>
              <w:t>Thon rouge</w:t>
            </w:r>
            <w:r>
              <w:rPr>
                <w:noProof/>
                <w:webHidden/>
              </w:rPr>
              <w:tab/>
            </w:r>
            <w:r>
              <w:rPr>
                <w:noProof/>
                <w:webHidden/>
              </w:rPr>
              <w:fldChar w:fldCharType="begin"/>
            </w:r>
            <w:r>
              <w:rPr>
                <w:noProof/>
                <w:webHidden/>
              </w:rPr>
              <w:instrText xml:space="preserve"> PAGEREF _Toc104836228 \h </w:instrText>
            </w:r>
            <w:r>
              <w:rPr>
                <w:noProof/>
                <w:webHidden/>
              </w:rPr>
            </w:r>
            <w:r>
              <w:rPr>
                <w:noProof/>
                <w:webHidden/>
              </w:rPr>
              <w:fldChar w:fldCharType="separate"/>
            </w:r>
            <w:r>
              <w:rPr>
                <w:noProof/>
                <w:webHidden/>
              </w:rPr>
              <w:t>36</w:t>
            </w:r>
            <w:r>
              <w:rPr>
                <w:noProof/>
                <w:webHidden/>
              </w:rPr>
              <w:fldChar w:fldCharType="end"/>
            </w:r>
          </w:hyperlink>
        </w:p>
        <w:p w14:paraId="0F92248A" w14:textId="52D1F2C1"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29" w:history="1">
            <w:r w:rsidRPr="00E60A4B">
              <w:rPr>
                <w:rStyle w:val="Lienhypertexte"/>
                <w:rFonts w:cs="Segoe UI"/>
                <w:iCs/>
                <w:noProof/>
              </w:rPr>
              <w:t>Liste des documents fournis</w:t>
            </w:r>
            <w:r>
              <w:rPr>
                <w:noProof/>
                <w:webHidden/>
              </w:rPr>
              <w:tab/>
            </w:r>
            <w:r>
              <w:rPr>
                <w:noProof/>
                <w:webHidden/>
              </w:rPr>
              <w:fldChar w:fldCharType="begin"/>
            </w:r>
            <w:r>
              <w:rPr>
                <w:noProof/>
                <w:webHidden/>
              </w:rPr>
              <w:instrText xml:space="preserve"> PAGEREF _Toc104836229 \h </w:instrText>
            </w:r>
            <w:r>
              <w:rPr>
                <w:noProof/>
                <w:webHidden/>
              </w:rPr>
            </w:r>
            <w:r>
              <w:rPr>
                <w:noProof/>
                <w:webHidden/>
              </w:rPr>
              <w:fldChar w:fldCharType="separate"/>
            </w:r>
            <w:r>
              <w:rPr>
                <w:noProof/>
                <w:webHidden/>
              </w:rPr>
              <w:t>37</w:t>
            </w:r>
            <w:r>
              <w:rPr>
                <w:noProof/>
                <w:webHidden/>
              </w:rPr>
              <w:fldChar w:fldCharType="end"/>
            </w:r>
          </w:hyperlink>
        </w:p>
        <w:p w14:paraId="749073CF" w14:textId="1E8BA703"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230" w:history="1">
            <w:r w:rsidRPr="00E60A4B">
              <w:rPr>
                <w:rStyle w:val="Lienhypertexte"/>
                <w:noProof/>
              </w:rPr>
              <w:t>Conclusions</w:t>
            </w:r>
            <w:r>
              <w:rPr>
                <w:noProof/>
                <w:webHidden/>
              </w:rPr>
              <w:tab/>
            </w:r>
            <w:r>
              <w:rPr>
                <w:noProof/>
                <w:webHidden/>
              </w:rPr>
              <w:fldChar w:fldCharType="begin"/>
            </w:r>
            <w:r>
              <w:rPr>
                <w:noProof/>
                <w:webHidden/>
              </w:rPr>
              <w:instrText xml:space="preserve"> PAGEREF _Toc104836230 \h </w:instrText>
            </w:r>
            <w:r>
              <w:rPr>
                <w:noProof/>
                <w:webHidden/>
              </w:rPr>
            </w:r>
            <w:r>
              <w:rPr>
                <w:noProof/>
                <w:webHidden/>
              </w:rPr>
              <w:fldChar w:fldCharType="separate"/>
            </w:r>
            <w:r>
              <w:rPr>
                <w:noProof/>
                <w:webHidden/>
              </w:rPr>
              <w:t>38</w:t>
            </w:r>
            <w:r>
              <w:rPr>
                <w:noProof/>
                <w:webHidden/>
              </w:rPr>
              <w:fldChar w:fldCharType="end"/>
            </w:r>
          </w:hyperlink>
        </w:p>
        <w:p w14:paraId="64B7B672" w14:textId="51BD06C3"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31" w:history="1">
            <w:r w:rsidRPr="00E60A4B">
              <w:rPr>
                <w:rStyle w:val="Lienhypertexte"/>
                <w:noProof/>
              </w:rPr>
              <w:t>Ce qui a été atteints</w:t>
            </w:r>
            <w:r>
              <w:rPr>
                <w:noProof/>
                <w:webHidden/>
              </w:rPr>
              <w:tab/>
            </w:r>
            <w:r>
              <w:rPr>
                <w:noProof/>
                <w:webHidden/>
              </w:rPr>
              <w:fldChar w:fldCharType="begin"/>
            </w:r>
            <w:r>
              <w:rPr>
                <w:noProof/>
                <w:webHidden/>
              </w:rPr>
              <w:instrText xml:space="preserve"> PAGEREF _Toc104836231 \h </w:instrText>
            </w:r>
            <w:r>
              <w:rPr>
                <w:noProof/>
                <w:webHidden/>
              </w:rPr>
            </w:r>
            <w:r>
              <w:rPr>
                <w:noProof/>
                <w:webHidden/>
              </w:rPr>
              <w:fldChar w:fldCharType="separate"/>
            </w:r>
            <w:r>
              <w:rPr>
                <w:noProof/>
                <w:webHidden/>
              </w:rPr>
              <w:t>38</w:t>
            </w:r>
            <w:r>
              <w:rPr>
                <w:noProof/>
                <w:webHidden/>
              </w:rPr>
              <w:fldChar w:fldCharType="end"/>
            </w:r>
          </w:hyperlink>
        </w:p>
        <w:p w14:paraId="76DF2321" w14:textId="29B7993F"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32" w:history="1">
            <w:r w:rsidRPr="00E60A4B">
              <w:rPr>
                <w:rStyle w:val="Lienhypertexte"/>
                <w:noProof/>
              </w:rPr>
              <w:t>Points positifs</w:t>
            </w:r>
            <w:r>
              <w:rPr>
                <w:noProof/>
                <w:webHidden/>
              </w:rPr>
              <w:tab/>
            </w:r>
            <w:r>
              <w:rPr>
                <w:noProof/>
                <w:webHidden/>
              </w:rPr>
              <w:fldChar w:fldCharType="begin"/>
            </w:r>
            <w:r>
              <w:rPr>
                <w:noProof/>
                <w:webHidden/>
              </w:rPr>
              <w:instrText xml:space="preserve"> PAGEREF _Toc104836232 \h </w:instrText>
            </w:r>
            <w:r>
              <w:rPr>
                <w:noProof/>
                <w:webHidden/>
              </w:rPr>
            </w:r>
            <w:r>
              <w:rPr>
                <w:noProof/>
                <w:webHidden/>
              </w:rPr>
              <w:fldChar w:fldCharType="separate"/>
            </w:r>
            <w:r>
              <w:rPr>
                <w:noProof/>
                <w:webHidden/>
              </w:rPr>
              <w:t>38</w:t>
            </w:r>
            <w:r>
              <w:rPr>
                <w:noProof/>
                <w:webHidden/>
              </w:rPr>
              <w:fldChar w:fldCharType="end"/>
            </w:r>
          </w:hyperlink>
        </w:p>
        <w:p w14:paraId="6953A285" w14:textId="04A064DE"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33" w:history="1">
            <w:r w:rsidRPr="00E60A4B">
              <w:rPr>
                <w:rStyle w:val="Lienhypertexte"/>
                <w:noProof/>
              </w:rPr>
              <w:t>Points négatifs</w:t>
            </w:r>
            <w:r>
              <w:rPr>
                <w:noProof/>
                <w:webHidden/>
              </w:rPr>
              <w:tab/>
            </w:r>
            <w:r>
              <w:rPr>
                <w:noProof/>
                <w:webHidden/>
              </w:rPr>
              <w:fldChar w:fldCharType="begin"/>
            </w:r>
            <w:r>
              <w:rPr>
                <w:noProof/>
                <w:webHidden/>
              </w:rPr>
              <w:instrText xml:space="preserve"> PAGEREF _Toc104836233 \h </w:instrText>
            </w:r>
            <w:r>
              <w:rPr>
                <w:noProof/>
                <w:webHidden/>
              </w:rPr>
            </w:r>
            <w:r>
              <w:rPr>
                <w:noProof/>
                <w:webHidden/>
              </w:rPr>
              <w:fldChar w:fldCharType="separate"/>
            </w:r>
            <w:r>
              <w:rPr>
                <w:noProof/>
                <w:webHidden/>
              </w:rPr>
              <w:t>38</w:t>
            </w:r>
            <w:r>
              <w:rPr>
                <w:noProof/>
                <w:webHidden/>
              </w:rPr>
              <w:fldChar w:fldCharType="end"/>
            </w:r>
          </w:hyperlink>
        </w:p>
        <w:p w14:paraId="488EBA22" w14:textId="2E2570C7"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34" w:history="1">
            <w:r w:rsidRPr="00E60A4B">
              <w:rPr>
                <w:rStyle w:val="Lienhypertexte"/>
                <w:rFonts w:cs="Segoe UI"/>
                <w:iCs/>
                <w:noProof/>
              </w:rPr>
              <w:t>Difficultés particulières</w:t>
            </w:r>
            <w:r>
              <w:rPr>
                <w:noProof/>
                <w:webHidden/>
              </w:rPr>
              <w:tab/>
            </w:r>
            <w:r>
              <w:rPr>
                <w:noProof/>
                <w:webHidden/>
              </w:rPr>
              <w:fldChar w:fldCharType="begin"/>
            </w:r>
            <w:r>
              <w:rPr>
                <w:noProof/>
                <w:webHidden/>
              </w:rPr>
              <w:instrText xml:space="preserve"> PAGEREF _Toc104836234 \h </w:instrText>
            </w:r>
            <w:r>
              <w:rPr>
                <w:noProof/>
                <w:webHidden/>
              </w:rPr>
            </w:r>
            <w:r>
              <w:rPr>
                <w:noProof/>
                <w:webHidden/>
              </w:rPr>
              <w:fldChar w:fldCharType="separate"/>
            </w:r>
            <w:r>
              <w:rPr>
                <w:noProof/>
                <w:webHidden/>
              </w:rPr>
              <w:t>39</w:t>
            </w:r>
            <w:r>
              <w:rPr>
                <w:noProof/>
                <w:webHidden/>
              </w:rPr>
              <w:fldChar w:fldCharType="end"/>
            </w:r>
          </w:hyperlink>
        </w:p>
        <w:p w14:paraId="268780D2" w14:textId="0771EEEB"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35" w:history="1">
            <w:r w:rsidRPr="00E60A4B">
              <w:rPr>
                <w:rStyle w:val="Lienhypertexte"/>
                <w:rFonts w:cs="Segoe UI"/>
                <w:iCs/>
                <w:noProof/>
              </w:rPr>
              <w:t>Suites possibles pour le projet</w:t>
            </w:r>
            <w:r>
              <w:rPr>
                <w:noProof/>
                <w:webHidden/>
              </w:rPr>
              <w:tab/>
            </w:r>
            <w:r>
              <w:rPr>
                <w:noProof/>
                <w:webHidden/>
              </w:rPr>
              <w:fldChar w:fldCharType="begin"/>
            </w:r>
            <w:r>
              <w:rPr>
                <w:noProof/>
                <w:webHidden/>
              </w:rPr>
              <w:instrText xml:space="preserve"> PAGEREF _Toc104836235 \h </w:instrText>
            </w:r>
            <w:r>
              <w:rPr>
                <w:noProof/>
                <w:webHidden/>
              </w:rPr>
            </w:r>
            <w:r>
              <w:rPr>
                <w:noProof/>
                <w:webHidden/>
              </w:rPr>
              <w:fldChar w:fldCharType="separate"/>
            </w:r>
            <w:r>
              <w:rPr>
                <w:noProof/>
                <w:webHidden/>
              </w:rPr>
              <w:t>39</w:t>
            </w:r>
            <w:r>
              <w:rPr>
                <w:noProof/>
                <w:webHidden/>
              </w:rPr>
              <w:fldChar w:fldCharType="end"/>
            </w:r>
          </w:hyperlink>
        </w:p>
        <w:p w14:paraId="3765C34B" w14:textId="4879412E" w:rsidR="000614BC" w:rsidRDefault="000614BC">
          <w:pPr>
            <w:pStyle w:val="TM1"/>
            <w:tabs>
              <w:tab w:val="right" w:leader="dot" w:pos="9592"/>
            </w:tabs>
            <w:rPr>
              <w:rFonts w:eastAsiaTheme="minorEastAsia" w:cstheme="minorBidi"/>
              <w:b w:val="0"/>
              <w:bCs w:val="0"/>
              <w:caps w:val="0"/>
              <w:noProof/>
              <w:color w:val="auto"/>
              <w:sz w:val="22"/>
              <w:szCs w:val="22"/>
              <w:lang w:val="fr-CH" w:eastAsia="fr-CH"/>
            </w:rPr>
          </w:pPr>
          <w:hyperlink w:anchor="_Toc104836236" w:history="1">
            <w:r w:rsidRPr="00E60A4B">
              <w:rPr>
                <w:rStyle w:val="Lienhypertexte"/>
                <w:rFonts w:cs="Segoe UI"/>
                <w:noProof/>
              </w:rPr>
              <w:t>Annexes</w:t>
            </w:r>
            <w:r>
              <w:rPr>
                <w:noProof/>
                <w:webHidden/>
              </w:rPr>
              <w:tab/>
            </w:r>
            <w:r>
              <w:rPr>
                <w:noProof/>
                <w:webHidden/>
              </w:rPr>
              <w:fldChar w:fldCharType="begin"/>
            </w:r>
            <w:r>
              <w:rPr>
                <w:noProof/>
                <w:webHidden/>
              </w:rPr>
              <w:instrText xml:space="preserve"> PAGEREF _Toc104836236 \h </w:instrText>
            </w:r>
            <w:r>
              <w:rPr>
                <w:noProof/>
                <w:webHidden/>
              </w:rPr>
            </w:r>
            <w:r>
              <w:rPr>
                <w:noProof/>
                <w:webHidden/>
              </w:rPr>
              <w:fldChar w:fldCharType="separate"/>
            </w:r>
            <w:r>
              <w:rPr>
                <w:noProof/>
                <w:webHidden/>
              </w:rPr>
              <w:t>40</w:t>
            </w:r>
            <w:r>
              <w:rPr>
                <w:noProof/>
                <w:webHidden/>
              </w:rPr>
              <w:fldChar w:fldCharType="end"/>
            </w:r>
          </w:hyperlink>
        </w:p>
        <w:p w14:paraId="5601E744" w14:textId="14F37AB2"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37" w:history="1">
            <w:r w:rsidRPr="00E60A4B">
              <w:rPr>
                <w:rStyle w:val="Lienhypertexte"/>
                <w:rFonts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_Toc104836237 \h </w:instrText>
            </w:r>
            <w:r>
              <w:rPr>
                <w:noProof/>
                <w:webHidden/>
              </w:rPr>
            </w:r>
            <w:r>
              <w:rPr>
                <w:noProof/>
                <w:webHidden/>
              </w:rPr>
              <w:fldChar w:fldCharType="separate"/>
            </w:r>
            <w:r>
              <w:rPr>
                <w:noProof/>
                <w:webHidden/>
              </w:rPr>
              <w:t>40</w:t>
            </w:r>
            <w:r>
              <w:rPr>
                <w:noProof/>
                <w:webHidden/>
              </w:rPr>
              <w:fldChar w:fldCharType="end"/>
            </w:r>
          </w:hyperlink>
        </w:p>
        <w:p w14:paraId="2211FF6F" w14:textId="1D673AD5"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38" w:history="1">
            <w:r w:rsidRPr="00E60A4B">
              <w:rPr>
                <w:rStyle w:val="Lienhypertexte"/>
                <w:noProof/>
              </w:rPr>
              <w:t>Situation de départ</w:t>
            </w:r>
            <w:r>
              <w:rPr>
                <w:noProof/>
                <w:webHidden/>
              </w:rPr>
              <w:tab/>
            </w:r>
            <w:r>
              <w:rPr>
                <w:noProof/>
                <w:webHidden/>
              </w:rPr>
              <w:fldChar w:fldCharType="begin"/>
            </w:r>
            <w:r>
              <w:rPr>
                <w:noProof/>
                <w:webHidden/>
              </w:rPr>
              <w:instrText xml:space="preserve"> PAGEREF _Toc104836238 \h </w:instrText>
            </w:r>
            <w:r>
              <w:rPr>
                <w:noProof/>
                <w:webHidden/>
              </w:rPr>
            </w:r>
            <w:r>
              <w:rPr>
                <w:noProof/>
                <w:webHidden/>
              </w:rPr>
              <w:fldChar w:fldCharType="separate"/>
            </w:r>
            <w:r>
              <w:rPr>
                <w:noProof/>
                <w:webHidden/>
              </w:rPr>
              <w:t>40</w:t>
            </w:r>
            <w:r>
              <w:rPr>
                <w:noProof/>
                <w:webHidden/>
              </w:rPr>
              <w:fldChar w:fldCharType="end"/>
            </w:r>
          </w:hyperlink>
        </w:p>
        <w:p w14:paraId="27811619" w14:textId="2FEAA61C"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39" w:history="1">
            <w:r w:rsidRPr="00E60A4B">
              <w:rPr>
                <w:rStyle w:val="Lienhypertexte"/>
                <w:noProof/>
              </w:rPr>
              <w:t>Implémentations</w:t>
            </w:r>
            <w:r>
              <w:rPr>
                <w:noProof/>
                <w:webHidden/>
              </w:rPr>
              <w:tab/>
            </w:r>
            <w:r>
              <w:rPr>
                <w:noProof/>
                <w:webHidden/>
              </w:rPr>
              <w:fldChar w:fldCharType="begin"/>
            </w:r>
            <w:r>
              <w:rPr>
                <w:noProof/>
                <w:webHidden/>
              </w:rPr>
              <w:instrText xml:space="preserve"> PAGEREF _Toc104836239 \h </w:instrText>
            </w:r>
            <w:r>
              <w:rPr>
                <w:noProof/>
                <w:webHidden/>
              </w:rPr>
            </w:r>
            <w:r>
              <w:rPr>
                <w:noProof/>
                <w:webHidden/>
              </w:rPr>
              <w:fldChar w:fldCharType="separate"/>
            </w:r>
            <w:r>
              <w:rPr>
                <w:noProof/>
                <w:webHidden/>
              </w:rPr>
              <w:t>40</w:t>
            </w:r>
            <w:r>
              <w:rPr>
                <w:noProof/>
                <w:webHidden/>
              </w:rPr>
              <w:fldChar w:fldCharType="end"/>
            </w:r>
          </w:hyperlink>
        </w:p>
        <w:p w14:paraId="1E398F95" w14:textId="4ECF2E32"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40" w:history="1">
            <w:r w:rsidRPr="00E60A4B">
              <w:rPr>
                <w:rStyle w:val="Lienhypertexte"/>
                <w:noProof/>
              </w:rPr>
              <w:t>Résultats</w:t>
            </w:r>
            <w:r>
              <w:rPr>
                <w:noProof/>
                <w:webHidden/>
              </w:rPr>
              <w:tab/>
            </w:r>
            <w:r>
              <w:rPr>
                <w:noProof/>
                <w:webHidden/>
              </w:rPr>
              <w:fldChar w:fldCharType="begin"/>
            </w:r>
            <w:r>
              <w:rPr>
                <w:noProof/>
                <w:webHidden/>
              </w:rPr>
              <w:instrText xml:space="preserve"> PAGEREF _Toc104836240 \h </w:instrText>
            </w:r>
            <w:r>
              <w:rPr>
                <w:noProof/>
                <w:webHidden/>
              </w:rPr>
            </w:r>
            <w:r>
              <w:rPr>
                <w:noProof/>
                <w:webHidden/>
              </w:rPr>
              <w:fldChar w:fldCharType="separate"/>
            </w:r>
            <w:r>
              <w:rPr>
                <w:noProof/>
                <w:webHidden/>
              </w:rPr>
              <w:t>40</w:t>
            </w:r>
            <w:r>
              <w:rPr>
                <w:noProof/>
                <w:webHidden/>
              </w:rPr>
              <w:fldChar w:fldCharType="end"/>
            </w:r>
          </w:hyperlink>
        </w:p>
        <w:p w14:paraId="2145FA15" w14:textId="36938F25"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1" w:history="1">
            <w:r w:rsidRPr="00E60A4B">
              <w:rPr>
                <w:rStyle w:val="Lienhypertexte"/>
                <w:rFonts w:cs="Segoe UI"/>
                <w:iCs/>
                <w:noProof/>
              </w:rPr>
              <w:t>Sources – Bibliographie</w:t>
            </w:r>
            <w:r>
              <w:rPr>
                <w:noProof/>
                <w:webHidden/>
              </w:rPr>
              <w:tab/>
            </w:r>
            <w:r>
              <w:rPr>
                <w:noProof/>
                <w:webHidden/>
              </w:rPr>
              <w:fldChar w:fldCharType="begin"/>
            </w:r>
            <w:r>
              <w:rPr>
                <w:noProof/>
                <w:webHidden/>
              </w:rPr>
              <w:instrText xml:space="preserve"> PAGEREF _Toc104836241 \h </w:instrText>
            </w:r>
            <w:r>
              <w:rPr>
                <w:noProof/>
                <w:webHidden/>
              </w:rPr>
            </w:r>
            <w:r>
              <w:rPr>
                <w:noProof/>
                <w:webHidden/>
              </w:rPr>
              <w:fldChar w:fldCharType="separate"/>
            </w:r>
            <w:r>
              <w:rPr>
                <w:noProof/>
                <w:webHidden/>
              </w:rPr>
              <w:t>41</w:t>
            </w:r>
            <w:r>
              <w:rPr>
                <w:noProof/>
                <w:webHidden/>
              </w:rPr>
              <w:fldChar w:fldCharType="end"/>
            </w:r>
          </w:hyperlink>
        </w:p>
        <w:p w14:paraId="1497BEE4" w14:textId="0D1265F1"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2" w:history="1">
            <w:r w:rsidRPr="00E60A4B">
              <w:rPr>
                <w:rStyle w:val="Lienhypertexte"/>
                <w:rFonts w:cs="Segoe UI"/>
                <w:iCs/>
                <w:noProof/>
              </w:rPr>
              <w:t>Journal de travail</w:t>
            </w:r>
            <w:r>
              <w:rPr>
                <w:noProof/>
                <w:webHidden/>
              </w:rPr>
              <w:tab/>
            </w:r>
            <w:r>
              <w:rPr>
                <w:noProof/>
                <w:webHidden/>
              </w:rPr>
              <w:fldChar w:fldCharType="begin"/>
            </w:r>
            <w:r>
              <w:rPr>
                <w:noProof/>
                <w:webHidden/>
              </w:rPr>
              <w:instrText xml:space="preserve"> PAGEREF _Toc104836242 \h </w:instrText>
            </w:r>
            <w:r>
              <w:rPr>
                <w:noProof/>
                <w:webHidden/>
              </w:rPr>
            </w:r>
            <w:r>
              <w:rPr>
                <w:noProof/>
                <w:webHidden/>
              </w:rPr>
              <w:fldChar w:fldCharType="separate"/>
            </w:r>
            <w:r>
              <w:rPr>
                <w:noProof/>
                <w:webHidden/>
              </w:rPr>
              <w:t>42</w:t>
            </w:r>
            <w:r>
              <w:rPr>
                <w:noProof/>
                <w:webHidden/>
              </w:rPr>
              <w:fldChar w:fldCharType="end"/>
            </w:r>
          </w:hyperlink>
        </w:p>
        <w:p w14:paraId="1C82DA57" w14:textId="2FD82C82"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3" w:history="1">
            <w:r w:rsidRPr="00E60A4B">
              <w:rPr>
                <w:rStyle w:val="Lienhypertexte"/>
                <w:rFonts w:cs="Segoe UI"/>
                <w:iCs/>
                <w:noProof/>
              </w:rPr>
              <w:t>Manuel d'Installation</w:t>
            </w:r>
            <w:r>
              <w:rPr>
                <w:noProof/>
                <w:webHidden/>
              </w:rPr>
              <w:tab/>
            </w:r>
            <w:r>
              <w:rPr>
                <w:noProof/>
                <w:webHidden/>
              </w:rPr>
              <w:fldChar w:fldCharType="begin"/>
            </w:r>
            <w:r>
              <w:rPr>
                <w:noProof/>
                <w:webHidden/>
              </w:rPr>
              <w:instrText xml:space="preserve"> PAGEREF _Toc104836243 \h </w:instrText>
            </w:r>
            <w:r>
              <w:rPr>
                <w:noProof/>
                <w:webHidden/>
              </w:rPr>
            </w:r>
            <w:r>
              <w:rPr>
                <w:noProof/>
                <w:webHidden/>
              </w:rPr>
              <w:fldChar w:fldCharType="separate"/>
            </w:r>
            <w:r>
              <w:rPr>
                <w:noProof/>
                <w:webHidden/>
              </w:rPr>
              <w:t>56</w:t>
            </w:r>
            <w:r>
              <w:rPr>
                <w:noProof/>
                <w:webHidden/>
              </w:rPr>
              <w:fldChar w:fldCharType="end"/>
            </w:r>
          </w:hyperlink>
        </w:p>
        <w:p w14:paraId="62FF0735" w14:textId="7C4126F7"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4" w:history="1">
            <w:r w:rsidRPr="00E60A4B">
              <w:rPr>
                <w:rStyle w:val="Lienhypertexte"/>
                <w:rFonts w:cs="Segoe UI"/>
                <w:iCs/>
                <w:noProof/>
              </w:rPr>
              <w:t>Manuel d'utilisation</w:t>
            </w:r>
            <w:r>
              <w:rPr>
                <w:noProof/>
                <w:webHidden/>
              </w:rPr>
              <w:tab/>
            </w:r>
            <w:r>
              <w:rPr>
                <w:noProof/>
                <w:webHidden/>
              </w:rPr>
              <w:fldChar w:fldCharType="begin"/>
            </w:r>
            <w:r>
              <w:rPr>
                <w:noProof/>
                <w:webHidden/>
              </w:rPr>
              <w:instrText xml:space="preserve"> PAGEREF _Toc104836244 \h </w:instrText>
            </w:r>
            <w:r>
              <w:rPr>
                <w:noProof/>
                <w:webHidden/>
              </w:rPr>
            </w:r>
            <w:r>
              <w:rPr>
                <w:noProof/>
                <w:webHidden/>
              </w:rPr>
              <w:fldChar w:fldCharType="separate"/>
            </w:r>
            <w:r>
              <w:rPr>
                <w:noProof/>
                <w:webHidden/>
              </w:rPr>
              <w:t>56</w:t>
            </w:r>
            <w:r>
              <w:rPr>
                <w:noProof/>
                <w:webHidden/>
              </w:rPr>
              <w:fldChar w:fldCharType="end"/>
            </w:r>
          </w:hyperlink>
        </w:p>
        <w:p w14:paraId="6CC460A8" w14:textId="55C013D4"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5" w:history="1">
            <w:r w:rsidRPr="00E60A4B">
              <w:rPr>
                <w:rStyle w:val="Lienhypertexte"/>
                <w:rFonts w:cs="Segoe UI"/>
                <w:iCs/>
                <w:noProof/>
              </w:rPr>
              <w:t>Archives du projet</w:t>
            </w:r>
            <w:r>
              <w:rPr>
                <w:noProof/>
                <w:webHidden/>
              </w:rPr>
              <w:tab/>
            </w:r>
            <w:r>
              <w:rPr>
                <w:noProof/>
                <w:webHidden/>
              </w:rPr>
              <w:fldChar w:fldCharType="begin"/>
            </w:r>
            <w:r>
              <w:rPr>
                <w:noProof/>
                <w:webHidden/>
              </w:rPr>
              <w:instrText xml:space="preserve"> PAGEREF _Toc104836245 \h </w:instrText>
            </w:r>
            <w:r>
              <w:rPr>
                <w:noProof/>
                <w:webHidden/>
              </w:rPr>
            </w:r>
            <w:r>
              <w:rPr>
                <w:noProof/>
                <w:webHidden/>
              </w:rPr>
              <w:fldChar w:fldCharType="separate"/>
            </w:r>
            <w:r>
              <w:rPr>
                <w:noProof/>
                <w:webHidden/>
              </w:rPr>
              <w:t>63</w:t>
            </w:r>
            <w:r>
              <w:rPr>
                <w:noProof/>
                <w:webHidden/>
              </w:rPr>
              <w:fldChar w:fldCharType="end"/>
            </w:r>
          </w:hyperlink>
        </w:p>
        <w:p w14:paraId="44BCF628" w14:textId="4C1D7AA8"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46" w:history="1">
            <w:r w:rsidRPr="00E60A4B">
              <w:rPr>
                <w:rStyle w:val="Lienhypertexte"/>
                <w:noProof/>
                <w:lang w:val="fr-CH"/>
              </w:rPr>
              <w:t>Archives Documentations</w:t>
            </w:r>
            <w:r>
              <w:rPr>
                <w:noProof/>
                <w:webHidden/>
              </w:rPr>
              <w:tab/>
            </w:r>
            <w:r>
              <w:rPr>
                <w:noProof/>
                <w:webHidden/>
              </w:rPr>
              <w:fldChar w:fldCharType="begin"/>
            </w:r>
            <w:r>
              <w:rPr>
                <w:noProof/>
                <w:webHidden/>
              </w:rPr>
              <w:instrText xml:space="preserve"> PAGEREF _Toc104836246 \h </w:instrText>
            </w:r>
            <w:r>
              <w:rPr>
                <w:noProof/>
                <w:webHidden/>
              </w:rPr>
            </w:r>
            <w:r>
              <w:rPr>
                <w:noProof/>
                <w:webHidden/>
              </w:rPr>
              <w:fldChar w:fldCharType="separate"/>
            </w:r>
            <w:r>
              <w:rPr>
                <w:noProof/>
                <w:webHidden/>
              </w:rPr>
              <w:t>63</w:t>
            </w:r>
            <w:r>
              <w:rPr>
                <w:noProof/>
                <w:webHidden/>
              </w:rPr>
              <w:fldChar w:fldCharType="end"/>
            </w:r>
          </w:hyperlink>
        </w:p>
        <w:p w14:paraId="203C3061" w14:textId="67B8E743"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47" w:history="1">
            <w:r w:rsidRPr="00E60A4B">
              <w:rPr>
                <w:rStyle w:val="Lienhypertexte"/>
                <w:noProof/>
                <w:lang w:val="fr-CH"/>
              </w:rPr>
              <w:t>Archives Releases</w:t>
            </w:r>
            <w:r>
              <w:rPr>
                <w:noProof/>
                <w:webHidden/>
              </w:rPr>
              <w:tab/>
            </w:r>
            <w:r>
              <w:rPr>
                <w:noProof/>
                <w:webHidden/>
              </w:rPr>
              <w:fldChar w:fldCharType="begin"/>
            </w:r>
            <w:r>
              <w:rPr>
                <w:noProof/>
                <w:webHidden/>
              </w:rPr>
              <w:instrText xml:space="preserve"> PAGEREF _Toc104836247 \h </w:instrText>
            </w:r>
            <w:r>
              <w:rPr>
                <w:noProof/>
                <w:webHidden/>
              </w:rPr>
            </w:r>
            <w:r>
              <w:rPr>
                <w:noProof/>
                <w:webHidden/>
              </w:rPr>
              <w:fldChar w:fldCharType="separate"/>
            </w:r>
            <w:r>
              <w:rPr>
                <w:noProof/>
                <w:webHidden/>
              </w:rPr>
              <w:t>63</w:t>
            </w:r>
            <w:r>
              <w:rPr>
                <w:noProof/>
                <w:webHidden/>
              </w:rPr>
              <w:fldChar w:fldCharType="end"/>
            </w:r>
          </w:hyperlink>
        </w:p>
        <w:p w14:paraId="4018B688" w14:textId="4BDDDA90" w:rsidR="000614BC" w:rsidRDefault="000614BC">
          <w:pPr>
            <w:pStyle w:val="TM3"/>
            <w:tabs>
              <w:tab w:val="right" w:leader="dot" w:pos="9592"/>
            </w:tabs>
            <w:rPr>
              <w:rFonts w:eastAsiaTheme="minorEastAsia" w:cstheme="minorBidi"/>
              <w:iCs w:val="0"/>
              <w:noProof/>
              <w:color w:val="auto"/>
              <w:sz w:val="22"/>
              <w:szCs w:val="22"/>
              <w:lang w:val="fr-CH" w:eastAsia="fr-CH"/>
            </w:rPr>
          </w:pPr>
          <w:hyperlink w:anchor="_Toc104836248" w:history="1">
            <w:r w:rsidRPr="00E60A4B">
              <w:rPr>
                <w:rStyle w:val="Lienhypertexte"/>
                <w:noProof/>
              </w:rPr>
              <w:t>Archives répertoires du projet</w:t>
            </w:r>
            <w:r>
              <w:rPr>
                <w:noProof/>
                <w:webHidden/>
              </w:rPr>
              <w:tab/>
            </w:r>
            <w:r>
              <w:rPr>
                <w:noProof/>
                <w:webHidden/>
              </w:rPr>
              <w:fldChar w:fldCharType="begin"/>
            </w:r>
            <w:r>
              <w:rPr>
                <w:noProof/>
                <w:webHidden/>
              </w:rPr>
              <w:instrText xml:space="preserve"> PAGEREF _Toc104836248 \h </w:instrText>
            </w:r>
            <w:r>
              <w:rPr>
                <w:noProof/>
                <w:webHidden/>
              </w:rPr>
            </w:r>
            <w:r>
              <w:rPr>
                <w:noProof/>
                <w:webHidden/>
              </w:rPr>
              <w:fldChar w:fldCharType="separate"/>
            </w:r>
            <w:r>
              <w:rPr>
                <w:noProof/>
                <w:webHidden/>
              </w:rPr>
              <w:t>63</w:t>
            </w:r>
            <w:r>
              <w:rPr>
                <w:noProof/>
                <w:webHidden/>
              </w:rPr>
              <w:fldChar w:fldCharType="end"/>
            </w:r>
          </w:hyperlink>
        </w:p>
        <w:p w14:paraId="0F1F4937" w14:textId="5CCD9E29" w:rsidR="000614BC" w:rsidRDefault="000614BC">
          <w:pPr>
            <w:pStyle w:val="TM2"/>
            <w:tabs>
              <w:tab w:val="right" w:leader="dot" w:pos="9592"/>
            </w:tabs>
            <w:rPr>
              <w:rFonts w:eastAsiaTheme="minorEastAsia" w:cstheme="minorBidi"/>
              <w:noProof/>
              <w:color w:val="auto"/>
              <w:sz w:val="22"/>
              <w:szCs w:val="22"/>
              <w:lang w:val="fr-CH" w:eastAsia="fr-CH"/>
            </w:rPr>
          </w:pPr>
          <w:hyperlink w:anchor="_Toc104836249" w:history="1">
            <w:r w:rsidRPr="00E60A4B">
              <w:rPr>
                <w:rStyle w:val="Lienhypertexte"/>
                <w:rFonts w:cs="Segoe UI"/>
                <w:iCs/>
                <w:noProof/>
              </w:rPr>
              <w:t>Table des illustrations</w:t>
            </w:r>
            <w:r>
              <w:rPr>
                <w:noProof/>
                <w:webHidden/>
              </w:rPr>
              <w:tab/>
            </w:r>
            <w:r>
              <w:rPr>
                <w:noProof/>
                <w:webHidden/>
              </w:rPr>
              <w:fldChar w:fldCharType="begin"/>
            </w:r>
            <w:r>
              <w:rPr>
                <w:noProof/>
                <w:webHidden/>
              </w:rPr>
              <w:instrText xml:space="preserve"> PAGEREF _Toc104836249 \h </w:instrText>
            </w:r>
            <w:r>
              <w:rPr>
                <w:noProof/>
                <w:webHidden/>
              </w:rPr>
            </w:r>
            <w:r>
              <w:rPr>
                <w:noProof/>
                <w:webHidden/>
              </w:rPr>
              <w:fldChar w:fldCharType="separate"/>
            </w:r>
            <w:r>
              <w:rPr>
                <w:noProof/>
                <w:webHidden/>
              </w:rPr>
              <w:t>64</w:t>
            </w:r>
            <w:r>
              <w:rPr>
                <w:noProof/>
                <w:webHidden/>
              </w:rPr>
              <w:fldChar w:fldCharType="end"/>
            </w:r>
          </w:hyperlink>
        </w:p>
        <w:p w14:paraId="76962E3E" w14:textId="5215AD2F" w:rsidR="00917C05" w:rsidRPr="00917C05" w:rsidRDefault="00131C94">
          <w:pPr>
            <w:rPr>
              <w:noProof/>
              <w:kern w:val="20"/>
            </w:rPr>
          </w:pPr>
          <w:r>
            <w:rPr>
              <w:noProof/>
              <w:kern w:val="20"/>
            </w:rPr>
            <w:fldChar w:fldCharType="end"/>
          </w:r>
        </w:p>
      </w:sdtContent>
    </w:sdt>
    <w:p w14:paraId="07D5E787" w14:textId="6C4242D0" w:rsidR="007B2A41" w:rsidRDefault="007B2A41">
      <w:pPr>
        <w:spacing w:after="180" w:line="336" w:lineRule="auto"/>
        <w:contextualSpacing w:val="0"/>
        <w:rPr>
          <w:rStyle w:val="lev"/>
        </w:rPr>
      </w:pPr>
    </w:p>
    <w:p w14:paraId="0BD3ABB4" w14:textId="1E3D9C67" w:rsidR="003267F7" w:rsidRDefault="003267F7" w:rsidP="003267F7">
      <w:pPr>
        <w:pStyle w:val="Titre1"/>
        <w:rPr>
          <w:rFonts w:cs="Segoe UI"/>
        </w:rPr>
      </w:pPr>
      <w:bookmarkStart w:id="2" w:name="_Toc104836185"/>
      <w:r>
        <w:rPr>
          <w:rFonts w:cs="Segoe UI"/>
        </w:rPr>
        <w:lastRenderedPageBreak/>
        <w:t>Information générales</w:t>
      </w:r>
      <w:bookmarkEnd w:id="2"/>
    </w:p>
    <w:p w14:paraId="40C27012" w14:textId="4045CABD" w:rsidR="003267F7" w:rsidRDefault="003267F7" w:rsidP="003267F7">
      <w:pPr>
        <w:pStyle w:val="Titre2"/>
        <w:spacing w:before="0"/>
        <w:rPr>
          <w:rFonts w:cs="Segoe UI"/>
          <w:iCs/>
        </w:rPr>
      </w:pPr>
      <w:bookmarkStart w:id="3" w:name="_Toc104836186"/>
      <w:r>
        <w:rPr>
          <w:rFonts w:cs="Segoe UI"/>
          <w:iCs/>
        </w:rPr>
        <w:t>Contacts</w:t>
      </w:r>
      <w:bookmarkEnd w:id="3"/>
    </w:p>
    <w:p w14:paraId="79C01C6C" w14:textId="7242CD16" w:rsidR="004210FC" w:rsidRPr="004210FC" w:rsidRDefault="004210FC" w:rsidP="009E0AD5">
      <w:pPr>
        <w:pStyle w:val="Paragraphedeliste"/>
        <w:numPr>
          <w:ilvl w:val="0"/>
          <w:numId w:val="15"/>
        </w:numPr>
      </w:pPr>
      <w:r w:rsidRPr="004210FC">
        <w:t>Candidat :</w:t>
      </w:r>
    </w:p>
    <w:p w14:paraId="5A0F6507" w14:textId="35701CC2" w:rsidR="004210FC" w:rsidRPr="004210FC" w:rsidRDefault="004210FC" w:rsidP="009E0AD5">
      <w:pPr>
        <w:pStyle w:val="Paragraphedeliste"/>
        <w:numPr>
          <w:ilvl w:val="1"/>
          <w:numId w:val="15"/>
        </w:numPr>
      </w:pPr>
      <w:r w:rsidRPr="004210FC">
        <w:t xml:space="preserve">Nom : </w:t>
      </w:r>
      <w:r>
        <w:t>GACON</w:t>
      </w:r>
    </w:p>
    <w:p w14:paraId="1BA398E2" w14:textId="39F9E933" w:rsidR="004210FC" w:rsidRPr="004210FC" w:rsidRDefault="004210FC" w:rsidP="009E0AD5">
      <w:pPr>
        <w:pStyle w:val="Paragraphedeliste"/>
        <w:numPr>
          <w:ilvl w:val="1"/>
          <w:numId w:val="15"/>
        </w:numPr>
      </w:pPr>
      <w:r w:rsidRPr="004210FC">
        <w:t xml:space="preserve">Prénom : </w:t>
      </w:r>
      <w:r>
        <w:t>Kevin</w:t>
      </w:r>
    </w:p>
    <w:p w14:paraId="6E2CD9AF" w14:textId="79CB4F4C" w:rsidR="004210FC" w:rsidRPr="004210FC" w:rsidRDefault="004210FC" w:rsidP="009E0AD5">
      <w:pPr>
        <w:pStyle w:val="Paragraphedeliste"/>
        <w:numPr>
          <w:ilvl w:val="1"/>
          <w:numId w:val="15"/>
        </w:numPr>
      </w:pPr>
      <w:proofErr w:type="gramStart"/>
      <w:r w:rsidRPr="004210FC">
        <w:t>Email</w:t>
      </w:r>
      <w:proofErr w:type="gramEnd"/>
      <w:r w:rsidRPr="004210FC">
        <w:t xml:space="preserve"> : </w:t>
      </w:r>
      <w:r>
        <w:t>K</w:t>
      </w:r>
      <w:r w:rsidRPr="004210FC">
        <w:t>evin.GACON@cpnv.ch</w:t>
      </w:r>
    </w:p>
    <w:p w14:paraId="49A808A2" w14:textId="166F5D21" w:rsidR="004210FC" w:rsidRDefault="004210FC" w:rsidP="009E0AD5">
      <w:pPr>
        <w:pStyle w:val="Paragraphedeliste"/>
        <w:numPr>
          <w:ilvl w:val="1"/>
          <w:numId w:val="15"/>
        </w:numPr>
      </w:pPr>
      <w:r w:rsidRPr="004210FC">
        <w:t>Tél : +41 79 904 48 61</w:t>
      </w:r>
    </w:p>
    <w:p w14:paraId="58A5B774" w14:textId="77777777" w:rsidR="004210FC" w:rsidRPr="004210FC" w:rsidRDefault="004210FC" w:rsidP="004210FC">
      <w:pPr>
        <w:pStyle w:val="Paragraphedeliste"/>
        <w:ind w:left="1440"/>
      </w:pPr>
    </w:p>
    <w:p w14:paraId="4E6004A5" w14:textId="606EDD7B" w:rsidR="004210FC" w:rsidRPr="004210FC" w:rsidRDefault="004210FC" w:rsidP="009E0AD5">
      <w:pPr>
        <w:pStyle w:val="Paragraphedeliste"/>
        <w:numPr>
          <w:ilvl w:val="0"/>
          <w:numId w:val="15"/>
        </w:numPr>
      </w:pPr>
      <w:r w:rsidRPr="004210FC">
        <w:t>Chef de projet :</w:t>
      </w:r>
    </w:p>
    <w:p w14:paraId="549F06F5" w14:textId="70D28C3B" w:rsidR="004210FC" w:rsidRPr="004210FC" w:rsidRDefault="004210FC" w:rsidP="009E0AD5">
      <w:pPr>
        <w:pStyle w:val="Paragraphedeliste"/>
        <w:numPr>
          <w:ilvl w:val="1"/>
          <w:numId w:val="15"/>
        </w:numPr>
      </w:pPr>
      <w:r w:rsidRPr="004210FC">
        <w:t>Nom : VIRET</w:t>
      </w:r>
    </w:p>
    <w:p w14:paraId="73DAB6BF" w14:textId="3800E055" w:rsidR="004210FC" w:rsidRPr="004210FC" w:rsidRDefault="004210FC" w:rsidP="009E0AD5">
      <w:pPr>
        <w:pStyle w:val="Paragraphedeliste"/>
        <w:numPr>
          <w:ilvl w:val="1"/>
          <w:numId w:val="15"/>
        </w:numPr>
      </w:pPr>
      <w:r w:rsidRPr="004210FC">
        <w:t>Prénom : Loïc</w:t>
      </w:r>
    </w:p>
    <w:p w14:paraId="28A1C41C" w14:textId="01E92800" w:rsidR="004210FC" w:rsidRPr="004210FC" w:rsidRDefault="004210FC" w:rsidP="009E0AD5">
      <w:pPr>
        <w:pStyle w:val="Paragraphedeliste"/>
        <w:numPr>
          <w:ilvl w:val="1"/>
          <w:numId w:val="15"/>
        </w:numPr>
      </w:pPr>
      <w:proofErr w:type="gramStart"/>
      <w:r w:rsidRPr="004210FC">
        <w:t>Email</w:t>
      </w:r>
      <w:proofErr w:type="gramEnd"/>
      <w:r w:rsidRPr="004210FC">
        <w:t xml:space="preserve"> : loic.viret@cpnv.ch</w:t>
      </w:r>
    </w:p>
    <w:p w14:paraId="60ED306D" w14:textId="30C8E1AD" w:rsidR="004210FC" w:rsidRDefault="004210FC" w:rsidP="009E0AD5">
      <w:pPr>
        <w:pStyle w:val="Paragraphedeliste"/>
        <w:numPr>
          <w:ilvl w:val="1"/>
          <w:numId w:val="15"/>
        </w:numPr>
      </w:pPr>
      <w:r w:rsidRPr="004210FC">
        <w:t>Tél : +41 79 344 07 35</w:t>
      </w:r>
    </w:p>
    <w:p w14:paraId="2586669E" w14:textId="77777777" w:rsidR="004210FC" w:rsidRPr="004210FC" w:rsidRDefault="004210FC" w:rsidP="004210FC">
      <w:pPr>
        <w:pStyle w:val="Paragraphedeliste"/>
        <w:ind w:left="1440"/>
      </w:pPr>
    </w:p>
    <w:p w14:paraId="06679FAA" w14:textId="1A537A0F" w:rsidR="004210FC" w:rsidRPr="004210FC" w:rsidRDefault="004210FC" w:rsidP="009E0AD5">
      <w:pPr>
        <w:pStyle w:val="Paragraphedeliste"/>
        <w:numPr>
          <w:ilvl w:val="0"/>
          <w:numId w:val="15"/>
        </w:numPr>
      </w:pPr>
      <w:r w:rsidRPr="004210FC">
        <w:t>Expert 1 :</w:t>
      </w:r>
    </w:p>
    <w:p w14:paraId="5064FCF8" w14:textId="6229293F" w:rsidR="004210FC" w:rsidRPr="004210FC" w:rsidRDefault="004210FC" w:rsidP="009E0AD5">
      <w:pPr>
        <w:pStyle w:val="Paragraphedeliste"/>
        <w:numPr>
          <w:ilvl w:val="1"/>
          <w:numId w:val="15"/>
        </w:numPr>
      </w:pPr>
      <w:r w:rsidRPr="004210FC">
        <w:t>Nom : GEHRIG</w:t>
      </w:r>
    </w:p>
    <w:p w14:paraId="4D49A97C" w14:textId="5526058A" w:rsidR="004210FC" w:rsidRPr="004210FC" w:rsidRDefault="004210FC" w:rsidP="009E0AD5">
      <w:pPr>
        <w:pStyle w:val="Paragraphedeliste"/>
        <w:numPr>
          <w:ilvl w:val="1"/>
          <w:numId w:val="15"/>
        </w:numPr>
      </w:pPr>
      <w:r w:rsidRPr="004210FC">
        <w:t>Prénom : Romain</w:t>
      </w:r>
    </w:p>
    <w:p w14:paraId="1DF7C966" w14:textId="18A12A35" w:rsidR="004210FC" w:rsidRPr="004210FC" w:rsidRDefault="004210FC" w:rsidP="009E0AD5">
      <w:pPr>
        <w:pStyle w:val="Paragraphedeliste"/>
        <w:numPr>
          <w:ilvl w:val="1"/>
          <w:numId w:val="15"/>
        </w:numPr>
      </w:pPr>
      <w:proofErr w:type="gramStart"/>
      <w:r w:rsidRPr="004210FC">
        <w:t>Email</w:t>
      </w:r>
      <w:proofErr w:type="gramEnd"/>
      <w:r w:rsidRPr="004210FC">
        <w:t xml:space="preserve"> : romain.gehrig@gmail.com</w:t>
      </w:r>
    </w:p>
    <w:p w14:paraId="45F60F3E" w14:textId="52D27354" w:rsidR="004210FC" w:rsidRDefault="004210FC" w:rsidP="009E0AD5">
      <w:pPr>
        <w:pStyle w:val="Paragraphedeliste"/>
        <w:numPr>
          <w:ilvl w:val="1"/>
          <w:numId w:val="15"/>
        </w:numPr>
      </w:pPr>
      <w:r w:rsidRPr="004210FC">
        <w:t>Tél : +41 79 714 43 58</w:t>
      </w:r>
    </w:p>
    <w:p w14:paraId="2942647C" w14:textId="77777777" w:rsidR="004210FC" w:rsidRPr="004210FC" w:rsidRDefault="004210FC" w:rsidP="004210FC">
      <w:pPr>
        <w:pStyle w:val="Paragraphedeliste"/>
        <w:ind w:left="1440"/>
      </w:pPr>
    </w:p>
    <w:p w14:paraId="0BB3986A" w14:textId="70D83FDC" w:rsidR="004210FC" w:rsidRPr="004210FC" w:rsidRDefault="004210FC" w:rsidP="009E0AD5">
      <w:pPr>
        <w:pStyle w:val="Paragraphedeliste"/>
        <w:numPr>
          <w:ilvl w:val="0"/>
          <w:numId w:val="15"/>
        </w:numPr>
      </w:pPr>
      <w:r w:rsidRPr="004210FC">
        <w:t>Expert 2 :</w:t>
      </w:r>
    </w:p>
    <w:p w14:paraId="03EADAA7" w14:textId="0907EDA2" w:rsidR="004210FC" w:rsidRPr="004210FC" w:rsidRDefault="004210FC" w:rsidP="009E0AD5">
      <w:pPr>
        <w:pStyle w:val="Paragraphedeliste"/>
        <w:numPr>
          <w:ilvl w:val="1"/>
          <w:numId w:val="15"/>
        </w:numPr>
      </w:pPr>
      <w:r w:rsidRPr="004210FC">
        <w:t>Nom : MELLY</w:t>
      </w:r>
    </w:p>
    <w:p w14:paraId="63D2D85C" w14:textId="588CE1E6" w:rsidR="004210FC" w:rsidRPr="004210FC" w:rsidRDefault="004210FC" w:rsidP="009E0AD5">
      <w:pPr>
        <w:pStyle w:val="Paragraphedeliste"/>
        <w:numPr>
          <w:ilvl w:val="1"/>
          <w:numId w:val="15"/>
        </w:numPr>
      </w:pPr>
      <w:r w:rsidRPr="004210FC">
        <w:t>Prénom : Jonathan</w:t>
      </w:r>
    </w:p>
    <w:p w14:paraId="2AC33B42" w14:textId="6F07C033" w:rsidR="004210FC" w:rsidRDefault="004210FC" w:rsidP="009E0AD5">
      <w:pPr>
        <w:pStyle w:val="Paragraphedeliste"/>
        <w:numPr>
          <w:ilvl w:val="1"/>
          <w:numId w:val="15"/>
        </w:numPr>
      </w:pPr>
      <w:proofErr w:type="gramStart"/>
      <w:r w:rsidRPr="004210FC">
        <w:t>Email</w:t>
      </w:r>
      <w:proofErr w:type="gramEnd"/>
      <w:r w:rsidRPr="004210FC">
        <w:t xml:space="preserve"> :</w:t>
      </w:r>
      <w:r w:rsidRPr="00D06901">
        <w:rPr>
          <w:color w:val="000000"/>
        </w:rPr>
        <w:t xml:space="preserve"> </w:t>
      </w:r>
      <w:hyperlink r:id="rId14" w:history="1">
        <w:r w:rsidR="00D06901" w:rsidRPr="00D06901">
          <w:rPr>
            <w:rStyle w:val="Lienhypertexte"/>
            <w:color w:val="000000"/>
          </w:rPr>
          <w:t>jonathan.melly@eduvaud.ch</w:t>
        </w:r>
      </w:hyperlink>
    </w:p>
    <w:p w14:paraId="2D3CCBB3" w14:textId="01507917" w:rsidR="00D06901" w:rsidRDefault="00D06901" w:rsidP="00D06901"/>
    <w:p w14:paraId="07420BED" w14:textId="440FC906" w:rsidR="00D06901" w:rsidRDefault="00D06901" w:rsidP="00D06901"/>
    <w:p w14:paraId="2C9FC04D" w14:textId="74FA2520" w:rsidR="00D06901" w:rsidRDefault="00D06901" w:rsidP="00D06901"/>
    <w:p w14:paraId="4EFE1EE1" w14:textId="125ED0D9" w:rsidR="00D06901" w:rsidRDefault="00D06901" w:rsidP="00D06901">
      <w:pPr>
        <w:pStyle w:val="Titre2"/>
        <w:spacing w:before="0"/>
        <w:rPr>
          <w:rFonts w:cs="Segoe UI"/>
          <w:iCs/>
        </w:rPr>
      </w:pPr>
      <w:bookmarkStart w:id="4" w:name="_Toc104836187"/>
      <w:r>
        <w:rPr>
          <w:rFonts w:cs="Segoe UI"/>
          <w:iCs/>
        </w:rPr>
        <w:t>Période de réalisation</w:t>
      </w:r>
      <w:bookmarkEnd w:id="4"/>
    </w:p>
    <w:p w14:paraId="0F22C5ED" w14:textId="08E9C76A" w:rsidR="00D06901" w:rsidRPr="00D06901" w:rsidRDefault="00D06901" w:rsidP="00D06901"/>
    <w:p w14:paraId="102EFFC3" w14:textId="77777777" w:rsidR="004A3170" w:rsidRDefault="00D06901" w:rsidP="00D06901">
      <w:pPr>
        <w:rPr>
          <w:sz w:val="23"/>
          <w:szCs w:val="23"/>
        </w:rPr>
      </w:pPr>
      <w:r>
        <w:rPr>
          <w:sz w:val="23"/>
          <w:szCs w:val="23"/>
        </w:rPr>
        <w:t>Le candidat commence son travail pratique individuel le 2 mai 2022 à 8h00 et doit rendre celui-ci le 31 mai 2022 à 10h45.</w:t>
      </w:r>
    </w:p>
    <w:p w14:paraId="5DC0C2DA" w14:textId="77777777" w:rsidR="004A3170" w:rsidRDefault="004A3170" w:rsidP="00D06901">
      <w:pPr>
        <w:rPr>
          <w:sz w:val="23"/>
          <w:szCs w:val="23"/>
        </w:rPr>
      </w:pPr>
    </w:p>
    <w:p w14:paraId="66384A51" w14:textId="77777777" w:rsidR="004A3170" w:rsidRDefault="004A3170" w:rsidP="00D06901">
      <w:pPr>
        <w:rPr>
          <w:sz w:val="23"/>
          <w:szCs w:val="23"/>
        </w:rPr>
      </w:pPr>
    </w:p>
    <w:p w14:paraId="35300474" w14:textId="77777777" w:rsidR="004A3170" w:rsidRDefault="004A3170" w:rsidP="00D06901">
      <w:pPr>
        <w:rPr>
          <w:sz w:val="23"/>
          <w:szCs w:val="23"/>
        </w:rPr>
      </w:pPr>
    </w:p>
    <w:p w14:paraId="23F2FDB8" w14:textId="77777777" w:rsidR="004A3170" w:rsidRDefault="004A3170" w:rsidP="00D06901">
      <w:pPr>
        <w:rPr>
          <w:sz w:val="23"/>
          <w:szCs w:val="23"/>
        </w:rPr>
      </w:pPr>
    </w:p>
    <w:p w14:paraId="57DAC9FD" w14:textId="77777777" w:rsidR="004A3170" w:rsidRDefault="004A3170" w:rsidP="00D06901">
      <w:pPr>
        <w:rPr>
          <w:sz w:val="23"/>
          <w:szCs w:val="23"/>
        </w:rPr>
      </w:pPr>
    </w:p>
    <w:p w14:paraId="01B89163" w14:textId="77777777" w:rsidR="004A3170" w:rsidRDefault="004A3170" w:rsidP="00D06901">
      <w:pPr>
        <w:rPr>
          <w:sz w:val="23"/>
          <w:szCs w:val="23"/>
        </w:rPr>
      </w:pPr>
    </w:p>
    <w:p w14:paraId="54FB6F47" w14:textId="77777777" w:rsidR="004A3170" w:rsidRDefault="004A3170" w:rsidP="00D06901">
      <w:pPr>
        <w:rPr>
          <w:sz w:val="23"/>
          <w:szCs w:val="23"/>
        </w:rPr>
      </w:pPr>
    </w:p>
    <w:p w14:paraId="1C89F227" w14:textId="77777777" w:rsidR="004A3170" w:rsidRDefault="004A3170" w:rsidP="00D06901">
      <w:pPr>
        <w:rPr>
          <w:sz w:val="23"/>
          <w:szCs w:val="23"/>
        </w:rPr>
      </w:pPr>
    </w:p>
    <w:p w14:paraId="01D011D9" w14:textId="77777777" w:rsidR="004A3170" w:rsidRDefault="004A3170" w:rsidP="00D06901">
      <w:pPr>
        <w:rPr>
          <w:sz w:val="23"/>
          <w:szCs w:val="23"/>
        </w:rPr>
      </w:pPr>
    </w:p>
    <w:p w14:paraId="675629AB" w14:textId="77777777" w:rsidR="004A3170" w:rsidRDefault="004A3170" w:rsidP="00D06901">
      <w:pPr>
        <w:rPr>
          <w:sz w:val="23"/>
          <w:szCs w:val="23"/>
        </w:rPr>
      </w:pPr>
    </w:p>
    <w:p w14:paraId="04C1ECE5" w14:textId="77777777" w:rsidR="004A3170" w:rsidRDefault="004A3170" w:rsidP="00D06901">
      <w:pPr>
        <w:rPr>
          <w:sz w:val="23"/>
          <w:szCs w:val="23"/>
        </w:rPr>
      </w:pPr>
    </w:p>
    <w:p w14:paraId="7298E30C" w14:textId="3F23E530" w:rsidR="004A3170" w:rsidRDefault="004A3170" w:rsidP="00D06901">
      <w:pPr>
        <w:rPr>
          <w:sz w:val="23"/>
          <w:szCs w:val="23"/>
        </w:rPr>
      </w:pPr>
    </w:p>
    <w:p w14:paraId="178533FD" w14:textId="46DA1746" w:rsidR="00476CEE" w:rsidRPr="009D4618" w:rsidRDefault="004A3170" w:rsidP="009D4618">
      <w:pPr>
        <w:pStyle w:val="Titre2"/>
        <w:rPr>
          <w:rFonts w:cstheme="minorBidi"/>
          <w:sz w:val="23"/>
          <w:szCs w:val="23"/>
        </w:rPr>
      </w:pPr>
      <w:bookmarkStart w:id="5" w:name="_Toc104836188"/>
      <w:r>
        <w:t>Horaire de travail</w:t>
      </w:r>
      <w:bookmarkEnd w:id="5"/>
    </w:p>
    <w:p w14:paraId="5A6D829E" w14:textId="1FEE7005" w:rsidR="00476CEE" w:rsidRDefault="004A3170" w:rsidP="004A3170">
      <w:pPr>
        <w:rPr>
          <w:sz w:val="23"/>
          <w:szCs w:val="23"/>
        </w:rPr>
      </w:pPr>
      <w:r>
        <w:rPr>
          <w:sz w:val="23"/>
          <w:szCs w:val="23"/>
        </w:rPr>
        <w:t xml:space="preserve">Le candidat possède à sa disposition environ 90 heures pour effectuer son travail, voici </w:t>
      </w:r>
      <w:r w:rsidR="00476CEE">
        <w:rPr>
          <w:sz w:val="23"/>
          <w:szCs w:val="23"/>
        </w:rPr>
        <w:t>l’</w:t>
      </w:r>
      <w:r>
        <w:rPr>
          <w:sz w:val="23"/>
          <w:szCs w:val="23"/>
        </w:rPr>
        <w:t>horaire :</w:t>
      </w:r>
    </w:p>
    <w:p w14:paraId="3EE35E96" w14:textId="74CAE618" w:rsidR="00476CEE" w:rsidRDefault="009D4618" w:rsidP="004A3170">
      <w:pPr>
        <w:rPr>
          <w:sz w:val="23"/>
          <w:szCs w:val="23"/>
        </w:rPr>
      </w:pPr>
      <w:r>
        <w:rPr>
          <w:noProof/>
          <w:lang w:val="fr-CH" w:eastAsia="fr-CH"/>
        </w:rPr>
        <w:drawing>
          <wp:anchor distT="0" distB="0" distL="114300" distR="114300" simplePos="0" relativeHeight="251681792" behindDoc="0" locked="0" layoutInCell="1" allowOverlap="1" wp14:anchorId="29BC945C" wp14:editId="43DBCFC3">
            <wp:simplePos x="0" y="0"/>
            <wp:positionH relativeFrom="column">
              <wp:posOffset>-68728</wp:posOffset>
            </wp:positionH>
            <wp:positionV relativeFrom="paragraph">
              <wp:posOffset>34842</wp:posOffset>
            </wp:positionV>
            <wp:extent cx="6089650" cy="3090545"/>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CBC8" w14:textId="64997EB7" w:rsidR="00D06901" w:rsidRDefault="00D06901" w:rsidP="004A3170"/>
    <w:p w14:paraId="6F9F1CA7" w14:textId="461B1B45" w:rsidR="00AD1FB1" w:rsidRDefault="00AD1FB1" w:rsidP="004A3170"/>
    <w:p w14:paraId="18F1EF6D" w14:textId="59778E86" w:rsidR="00AD1FB1" w:rsidRDefault="00AD1FB1" w:rsidP="004A3170"/>
    <w:p w14:paraId="5AA37DEC" w14:textId="2E4A285B" w:rsidR="00AD1FB1" w:rsidRDefault="00AD1FB1" w:rsidP="004A3170"/>
    <w:p w14:paraId="6DFAF9CE" w14:textId="016165D4" w:rsidR="00AD1FB1" w:rsidRDefault="00AD1FB1" w:rsidP="004A3170"/>
    <w:p w14:paraId="108C29A5" w14:textId="4C8057BA" w:rsidR="00AD1FB1" w:rsidRDefault="00AD1FB1" w:rsidP="004A3170"/>
    <w:p w14:paraId="72B25D53" w14:textId="6CA211A6" w:rsidR="00AD1FB1" w:rsidRDefault="00AD1FB1" w:rsidP="004A3170"/>
    <w:p w14:paraId="208BFE39" w14:textId="6B138FAA" w:rsidR="00AD1FB1" w:rsidRDefault="00AD1FB1" w:rsidP="004A3170"/>
    <w:p w14:paraId="687B54C2" w14:textId="7B2F5AE8" w:rsidR="00AD1FB1" w:rsidRDefault="00AD1FB1" w:rsidP="004A3170"/>
    <w:p w14:paraId="62BF816C" w14:textId="207B9385" w:rsidR="00AD1FB1" w:rsidRDefault="00AD1FB1" w:rsidP="004A3170"/>
    <w:p w14:paraId="3FD71215" w14:textId="7086D8B5" w:rsidR="00AD1FB1" w:rsidRDefault="00AD1FB1" w:rsidP="004A3170"/>
    <w:p w14:paraId="00347B30" w14:textId="24A8C5CD" w:rsidR="00AD1FB1" w:rsidRDefault="00AD1FB1" w:rsidP="004A3170"/>
    <w:p w14:paraId="2CDB03E8" w14:textId="6C1C1D8D" w:rsidR="00AD1FB1" w:rsidRDefault="00AD1FB1" w:rsidP="00AD1FB1">
      <w:pPr>
        <w:pStyle w:val="Titre2"/>
      </w:pPr>
      <w:bookmarkStart w:id="6" w:name="_Toc104836189"/>
      <w:r>
        <w:t>Liens utiles</w:t>
      </w:r>
      <w:bookmarkEnd w:id="6"/>
    </w:p>
    <w:p w14:paraId="0DA68BC8" w14:textId="3E01EF01" w:rsidR="00AD1FB1" w:rsidRPr="00DF673C" w:rsidRDefault="00AD1FB1" w:rsidP="009E0AD5">
      <w:pPr>
        <w:pStyle w:val="Paragraphedeliste"/>
        <w:numPr>
          <w:ilvl w:val="0"/>
          <w:numId w:val="18"/>
        </w:numPr>
      </w:pPr>
      <w:r>
        <w:t xml:space="preserve">Répertoire GitHub : </w:t>
      </w:r>
      <w:hyperlink r:id="rId16" w:history="1">
        <w:r w:rsidRPr="00AD1FB1">
          <w:rPr>
            <w:rStyle w:val="Lienhypertexte"/>
          </w:rPr>
          <w:t xml:space="preserve">GitHub - </w:t>
        </w:r>
        <w:proofErr w:type="spellStart"/>
        <w:r w:rsidRPr="00AD1FB1">
          <w:rPr>
            <w:rStyle w:val="Lienhypertexte"/>
          </w:rPr>
          <w:t>Fishermen</w:t>
        </w:r>
        <w:proofErr w:type="spellEnd"/>
      </w:hyperlink>
    </w:p>
    <w:p w14:paraId="6B3AC21E" w14:textId="1F1DCB67" w:rsidR="00DF673C" w:rsidRPr="00DF673C" w:rsidRDefault="00DF673C" w:rsidP="009E0AD5">
      <w:pPr>
        <w:pStyle w:val="Paragraphedeliste"/>
        <w:numPr>
          <w:ilvl w:val="0"/>
          <w:numId w:val="18"/>
        </w:numPr>
        <w:rPr>
          <w:color w:val="7E7EB9" w:themeColor="accent6" w:themeTint="99"/>
        </w:rPr>
      </w:pPr>
      <w:proofErr w:type="spellStart"/>
      <w:r>
        <w:t>IceScrum</w:t>
      </w:r>
      <w:proofErr w:type="spellEnd"/>
      <w:r>
        <w:t xml:space="preserve"> : </w:t>
      </w:r>
      <w:hyperlink r:id="rId17" w:anchor="/project" w:history="1">
        <w:proofErr w:type="spellStart"/>
        <w:r w:rsidRPr="00DF673C">
          <w:rPr>
            <w:rStyle w:val="Lienhypertexte"/>
          </w:rPr>
          <w:t>IceScrum</w:t>
        </w:r>
        <w:proofErr w:type="spellEnd"/>
        <w:r w:rsidRPr="00DF673C">
          <w:rPr>
            <w:rStyle w:val="Lienhypertexte"/>
          </w:rPr>
          <w:t xml:space="preserve"> - </w:t>
        </w:r>
        <w:proofErr w:type="spellStart"/>
        <w:r w:rsidRPr="00DF673C">
          <w:rPr>
            <w:rStyle w:val="Lienhypertexte"/>
          </w:rPr>
          <w:t>Fishermen</w:t>
        </w:r>
        <w:proofErr w:type="spellEnd"/>
      </w:hyperlink>
    </w:p>
    <w:p w14:paraId="7C3911B8" w14:textId="16A3A6EF" w:rsidR="00DF673C" w:rsidRDefault="00DF673C" w:rsidP="00DF673C">
      <w:pPr>
        <w:pStyle w:val="Titre2"/>
      </w:pPr>
      <w:bookmarkStart w:id="7" w:name="_Toc104836190"/>
      <w:r>
        <w:t>Méthode de sauvegarde</w:t>
      </w:r>
      <w:bookmarkEnd w:id="7"/>
    </w:p>
    <w:p w14:paraId="374DB08F" w14:textId="77777777" w:rsidR="00DF673C" w:rsidRDefault="00DF673C" w:rsidP="00DF673C">
      <w:r>
        <w:t>Afin d’assurer la protection des données face à la suppression fortuite ou causée par tout autre accident, les données du projet sont sauvegardées et stockées des manières suivantes :</w:t>
      </w:r>
    </w:p>
    <w:p w14:paraId="3A7B25E2" w14:textId="22E84360" w:rsidR="00DF673C" w:rsidRPr="0043646C" w:rsidRDefault="00DF673C" w:rsidP="009E0AD5">
      <w:pPr>
        <w:pStyle w:val="Paragraphedeliste"/>
        <w:numPr>
          <w:ilvl w:val="0"/>
          <w:numId w:val="15"/>
        </w:numPr>
        <w:rPr>
          <w:sz w:val="24"/>
          <w:szCs w:val="24"/>
        </w:rPr>
      </w:pPr>
      <w:r w:rsidRPr="0043646C">
        <w:rPr>
          <w:sz w:val="24"/>
          <w:szCs w:val="24"/>
        </w:rPr>
        <w:t>Une clé USB de 120 GB contient la version la plus récente du travail effectué</w:t>
      </w:r>
    </w:p>
    <w:p w14:paraId="216910F7" w14:textId="5FF37F9D" w:rsidR="00DF673C" w:rsidRDefault="00DF673C" w:rsidP="009E0AD5">
      <w:pPr>
        <w:pStyle w:val="Paragraphedeliste"/>
        <w:numPr>
          <w:ilvl w:val="1"/>
          <w:numId w:val="15"/>
        </w:numPr>
        <w:rPr>
          <w:sz w:val="24"/>
          <w:szCs w:val="24"/>
        </w:rPr>
      </w:pPr>
      <w:r w:rsidRPr="0043646C">
        <w:rPr>
          <w:sz w:val="24"/>
          <w:szCs w:val="24"/>
        </w:rPr>
        <w:t>Chaque fin de journée, ce travail est téléchargé sur un ordinateur sur lequel chaque version est stockée en cas de problème avec les autres moyens de sauvegarde</w:t>
      </w:r>
    </w:p>
    <w:p w14:paraId="1B738B4B" w14:textId="77777777" w:rsidR="0043646C" w:rsidRPr="0043646C" w:rsidRDefault="0043646C" w:rsidP="0043646C">
      <w:pPr>
        <w:pStyle w:val="Paragraphedeliste"/>
        <w:ind w:left="1440"/>
        <w:rPr>
          <w:sz w:val="24"/>
          <w:szCs w:val="24"/>
        </w:rPr>
      </w:pPr>
    </w:p>
    <w:p w14:paraId="79B91A64" w14:textId="5917556D" w:rsidR="00AD1FB1" w:rsidRPr="0043646C" w:rsidRDefault="00DF673C" w:rsidP="009E0AD5">
      <w:pPr>
        <w:pStyle w:val="Paragraphedeliste"/>
        <w:numPr>
          <w:ilvl w:val="0"/>
          <w:numId w:val="15"/>
        </w:numPr>
        <w:rPr>
          <w:sz w:val="24"/>
          <w:szCs w:val="24"/>
        </w:rPr>
      </w:pPr>
      <w:r w:rsidRPr="0043646C">
        <w:rPr>
          <w:sz w:val="24"/>
          <w:szCs w:val="24"/>
        </w:rPr>
        <w:t>GitHub permet le suivi du travail effectué en donnant accès aux multiples versions du code et permettant de stocker le travail en dehors du poste du candidat en cas de problème avec celui-ci</w:t>
      </w:r>
    </w:p>
    <w:p w14:paraId="28267845" w14:textId="08D1465C" w:rsidR="007B2A41" w:rsidRDefault="007B2A41" w:rsidP="007B2A41">
      <w:pPr>
        <w:pStyle w:val="Titre1"/>
        <w:rPr>
          <w:rFonts w:cs="Segoe UI"/>
        </w:rPr>
      </w:pPr>
      <w:bookmarkStart w:id="8" w:name="_Toc104297160"/>
      <w:bookmarkStart w:id="9" w:name="_Toc104836191"/>
      <w:r w:rsidRPr="00090680">
        <w:rPr>
          <w:rFonts w:cs="Segoe UI"/>
        </w:rPr>
        <w:lastRenderedPageBreak/>
        <w:t>Analyse préliminaire</w:t>
      </w:r>
      <w:bookmarkEnd w:id="8"/>
      <w:bookmarkEnd w:id="9"/>
    </w:p>
    <w:p w14:paraId="020AC07C" w14:textId="77777777" w:rsidR="00A5240B" w:rsidRPr="00925FA8" w:rsidRDefault="00A5240B" w:rsidP="00925FA8"/>
    <w:p w14:paraId="539776DB" w14:textId="2801D7EA" w:rsidR="007B2A41" w:rsidRPr="00E72D23" w:rsidRDefault="007B2A41" w:rsidP="00E72D23">
      <w:pPr>
        <w:pStyle w:val="Titre2"/>
        <w:spacing w:before="0"/>
        <w:rPr>
          <w:rFonts w:cs="Segoe UI"/>
          <w:i/>
          <w:iCs/>
          <w:color w:val="262140" w:themeColor="text1"/>
        </w:rPr>
      </w:pPr>
      <w:bookmarkStart w:id="10" w:name="_Toc104297161"/>
      <w:bookmarkStart w:id="11" w:name="_Toc104836192"/>
      <w:r w:rsidRPr="00090680">
        <w:rPr>
          <w:rFonts w:cs="Segoe UI"/>
          <w:iCs/>
        </w:rPr>
        <w:t>Introduction</w:t>
      </w:r>
      <w:bookmarkEnd w:id="10"/>
      <w:bookmarkEnd w:id="11"/>
      <w:r w:rsidRPr="00090680">
        <w:rPr>
          <w:rFonts w:cs="Segoe UI"/>
          <w:iCs/>
        </w:rPr>
        <w:t xml:space="preserve"> </w:t>
      </w:r>
    </w:p>
    <w:p w14:paraId="74B79323" w14:textId="1DF03948" w:rsidR="007B2A41" w:rsidRPr="00090680" w:rsidRDefault="008C7787" w:rsidP="00272787">
      <w:pPr>
        <w:rPr>
          <w:lang w:eastAsia="fr-FR"/>
        </w:rPr>
      </w:pPr>
      <w:r>
        <w:rPr>
          <w:lang w:eastAsia="fr-FR"/>
        </w:rPr>
        <w:t>É</w:t>
      </w:r>
      <w:r w:rsidRPr="00090680">
        <w:rPr>
          <w:lang w:eastAsia="fr-FR"/>
        </w:rPr>
        <w:t>tant</w:t>
      </w:r>
      <w:r w:rsidR="007B2A41" w:rsidRPr="00090680">
        <w:rPr>
          <w:lang w:eastAsia="fr-FR"/>
        </w:rPr>
        <w:t xml:space="preserve"> très intéressé par le développement et ayant de l’expérience sur </w:t>
      </w:r>
      <w:proofErr w:type="spellStart"/>
      <w:r w:rsidR="007B2A41" w:rsidRPr="00090680">
        <w:rPr>
          <w:lang w:eastAsia="fr-FR"/>
        </w:rPr>
        <w:t>Unity</w:t>
      </w:r>
      <w:proofErr w:type="spellEnd"/>
      <w:r w:rsidR="007B2A41" w:rsidRPr="00090680">
        <w:rPr>
          <w:lang w:eastAsia="fr-FR"/>
        </w:rPr>
        <w:t>, J’ai demandé que mon projet TPI s’effectue dans ce domaine.</w:t>
      </w:r>
    </w:p>
    <w:p w14:paraId="41948EEA" w14:textId="77777777" w:rsidR="007B2A41" w:rsidRPr="00090680" w:rsidRDefault="007B2A41" w:rsidP="00272787">
      <w:pPr>
        <w:rPr>
          <w:lang w:eastAsia="fr-FR"/>
        </w:rPr>
      </w:pPr>
    </w:p>
    <w:p w14:paraId="7B3B81BE" w14:textId="33BEF67C" w:rsidR="007B2A41" w:rsidRPr="00090680" w:rsidRDefault="007B2A41" w:rsidP="00272787">
      <w:r w:rsidRPr="00090680">
        <w:t xml:space="preserve">Le projet consiste à créer, à l’aide du moteur de jeu </w:t>
      </w:r>
      <w:proofErr w:type="spellStart"/>
      <w:r w:rsidRPr="00090680">
        <w:t>Unity</w:t>
      </w:r>
      <w:proofErr w:type="spellEnd"/>
      <w:r w:rsidRPr="00090680">
        <w:t>, en langage C#,</w:t>
      </w:r>
      <w:r w:rsidR="006F5E7B">
        <w:fldChar w:fldCharType="begin"/>
      </w:r>
      <w:r w:rsidR="006F5E7B">
        <w:instrText xml:space="preserve"> XE "</w:instrText>
      </w:r>
      <w:r w:rsidR="006F5E7B" w:rsidRPr="000151C6">
        <w:instrText>C#:</w:instrText>
      </w:r>
      <w:r w:rsidR="006F5E7B" w:rsidRPr="000151C6">
        <w:rPr>
          <w:lang w:val="fr-CH"/>
        </w:rPr>
        <w:instrText>Language de programmation</w:instrText>
      </w:r>
      <w:r w:rsidR="006F5E7B">
        <w:instrText xml:space="preserve">" </w:instrText>
      </w:r>
      <w:r w:rsidR="006F5E7B">
        <w:fldChar w:fldCharType="end"/>
      </w:r>
      <w:r w:rsidRPr="00090680">
        <w:t xml:space="preserve"> un </w:t>
      </w:r>
      <w:proofErr w:type="spellStart"/>
      <w:r w:rsidRPr="00090680">
        <w:t>Serious</w:t>
      </w:r>
      <w:proofErr w:type="spellEnd"/>
      <w:r w:rsidRPr="00090680">
        <w:t xml:space="preserve"> Game de simulation/gestion économique de pêche. Le joueur pourra pêcher différentes espèces de poissons dans différentes zones, et pouvoir les revendre pour gérer son économie. </w:t>
      </w:r>
    </w:p>
    <w:p w14:paraId="34ED54F4" w14:textId="77777777" w:rsidR="007B2A41" w:rsidRPr="00090680" w:rsidRDefault="007B2A41" w:rsidP="00272787"/>
    <w:p w14:paraId="7BA1FEB5" w14:textId="4E022061" w:rsidR="00BD4171" w:rsidRPr="00DA0495" w:rsidRDefault="007B2A41" w:rsidP="00DA0495">
      <w:r w:rsidRPr="00090680">
        <w:t>Des poissons trop petits ou trop jeûne peuvent être pêché. Il faudra, alors</w:t>
      </w:r>
      <w:r w:rsidR="0031411F">
        <w:t>,</w:t>
      </w:r>
      <w:r w:rsidRPr="00090680">
        <w:t xml:space="preserve"> les relâcher, Auquel cas</w:t>
      </w:r>
      <w:r w:rsidR="00DA0495">
        <w:t>, le joueur recevra une amende.</w:t>
      </w:r>
    </w:p>
    <w:p w14:paraId="0F5C0F26" w14:textId="0AEFDCC5" w:rsidR="00205223" w:rsidRPr="00205223" w:rsidRDefault="00205223" w:rsidP="00205223">
      <w:pPr>
        <w:pStyle w:val="Titre2"/>
        <w:ind w:left="578" w:hanging="578"/>
        <w:rPr>
          <w:rFonts w:cs="Segoe UI"/>
          <w:i/>
          <w:iCs/>
        </w:rPr>
      </w:pPr>
      <w:bookmarkStart w:id="12" w:name="_Toc104297163"/>
      <w:bookmarkStart w:id="13" w:name="_Toc104836193"/>
      <w:r w:rsidRPr="00090680">
        <w:rPr>
          <w:rFonts w:cs="Segoe UI"/>
          <w:iCs/>
        </w:rPr>
        <w:t>Matériel et logiciel à disposition</w:t>
      </w:r>
      <w:bookmarkEnd w:id="12"/>
      <w:bookmarkEnd w:id="13"/>
    </w:p>
    <w:p w14:paraId="59BDE16C" w14:textId="77777777" w:rsidR="00205223" w:rsidRDefault="00205223" w:rsidP="00272787">
      <w:pPr>
        <w:rPr>
          <w:rFonts w:cs="Segoe UI"/>
        </w:rPr>
      </w:pPr>
      <w:r>
        <w:t>Liste de matériel et de logiciel mis à disposition</w:t>
      </w:r>
    </w:p>
    <w:p w14:paraId="647DC40C" w14:textId="77777777" w:rsidR="00205223" w:rsidRPr="00090680" w:rsidRDefault="00205223" w:rsidP="00272787">
      <w:pPr>
        <w:rPr>
          <w:rFonts w:cs="Segoe UI"/>
        </w:rPr>
      </w:pPr>
    </w:p>
    <w:p w14:paraId="47D6FC11" w14:textId="77777777" w:rsidR="00205223" w:rsidRPr="00272787" w:rsidRDefault="00205223" w:rsidP="00EB6527">
      <w:pPr>
        <w:pStyle w:val="Paragraphedeliste"/>
        <w:numPr>
          <w:ilvl w:val="0"/>
          <w:numId w:val="14"/>
        </w:numPr>
      </w:pPr>
      <w:r w:rsidRPr="00272787">
        <w:t>1 ordinateur du CPNV</w:t>
      </w:r>
    </w:p>
    <w:p w14:paraId="1D90EDBF" w14:textId="77777777" w:rsidR="00205223" w:rsidRPr="00272787" w:rsidRDefault="00205223" w:rsidP="00EB6527">
      <w:pPr>
        <w:pStyle w:val="Paragraphedeliste"/>
        <w:numPr>
          <w:ilvl w:val="0"/>
          <w:numId w:val="14"/>
        </w:numPr>
      </w:pPr>
      <w:proofErr w:type="spellStart"/>
      <w:r w:rsidRPr="00272787">
        <w:t>Unity</w:t>
      </w:r>
      <w:proofErr w:type="spellEnd"/>
      <w:r w:rsidRPr="00272787">
        <w:t xml:space="preserve"> 2020</w:t>
      </w:r>
    </w:p>
    <w:p w14:paraId="5BFD7C7F" w14:textId="77777777" w:rsidR="00205223" w:rsidRPr="00272787" w:rsidRDefault="00205223" w:rsidP="00EB6527">
      <w:pPr>
        <w:pStyle w:val="Paragraphedeliste"/>
        <w:numPr>
          <w:ilvl w:val="0"/>
          <w:numId w:val="14"/>
        </w:numPr>
      </w:pPr>
      <w:r w:rsidRPr="00272787">
        <w:t>Visual Studio 2020</w:t>
      </w:r>
    </w:p>
    <w:p w14:paraId="269DF240" w14:textId="77777777" w:rsidR="00205223" w:rsidRPr="00272787" w:rsidRDefault="00205223" w:rsidP="00EB6527">
      <w:pPr>
        <w:pStyle w:val="Paragraphedeliste"/>
        <w:numPr>
          <w:ilvl w:val="0"/>
          <w:numId w:val="14"/>
        </w:numPr>
      </w:pPr>
      <w:r w:rsidRPr="00272787">
        <w:t>Visual Studio Code</w:t>
      </w:r>
    </w:p>
    <w:p w14:paraId="14633A20" w14:textId="1F5A73A2" w:rsidR="00205223" w:rsidRDefault="00205223" w:rsidP="00EB6527">
      <w:pPr>
        <w:pStyle w:val="Paragraphedeliste"/>
        <w:numPr>
          <w:ilvl w:val="0"/>
          <w:numId w:val="14"/>
        </w:numPr>
      </w:pPr>
      <w:r w:rsidRPr="00272787">
        <w:t>Suite office</w:t>
      </w:r>
    </w:p>
    <w:p w14:paraId="6C12D166" w14:textId="77777777" w:rsidR="00DA0495" w:rsidRPr="00272787" w:rsidRDefault="00DA0495" w:rsidP="00DA0495">
      <w:pPr>
        <w:pStyle w:val="Paragraphedeliste"/>
      </w:pPr>
    </w:p>
    <w:p w14:paraId="49D73BAD" w14:textId="45C0BEF1" w:rsidR="00DA0495" w:rsidRDefault="00DA0495" w:rsidP="00DA0495">
      <w:pPr>
        <w:pStyle w:val="Titre3"/>
        <w:ind w:left="0"/>
      </w:pPr>
      <w:bookmarkStart w:id="14" w:name="_Toc104836194"/>
      <w:r>
        <w:t>Matériel</w:t>
      </w:r>
      <w:bookmarkEnd w:id="14"/>
    </w:p>
    <w:p w14:paraId="61192CB2" w14:textId="77777777" w:rsidR="00DA0495" w:rsidRDefault="00DA0495" w:rsidP="00DA0495">
      <w:pPr>
        <w:pStyle w:val="Titre4"/>
      </w:pPr>
    </w:p>
    <w:p w14:paraId="1DD48221" w14:textId="77777777" w:rsidR="00DA0495" w:rsidRDefault="00DA0495" w:rsidP="00DA0495">
      <w:pPr>
        <w:pStyle w:val="Titre4"/>
      </w:pPr>
      <w:r>
        <w:t>Processeur</w:t>
      </w:r>
    </w:p>
    <w:p w14:paraId="7C91012E" w14:textId="77777777" w:rsidR="00DA0495" w:rsidRPr="00D0198A" w:rsidRDefault="00DA0495" w:rsidP="00DA0495">
      <w:pPr>
        <w:rPr>
          <w:lang w:val="it-IT"/>
        </w:rPr>
      </w:pPr>
      <w:r w:rsidRPr="00D0198A">
        <w:rPr>
          <w:lang w:val="it-IT"/>
        </w:rPr>
        <w:t>Intel(R) Core (TM) i7-6700 CPU @ 3.40GHz 3.41 GHz</w:t>
      </w:r>
    </w:p>
    <w:p w14:paraId="61E72FB4" w14:textId="77777777" w:rsidR="00DA0495" w:rsidRPr="005F4F6D" w:rsidRDefault="00DA0495" w:rsidP="00DA0495">
      <w:pPr>
        <w:pStyle w:val="Titre4"/>
        <w:rPr>
          <w:lang w:val="en-US"/>
        </w:rPr>
      </w:pPr>
      <w:r w:rsidRPr="005F4F6D">
        <w:rPr>
          <w:lang w:val="en-US"/>
        </w:rPr>
        <w:t>RAM</w:t>
      </w:r>
    </w:p>
    <w:p w14:paraId="7D1DFF1A" w14:textId="77777777" w:rsidR="00DA0495" w:rsidRPr="009F0EC7" w:rsidRDefault="00DA0495" w:rsidP="00DA0495">
      <w:pPr>
        <w:rPr>
          <w:lang w:val="en-US"/>
        </w:rPr>
      </w:pPr>
      <w:r w:rsidRPr="009F0EC7">
        <w:rPr>
          <w:lang w:val="en-US"/>
        </w:rPr>
        <w:t>16.0 Go</w:t>
      </w:r>
    </w:p>
    <w:p w14:paraId="02D08C2C" w14:textId="77777777" w:rsidR="00DA0495" w:rsidRPr="009F0EC7" w:rsidRDefault="00DA0495" w:rsidP="00DA0495">
      <w:pPr>
        <w:pStyle w:val="Titre4"/>
        <w:rPr>
          <w:lang w:val="en-US"/>
        </w:rPr>
      </w:pPr>
      <w:r w:rsidRPr="009F0EC7">
        <w:rPr>
          <w:lang w:val="en-US"/>
        </w:rPr>
        <w:t>OS</w:t>
      </w:r>
    </w:p>
    <w:p w14:paraId="159E340D" w14:textId="77777777" w:rsidR="00DA0495" w:rsidRDefault="00DA0495" w:rsidP="00DA0495">
      <w:pPr>
        <w:rPr>
          <w:lang w:val="en-US"/>
        </w:rPr>
      </w:pPr>
      <w:r w:rsidRPr="009F0EC7">
        <w:rPr>
          <w:lang w:val="en-US"/>
        </w:rPr>
        <w:t>Windows 10 Education 21H2 x64</w:t>
      </w:r>
    </w:p>
    <w:p w14:paraId="1609C991" w14:textId="10B570D3" w:rsidR="00925FA8" w:rsidRPr="00D0198A" w:rsidRDefault="00925FA8" w:rsidP="00205223">
      <w:pPr>
        <w:rPr>
          <w:rFonts w:cs="Segoe UI"/>
          <w:lang w:val="en-US"/>
        </w:rPr>
      </w:pPr>
    </w:p>
    <w:p w14:paraId="1BB606ED" w14:textId="77777777" w:rsidR="00BD4171" w:rsidRPr="00D0198A" w:rsidRDefault="00BD4171" w:rsidP="00205223">
      <w:pPr>
        <w:rPr>
          <w:rFonts w:cs="Segoe UI"/>
          <w:lang w:val="en-US"/>
        </w:rPr>
      </w:pPr>
    </w:p>
    <w:p w14:paraId="7105C31D" w14:textId="7A57BFD1" w:rsidR="00205223" w:rsidRPr="00205223" w:rsidRDefault="00917C05" w:rsidP="00205223">
      <w:pPr>
        <w:pStyle w:val="Titre2"/>
        <w:rPr>
          <w:rFonts w:cs="Segoe UI"/>
          <w:i/>
          <w:iCs/>
        </w:rPr>
      </w:pPr>
      <w:bookmarkStart w:id="15" w:name="_Toc104836195"/>
      <w:r w:rsidRPr="00090680">
        <w:rPr>
          <w:rFonts w:cs="Segoe UI"/>
          <w:iCs/>
        </w:rPr>
        <w:lastRenderedPageBreak/>
        <w:t>Prérequis</w:t>
      </w:r>
      <w:bookmarkEnd w:id="15"/>
    </w:p>
    <w:p w14:paraId="051B2E78" w14:textId="77777777" w:rsidR="00205223" w:rsidRPr="00090680" w:rsidRDefault="00205223" w:rsidP="009E0AD5">
      <w:pPr>
        <w:pStyle w:val="Paragraphedeliste"/>
        <w:numPr>
          <w:ilvl w:val="0"/>
          <w:numId w:val="8"/>
        </w:numPr>
        <w:rPr>
          <w:rFonts w:cs="Segoe UI"/>
        </w:rPr>
      </w:pPr>
      <w:r w:rsidRPr="00090680">
        <w:rPr>
          <w:rFonts w:cs="Segoe UI"/>
        </w:rPr>
        <w:t>Formation de base du CPNV</w:t>
      </w:r>
    </w:p>
    <w:p w14:paraId="7ED259AD" w14:textId="590BBDE1" w:rsidR="00205223" w:rsidRPr="00090680" w:rsidRDefault="00205223" w:rsidP="009E0AD5">
      <w:pPr>
        <w:pStyle w:val="Paragraphedeliste"/>
        <w:numPr>
          <w:ilvl w:val="0"/>
          <w:numId w:val="8"/>
        </w:numPr>
        <w:rPr>
          <w:rFonts w:cs="Segoe UI"/>
        </w:rPr>
      </w:pPr>
      <w:r w:rsidRPr="00090680">
        <w:rPr>
          <w:rFonts w:cs="Segoe UI"/>
        </w:rPr>
        <w:t>Connaissances en POO</w:t>
      </w:r>
      <w:r w:rsidR="00386D33">
        <w:rPr>
          <w:rFonts w:cs="Segoe UI"/>
        </w:rPr>
        <w:fldChar w:fldCharType="begin"/>
      </w:r>
      <w:r w:rsidR="00386D33">
        <w:instrText xml:space="preserve"> XE "</w:instrText>
      </w:r>
      <w:r w:rsidR="00386D33" w:rsidRPr="00A20C69">
        <w:rPr>
          <w:rFonts w:cs="Segoe UI"/>
        </w:rPr>
        <w:instrText>POO:</w:instrText>
      </w:r>
      <w:r w:rsidR="00386D33" w:rsidRPr="00A20C69">
        <w:instrText>Programmation orientée objet</w:instrText>
      </w:r>
      <w:r w:rsidR="00386D33">
        <w:instrText xml:space="preserve">" </w:instrText>
      </w:r>
      <w:r w:rsidR="00386D33">
        <w:rPr>
          <w:rFonts w:cs="Segoe UI"/>
        </w:rPr>
        <w:fldChar w:fldCharType="end"/>
      </w:r>
    </w:p>
    <w:p w14:paraId="66C748DE" w14:textId="0B78A094" w:rsidR="00205223" w:rsidRPr="003267F7" w:rsidRDefault="00205223" w:rsidP="009E0AD5">
      <w:pPr>
        <w:pStyle w:val="Paragraphedeliste"/>
        <w:numPr>
          <w:ilvl w:val="0"/>
          <w:numId w:val="8"/>
        </w:numPr>
        <w:rPr>
          <w:rFonts w:cs="Segoe UI"/>
          <w:szCs w:val="14"/>
        </w:rPr>
      </w:pPr>
      <w:r w:rsidRPr="00090680">
        <w:rPr>
          <w:rFonts w:cs="Segoe UI"/>
        </w:rPr>
        <w:t xml:space="preserve">Maitrise de </w:t>
      </w:r>
      <w:proofErr w:type="spellStart"/>
      <w:r w:rsidRPr="00090680">
        <w:rPr>
          <w:rFonts w:cs="Segoe UI"/>
        </w:rPr>
        <w:t>Unity</w:t>
      </w:r>
      <w:proofErr w:type="spellEnd"/>
      <w:r w:rsidR="00FE6105">
        <w:rPr>
          <w:rFonts w:cs="Segoe UI"/>
        </w:rPr>
        <w:fldChar w:fldCharType="begin"/>
      </w:r>
      <w:r w:rsidR="00FE6105">
        <w:instrText xml:space="preserve"> XE "</w:instrText>
      </w:r>
      <w:r w:rsidR="00FE6105" w:rsidRPr="001C173E">
        <w:rPr>
          <w:rFonts w:cs="Segoe UI"/>
        </w:rPr>
        <w:instrText>Unity:</w:instrText>
      </w:r>
      <w:r w:rsidR="00FE6105" w:rsidRPr="001C173E">
        <w:instrText>Moteur graphique de jeu</w:instrText>
      </w:r>
      <w:r w:rsidR="00FE6105">
        <w:instrText xml:space="preserve">" </w:instrText>
      </w:r>
      <w:r w:rsidR="00FE6105">
        <w:rPr>
          <w:rFonts w:cs="Segoe UI"/>
        </w:rPr>
        <w:fldChar w:fldCharType="end"/>
      </w:r>
    </w:p>
    <w:p w14:paraId="5D5AAE10" w14:textId="793BD66D" w:rsidR="00DA02C8" w:rsidRPr="00DA0495" w:rsidRDefault="003267F7" w:rsidP="007B2A41">
      <w:pPr>
        <w:pStyle w:val="Paragraphedeliste"/>
        <w:numPr>
          <w:ilvl w:val="0"/>
          <w:numId w:val="8"/>
        </w:numPr>
        <w:rPr>
          <w:rFonts w:cs="Segoe UI"/>
          <w:szCs w:val="14"/>
        </w:rPr>
      </w:pPr>
      <w:r>
        <w:rPr>
          <w:rFonts w:cs="Segoe UI"/>
        </w:rPr>
        <w:t xml:space="preserve">Maitrise de </w:t>
      </w:r>
      <w:r w:rsidRPr="003267F7">
        <w:rPr>
          <w:rFonts w:cs="Segoe UI"/>
        </w:rPr>
        <w:t>C#</w:t>
      </w:r>
      <w:r w:rsidR="00386D33">
        <w:rPr>
          <w:rFonts w:cs="Segoe UI"/>
        </w:rPr>
        <w:fldChar w:fldCharType="begin"/>
      </w:r>
      <w:r w:rsidR="00386D33">
        <w:instrText xml:space="preserve"> XE "</w:instrText>
      </w:r>
      <w:r w:rsidR="00386D33" w:rsidRPr="00645770">
        <w:rPr>
          <w:rFonts w:cs="Segoe UI"/>
        </w:rPr>
        <w:instrText>C#</w:instrText>
      </w:r>
      <w:r w:rsidR="00386D33">
        <w:instrText xml:space="preserve">" </w:instrText>
      </w:r>
      <w:r w:rsidR="00386D33">
        <w:rPr>
          <w:rFonts w:cs="Segoe UI"/>
        </w:rPr>
        <w:fldChar w:fldCharType="end"/>
      </w:r>
    </w:p>
    <w:p w14:paraId="3DF35D2F" w14:textId="26CBBE66" w:rsidR="007B2A41" w:rsidRPr="00E72D23" w:rsidRDefault="007B2A41" w:rsidP="00E72D23">
      <w:pPr>
        <w:pStyle w:val="Titre2"/>
        <w:rPr>
          <w:rFonts w:cs="Segoe UI"/>
          <w:i/>
          <w:iCs/>
        </w:rPr>
      </w:pPr>
      <w:bookmarkStart w:id="16" w:name="_Toc104297162"/>
      <w:bookmarkStart w:id="17" w:name="_Toc104836196"/>
      <w:r w:rsidRPr="00090680">
        <w:rPr>
          <w:rFonts w:cs="Segoe UI"/>
          <w:iCs/>
        </w:rPr>
        <w:t>Objectifs</w:t>
      </w:r>
      <w:bookmarkEnd w:id="16"/>
      <w:bookmarkEnd w:id="17"/>
    </w:p>
    <w:p w14:paraId="3C4A9E07" w14:textId="77777777" w:rsidR="007B2A41" w:rsidRDefault="007B2A41" w:rsidP="00DA02C8">
      <w:r w:rsidRPr="004F720B">
        <w:t>Ce chapitre énumère les objectifs du projet. L'atteinte ou non de ceux-ci devra pou</w:t>
      </w:r>
      <w:r>
        <w:t xml:space="preserve">voir être contrôlée à la fin du </w:t>
      </w:r>
      <w:r w:rsidRPr="004F720B">
        <w:t>projet. Les objectifs pourront éventuellement être revus après l'analyse.</w:t>
      </w:r>
    </w:p>
    <w:p w14:paraId="159D571A" w14:textId="77777777" w:rsidR="007B2A41" w:rsidRPr="004F720B" w:rsidRDefault="007B2A41" w:rsidP="00DA02C8"/>
    <w:p w14:paraId="50232AC7" w14:textId="77777777" w:rsidR="007B2A41" w:rsidRDefault="007B2A41" w:rsidP="00DA02C8">
      <w:r w:rsidRPr="004F720B">
        <w:t>Ces éléments peuvent être repris des spécifications de départ.</w:t>
      </w:r>
    </w:p>
    <w:p w14:paraId="702D062E" w14:textId="77777777" w:rsidR="007B2A41" w:rsidRPr="004F720B" w:rsidRDefault="007B2A41" w:rsidP="00DA02C8"/>
    <w:p w14:paraId="0A531683" w14:textId="77777777" w:rsidR="007B2A41" w:rsidRPr="00090680" w:rsidRDefault="007B2A41" w:rsidP="00DA02C8">
      <w:r>
        <w:t>Les objectifs du projet étant :</w:t>
      </w:r>
    </w:p>
    <w:p w14:paraId="3093668C" w14:textId="77777777" w:rsidR="007B2A41" w:rsidRPr="00090680" w:rsidRDefault="007B2A41" w:rsidP="007B2A41">
      <w:pPr>
        <w:pStyle w:val="Default"/>
        <w:rPr>
          <w:rFonts w:ascii="Segoe UI" w:hAnsi="Segoe UI" w:cs="Segoe UI"/>
        </w:rPr>
      </w:pPr>
      <w:r w:rsidRPr="00090680">
        <w:rPr>
          <w:rFonts w:ascii="Segoe UI" w:hAnsi="Segoe UI" w:cs="Segoe UI"/>
        </w:rPr>
        <w:t xml:space="preserve"> </w:t>
      </w:r>
    </w:p>
    <w:p w14:paraId="21D1E33A"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Différentes zones de pêches</w:t>
      </w:r>
    </w:p>
    <w:p w14:paraId="0C06DDCC" w14:textId="704D2A59" w:rsidR="007B2A41" w:rsidRPr="00090680" w:rsidRDefault="007B2A41" w:rsidP="009E0AD5">
      <w:pPr>
        <w:pStyle w:val="Default"/>
        <w:numPr>
          <w:ilvl w:val="0"/>
          <w:numId w:val="7"/>
        </w:numPr>
        <w:rPr>
          <w:rFonts w:ascii="Segoe UI" w:hAnsi="Segoe UI" w:cs="Segoe UI"/>
        </w:rPr>
      </w:pPr>
      <w:r w:rsidRPr="00090680">
        <w:rPr>
          <w:rFonts w:ascii="Segoe UI" w:hAnsi="Segoe UI" w:cs="Segoe UI"/>
        </w:rPr>
        <w:t>Le joueur doit</w:t>
      </w:r>
      <w:r w:rsidR="008E460A">
        <w:rPr>
          <w:rFonts w:ascii="Segoe UI" w:hAnsi="Segoe UI" w:cs="Segoe UI"/>
        </w:rPr>
        <w:t xml:space="preserve"> pouvoir</w:t>
      </w:r>
      <w:r w:rsidRPr="00090680">
        <w:rPr>
          <w:rFonts w:ascii="Segoe UI" w:hAnsi="Segoe UI" w:cs="Segoe UI"/>
        </w:rPr>
        <w:t xml:space="preserve"> payer certaines zones de pêches pour y accéder</w:t>
      </w:r>
    </w:p>
    <w:p w14:paraId="7E7797A6" w14:textId="77777777" w:rsidR="007B2A41" w:rsidRPr="00090680" w:rsidRDefault="007B2A41" w:rsidP="007B2A41">
      <w:pPr>
        <w:pStyle w:val="Default"/>
        <w:ind w:left="1440"/>
        <w:rPr>
          <w:rFonts w:ascii="Segoe UI" w:hAnsi="Segoe UI" w:cs="Segoe UI"/>
        </w:rPr>
      </w:pPr>
    </w:p>
    <w:p w14:paraId="4D01B284"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pêche</w:t>
      </w:r>
    </w:p>
    <w:p w14:paraId="552A4B7E"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Quand un poisson est pêché, le moment où il a été pêché est indiqué sur le poisson</w:t>
      </w:r>
    </w:p>
    <w:p w14:paraId="529EFCEF"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Chaque poisson pêché aura un âge et une taille aléatoire</w:t>
      </w:r>
    </w:p>
    <w:p w14:paraId="385A46B3"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La possibilité de relâcher un poisson</w:t>
      </w:r>
    </w:p>
    <w:p w14:paraId="12B03E67" w14:textId="77777777" w:rsidR="007B2A41" w:rsidRPr="00090680" w:rsidRDefault="007B2A41" w:rsidP="007B2A41">
      <w:pPr>
        <w:pStyle w:val="Default"/>
        <w:ind w:left="1440"/>
        <w:rPr>
          <w:rFonts w:ascii="Segoe UI" w:hAnsi="Segoe UI" w:cs="Segoe UI"/>
        </w:rPr>
      </w:pPr>
    </w:p>
    <w:p w14:paraId="0E56A021" w14:textId="31F8117F" w:rsidR="007B2A41" w:rsidRDefault="007B2A41" w:rsidP="009E0AD5">
      <w:pPr>
        <w:pStyle w:val="Default"/>
        <w:numPr>
          <w:ilvl w:val="0"/>
          <w:numId w:val="4"/>
        </w:numPr>
        <w:rPr>
          <w:rFonts w:ascii="Segoe UI" w:hAnsi="Segoe UI" w:cs="Segoe UI"/>
        </w:rPr>
      </w:pPr>
      <w:r w:rsidRPr="00090680">
        <w:rPr>
          <w:rFonts w:ascii="Segoe UI" w:hAnsi="Segoe UI" w:cs="Segoe UI"/>
        </w:rPr>
        <w:t>5 espèces de poissons différentes</w:t>
      </w:r>
    </w:p>
    <w:p w14:paraId="14C40636" w14:textId="77777777" w:rsidR="00F84780" w:rsidRPr="00090680" w:rsidRDefault="00F84780" w:rsidP="00F84780">
      <w:pPr>
        <w:pStyle w:val="Default"/>
        <w:ind w:left="720"/>
        <w:rPr>
          <w:rFonts w:ascii="Segoe UI" w:hAnsi="Segoe UI" w:cs="Segoe UI"/>
        </w:rPr>
      </w:pPr>
    </w:p>
    <w:p w14:paraId="2C49D9FF"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 xml:space="preserve">Un inventaire </w:t>
      </w:r>
    </w:p>
    <w:p w14:paraId="283CD478"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pêché devra être mis dans un inventaire. L’inventaire pourra être consulté à n’importe quel moment</w:t>
      </w:r>
    </w:p>
    <w:p w14:paraId="6ED2F1A0" w14:textId="77777777" w:rsidR="00E72D23" w:rsidRPr="00090680" w:rsidRDefault="00E72D23" w:rsidP="007B2A41">
      <w:pPr>
        <w:pStyle w:val="Default"/>
        <w:rPr>
          <w:rFonts w:ascii="Segoe UI" w:hAnsi="Segoe UI" w:cs="Segoe UI"/>
        </w:rPr>
      </w:pPr>
    </w:p>
    <w:p w14:paraId="32A5E67C"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Système d’économie</w:t>
      </w:r>
    </w:p>
    <w:p w14:paraId="2187E8F5"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Le joueur possédera un compteur qui donnera l’état actuel de son argent</w:t>
      </w:r>
    </w:p>
    <w:p w14:paraId="7600C489" w14:textId="77777777" w:rsidR="007B2A41" w:rsidRPr="00090680" w:rsidRDefault="007B2A41" w:rsidP="007B2A41">
      <w:pPr>
        <w:pStyle w:val="Default"/>
        <w:rPr>
          <w:rFonts w:ascii="Segoe UI" w:hAnsi="Segoe UI" w:cs="Segoe UI"/>
        </w:rPr>
      </w:pPr>
    </w:p>
    <w:p w14:paraId="1680AB31"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Vente</w:t>
      </w:r>
    </w:p>
    <w:p w14:paraId="61342E2C"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pourra être vendu</w:t>
      </w:r>
    </w:p>
    <w:p w14:paraId="29DC30BE"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 xml:space="preserve">SI un poisson vendu est trop jeune ou trop petit, le joueur devra payer une amende </w:t>
      </w:r>
    </w:p>
    <w:p w14:paraId="7F46ABEE" w14:textId="77777777" w:rsidR="007B2A41" w:rsidRPr="00090680" w:rsidRDefault="007B2A41" w:rsidP="007B2A41">
      <w:pPr>
        <w:pStyle w:val="Default"/>
        <w:ind w:left="708"/>
        <w:rPr>
          <w:rFonts w:ascii="Segoe UI" w:hAnsi="Segoe UI" w:cs="Segoe UI"/>
          <w:sz w:val="22"/>
          <w:szCs w:val="22"/>
        </w:rPr>
      </w:pPr>
    </w:p>
    <w:p w14:paraId="553ED188" w14:textId="77777777" w:rsidR="007B2A41" w:rsidRPr="00090680" w:rsidRDefault="007B2A41" w:rsidP="009E0AD5">
      <w:pPr>
        <w:pStyle w:val="Default"/>
        <w:numPr>
          <w:ilvl w:val="0"/>
          <w:numId w:val="4"/>
        </w:numPr>
        <w:rPr>
          <w:rFonts w:ascii="Segoe UI" w:hAnsi="Segoe UI" w:cs="Segoe UI"/>
          <w:sz w:val="22"/>
          <w:szCs w:val="22"/>
        </w:rPr>
      </w:pPr>
      <w:r w:rsidRPr="00090680">
        <w:rPr>
          <w:rFonts w:ascii="Segoe UI" w:hAnsi="Segoe UI" w:cs="Segoe UI"/>
          <w:sz w:val="22"/>
          <w:szCs w:val="22"/>
        </w:rPr>
        <w:t xml:space="preserve">Chaine de froid </w:t>
      </w:r>
    </w:p>
    <w:p w14:paraId="65F922D9" w14:textId="77777777" w:rsidR="007B2A41" w:rsidRPr="00090680" w:rsidRDefault="007B2A41" w:rsidP="009E0AD5">
      <w:pPr>
        <w:pStyle w:val="Default"/>
        <w:numPr>
          <w:ilvl w:val="0"/>
          <w:numId w:val="9"/>
        </w:numPr>
        <w:rPr>
          <w:rFonts w:ascii="Segoe UI" w:hAnsi="Segoe UI" w:cs="Segoe UI"/>
          <w:sz w:val="22"/>
          <w:szCs w:val="22"/>
        </w:rPr>
      </w:pPr>
      <w:r w:rsidRPr="00090680">
        <w:rPr>
          <w:rFonts w:ascii="Segoe UI" w:hAnsi="Segoe UI" w:cs="Segoe UI"/>
          <w:sz w:val="22"/>
          <w:szCs w:val="22"/>
        </w:rPr>
        <w:t xml:space="preserve">Le moment où le poisson a été péché est indiqué sur le poisson. Dépassé un certain moment le poisson devra être jeté, sinon le joueur recevra une amende </w:t>
      </w:r>
    </w:p>
    <w:p w14:paraId="182E46DA" w14:textId="77777777" w:rsidR="00DA0495" w:rsidRDefault="00DA0495" w:rsidP="007B2A41">
      <w:pPr>
        <w:rPr>
          <w:rFonts w:cs="Segoe UI"/>
          <w:szCs w:val="14"/>
        </w:rPr>
      </w:pPr>
    </w:p>
    <w:p w14:paraId="402E287E" w14:textId="77777777" w:rsidR="00EB6527" w:rsidRPr="00090680" w:rsidRDefault="00EB6527" w:rsidP="007B2A41">
      <w:pPr>
        <w:rPr>
          <w:rFonts w:cs="Segoe UI"/>
          <w:szCs w:val="14"/>
        </w:rPr>
      </w:pPr>
    </w:p>
    <w:p w14:paraId="6F699FF8" w14:textId="09ECA588" w:rsidR="007B2A41" w:rsidRDefault="007B2A41" w:rsidP="007B2A41">
      <w:pPr>
        <w:pStyle w:val="Titre2"/>
        <w:rPr>
          <w:rFonts w:cs="Segoe UI"/>
          <w:iCs/>
        </w:rPr>
      </w:pPr>
      <w:bookmarkStart w:id="18" w:name="_Toc104297165"/>
      <w:bookmarkStart w:id="19" w:name="_Toc104836197"/>
      <w:r w:rsidRPr="00090680">
        <w:rPr>
          <w:rFonts w:cs="Segoe UI"/>
          <w:iCs/>
        </w:rPr>
        <w:t>Planification initiale</w:t>
      </w:r>
      <w:bookmarkEnd w:id="18"/>
      <w:bookmarkEnd w:id="19"/>
    </w:p>
    <w:p w14:paraId="5696F985" w14:textId="77777777" w:rsidR="00EB6527" w:rsidRPr="00EB6527" w:rsidRDefault="00EB6527" w:rsidP="00EB6527"/>
    <w:p w14:paraId="16458A23" w14:textId="77777777" w:rsidR="001E6620" w:rsidRPr="001E6620" w:rsidRDefault="001E6620" w:rsidP="001E6620"/>
    <w:p w14:paraId="422AD565" w14:textId="59CD7440" w:rsidR="007B2A41" w:rsidRPr="00090680" w:rsidRDefault="00A25F9A" w:rsidP="007B2A41">
      <w:pPr>
        <w:keepNext/>
      </w:pPr>
      <w:r w:rsidRPr="00090680">
        <w:rPr>
          <w:rFonts w:cs="Segoe UI"/>
          <w:noProof/>
          <w:szCs w:val="14"/>
          <w:lang w:val="fr-CH" w:eastAsia="fr-CH"/>
        </w:rPr>
        <w:drawing>
          <wp:anchor distT="0" distB="0" distL="114300" distR="114300" simplePos="0" relativeHeight="251677696" behindDoc="0" locked="0" layoutInCell="1" allowOverlap="1" wp14:anchorId="4FC6AC5B" wp14:editId="3326E6FC">
            <wp:simplePos x="0" y="0"/>
            <wp:positionH relativeFrom="column">
              <wp:posOffset>85090</wp:posOffset>
            </wp:positionH>
            <wp:positionV relativeFrom="paragraph">
              <wp:posOffset>194310</wp:posOffset>
            </wp:positionV>
            <wp:extent cx="5749290" cy="2881630"/>
            <wp:effectExtent l="0" t="0" r="3810" b="0"/>
            <wp:wrapThrough wrapText="bothSides">
              <wp:wrapPolygon edited="0">
                <wp:start x="0" y="0"/>
                <wp:lineTo x="0" y="21419"/>
                <wp:lineTo x="21543" y="21419"/>
                <wp:lineTo x="21543" y="0"/>
                <wp:lineTo x="0" y="0"/>
              </wp:wrapPolygon>
            </wp:wrapThrough>
            <wp:docPr id="8" name="Image 8" descr="C:\Users\Kevin.Gacon\AppData\Local\Microsoft\Windows\INetCache\Content.Word\Fishermen - Planification initiale - K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Gacon\AppData\Local\Microsoft\Windows\INetCache\Content.Word\Fishermen - Planification initiale - KGN-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834" b="22298"/>
                    <a:stretch/>
                  </pic:blipFill>
                  <pic:spPr bwMode="auto">
                    <a:xfrm>
                      <a:off x="0" y="0"/>
                      <a:ext cx="5749290" cy="2881630"/>
                    </a:xfrm>
                    <a:prstGeom prst="rect">
                      <a:avLst/>
                    </a:prstGeom>
                    <a:noFill/>
                    <a:ln>
                      <a:noFill/>
                    </a:ln>
                    <a:extLst>
                      <a:ext uri="{53640926-AAD7-44D8-BBD7-CCE9431645EC}">
                        <a14:shadowObscured xmlns:a14="http://schemas.microsoft.com/office/drawing/2010/main"/>
                      </a:ext>
                    </a:extLst>
                  </pic:spPr>
                </pic:pic>
              </a:graphicData>
            </a:graphic>
          </wp:anchor>
        </w:drawing>
      </w:r>
    </w:p>
    <w:p w14:paraId="0049578A" w14:textId="24286B2B" w:rsidR="007B2A41" w:rsidRDefault="007B2A41" w:rsidP="007B2A41">
      <w:pPr>
        <w:pStyle w:val="Lgende"/>
      </w:pPr>
      <w:r w:rsidRPr="00090680">
        <w:rPr>
          <w:rFonts w:cs="Segoe UI"/>
          <w:szCs w:val="14"/>
        </w:rPr>
        <w:fldChar w:fldCharType="begin"/>
      </w:r>
      <w:r w:rsidRPr="00090680">
        <w:rPr>
          <w:rFonts w:cs="Segoe UI"/>
          <w:szCs w:val="14"/>
        </w:rPr>
        <w:instrText xml:space="preserve"> SEQ Figure \* ARABIC </w:instrText>
      </w:r>
      <w:r w:rsidRPr="00090680">
        <w:rPr>
          <w:rFonts w:cs="Segoe UI"/>
          <w:szCs w:val="14"/>
        </w:rPr>
        <w:fldChar w:fldCharType="separate"/>
      </w:r>
      <w:bookmarkStart w:id="20" w:name="_Toc104834000"/>
      <w:r w:rsidR="0056193B">
        <w:rPr>
          <w:rFonts w:cs="Segoe UI"/>
          <w:noProof/>
          <w:szCs w:val="14"/>
        </w:rPr>
        <w:t>1</w:t>
      </w:r>
      <w:r w:rsidRPr="00090680">
        <w:rPr>
          <w:rFonts w:cs="Segoe UI"/>
          <w:szCs w:val="14"/>
        </w:rPr>
        <w:fldChar w:fldCharType="end"/>
      </w:r>
      <w:r w:rsidRPr="00090680">
        <w:t xml:space="preserve"> : Planification initiale</w:t>
      </w:r>
      <w:bookmarkEnd w:id="20"/>
    </w:p>
    <w:p w14:paraId="7A229246" w14:textId="77777777" w:rsidR="00A25F9A" w:rsidRDefault="00A25F9A" w:rsidP="007B2A41">
      <w:pPr>
        <w:pStyle w:val="Lgende"/>
      </w:pPr>
    </w:p>
    <w:p w14:paraId="18B0066D" w14:textId="7DF6CC44" w:rsidR="007B2A41" w:rsidRPr="00EF18F3" w:rsidRDefault="007B2A41" w:rsidP="007B2A41">
      <w:r>
        <w:t xml:space="preserve">La première section contient la planification et l’analyse du projet, il regroupe toute la partie de création de diagramme, maquettes et des réflexions sur la création du projet. </w:t>
      </w:r>
    </w:p>
    <w:p w14:paraId="33F34D68" w14:textId="77777777" w:rsidR="007B2A41" w:rsidRDefault="007B2A41" w:rsidP="007B2A41"/>
    <w:p w14:paraId="17ED4D68" w14:textId="4EB855E9" w:rsidR="007B2A41" w:rsidRDefault="007B2A41" w:rsidP="007B2A41">
      <w:r>
        <w:t xml:space="preserve">La deuxième section, regroupe la partie réalisation, c’est à ce moment que le projet en lui-même sera réalisé </w:t>
      </w:r>
    </w:p>
    <w:p w14:paraId="05BF446F" w14:textId="7DEDF52D" w:rsidR="007B2A41" w:rsidRDefault="007B2A41" w:rsidP="007B2A41"/>
    <w:p w14:paraId="15B10BE7" w14:textId="671C450B" w:rsidR="007B2A41" w:rsidRDefault="007B2A41" w:rsidP="007B2A41">
      <w:r>
        <w:t>La dernière partie est la documentation. Il sera réalisé tout au long du projet.</w:t>
      </w:r>
    </w:p>
    <w:p w14:paraId="44224B86" w14:textId="015935FA" w:rsidR="007B2A41" w:rsidRDefault="007B2A41" w:rsidP="007B2A41"/>
    <w:p w14:paraId="56787ABB" w14:textId="670939A4" w:rsidR="00A25F9A" w:rsidRDefault="00A25F9A" w:rsidP="007B2A41"/>
    <w:p w14:paraId="67F5287C" w14:textId="441299F1" w:rsidR="00A25F9A" w:rsidRDefault="00A25F9A" w:rsidP="007B2A41"/>
    <w:p w14:paraId="18A8917D" w14:textId="45D76757" w:rsidR="00A25F9A" w:rsidRDefault="00A25F9A" w:rsidP="007B2A41"/>
    <w:p w14:paraId="73A45D6D" w14:textId="09463C20" w:rsidR="00A25F9A" w:rsidRDefault="00A25F9A" w:rsidP="007B2A41"/>
    <w:p w14:paraId="667D4D59" w14:textId="3AAB6944" w:rsidR="00A25F9A" w:rsidRDefault="00A25F9A" w:rsidP="007B2A41"/>
    <w:p w14:paraId="5CF231DD" w14:textId="75DB7799" w:rsidR="00A25F9A" w:rsidRDefault="00A25F9A" w:rsidP="007B2A41"/>
    <w:p w14:paraId="69D15334" w14:textId="0472B33A" w:rsidR="00A25F9A" w:rsidRPr="00EF18F3" w:rsidRDefault="00A25F9A" w:rsidP="007B2A41"/>
    <w:p w14:paraId="72B82CC4" w14:textId="5FB7F061" w:rsidR="007B2A41" w:rsidRDefault="00732239" w:rsidP="007B2A41">
      <w:pPr>
        <w:pStyle w:val="Titre2"/>
        <w:rPr>
          <w:rFonts w:cs="Segoe UI"/>
          <w:iCs/>
        </w:rPr>
      </w:pPr>
      <w:bookmarkStart w:id="21" w:name="_Toc104836198"/>
      <w:r w:rsidRPr="00090680">
        <w:rPr>
          <w:rFonts w:cs="Segoe UI"/>
          <w:iCs/>
        </w:rPr>
        <w:lastRenderedPageBreak/>
        <w:t>Planification détaillée</w:t>
      </w:r>
      <w:bookmarkEnd w:id="21"/>
    </w:p>
    <w:p w14:paraId="2E8D9ADF" w14:textId="77777777" w:rsidR="003F730C" w:rsidRPr="003F730C" w:rsidRDefault="003F730C" w:rsidP="003F730C"/>
    <w:p w14:paraId="3C03DDA1" w14:textId="77777777" w:rsidR="00D80FAF" w:rsidRPr="00D80FAF" w:rsidRDefault="00D80FAF" w:rsidP="00D80FAF"/>
    <w:p w14:paraId="1E9A5A49" w14:textId="1DAEA1DD" w:rsidR="007B2A41" w:rsidRPr="00090680" w:rsidRDefault="00A25F9A" w:rsidP="007B2A41">
      <w:pPr>
        <w:rPr>
          <w:rFonts w:cs="Segoe UI"/>
          <w:szCs w:val="14"/>
        </w:rPr>
      </w:pPr>
      <w:r>
        <w:rPr>
          <w:noProof/>
          <w:lang w:val="fr-CH" w:eastAsia="fr-CH"/>
        </w:rPr>
        <mc:AlternateContent>
          <mc:Choice Requires="wps">
            <w:drawing>
              <wp:anchor distT="0" distB="0" distL="114300" distR="114300" simplePos="0" relativeHeight="251680768" behindDoc="0" locked="0" layoutInCell="1" allowOverlap="1" wp14:anchorId="4F844B8A" wp14:editId="2BE4E41B">
                <wp:simplePos x="0" y="0"/>
                <wp:positionH relativeFrom="column">
                  <wp:posOffset>45720</wp:posOffset>
                </wp:positionH>
                <wp:positionV relativeFrom="paragraph">
                  <wp:posOffset>3783965</wp:posOffset>
                </wp:positionV>
                <wp:extent cx="60960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2921ED7" w14:textId="3CB0B7B8"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2" w:name="_Toc104834001"/>
                            <w:r w:rsidR="0056193B">
                              <w:rPr>
                                <w:rFonts w:cs="Segoe UI"/>
                                <w:iCs w:val="0"/>
                                <w:noProof/>
                              </w:rPr>
                              <w:t>2</w:t>
                            </w:r>
                            <w:r>
                              <w:rPr>
                                <w:rFonts w:cs="Segoe UI"/>
                                <w:iCs w:val="0"/>
                                <w:noProof/>
                              </w:rPr>
                              <w:fldChar w:fldCharType="end"/>
                            </w:r>
                            <w:r>
                              <w:t xml:space="preserve"> : </w:t>
                            </w:r>
                            <w:r w:rsidRPr="0098088C">
                              <w:t>Planification détaillée semaine 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44B8A" id="_x0000_t202" coordsize="21600,21600" o:spt="202" path="m,l,21600r21600,l21600,xe">
                <v:stroke joinstyle="miter"/>
                <v:path gradientshapeok="t" o:connecttype="rect"/>
              </v:shapetype>
              <v:shape id="Zone de texte 18" o:spid="_x0000_s1026" type="#_x0000_t202" style="position:absolute;margin-left:3.6pt;margin-top:297.95pt;width:4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cR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" stroked="f">
                <v:textbox style="mso-fit-shape-to-text:t" inset="0,0,0,0">
                  <w:txbxContent>
                    <w:p w14:paraId="32921ED7" w14:textId="3CB0B7B8"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3" w:name="_Toc104834001"/>
                      <w:r w:rsidR="0056193B">
                        <w:rPr>
                          <w:rFonts w:cs="Segoe UI"/>
                          <w:iCs w:val="0"/>
                          <w:noProof/>
                        </w:rPr>
                        <w:t>2</w:t>
                      </w:r>
                      <w:r>
                        <w:rPr>
                          <w:rFonts w:cs="Segoe UI"/>
                          <w:iCs w:val="0"/>
                          <w:noProof/>
                        </w:rPr>
                        <w:fldChar w:fldCharType="end"/>
                      </w:r>
                      <w:r>
                        <w:t xml:space="preserve"> : </w:t>
                      </w:r>
                      <w:r w:rsidRPr="0098088C">
                        <w:t>Planification détaillée semaine 1</w:t>
                      </w:r>
                      <w:bookmarkEnd w:id="23"/>
                    </w:p>
                  </w:txbxContent>
                </v:textbox>
              </v:shape>
            </w:pict>
          </mc:Fallback>
        </mc:AlternateContent>
      </w:r>
      <w:r>
        <w:rPr>
          <w:rFonts w:cs="Segoe UI"/>
          <w:iCs/>
          <w:noProof/>
          <w:lang w:val="fr-CH" w:eastAsia="fr-CH"/>
        </w:rPr>
        <w:drawing>
          <wp:anchor distT="0" distB="0" distL="114300" distR="114300" simplePos="0" relativeHeight="251678720" behindDoc="0" locked="0" layoutInCell="1" allowOverlap="1" wp14:anchorId="0C884F27" wp14:editId="08F33C86">
            <wp:simplePos x="0" y="0"/>
            <wp:positionH relativeFrom="column">
              <wp:posOffset>45720</wp:posOffset>
            </wp:positionH>
            <wp:positionV relativeFrom="paragraph">
              <wp:posOffset>53975</wp:posOffset>
            </wp:positionV>
            <wp:extent cx="6096000" cy="36728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672840"/>
                    </a:xfrm>
                    <a:prstGeom prst="rect">
                      <a:avLst/>
                    </a:prstGeom>
                    <a:noFill/>
                    <a:ln>
                      <a:noFill/>
                    </a:ln>
                  </pic:spPr>
                </pic:pic>
              </a:graphicData>
            </a:graphic>
          </wp:anchor>
        </w:drawing>
      </w:r>
    </w:p>
    <w:p w14:paraId="22865865" w14:textId="77777777" w:rsidR="007B2A41" w:rsidRPr="00090680" w:rsidRDefault="007B2A41" w:rsidP="007B2A41">
      <w:pPr>
        <w:rPr>
          <w:rFonts w:cs="Segoe UI"/>
          <w:szCs w:val="14"/>
        </w:rPr>
      </w:pPr>
    </w:p>
    <w:p w14:paraId="16F9E52C" w14:textId="023A7EA7" w:rsidR="007B2A41" w:rsidRPr="00090680" w:rsidRDefault="007B2A41" w:rsidP="007B2A41">
      <w:pPr>
        <w:rPr>
          <w:rFonts w:cs="Segoe UI"/>
          <w:szCs w:val="14"/>
        </w:rPr>
      </w:pPr>
    </w:p>
    <w:p w14:paraId="0BD99198" w14:textId="77777777" w:rsidR="007B2A41" w:rsidRPr="00090680" w:rsidRDefault="007B2A41" w:rsidP="007B2A41">
      <w:pPr>
        <w:rPr>
          <w:rFonts w:cs="Segoe UI"/>
          <w:szCs w:val="14"/>
        </w:rPr>
      </w:pPr>
    </w:p>
    <w:p w14:paraId="34B32812" w14:textId="6C99C961" w:rsidR="007B2A41" w:rsidRPr="00090680" w:rsidRDefault="007B2A41" w:rsidP="007B2A41">
      <w:pPr>
        <w:rPr>
          <w:rFonts w:cs="Segoe UI"/>
          <w:szCs w:val="14"/>
        </w:rPr>
      </w:pPr>
    </w:p>
    <w:p w14:paraId="581508B0" w14:textId="77777777" w:rsidR="007B2A41" w:rsidRPr="00090680" w:rsidRDefault="007B2A41" w:rsidP="007B2A41">
      <w:pPr>
        <w:rPr>
          <w:rFonts w:cs="Segoe UI"/>
          <w:szCs w:val="14"/>
        </w:rPr>
      </w:pPr>
    </w:p>
    <w:p w14:paraId="39FB3316" w14:textId="3EE6D813" w:rsidR="007B2A41" w:rsidRPr="00090680" w:rsidRDefault="007B2A41" w:rsidP="007B2A41">
      <w:pPr>
        <w:rPr>
          <w:rFonts w:cs="Segoe UI"/>
          <w:szCs w:val="14"/>
        </w:rPr>
      </w:pPr>
    </w:p>
    <w:p w14:paraId="74E3A316" w14:textId="77777777" w:rsidR="007B2A41" w:rsidRPr="00090680" w:rsidRDefault="007B2A41" w:rsidP="007B2A41">
      <w:pPr>
        <w:rPr>
          <w:rFonts w:cs="Segoe UI"/>
          <w:szCs w:val="14"/>
        </w:rPr>
      </w:pPr>
    </w:p>
    <w:p w14:paraId="5BF489DD" w14:textId="53DD0312" w:rsidR="007B2A41" w:rsidRPr="00090680" w:rsidRDefault="007B2A41" w:rsidP="007B2A41">
      <w:pPr>
        <w:rPr>
          <w:rFonts w:cs="Segoe UI"/>
          <w:szCs w:val="14"/>
        </w:rPr>
      </w:pPr>
    </w:p>
    <w:p w14:paraId="4F59BB53" w14:textId="77777777" w:rsidR="007B2A41" w:rsidRPr="00090680" w:rsidRDefault="007B2A41" w:rsidP="007B2A41">
      <w:pPr>
        <w:rPr>
          <w:rFonts w:cs="Segoe UI"/>
          <w:szCs w:val="14"/>
        </w:rPr>
      </w:pPr>
    </w:p>
    <w:p w14:paraId="40744967" w14:textId="77777777" w:rsidR="007B2A41" w:rsidRPr="00090680" w:rsidRDefault="007B2A41" w:rsidP="007B2A41">
      <w:pPr>
        <w:rPr>
          <w:rFonts w:cs="Segoe UI"/>
          <w:szCs w:val="14"/>
        </w:rPr>
      </w:pPr>
    </w:p>
    <w:p w14:paraId="4830BD9F" w14:textId="4582C13F" w:rsidR="007B2A41" w:rsidRPr="00090680" w:rsidRDefault="007B2A41" w:rsidP="007B2A41">
      <w:pPr>
        <w:rPr>
          <w:rFonts w:cs="Segoe UI"/>
          <w:szCs w:val="14"/>
        </w:rPr>
      </w:pPr>
    </w:p>
    <w:p w14:paraId="10E7685D" w14:textId="24A09F98" w:rsidR="007B2A41" w:rsidRPr="00090680" w:rsidRDefault="007B2A41" w:rsidP="007B2A41">
      <w:pPr>
        <w:rPr>
          <w:rFonts w:cs="Segoe UI"/>
          <w:szCs w:val="14"/>
        </w:rPr>
      </w:pPr>
    </w:p>
    <w:p w14:paraId="189B64F8" w14:textId="12C87F03" w:rsidR="007B2A41" w:rsidRPr="00090680" w:rsidRDefault="007B2A41" w:rsidP="007B2A41">
      <w:pPr>
        <w:rPr>
          <w:rFonts w:cs="Segoe UI"/>
          <w:szCs w:val="14"/>
        </w:rPr>
      </w:pPr>
    </w:p>
    <w:p w14:paraId="1C7D45E1" w14:textId="77777777" w:rsidR="007B2A41" w:rsidRPr="00090680" w:rsidRDefault="007B2A41" w:rsidP="007B2A41">
      <w:pPr>
        <w:rPr>
          <w:rFonts w:cs="Segoe UI"/>
          <w:szCs w:val="14"/>
        </w:rPr>
      </w:pPr>
    </w:p>
    <w:p w14:paraId="0CEE7CAB" w14:textId="77777777" w:rsidR="007B2A41" w:rsidRPr="00090680" w:rsidRDefault="007B2A41" w:rsidP="007B2A41">
      <w:pPr>
        <w:rPr>
          <w:rFonts w:cs="Segoe UI"/>
          <w:szCs w:val="14"/>
        </w:rPr>
      </w:pPr>
    </w:p>
    <w:p w14:paraId="36A275E6" w14:textId="77777777" w:rsidR="001518CA" w:rsidRDefault="001518CA" w:rsidP="007B2A41">
      <w:pPr>
        <w:rPr>
          <w:rFonts w:cs="Segoe UI"/>
          <w:szCs w:val="14"/>
        </w:rPr>
      </w:pPr>
    </w:p>
    <w:p w14:paraId="34315AE1" w14:textId="1191C941" w:rsidR="007B2A41" w:rsidRDefault="004D76BE" w:rsidP="007B2A41">
      <w:pPr>
        <w:rPr>
          <w:rFonts w:cs="Segoe UI"/>
          <w:szCs w:val="14"/>
        </w:rPr>
      </w:pPr>
      <w:r>
        <w:rPr>
          <w:rFonts w:cs="Segoe UI"/>
          <w:szCs w:val="14"/>
        </w:rPr>
        <w:t xml:space="preserve">La première semaine du TPI est consacrée, principalement, à la réalisation de la planification et à la création des différents documents. </w:t>
      </w:r>
    </w:p>
    <w:p w14:paraId="20E28E25" w14:textId="77777777" w:rsidR="001518CA" w:rsidRDefault="001518CA" w:rsidP="007B2A41">
      <w:pPr>
        <w:rPr>
          <w:rFonts w:cs="Segoe UI"/>
          <w:szCs w:val="14"/>
        </w:rPr>
      </w:pPr>
    </w:p>
    <w:p w14:paraId="1C082794" w14:textId="5CC08C0B" w:rsidR="001518CA" w:rsidRDefault="001518CA" w:rsidP="00773194">
      <w:pPr>
        <w:rPr>
          <w:rFonts w:cs="Segoe UI"/>
          <w:szCs w:val="14"/>
        </w:rPr>
      </w:pPr>
      <w:r>
        <w:rPr>
          <w:rFonts w:cs="Segoe UI"/>
          <w:szCs w:val="14"/>
        </w:rPr>
        <w:t>Le deuxième jour, la préparation de l’environnement de travail a été commencé.</w:t>
      </w:r>
      <w:r w:rsidR="00773194" w:rsidRPr="00773194">
        <w:t xml:space="preserve"> </w:t>
      </w:r>
      <w:r w:rsidR="00773194" w:rsidRPr="00773194">
        <w:rPr>
          <w:rFonts w:cs="Segoe UI"/>
          <w:szCs w:val="14"/>
        </w:rPr>
        <w:t>Cela prend en compte, l’installation d’</w:t>
      </w:r>
      <w:proofErr w:type="spellStart"/>
      <w:r w:rsidR="00773194" w:rsidRPr="00773194">
        <w:rPr>
          <w:rFonts w:cs="Segoe UI"/>
          <w:szCs w:val="14"/>
        </w:rPr>
        <w:t>unity</w:t>
      </w:r>
      <w:proofErr w:type="spellEnd"/>
      <w:r w:rsidR="00773194" w:rsidRPr="00773194">
        <w:rPr>
          <w:rFonts w:cs="Segoe UI"/>
          <w:szCs w:val="14"/>
        </w:rPr>
        <w:t xml:space="preserve">, </w:t>
      </w:r>
      <w:proofErr w:type="spellStart"/>
      <w:r w:rsidR="00773194" w:rsidRPr="00773194">
        <w:rPr>
          <w:rFonts w:cs="Segoe UI"/>
          <w:szCs w:val="14"/>
        </w:rPr>
        <w:t>visual</w:t>
      </w:r>
      <w:proofErr w:type="spellEnd"/>
      <w:r w:rsidR="00773194" w:rsidRPr="00773194">
        <w:rPr>
          <w:rFonts w:cs="Segoe UI"/>
          <w:szCs w:val="14"/>
        </w:rPr>
        <w:t xml:space="preserve"> studio</w:t>
      </w:r>
      <w:r w:rsidR="00FE6105">
        <w:rPr>
          <w:rFonts w:cs="Segoe UI"/>
          <w:szCs w:val="14"/>
        </w:rPr>
        <w:fldChar w:fldCharType="begin"/>
      </w:r>
      <w:r w:rsidR="00FE6105">
        <w:instrText xml:space="preserve"> XE "</w:instrText>
      </w:r>
      <w:r w:rsidR="00FE6105" w:rsidRPr="006A356F">
        <w:rPr>
          <w:rFonts w:cs="Segoe UI"/>
          <w:szCs w:val="14"/>
        </w:rPr>
        <w:instrText>visual studio:</w:instrText>
      </w:r>
      <w:r w:rsidR="00FE6105" w:rsidRPr="006A356F">
        <w:instrText>IDE</w:instrText>
      </w:r>
      <w:r w:rsidR="00FE6105">
        <w:instrText xml:space="preserve">" </w:instrText>
      </w:r>
      <w:r w:rsidR="00FE6105">
        <w:rPr>
          <w:rFonts w:cs="Segoe UI"/>
          <w:szCs w:val="14"/>
        </w:rPr>
        <w:fldChar w:fldCharType="end"/>
      </w:r>
      <w:r w:rsidR="00773194">
        <w:rPr>
          <w:rFonts w:cs="Segoe UI"/>
          <w:szCs w:val="14"/>
        </w:rPr>
        <w:t xml:space="preserve"> et l’</w:t>
      </w:r>
      <w:r w:rsidR="00773194" w:rsidRPr="00773194">
        <w:rPr>
          <w:rFonts w:cs="Segoe UI"/>
          <w:szCs w:val="14"/>
        </w:rPr>
        <w:t>installation de packages</w:t>
      </w:r>
      <w:r w:rsidR="006F5E7B">
        <w:rPr>
          <w:rFonts w:cs="Segoe UI"/>
          <w:szCs w:val="14"/>
        </w:rPr>
        <w:fldChar w:fldCharType="begin"/>
      </w:r>
      <w:r w:rsidR="006F5E7B">
        <w:instrText xml:space="preserve"> XE "</w:instrText>
      </w:r>
      <w:r w:rsidR="006F5E7B" w:rsidRPr="00A633F3">
        <w:rPr>
          <w:rFonts w:cs="Segoe UI"/>
          <w:szCs w:val="14"/>
        </w:rPr>
        <w:instrText>packages:</w:instrText>
      </w:r>
      <w:r w:rsidR="006F5E7B" w:rsidRPr="00A633F3">
        <w:instrText>Packets, modules</w:instrText>
      </w:r>
      <w:r w:rsidR="006F5E7B">
        <w:instrText xml:space="preserve">" </w:instrText>
      </w:r>
      <w:r w:rsidR="006F5E7B">
        <w:rPr>
          <w:rFonts w:cs="Segoe UI"/>
          <w:szCs w:val="14"/>
        </w:rPr>
        <w:fldChar w:fldCharType="end"/>
      </w:r>
      <w:r w:rsidR="00773194" w:rsidRPr="00773194">
        <w:rPr>
          <w:rFonts w:cs="Segoe UI"/>
          <w:szCs w:val="14"/>
        </w:rPr>
        <w:t xml:space="preserve"> nécessaires</w:t>
      </w:r>
    </w:p>
    <w:p w14:paraId="62B33CB8" w14:textId="77777777" w:rsidR="00773194" w:rsidRDefault="00773194" w:rsidP="00773194">
      <w:pPr>
        <w:rPr>
          <w:rFonts w:cs="Segoe UI"/>
          <w:szCs w:val="14"/>
        </w:rPr>
      </w:pPr>
    </w:p>
    <w:p w14:paraId="1E698DDD" w14:textId="01CF1B62" w:rsidR="001518CA" w:rsidRPr="00090680" w:rsidRDefault="00773194" w:rsidP="007B2A41">
      <w:pPr>
        <w:rPr>
          <w:rFonts w:cs="Segoe UI"/>
          <w:szCs w:val="14"/>
        </w:rPr>
      </w:pPr>
      <w:r>
        <w:rPr>
          <w:rFonts w:cs="Segoe UI"/>
          <w:szCs w:val="14"/>
        </w:rPr>
        <w:t>Jeudi</w:t>
      </w:r>
      <w:r w:rsidR="001518CA">
        <w:rPr>
          <w:rFonts w:cs="Segoe UI"/>
          <w:szCs w:val="14"/>
        </w:rPr>
        <w:t xml:space="preserve"> et </w:t>
      </w:r>
      <w:r>
        <w:rPr>
          <w:rFonts w:cs="Segoe UI"/>
          <w:szCs w:val="14"/>
        </w:rPr>
        <w:t>vendredi</w:t>
      </w:r>
      <w:r w:rsidR="001518CA">
        <w:rPr>
          <w:rFonts w:cs="Segoe UI"/>
          <w:szCs w:val="14"/>
        </w:rPr>
        <w:t xml:space="preserve"> </w:t>
      </w:r>
      <w:r>
        <w:rPr>
          <w:rFonts w:cs="Segoe UI"/>
          <w:szCs w:val="14"/>
        </w:rPr>
        <w:t xml:space="preserve">est consacrée à la création des diagrammes de flux et à la conception des stories sur </w:t>
      </w:r>
      <w:proofErr w:type="spellStart"/>
      <w:r>
        <w:rPr>
          <w:rFonts w:cs="Segoe UI"/>
          <w:szCs w:val="14"/>
        </w:rPr>
        <w:t>IceScrum</w:t>
      </w:r>
      <w:proofErr w:type="spellEnd"/>
      <w:r>
        <w:rPr>
          <w:rFonts w:cs="Segoe UI"/>
          <w:szCs w:val="14"/>
        </w:rPr>
        <w:t>.</w:t>
      </w:r>
    </w:p>
    <w:p w14:paraId="64782A66" w14:textId="77777777" w:rsidR="007B2A41" w:rsidRPr="00090680" w:rsidRDefault="007B2A41" w:rsidP="007B2A41">
      <w:pPr>
        <w:rPr>
          <w:rFonts w:cs="Segoe UI"/>
          <w:szCs w:val="14"/>
        </w:rPr>
      </w:pPr>
    </w:p>
    <w:p w14:paraId="70FF81E3" w14:textId="77777777" w:rsidR="007B2A41" w:rsidRPr="00090680" w:rsidRDefault="007B2A41" w:rsidP="007B2A41">
      <w:pPr>
        <w:rPr>
          <w:rFonts w:cs="Segoe UI"/>
          <w:szCs w:val="14"/>
        </w:rPr>
      </w:pPr>
    </w:p>
    <w:p w14:paraId="143BD087" w14:textId="77777777" w:rsidR="00B600CF" w:rsidRDefault="00B600CF" w:rsidP="007B2A41">
      <w:pPr>
        <w:rPr>
          <w:rFonts w:cs="Segoe UI"/>
          <w:szCs w:val="14"/>
        </w:rPr>
      </w:pPr>
    </w:p>
    <w:p w14:paraId="3E0C6991" w14:textId="6721489A" w:rsidR="00C62F33" w:rsidRDefault="00C62F33" w:rsidP="007B2A41">
      <w:pPr>
        <w:rPr>
          <w:rFonts w:cs="Segoe UI"/>
          <w:szCs w:val="14"/>
        </w:rPr>
      </w:pPr>
    </w:p>
    <w:p w14:paraId="02EB2D04" w14:textId="045F8A60" w:rsidR="004362A7" w:rsidRDefault="004362A7" w:rsidP="007B2A41">
      <w:pPr>
        <w:rPr>
          <w:rFonts w:cs="Segoe UI"/>
          <w:szCs w:val="14"/>
        </w:rPr>
      </w:pPr>
    </w:p>
    <w:p w14:paraId="604C3C2C" w14:textId="77777777" w:rsidR="004362A7" w:rsidRDefault="004362A7" w:rsidP="007B2A41">
      <w:pPr>
        <w:rPr>
          <w:rFonts w:cs="Segoe UI"/>
          <w:szCs w:val="14"/>
        </w:rPr>
      </w:pPr>
    </w:p>
    <w:p w14:paraId="34977415" w14:textId="77777777" w:rsidR="00C62F33" w:rsidRDefault="00C62F33" w:rsidP="00C62F33">
      <w:pPr>
        <w:keepNext/>
      </w:pPr>
      <w:r>
        <w:rPr>
          <w:rFonts w:cs="Segoe UI"/>
          <w:noProof/>
          <w:szCs w:val="14"/>
          <w:lang w:val="fr-CH" w:eastAsia="fr-CH"/>
        </w:rPr>
        <w:drawing>
          <wp:inline distT="0" distB="0" distL="0" distR="0" wp14:anchorId="3DDD5B6F" wp14:editId="74CA0831">
            <wp:extent cx="6088380" cy="3865880"/>
            <wp:effectExtent l="0" t="0" r="762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380" cy="3865880"/>
                    </a:xfrm>
                    <a:prstGeom prst="rect">
                      <a:avLst/>
                    </a:prstGeom>
                    <a:noFill/>
                    <a:ln>
                      <a:noFill/>
                    </a:ln>
                  </pic:spPr>
                </pic:pic>
              </a:graphicData>
            </a:graphic>
          </wp:inline>
        </w:drawing>
      </w:r>
    </w:p>
    <w:p w14:paraId="4113BAEB" w14:textId="50B59A76" w:rsidR="00C62F33" w:rsidRDefault="00C62F33" w:rsidP="00C62F33">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4" w:name="_Toc104834002"/>
      <w:r w:rsidR="0056193B">
        <w:rPr>
          <w:rFonts w:cs="Segoe UI"/>
          <w:noProof/>
          <w:szCs w:val="14"/>
        </w:rPr>
        <w:t>3</w:t>
      </w:r>
      <w:r>
        <w:rPr>
          <w:rFonts w:cs="Segoe UI"/>
          <w:szCs w:val="14"/>
        </w:rPr>
        <w:fldChar w:fldCharType="end"/>
      </w:r>
      <w:r>
        <w:t xml:space="preserve"> : </w:t>
      </w:r>
      <w:r w:rsidRPr="00BF5EA1">
        <w:t>Planification détaillée semaine 2</w:t>
      </w:r>
      <w:bookmarkEnd w:id="24"/>
    </w:p>
    <w:p w14:paraId="2491DBDA" w14:textId="0AABFE89" w:rsidR="00A25CB1" w:rsidRDefault="00A25CB1" w:rsidP="00C62F33">
      <w:pPr>
        <w:pStyle w:val="Lgende"/>
      </w:pPr>
    </w:p>
    <w:p w14:paraId="13BC83E5" w14:textId="77777777" w:rsidR="00B600CF" w:rsidRDefault="00B600CF" w:rsidP="00611B8A"/>
    <w:p w14:paraId="5D4C937C" w14:textId="56EF0EA3" w:rsidR="00A25CB1" w:rsidRDefault="00611B8A" w:rsidP="00611B8A">
      <w:r>
        <w:t>Le début d</w:t>
      </w:r>
      <w:r w:rsidR="00990700">
        <w:t>u premier jour</w:t>
      </w:r>
      <w:r>
        <w:t xml:space="preserve"> la deuxième semaine est utilisé pour </w:t>
      </w:r>
      <w:r w:rsidR="00990700">
        <w:t>commencer la conception visuelle du jeu en réalisant des maquettes</w:t>
      </w:r>
      <w:r>
        <w:t>.</w:t>
      </w:r>
      <w:r w:rsidR="0069484C">
        <w:t xml:space="preserve"> L’implémentation du système d’argent pour le joueur et le système de chargement de scène a été commencé, également.</w:t>
      </w:r>
    </w:p>
    <w:p w14:paraId="2C117A34" w14:textId="3589E173" w:rsidR="0069484C" w:rsidRDefault="0069484C" w:rsidP="00611B8A"/>
    <w:p w14:paraId="059ADA56" w14:textId="521162E9" w:rsidR="0069484C" w:rsidRDefault="0069484C" w:rsidP="00611B8A">
      <w:r>
        <w:t xml:space="preserve">L’après-midi </w:t>
      </w:r>
      <w:r w:rsidR="00925EEB">
        <w:t>du lundi</w:t>
      </w:r>
      <w:r>
        <w:t xml:space="preserve"> a servi pour </w:t>
      </w:r>
      <w:r w:rsidR="00925EEB">
        <w:t xml:space="preserve">la réalisation graphique d’une zone de pêche et </w:t>
      </w:r>
      <w:r>
        <w:t xml:space="preserve">le début de l’implémentation </w:t>
      </w:r>
      <w:r w:rsidR="00925EEB">
        <w:t>du mini-jeu de pêche.</w:t>
      </w:r>
    </w:p>
    <w:p w14:paraId="60B3A35C" w14:textId="5DDA8E4A" w:rsidR="00611B8A" w:rsidRDefault="00611B8A" w:rsidP="00611B8A"/>
    <w:p w14:paraId="2491A5F8" w14:textId="02D15DCD" w:rsidR="005725E4" w:rsidRDefault="005725E4" w:rsidP="00611B8A">
      <w:r>
        <w:t>Les autres jours ont été consacrée à l’implémentations de différents systèmes et de recherches sur internet.</w:t>
      </w:r>
    </w:p>
    <w:p w14:paraId="11974B2B" w14:textId="4D3EB8B7" w:rsidR="00611B8A" w:rsidRDefault="00611B8A" w:rsidP="00611B8A"/>
    <w:p w14:paraId="5F1A5D31" w14:textId="117614B8" w:rsidR="00611B8A" w:rsidRDefault="00611B8A" w:rsidP="00C62F33">
      <w:pPr>
        <w:pStyle w:val="Lgende"/>
      </w:pPr>
    </w:p>
    <w:p w14:paraId="7A058A3E" w14:textId="1E1C173A" w:rsidR="00611B8A" w:rsidRDefault="00611B8A" w:rsidP="00C62F33">
      <w:pPr>
        <w:pStyle w:val="Lgende"/>
        <w:rPr>
          <w:rFonts w:cs="Segoe UI"/>
          <w:szCs w:val="14"/>
        </w:rPr>
      </w:pPr>
    </w:p>
    <w:p w14:paraId="36B3BEDF" w14:textId="28AE50B2" w:rsidR="002A0B17" w:rsidRDefault="002A0B17" w:rsidP="00C62F33">
      <w:pPr>
        <w:pStyle w:val="Lgende"/>
        <w:rPr>
          <w:rFonts w:cs="Segoe UI"/>
          <w:szCs w:val="14"/>
        </w:rPr>
      </w:pPr>
    </w:p>
    <w:p w14:paraId="425A94C8" w14:textId="33FEBF75" w:rsidR="002A0B17" w:rsidRDefault="002A0B17" w:rsidP="00C62F33">
      <w:pPr>
        <w:pStyle w:val="Lgende"/>
        <w:rPr>
          <w:rFonts w:cs="Segoe UI"/>
          <w:szCs w:val="14"/>
        </w:rPr>
      </w:pPr>
    </w:p>
    <w:p w14:paraId="4F03BB87" w14:textId="6AE7CBC1" w:rsidR="002A0B17" w:rsidRDefault="002A0B17" w:rsidP="00C62F33">
      <w:pPr>
        <w:pStyle w:val="Lgende"/>
        <w:rPr>
          <w:rFonts w:cs="Segoe UI"/>
          <w:szCs w:val="14"/>
        </w:rPr>
      </w:pPr>
    </w:p>
    <w:p w14:paraId="59809E34" w14:textId="01FE6679" w:rsidR="002A0B17" w:rsidRDefault="002A0B17" w:rsidP="00C62F33">
      <w:pPr>
        <w:pStyle w:val="Lgende"/>
        <w:rPr>
          <w:rFonts w:cs="Segoe UI"/>
          <w:szCs w:val="14"/>
        </w:rPr>
      </w:pPr>
    </w:p>
    <w:p w14:paraId="17ADDAAB" w14:textId="03AA9A22" w:rsidR="00860BE9" w:rsidRDefault="00860BE9" w:rsidP="00C62F33">
      <w:pPr>
        <w:pStyle w:val="Lgende"/>
        <w:rPr>
          <w:rFonts w:cs="Segoe UI"/>
          <w:szCs w:val="14"/>
        </w:rPr>
      </w:pPr>
    </w:p>
    <w:p w14:paraId="42E7C3D2" w14:textId="50503557" w:rsidR="00860BE9" w:rsidRDefault="00860BE9" w:rsidP="00C62F33">
      <w:pPr>
        <w:pStyle w:val="Lgende"/>
        <w:rPr>
          <w:rFonts w:cs="Segoe UI"/>
          <w:szCs w:val="14"/>
        </w:rPr>
      </w:pPr>
    </w:p>
    <w:p w14:paraId="301B3395" w14:textId="1E96A0F7" w:rsidR="00860BE9" w:rsidRDefault="00860BE9" w:rsidP="00C62F33">
      <w:pPr>
        <w:pStyle w:val="Lgende"/>
        <w:rPr>
          <w:rFonts w:cs="Segoe UI"/>
          <w:szCs w:val="14"/>
        </w:rPr>
      </w:pPr>
    </w:p>
    <w:p w14:paraId="13A9E24C" w14:textId="775B4AC8" w:rsidR="00860BE9" w:rsidRDefault="00860BE9" w:rsidP="00C62F33">
      <w:pPr>
        <w:pStyle w:val="Lgende"/>
        <w:rPr>
          <w:rFonts w:cs="Segoe UI"/>
          <w:szCs w:val="14"/>
        </w:rPr>
      </w:pPr>
    </w:p>
    <w:p w14:paraId="0450DE4F" w14:textId="2D6D35B9" w:rsidR="00860BE9" w:rsidRDefault="00860BE9" w:rsidP="00C62F33">
      <w:pPr>
        <w:pStyle w:val="Lgende"/>
        <w:rPr>
          <w:rFonts w:cs="Segoe UI"/>
          <w:szCs w:val="14"/>
        </w:rPr>
      </w:pPr>
    </w:p>
    <w:p w14:paraId="51B2B673" w14:textId="500E351D" w:rsidR="00860BE9" w:rsidRDefault="00860BE9" w:rsidP="00C62F33">
      <w:pPr>
        <w:pStyle w:val="Lgende"/>
        <w:rPr>
          <w:rFonts w:cs="Segoe UI"/>
          <w:szCs w:val="14"/>
        </w:rPr>
      </w:pPr>
    </w:p>
    <w:p w14:paraId="4C18837C" w14:textId="77777777" w:rsidR="00860BE9" w:rsidRDefault="00860BE9" w:rsidP="00C62F33">
      <w:pPr>
        <w:pStyle w:val="Lgende"/>
        <w:rPr>
          <w:rFonts w:cs="Segoe UI"/>
          <w:szCs w:val="14"/>
        </w:rPr>
      </w:pPr>
    </w:p>
    <w:p w14:paraId="19FA8941" w14:textId="38250482" w:rsidR="002A0B17" w:rsidRDefault="002A0B17" w:rsidP="00C62F33">
      <w:pPr>
        <w:pStyle w:val="Lgende"/>
        <w:rPr>
          <w:rFonts w:cs="Segoe UI"/>
          <w:szCs w:val="14"/>
        </w:rPr>
      </w:pPr>
    </w:p>
    <w:p w14:paraId="7F2AC3BE" w14:textId="59F41268" w:rsidR="002A0B17" w:rsidRDefault="002A0B17" w:rsidP="00C62F33">
      <w:pPr>
        <w:pStyle w:val="Lgende"/>
        <w:rPr>
          <w:rFonts w:cs="Segoe UI"/>
          <w:szCs w:val="14"/>
        </w:rPr>
      </w:pPr>
    </w:p>
    <w:p w14:paraId="0372FB46" w14:textId="350C383E" w:rsidR="002A0B17" w:rsidRDefault="002A0B17" w:rsidP="00C62F33">
      <w:pPr>
        <w:pStyle w:val="Lgende"/>
        <w:rPr>
          <w:rFonts w:cs="Segoe UI"/>
          <w:szCs w:val="14"/>
        </w:rPr>
      </w:pPr>
    </w:p>
    <w:p w14:paraId="023A4954" w14:textId="77777777" w:rsidR="002A0B17" w:rsidRDefault="002A0B17" w:rsidP="002A0B17">
      <w:pPr>
        <w:pStyle w:val="Lgende"/>
        <w:keepNext/>
      </w:pPr>
      <w:r>
        <w:rPr>
          <w:rFonts w:cs="Segoe UI"/>
          <w:noProof/>
          <w:szCs w:val="14"/>
          <w:lang w:val="fr-CH" w:eastAsia="fr-CH"/>
        </w:rPr>
        <w:drawing>
          <wp:inline distT="0" distB="0" distL="0" distR="0" wp14:anchorId="729EED1B" wp14:editId="42E87567">
            <wp:extent cx="6096000" cy="3688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688080"/>
                    </a:xfrm>
                    <a:prstGeom prst="rect">
                      <a:avLst/>
                    </a:prstGeom>
                    <a:noFill/>
                    <a:ln>
                      <a:noFill/>
                    </a:ln>
                  </pic:spPr>
                </pic:pic>
              </a:graphicData>
            </a:graphic>
          </wp:inline>
        </w:drawing>
      </w:r>
    </w:p>
    <w:p w14:paraId="30D6747F" w14:textId="79133FE3" w:rsidR="002A0B17" w:rsidRDefault="002A0B17" w:rsidP="002A0B17">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5" w:name="_Toc104834003"/>
      <w:r w:rsidR="0056193B">
        <w:rPr>
          <w:rFonts w:cs="Segoe UI"/>
          <w:noProof/>
          <w:szCs w:val="14"/>
        </w:rPr>
        <w:t>4</w:t>
      </w:r>
      <w:r>
        <w:rPr>
          <w:rFonts w:cs="Segoe UI"/>
          <w:szCs w:val="14"/>
        </w:rPr>
        <w:fldChar w:fldCharType="end"/>
      </w:r>
      <w:r>
        <w:t xml:space="preserve"> : </w:t>
      </w:r>
      <w:bookmarkStart w:id="26" w:name="_Hlk104727060"/>
      <w:r w:rsidRPr="00085E3F">
        <w:t xml:space="preserve">Planification détaillée semaine </w:t>
      </w:r>
      <w:r>
        <w:t>3</w:t>
      </w:r>
      <w:bookmarkEnd w:id="25"/>
    </w:p>
    <w:bookmarkEnd w:id="26"/>
    <w:p w14:paraId="7A1EC0E2" w14:textId="08DA855B" w:rsidR="005470C6" w:rsidRDefault="005470C6" w:rsidP="002A0B17">
      <w:pPr>
        <w:pStyle w:val="Lgende"/>
      </w:pPr>
    </w:p>
    <w:p w14:paraId="3FE179A9" w14:textId="48050CF4" w:rsidR="002A0B17" w:rsidRDefault="002A0B17" w:rsidP="009A787F"/>
    <w:p w14:paraId="04CECE34" w14:textId="74BA7FD2" w:rsidR="002A0B17" w:rsidRDefault="002A0B17" w:rsidP="009A787F">
      <w:r>
        <w:t>La troisième semaine, je me suis, principalement, concentré sur la réalisation de mon rapport de projet.</w:t>
      </w:r>
    </w:p>
    <w:p w14:paraId="31C6A1F0" w14:textId="303FF0DB" w:rsidR="002A0B17" w:rsidRDefault="002A0B17" w:rsidP="009A787F"/>
    <w:p w14:paraId="2007C18D" w14:textId="0EFBD743" w:rsidR="002A0B17" w:rsidRDefault="002A0B17" w:rsidP="009A787F">
      <w:r>
        <w:t>Le début de la semaine, j’ai continué à faire d’implémentation dur le jeu et fais de la recherche.</w:t>
      </w:r>
    </w:p>
    <w:p w14:paraId="277A8C19" w14:textId="235D67A9" w:rsidR="002A0B17" w:rsidRDefault="002A0B17" w:rsidP="009A787F"/>
    <w:p w14:paraId="515E8A4C" w14:textId="4EC3C6C1" w:rsidR="002A0B17" w:rsidRDefault="002A0B17" w:rsidP="009A787F">
      <w:r>
        <w:t>Le reste de la semaine, me rendant compte que mon rapport de projet manquait d’élément je me suis principalement consacrée à son écriture.</w:t>
      </w:r>
    </w:p>
    <w:p w14:paraId="47ACB7EC" w14:textId="4818C275" w:rsidR="002A40CA" w:rsidRDefault="002A40CA" w:rsidP="009A787F"/>
    <w:p w14:paraId="78E8E7A7" w14:textId="6B0EAAC3" w:rsidR="002A40CA" w:rsidRDefault="002A40CA" w:rsidP="009A787F">
      <w:pPr>
        <w:rPr>
          <w:rFonts w:cs="Segoe UI"/>
          <w:szCs w:val="14"/>
        </w:rPr>
      </w:pPr>
      <w:r>
        <w:rPr>
          <w:rFonts w:cs="Segoe UI"/>
          <w:szCs w:val="14"/>
        </w:rPr>
        <w:t xml:space="preserve">Vendredi, en fin de journée, j’ai fait </w:t>
      </w:r>
      <w:r w:rsidR="00A5650C">
        <w:rPr>
          <w:rFonts w:cs="Segoe UI"/>
          <w:szCs w:val="14"/>
        </w:rPr>
        <w:t>tester</w:t>
      </w:r>
      <w:r>
        <w:rPr>
          <w:rFonts w:cs="Segoe UI"/>
          <w:szCs w:val="14"/>
        </w:rPr>
        <w:t xml:space="preserve"> mon jeu à plusieurs camarades pour repérer différents bugs ou souci du jeu.</w:t>
      </w:r>
    </w:p>
    <w:p w14:paraId="703C72E4" w14:textId="5A109195" w:rsidR="00A5650C" w:rsidRDefault="00A5650C" w:rsidP="002A0B17">
      <w:pPr>
        <w:pStyle w:val="Lgende"/>
        <w:rPr>
          <w:rFonts w:cs="Segoe UI"/>
          <w:szCs w:val="14"/>
        </w:rPr>
      </w:pPr>
    </w:p>
    <w:p w14:paraId="48ADEB9A" w14:textId="0B39CF76" w:rsidR="00A5650C" w:rsidRDefault="00A5650C" w:rsidP="002A0B17">
      <w:pPr>
        <w:pStyle w:val="Lgende"/>
        <w:rPr>
          <w:rFonts w:cs="Segoe UI"/>
          <w:szCs w:val="14"/>
        </w:rPr>
      </w:pPr>
    </w:p>
    <w:p w14:paraId="43D89F15" w14:textId="425DA0AE" w:rsidR="00A5650C" w:rsidRDefault="00A5650C" w:rsidP="002A0B17">
      <w:pPr>
        <w:pStyle w:val="Lgende"/>
        <w:rPr>
          <w:rFonts w:cs="Segoe UI"/>
          <w:szCs w:val="14"/>
        </w:rPr>
      </w:pPr>
    </w:p>
    <w:p w14:paraId="1CEA0183" w14:textId="22C065A1" w:rsidR="00A5650C" w:rsidRDefault="00A5650C" w:rsidP="002A0B17">
      <w:pPr>
        <w:pStyle w:val="Lgende"/>
        <w:rPr>
          <w:rFonts w:cs="Segoe UI"/>
          <w:szCs w:val="14"/>
        </w:rPr>
      </w:pPr>
    </w:p>
    <w:p w14:paraId="4A07A2A3" w14:textId="6DD4DCB8" w:rsidR="00A5650C" w:rsidRDefault="00A5650C" w:rsidP="002A0B17">
      <w:pPr>
        <w:pStyle w:val="Lgende"/>
        <w:rPr>
          <w:rFonts w:cs="Segoe UI"/>
          <w:szCs w:val="14"/>
        </w:rPr>
      </w:pPr>
    </w:p>
    <w:p w14:paraId="1A24637A" w14:textId="539C361C" w:rsidR="00A5650C" w:rsidRDefault="00A5650C" w:rsidP="002A0B17">
      <w:pPr>
        <w:pStyle w:val="Lgende"/>
        <w:rPr>
          <w:rFonts w:cs="Segoe UI"/>
          <w:szCs w:val="14"/>
        </w:rPr>
      </w:pPr>
    </w:p>
    <w:p w14:paraId="2AD49F5F" w14:textId="414B68DE" w:rsidR="00A5650C" w:rsidRDefault="00A5650C" w:rsidP="002A0B17">
      <w:pPr>
        <w:pStyle w:val="Lgende"/>
        <w:rPr>
          <w:rFonts w:cs="Segoe UI"/>
          <w:szCs w:val="14"/>
        </w:rPr>
      </w:pPr>
    </w:p>
    <w:p w14:paraId="0502D9C1" w14:textId="57A72192" w:rsidR="00A5650C" w:rsidRDefault="00A5650C" w:rsidP="002A0B17">
      <w:pPr>
        <w:pStyle w:val="Lgende"/>
        <w:rPr>
          <w:rFonts w:cs="Segoe UI"/>
          <w:szCs w:val="14"/>
        </w:rPr>
      </w:pPr>
    </w:p>
    <w:p w14:paraId="41BFC105" w14:textId="1364D3CF" w:rsidR="00A5650C" w:rsidRDefault="00A5650C" w:rsidP="002A0B17">
      <w:pPr>
        <w:pStyle w:val="Lgende"/>
        <w:rPr>
          <w:rFonts w:cs="Segoe UI"/>
          <w:szCs w:val="14"/>
        </w:rPr>
      </w:pPr>
    </w:p>
    <w:p w14:paraId="1E1E7748" w14:textId="2E01F1DA" w:rsidR="00A5650C" w:rsidRDefault="00A5650C" w:rsidP="002A0B17">
      <w:pPr>
        <w:pStyle w:val="Lgende"/>
        <w:rPr>
          <w:rFonts w:cs="Segoe UI"/>
          <w:szCs w:val="14"/>
        </w:rPr>
      </w:pPr>
    </w:p>
    <w:p w14:paraId="1BA8072C" w14:textId="19BE3061" w:rsidR="00A5650C" w:rsidRDefault="00A5650C" w:rsidP="002A0B17">
      <w:pPr>
        <w:pStyle w:val="Lgende"/>
        <w:rPr>
          <w:rFonts w:cs="Segoe UI"/>
          <w:szCs w:val="14"/>
        </w:rPr>
      </w:pPr>
    </w:p>
    <w:p w14:paraId="3052AA8B" w14:textId="6DE97D4B" w:rsidR="00A5650C" w:rsidRDefault="00A5650C" w:rsidP="002A0B17">
      <w:pPr>
        <w:pStyle w:val="Lgende"/>
        <w:rPr>
          <w:rFonts w:cs="Segoe UI"/>
          <w:szCs w:val="14"/>
        </w:rPr>
      </w:pPr>
    </w:p>
    <w:p w14:paraId="31788B67" w14:textId="31E01F3B" w:rsidR="00A5650C" w:rsidRDefault="00A5650C" w:rsidP="002A0B17">
      <w:pPr>
        <w:pStyle w:val="Lgende"/>
        <w:rPr>
          <w:rFonts w:cs="Segoe UI"/>
          <w:szCs w:val="14"/>
        </w:rPr>
      </w:pPr>
    </w:p>
    <w:p w14:paraId="446C2C04" w14:textId="03C9D69E" w:rsidR="00A5650C" w:rsidRDefault="00A5650C" w:rsidP="002A0B17">
      <w:pPr>
        <w:pStyle w:val="Lgende"/>
        <w:rPr>
          <w:rFonts w:cs="Segoe UI"/>
          <w:szCs w:val="14"/>
        </w:rPr>
      </w:pPr>
    </w:p>
    <w:p w14:paraId="713B1EA6" w14:textId="77777777" w:rsidR="00C52CBC" w:rsidRDefault="00C52CBC" w:rsidP="002A0B17">
      <w:pPr>
        <w:pStyle w:val="Lgende"/>
        <w:rPr>
          <w:rFonts w:cs="Segoe UI"/>
          <w:szCs w:val="14"/>
        </w:rPr>
      </w:pPr>
    </w:p>
    <w:p w14:paraId="60ED51DA" w14:textId="316D6973" w:rsidR="00A5650C" w:rsidRDefault="00A5650C" w:rsidP="002A0B17">
      <w:pPr>
        <w:pStyle w:val="Lgende"/>
        <w:rPr>
          <w:rFonts w:cs="Segoe UI"/>
          <w:szCs w:val="14"/>
        </w:rPr>
      </w:pPr>
    </w:p>
    <w:p w14:paraId="4D731E4B" w14:textId="38C4640B" w:rsidR="00A5650C" w:rsidRDefault="00A5650C" w:rsidP="002A0B17">
      <w:pPr>
        <w:pStyle w:val="Lgende"/>
        <w:rPr>
          <w:rFonts w:cs="Segoe UI"/>
          <w:szCs w:val="14"/>
        </w:rPr>
      </w:pPr>
    </w:p>
    <w:p w14:paraId="613EBA35" w14:textId="0B556970" w:rsidR="00A5650C" w:rsidRDefault="00A5650C" w:rsidP="002A0B17">
      <w:pPr>
        <w:pStyle w:val="Lgende"/>
        <w:rPr>
          <w:rFonts w:cs="Segoe UI"/>
          <w:szCs w:val="14"/>
        </w:rPr>
      </w:pPr>
    </w:p>
    <w:p w14:paraId="1EB8C5B3" w14:textId="77777777" w:rsidR="00A5650C" w:rsidRDefault="00A5650C" w:rsidP="00A5650C">
      <w:pPr>
        <w:pStyle w:val="Lgende"/>
        <w:keepNext/>
      </w:pPr>
      <w:r>
        <w:rPr>
          <w:rFonts w:cs="Segoe UI"/>
          <w:noProof/>
          <w:szCs w:val="14"/>
          <w:lang w:val="fr-CH" w:eastAsia="fr-CH"/>
        </w:rPr>
        <w:drawing>
          <wp:inline distT="0" distB="0" distL="0" distR="0" wp14:anchorId="51B76CDC" wp14:editId="1C015E55">
            <wp:extent cx="6082665" cy="34855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665" cy="3485515"/>
                    </a:xfrm>
                    <a:prstGeom prst="rect">
                      <a:avLst/>
                    </a:prstGeom>
                    <a:noFill/>
                    <a:ln>
                      <a:noFill/>
                    </a:ln>
                  </pic:spPr>
                </pic:pic>
              </a:graphicData>
            </a:graphic>
          </wp:inline>
        </w:drawing>
      </w:r>
    </w:p>
    <w:p w14:paraId="66BAA25C" w14:textId="1E02527B" w:rsidR="00A5650C" w:rsidRDefault="00A5650C" w:rsidP="00A5650C">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7" w:name="_Toc104834004"/>
      <w:r w:rsidR="0056193B">
        <w:rPr>
          <w:rFonts w:cs="Segoe UI"/>
          <w:noProof/>
          <w:szCs w:val="14"/>
        </w:rPr>
        <w:t>5</w:t>
      </w:r>
      <w:r>
        <w:rPr>
          <w:rFonts w:cs="Segoe UI"/>
          <w:szCs w:val="14"/>
        </w:rPr>
        <w:fldChar w:fldCharType="end"/>
      </w:r>
      <w:r>
        <w:t xml:space="preserve"> : </w:t>
      </w:r>
      <w:r w:rsidRPr="00032073">
        <w:t xml:space="preserve">Planification détaillée semaine </w:t>
      </w:r>
      <w:r w:rsidR="00C64033">
        <w:t>4</w:t>
      </w:r>
      <w:bookmarkEnd w:id="27"/>
    </w:p>
    <w:p w14:paraId="7FDCB2D2" w14:textId="50C525A3" w:rsidR="00A5650C" w:rsidRDefault="00A5650C" w:rsidP="00A5650C">
      <w:pPr>
        <w:pStyle w:val="Lgende"/>
      </w:pPr>
    </w:p>
    <w:p w14:paraId="5DEF3102" w14:textId="77777777" w:rsidR="00C52CBC" w:rsidRDefault="00C52CBC" w:rsidP="009A787F"/>
    <w:p w14:paraId="4E789A72" w14:textId="77777777" w:rsidR="00C52CBC" w:rsidRDefault="00C52CBC" w:rsidP="009A787F"/>
    <w:p w14:paraId="3641C817" w14:textId="3C381489" w:rsidR="00A5650C" w:rsidRDefault="00A5650C" w:rsidP="009A787F">
      <w:r>
        <w:t xml:space="preserve">La quatrième semaine est coupée par le pont de l’ascension, seulement le lundi et mardi </w:t>
      </w:r>
      <w:r w:rsidR="009A787F">
        <w:t>peuvent être utilisé pour la réalisation du projet.</w:t>
      </w:r>
      <w:r w:rsidR="00BE1BB3">
        <w:t xml:space="preserve"> Le lundi, a été consacré à la finalisation des différents système et correction des différents problèmes.</w:t>
      </w:r>
    </w:p>
    <w:p w14:paraId="2BDB70E7" w14:textId="1C870EA9" w:rsidR="00652DBA" w:rsidRDefault="00652DBA" w:rsidP="009A787F"/>
    <w:p w14:paraId="044A1A7A" w14:textId="13EE67B2" w:rsidR="00652DBA" w:rsidRDefault="00736389" w:rsidP="009A787F">
      <w:pPr>
        <w:rPr>
          <w:lang w:val="fr-CH"/>
        </w:rPr>
      </w:pPr>
      <w:r w:rsidRPr="00736389">
        <w:rPr>
          <w:lang w:val="fr-CH"/>
        </w:rPr>
        <w:t>Le mardi, j’ai continué la rédac</w:t>
      </w:r>
      <w:r>
        <w:rPr>
          <w:lang w:val="fr-CH"/>
        </w:rPr>
        <w:t>tion du rapport et créer le test unitaire.</w:t>
      </w:r>
    </w:p>
    <w:p w14:paraId="3C0CDA6D" w14:textId="54245B5E" w:rsidR="00C64033" w:rsidRDefault="00C64033" w:rsidP="009A787F">
      <w:pPr>
        <w:rPr>
          <w:lang w:val="fr-CH"/>
        </w:rPr>
      </w:pPr>
    </w:p>
    <w:p w14:paraId="11D201D6" w14:textId="4257C63F" w:rsidR="00C64033" w:rsidRDefault="00C64033" w:rsidP="009A787F">
      <w:pPr>
        <w:rPr>
          <w:lang w:val="fr-CH"/>
        </w:rPr>
      </w:pPr>
    </w:p>
    <w:p w14:paraId="3C5D3E6C" w14:textId="4C4676A5" w:rsidR="00C64033" w:rsidRDefault="00C64033" w:rsidP="009A787F">
      <w:pPr>
        <w:rPr>
          <w:lang w:val="fr-CH"/>
        </w:rPr>
      </w:pPr>
    </w:p>
    <w:p w14:paraId="46426498" w14:textId="01BE90E6" w:rsidR="00C64033" w:rsidRDefault="00C64033" w:rsidP="009A787F">
      <w:pPr>
        <w:rPr>
          <w:lang w:val="fr-CH"/>
        </w:rPr>
      </w:pPr>
    </w:p>
    <w:p w14:paraId="06C979E9" w14:textId="79CC4C12" w:rsidR="00C64033" w:rsidRDefault="00C64033" w:rsidP="009A787F">
      <w:pPr>
        <w:rPr>
          <w:lang w:val="fr-CH"/>
        </w:rPr>
      </w:pPr>
    </w:p>
    <w:p w14:paraId="2D8F54D0" w14:textId="093D95E4" w:rsidR="00C64033" w:rsidRDefault="00C64033" w:rsidP="009A787F">
      <w:pPr>
        <w:rPr>
          <w:lang w:val="fr-CH"/>
        </w:rPr>
      </w:pPr>
    </w:p>
    <w:p w14:paraId="1AABEE73" w14:textId="6A35AA80" w:rsidR="00C64033" w:rsidRDefault="00C64033" w:rsidP="009A787F">
      <w:pPr>
        <w:rPr>
          <w:lang w:val="fr-CH"/>
        </w:rPr>
      </w:pPr>
    </w:p>
    <w:p w14:paraId="27DAD55B" w14:textId="4A0E351B" w:rsidR="00C64033" w:rsidRDefault="00C64033" w:rsidP="009A787F">
      <w:pPr>
        <w:rPr>
          <w:lang w:val="fr-CH"/>
        </w:rPr>
      </w:pPr>
    </w:p>
    <w:p w14:paraId="1E182BF8" w14:textId="57D3EB3D" w:rsidR="00C64033" w:rsidRDefault="00C64033" w:rsidP="009A787F">
      <w:pPr>
        <w:rPr>
          <w:lang w:val="fr-CH"/>
        </w:rPr>
      </w:pPr>
    </w:p>
    <w:p w14:paraId="77F4617E" w14:textId="5DDDCBDA" w:rsidR="00C64033" w:rsidRDefault="00C64033" w:rsidP="009A787F">
      <w:pPr>
        <w:rPr>
          <w:lang w:val="fr-CH"/>
        </w:rPr>
      </w:pPr>
    </w:p>
    <w:p w14:paraId="20E2459C" w14:textId="59D64CCC" w:rsidR="00C64033" w:rsidRDefault="00C64033" w:rsidP="009A787F">
      <w:pPr>
        <w:rPr>
          <w:lang w:val="fr-CH"/>
        </w:rPr>
      </w:pPr>
    </w:p>
    <w:p w14:paraId="0D4D1A29" w14:textId="77777777" w:rsidR="00C22441" w:rsidRDefault="00C22441" w:rsidP="009A787F">
      <w:pPr>
        <w:rPr>
          <w:lang w:val="fr-CH"/>
        </w:rPr>
      </w:pPr>
    </w:p>
    <w:p w14:paraId="6B3F23CB" w14:textId="704D0A5F" w:rsidR="00C64033" w:rsidRDefault="00C64033" w:rsidP="009A787F">
      <w:pPr>
        <w:rPr>
          <w:lang w:val="fr-CH"/>
        </w:rPr>
      </w:pPr>
    </w:p>
    <w:p w14:paraId="5693C071" w14:textId="7D4A9879" w:rsidR="00C64033" w:rsidRDefault="00C64033" w:rsidP="009A787F">
      <w:pPr>
        <w:rPr>
          <w:lang w:val="fr-CH"/>
        </w:rPr>
      </w:pPr>
    </w:p>
    <w:p w14:paraId="3B95390A" w14:textId="77777777" w:rsidR="00C64033" w:rsidRDefault="00C64033" w:rsidP="00C64033">
      <w:pPr>
        <w:keepNext/>
      </w:pPr>
      <w:r>
        <w:rPr>
          <w:noProof/>
          <w:lang w:val="fr-CH" w:eastAsia="fr-CH"/>
        </w:rPr>
        <w:drawing>
          <wp:inline distT="0" distB="0" distL="0" distR="0" wp14:anchorId="6090DCC5" wp14:editId="53404D18">
            <wp:extent cx="6096000" cy="35782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578225"/>
                    </a:xfrm>
                    <a:prstGeom prst="rect">
                      <a:avLst/>
                    </a:prstGeom>
                    <a:noFill/>
                    <a:ln>
                      <a:noFill/>
                    </a:ln>
                  </pic:spPr>
                </pic:pic>
              </a:graphicData>
            </a:graphic>
          </wp:inline>
        </w:drawing>
      </w:r>
    </w:p>
    <w:p w14:paraId="31C8499A" w14:textId="0ADD49BB" w:rsidR="00C64033" w:rsidRDefault="00C64033" w:rsidP="00C64033">
      <w:pPr>
        <w:pStyle w:val="Lgende"/>
      </w:pPr>
      <w:r>
        <w:rPr>
          <w:lang w:val="fr-CH"/>
        </w:rPr>
        <w:fldChar w:fldCharType="begin"/>
      </w:r>
      <w:r>
        <w:rPr>
          <w:lang w:val="fr-CH"/>
        </w:rPr>
        <w:instrText xml:space="preserve"> SEQ Figure \* ARABIC </w:instrText>
      </w:r>
      <w:r>
        <w:rPr>
          <w:lang w:val="fr-CH"/>
        </w:rPr>
        <w:fldChar w:fldCharType="separate"/>
      </w:r>
      <w:bookmarkStart w:id="28" w:name="_Toc104834005"/>
      <w:r w:rsidR="0056193B">
        <w:rPr>
          <w:noProof/>
          <w:lang w:val="fr-CH"/>
        </w:rPr>
        <w:t>6</w:t>
      </w:r>
      <w:r>
        <w:rPr>
          <w:lang w:val="fr-CH"/>
        </w:rPr>
        <w:fldChar w:fldCharType="end"/>
      </w:r>
      <w:r>
        <w:t xml:space="preserve"> : </w:t>
      </w:r>
      <w:r w:rsidRPr="00DF2AF2">
        <w:t xml:space="preserve">Planification détaillée semaine </w:t>
      </w:r>
      <w:r>
        <w:t>5</w:t>
      </w:r>
      <w:bookmarkEnd w:id="28"/>
    </w:p>
    <w:p w14:paraId="68258A4E" w14:textId="0337B326" w:rsidR="00C64033" w:rsidRDefault="00C64033" w:rsidP="00C64033">
      <w:pPr>
        <w:pStyle w:val="Lgende"/>
      </w:pPr>
    </w:p>
    <w:p w14:paraId="39286A35" w14:textId="77777777" w:rsidR="00C22441" w:rsidRDefault="00C22441" w:rsidP="00C64033"/>
    <w:p w14:paraId="5108CE11" w14:textId="77777777" w:rsidR="00C22441" w:rsidRDefault="00C22441" w:rsidP="00C64033"/>
    <w:p w14:paraId="0AE05FFF" w14:textId="5E7F345D" w:rsidR="00C64033" w:rsidRDefault="00C64033" w:rsidP="00C64033">
      <w:pPr>
        <w:rPr>
          <w:lang w:val="fr-CH"/>
        </w:rPr>
      </w:pPr>
      <w:r>
        <w:t>La cinquième semaine, est la dernière semaine de travail, qui porte sur la finalisation du rapport et de 2</w:t>
      </w:r>
      <w:r w:rsidR="002D7F5A">
        <w:t>,</w:t>
      </w:r>
      <w:r>
        <w:t xml:space="preserve"> 3 corrections.</w:t>
      </w:r>
    </w:p>
    <w:p w14:paraId="6A81697D" w14:textId="48C8B2FA" w:rsidR="00C64033" w:rsidRDefault="00C64033" w:rsidP="009A787F">
      <w:pPr>
        <w:rPr>
          <w:lang w:val="fr-CH"/>
        </w:rPr>
      </w:pPr>
    </w:p>
    <w:p w14:paraId="5686F783" w14:textId="28BF313F" w:rsidR="00C64033" w:rsidRPr="00736389" w:rsidRDefault="00C64033" w:rsidP="009A787F">
      <w:pPr>
        <w:rPr>
          <w:lang w:val="fr-CH"/>
        </w:rPr>
      </w:pPr>
    </w:p>
    <w:p w14:paraId="1024E970" w14:textId="4C1FFCF7" w:rsidR="007B2A41" w:rsidRPr="00090680" w:rsidRDefault="007B2A41" w:rsidP="007B2A41">
      <w:pPr>
        <w:pStyle w:val="Titre1"/>
        <w:rPr>
          <w:rFonts w:cs="Segoe UI"/>
        </w:rPr>
      </w:pPr>
      <w:bookmarkStart w:id="29" w:name="_Toc104297167"/>
      <w:bookmarkStart w:id="30" w:name="_Toc104836199"/>
      <w:r w:rsidRPr="00090680">
        <w:rPr>
          <w:rFonts w:cs="Segoe UI"/>
        </w:rPr>
        <w:lastRenderedPageBreak/>
        <w:t>Analyse / Conception</w:t>
      </w:r>
      <w:bookmarkEnd w:id="29"/>
      <w:bookmarkEnd w:id="30"/>
    </w:p>
    <w:p w14:paraId="731C3A69" w14:textId="5C1D7A9A" w:rsidR="007B2A41" w:rsidRPr="00090680" w:rsidRDefault="007B2A41" w:rsidP="007B2A41">
      <w:pPr>
        <w:pStyle w:val="Titre2"/>
        <w:rPr>
          <w:rFonts w:cs="Segoe UI"/>
          <w:iCs/>
        </w:rPr>
      </w:pPr>
      <w:bookmarkStart w:id="31" w:name="_Toc104297168"/>
      <w:bookmarkStart w:id="32" w:name="_Toc104836200"/>
      <w:r w:rsidRPr="00090680">
        <w:rPr>
          <w:rFonts w:cs="Segoe UI"/>
          <w:iCs/>
        </w:rPr>
        <w:t>Concepts</w:t>
      </w:r>
      <w:bookmarkEnd w:id="31"/>
      <w:bookmarkEnd w:id="32"/>
    </w:p>
    <w:p w14:paraId="1CF9CE59" w14:textId="671CBB61" w:rsidR="007B2A41" w:rsidRPr="00090680" w:rsidRDefault="007B2A41" w:rsidP="007B2A41">
      <w:pPr>
        <w:pStyle w:val="Titre3"/>
      </w:pPr>
      <w:bookmarkStart w:id="33" w:name="_Toc104297169"/>
      <w:bookmarkStart w:id="34" w:name="_Toc104836201"/>
      <w:r w:rsidRPr="00090680">
        <w:t>Diagramme de flux</w:t>
      </w:r>
      <w:bookmarkEnd w:id="33"/>
      <w:bookmarkEnd w:id="34"/>
    </w:p>
    <w:p w14:paraId="366DFE14" w14:textId="14EB1A49" w:rsidR="007B2A41" w:rsidRDefault="007B2A41" w:rsidP="007B2A41">
      <w:pPr>
        <w:rPr>
          <w:szCs w:val="22"/>
        </w:rPr>
      </w:pPr>
      <w:r w:rsidRPr="00090680">
        <w:rPr>
          <w:szCs w:val="22"/>
        </w:rPr>
        <w:t xml:space="preserve">Afin de mieux comprendre les fonctionnalités demandées, j’ai créé plusieurs diagrammes de flux, pour </w:t>
      </w:r>
      <w:r w:rsidR="00965ACF">
        <w:rPr>
          <w:szCs w:val="22"/>
        </w:rPr>
        <w:t xml:space="preserve">pouvoir </w:t>
      </w:r>
      <w:r w:rsidRPr="00090680">
        <w:rPr>
          <w:szCs w:val="22"/>
        </w:rPr>
        <w:t>avoir une représentation graphique. Et pouvoir savoir comment implémenter les fonctionnalités.</w:t>
      </w:r>
    </w:p>
    <w:p w14:paraId="34B925A0" w14:textId="77777777" w:rsidR="007B2A41" w:rsidRPr="00090680" w:rsidRDefault="007B2A41" w:rsidP="007B2A41">
      <w:pPr>
        <w:rPr>
          <w:szCs w:val="22"/>
        </w:rPr>
      </w:pPr>
    </w:p>
    <w:p w14:paraId="3DE5353B" w14:textId="77777777" w:rsidR="007B2A41" w:rsidRPr="00090680" w:rsidRDefault="007B2A41" w:rsidP="007B2A41">
      <w:pPr>
        <w:pStyle w:val="Titre4"/>
      </w:pPr>
      <w:r w:rsidRPr="00090680">
        <w:t>Système de zones de pêche</w:t>
      </w:r>
    </w:p>
    <w:p w14:paraId="1D37E490" w14:textId="48941C40" w:rsidR="007B2A41" w:rsidRPr="00090680" w:rsidRDefault="007B2A41" w:rsidP="007B2A41">
      <w:r w:rsidRPr="00090680">
        <w:t xml:space="preserve">Pour pouvoir pêcher, le joueur doit accéder </w:t>
      </w:r>
      <w:r w:rsidR="0017459D" w:rsidRPr="00090680">
        <w:t>aux zones</w:t>
      </w:r>
      <w:r w:rsidRPr="00090680">
        <w:t xml:space="preserve"> de pêche, des conditions peuvent être présente avant d’accéder à ces zones. Certaines zones nécessitent d’être payé pour y accéder, par exemple. </w:t>
      </w:r>
    </w:p>
    <w:p w14:paraId="044830C6" w14:textId="77777777" w:rsidR="007B2A41" w:rsidRPr="00090680" w:rsidRDefault="007B2A41" w:rsidP="007B2A41">
      <w:r w:rsidRPr="00090680">
        <w:t>Quand le joueur arrive sur le jeu il atterrit directement sur le menu de sélection de zone.</w:t>
      </w:r>
    </w:p>
    <w:p w14:paraId="6083C1D7" w14:textId="77777777" w:rsidR="007B2A41" w:rsidRPr="00090680" w:rsidRDefault="007B2A41" w:rsidP="007B2A41">
      <w:pPr>
        <w:pStyle w:val="Retraitnormal1"/>
        <w:keepNext/>
        <w:numPr>
          <w:ilvl w:val="0"/>
          <w:numId w:val="0"/>
        </w:numPr>
        <w:rPr>
          <w:rFonts w:ascii="Segoe UI" w:hAnsi="Segoe UI" w:cs="Segoe UI"/>
        </w:rPr>
      </w:pPr>
      <w:r w:rsidRPr="00090680">
        <w:rPr>
          <w:rFonts w:cs="Segoe UI"/>
          <w:noProof/>
        </w:rPr>
        <w:drawing>
          <wp:anchor distT="0" distB="0" distL="114300" distR="114300" simplePos="0" relativeHeight="251673600" behindDoc="1" locked="0" layoutInCell="1" allowOverlap="1" wp14:anchorId="08546887" wp14:editId="293AC894">
            <wp:simplePos x="0" y="0"/>
            <wp:positionH relativeFrom="column">
              <wp:posOffset>873116</wp:posOffset>
            </wp:positionH>
            <wp:positionV relativeFrom="paragraph">
              <wp:posOffset>201295</wp:posOffset>
            </wp:positionV>
            <wp:extent cx="4189863" cy="4809963"/>
            <wp:effectExtent l="0" t="0" r="1270" b="0"/>
            <wp:wrapTopAndBottom/>
            <wp:docPr id="12" name="Image 12" descr="C:\Users\Kevin.Gacon\AppData\Local\Microsoft\Windows\INetCache\Content.Word\rewr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vin.Gacon\AppData\Local\Microsoft\Windows\INetCache\Content.Word\rewrr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863" cy="4809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51DD" w14:textId="27FF463C"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5" w:name="_Toc104834006"/>
      <w:r w:rsidR="0056193B">
        <w:rPr>
          <w:rFonts w:cs="Segoe UI"/>
          <w:noProof/>
        </w:rPr>
        <w:t>7</w:t>
      </w:r>
      <w:r w:rsidRPr="00090680">
        <w:rPr>
          <w:rFonts w:cs="Segoe UI"/>
        </w:rPr>
        <w:fldChar w:fldCharType="end"/>
      </w:r>
      <w:r w:rsidRPr="00090680">
        <w:rPr>
          <w:rFonts w:cs="Segoe UI"/>
        </w:rPr>
        <w:t xml:space="preserve"> : diagramme de zones de pêche</w:t>
      </w:r>
      <w:bookmarkEnd w:id="35"/>
    </w:p>
    <w:p w14:paraId="3BAC05DB" w14:textId="77777777" w:rsidR="007B2A41" w:rsidRPr="00090680" w:rsidRDefault="007B2A41" w:rsidP="007B2A41"/>
    <w:p w14:paraId="51697B6C" w14:textId="77777777" w:rsidR="007B2A41" w:rsidRPr="00090680" w:rsidRDefault="007B2A41" w:rsidP="007B2A41">
      <w:pPr>
        <w:pStyle w:val="Titre4"/>
      </w:pPr>
      <w:r w:rsidRPr="00090680">
        <w:lastRenderedPageBreak/>
        <w:t>Jeu de la pêche</w:t>
      </w:r>
    </w:p>
    <w:p w14:paraId="56B0C868" w14:textId="77777777" w:rsidR="007B2A41" w:rsidRPr="00090680" w:rsidRDefault="007B2A41" w:rsidP="007B2A41">
      <w:r w:rsidRPr="00090680">
        <w:t>Lorsque le joueur se trouve sur une zone de pêche, il peut commencer à pêcher en cliquant sur le bouton « pêcher ». Chaque zone a un nombre limité de poissons qui peuvent être pêché avant d’obliger le joueur de quitter la zone de pêche.</w:t>
      </w:r>
    </w:p>
    <w:p w14:paraId="57052661" w14:textId="77777777" w:rsidR="007B2A41" w:rsidRPr="00090680" w:rsidRDefault="007B2A41" w:rsidP="007B2A41"/>
    <w:p w14:paraId="7B9E46F4" w14:textId="172D2B34" w:rsidR="007B2A41" w:rsidRPr="00090680" w:rsidRDefault="007B2A41" w:rsidP="007B2A41">
      <w:pPr>
        <w:pStyle w:val="Retraitnormal1"/>
        <w:keepNext/>
        <w:numPr>
          <w:ilvl w:val="0"/>
          <w:numId w:val="0"/>
        </w:numPr>
        <w:ind w:left="720"/>
        <w:rPr>
          <w:rFonts w:ascii="Segoe UI" w:hAnsi="Segoe UI" w:cs="Segoe UI"/>
        </w:rPr>
      </w:pPr>
      <w:r>
        <w:rPr>
          <w:rFonts w:ascii="Segoe UI" w:hAnsi="Segoe UI" w:cs="Segoe UI"/>
          <w:i/>
          <w:iCs/>
          <w:noProof/>
          <w:sz w:val="24"/>
          <w:szCs w:val="24"/>
        </w:rPr>
        <w:drawing>
          <wp:inline distT="0" distB="0" distL="0" distR="0" wp14:anchorId="6C5E0197" wp14:editId="325237A3">
            <wp:extent cx="5777865" cy="67322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b="3072"/>
                    <a:stretch>
                      <a:fillRect/>
                    </a:stretch>
                  </pic:blipFill>
                  <pic:spPr bwMode="auto">
                    <a:xfrm>
                      <a:off x="0" y="0"/>
                      <a:ext cx="5777865" cy="6732270"/>
                    </a:xfrm>
                    <a:prstGeom prst="rect">
                      <a:avLst/>
                    </a:prstGeom>
                    <a:noFill/>
                    <a:ln>
                      <a:noFill/>
                    </a:ln>
                  </pic:spPr>
                </pic:pic>
              </a:graphicData>
            </a:graphic>
          </wp:inline>
        </w:drawing>
      </w:r>
    </w:p>
    <w:p w14:paraId="0214F82E" w14:textId="299D8CDF"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6" w:name="_Toc104834007"/>
      <w:r w:rsidR="0056193B">
        <w:rPr>
          <w:rFonts w:cs="Segoe UI"/>
          <w:noProof/>
        </w:rPr>
        <w:t>8</w:t>
      </w:r>
      <w:r w:rsidRPr="00090680">
        <w:rPr>
          <w:rFonts w:cs="Segoe UI"/>
        </w:rPr>
        <w:fldChar w:fldCharType="end"/>
      </w:r>
      <w:r w:rsidRPr="00090680">
        <w:rPr>
          <w:rFonts w:cs="Segoe UI"/>
        </w:rPr>
        <w:t xml:space="preserve"> : Mini-Jeu de pêche</w:t>
      </w:r>
      <w:bookmarkEnd w:id="36"/>
    </w:p>
    <w:p w14:paraId="7981A1CC" w14:textId="77777777" w:rsidR="007B2A41" w:rsidRPr="00090680" w:rsidRDefault="007B2A41" w:rsidP="007B2A41">
      <w:pPr>
        <w:rPr>
          <w:rFonts w:cs="Segoe UI"/>
        </w:rPr>
      </w:pPr>
    </w:p>
    <w:p w14:paraId="7D290BF0" w14:textId="77777777" w:rsidR="007B2A41" w:rsidRPr="00090680" w:rsidRDefault="007B2A41" w:rsidP="007B2A41">
      <w:pPr>
        <w:rPr>
          <w:rFonts w:cs="Segoe UI"/>
        </w:rPr>
      </w:pPr>
    </w:p>
    <w:p w14:paraId="2ABBFEA2" w14:textId="77777777" w:rsidR="007B2A41" w:rsidRPr="00090680" w:rsidRDefault="007B2A41" w:rsidP="007B2A41">
      <w:pPr>
        <w:rPr>
          <w:rFonts w:cs="Segoe UI"/>
        </w:rPr>
      </w:pPr>
    </w:p>
    <w:p w14:paraId="09245DDA" w14:textId="77777777" w:rsidR="007B2A41" w:rsidRPr="00090680" w:rsidRDefault="007B2A41" w:rsidP="007B2A41">
      <w:pPr>
        <w:pStyle w:val="Titre4"/>
      </w:pPr>
      <w:r w:rsidRPr="00090680">
        <w:lastRenderedPageBreak/>
        <w:t>Système de vente</w:t>
      </w:r>
    </w:p>
    <w:p w14:paraId="5331353B" w14:textId="77777777" w:rsidR="007B2A41" w:rsidRPr="00090680" w:rsidRDefault="007B2A41" w:rsidP="007B2A41">
      <w:r w:rsidRPr="00090680">
        <w:t>Lorsque le joueur souhaite vendre ses poissons, il peut accéder au marché en cliquant sur le bouton « Marchés » dans le menu de zone de pêche. La liste de tous les poissons de l’inventaire s’affiche avec la possibilité de les vendre.</w:t>
      </w:r>
    </w:p>
    <w:p w14:paraId="21D40BC0" w14:textId="77777777" w:rsidR="007B2A41" w:rsidRPr="00090680" w:rsidRDefault="007B2A41" w:rsidP="007B2A41">
      <w:pPr>
        <w:rPr>
          <w:rFonts w:cs="Segoe UI"/>
        </w:rPr>
      </w:pPr>
    </w:p>
    <w:p w14:paraId="5ED38D21" w14:textId="77777777" w:rsidR="007B2A41" w:rsidRPr="00090680" w:rsidRDefault="007B2A41" w:rsidP="007B2A41">
      <w:pPr>
        <w:rPr>
          <w:rFonts w:cs="Segoe UI"/>
        </w:rPr>
      </w:pPr>
    </w:p>
    <w:p w14:paraId="74DA16A8" w14:textId="1B047D24" w:rsidR="007B2A41" w:rsidRPr="00090680" w:rsidRDefault="007B2A41" w:rsidP="007B2A41">
      <w:pPr>
        <w:pStyle w:val="Retraitnormal1"/>
        <w:keepNext/>
        <w:numPr>
          <w:ilvl w:val="0"/>
          <w:numId w:val="0"/>
        </w:numPr>
        <w:ind w:left="360" w:hanging="360"/>
        <w:rPr>
          <w:rFonts w:ascii="Segoe UI" w:hAnsi="Segoe UI" w:cs="Segoe UI"/>
        </w:rPr>
      </w:pPr>
      <w:r>
        <w:rPr>
          <w:rFonts w:ascii="Segoe UI" w:hAnsi="Segoe UI" w:cs="Segoe UI"/>
          <w:noProof/>
        </w:rPr>
        <w:drawing>
          <wp:inline distT="0" distB="0" distL="0" distR="0" wp14:anchorId="6D6FE375" wp14:editId="2FBA5966">
            <wp:extent cx="5513070" cy="71564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b="3728"/>
                    <a:stretch>
                      <a:fillRect/>
                    </a:stretch>
                  </pic:blipFill>
                  <pic:spPr bwMode="auto">
                    <a:xfrm>
                      <a:off x="0" y="0"/>
                      <a:ext cx="5513070" cy="7156450"/>
                    </a:xfrm>
                    <a:prstGeom prst="rect">
                      <a:avLst/>
                    </a:prstGeom>
                    <a:noFill/>
                    <a:ln>
                      <a:noFill/>
                    </a:ln>
                  </pic:spPr>
                </pic:pic>
              </a:graphicData>
            </a:graphic>
          </wp:inline>
        </w:drawing>
      </w:r>
      <w:bookmarkStart w:id="37" w:name="_Toc71691012"/>
    </w:p>
    <w:p w14:paraId="41106DA6" w14:textId="5B2C4827" w:rsidR="007B2A41" w:rsidRPr="0017459D" w:rsidRDefault="007B2A41" w:rsidP="0017459D">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8" w:name="_Toc104834008"/>
      <w:r w:rsidR="0056193B">
        <w:rPr>
          <w:rFonts w:cs="Segoe UI"/>
          <w:noProof/>
        </w:rPr>
        <w:t>9</w:t>
      </w:r>
      <w:r w:rsidRPr="00090680">
        <w:rPr>
          <w:rFonts w:cs="Segoe UI"/>
        </w:rPr>
        <w:fldChar w:fldCharType="end"/>
      </w:r>
      <w:r w:rsidRPr="00090680">
        <w:rPr>
          <w:rFonts w:cs="Segoe UI"/>
        </w:rPr>
        <w:t xml:space="preserve"> : Vente de poissons</w:t>
      </w:r>
      <w:bookmarkEnd w:id="38"/>
    </w:p>
    <w:p w14:paraId="5F4B3957" w14:textId="77777777" w:rsidR="00B67A86" w:rsidRDefault="00B67A86" w:rsidP="007B2A41">
      <w:pPr>
        <w:pStyle w:val="Titre3"/>
      </w:pPr>
      <w:bookmarkStart w:id="39" w:name="_Toc104297170"/>
    </w:p>
    <w:p w14:paraId="04643CFA" w14:textId="77777777" w:rsidR="006F138B" w:rsidRDefault="006F138B" w:rsidP="007B2A41">
      <w:pPr>
        <w:pStyle w:val="Titre3"/>
      </w:pPr>
    </w:p>
    <w:p w14:paraId="2E4B4356" w14:textId="21DBB2BA" w:rsidR="007B2A41" w:rsidRPr="00BD6D16" w:rsidRDefault="007B2A41" w:rsidP="007B2A41">
      <w:pPr>
        <w:pStyle w:val="Titre3"/>
        <w:rPr>
          <w:i/>
        </w:rPr>
      </w:pPr>
      <w:bookmarkStart w:id="40" w:name="_Toc104836202"/>
      <w:r w:rsidRPr="00090680">
        <w:t>Maquettes</w:t>
      </w:r>
      <w:bookmarkEnd w:id="39"/>
      <w:bookmarkEnd w:id="40"/>
    </w:p>
    <w:p w14:paraId="1862FF67" w14:textId="618DCB21" w:rsidR="007B2A41" w:rsidRPr="00090680" w:rsidRDefault="007B2A41" w:rsidP="007B2A41">
      <w:pPr>
        <w:rPr>
          <w:szCs w:val="22"/>
        </w:rPr>
      </w:pPr>
      <w:r w:rsidRPr="00090680">
        <w:rPr>
          <w:szCs w:val="22"/>
        </w:rPr>
        <w:t xml:space="preserve">Pour me permettre de visualiser l’apparence du jeu. Plusieurs maquettes ont </w:t>
      </w:r>
      <w:r w:rsidR="000E55B9">
        <w:rPr>
          <w:szCs w:val="22"/>
        </w:rPr>
        <w:t xml:space="preserve">été </w:t>
      </w:r>
      <w:r w:rsidRPr="00090680">
        <w:rPr>
          <w:szCs w:val="22"/>
        </w:rPr>
        <w:t>réalisé pour les différents menus.</w:t>
      </w:r>
    </w:p>
    <w:p w14:paraId="20DAD645" w14:textId="77777777" w:rsidR="007B2A41" w:rsidRPr="00AF0CB6" w:rsidRDefault="007B2A41" w:rsidP="007B2A41"/>
    <w:p w14:paraId="065AE3AC" w14:textId="77777777" w:rsidR="007B2A41" w:rsidRPr="00090680" w:rsidRDefault="007B2A41" w:rsidP="007B2A41">
      <w:pPr>
        <w:pStyle w:val="Titre4"/>
      </w:pPr>
      <w:r>
        <w:t>Menu de z</w:t>
      </w:r>
      <w:r w:rsidRPr="00090680">
        <w:t>ones de pêches</w:t>
      </w:r>
    </w:p>
    <w:p w14:paraId="67DCDF5A" w14:textId="77777777" w:rsidR="007B2A41" w:rsidRDefault="007B2A41" w:rsidP="007B2A41">
      <w:pPr>
        <w:rPr>
          <w:lang w:eastAsia="fr-CH"/>
        </w:rPr>
      </w:pPr>
      <w:r w:rsidRPr="00090680">
        <w:rPr>
          <w:lang w:eastAsia="fr-CH"/>
        </w:rPr>
        <w:t>Ce menu est utilisé pour la sélection de zone de pêches. C’est aussi là que le joueur arrivera lorsqu’il démarre le jeu. Plusieurs zones peuvent être payante, alors un prix s’affichera en-dessous</w:t>
      </w:r>
      <w:r>
        <w:rPr>
          <w:lang w:eastAsia="fr-CH"/>
        </w:rPr>
        <w:t>. Le bouton pour vendre les poissons s’affichent en bas à droite avec écrit « Marchés ».</w:t>
      </w:r>
      <w:r w:rsidRPr="00090680">
        <w:rPr>
          <w:lang w:eastAsia="fr-CH"/>
        </w:rPr>
        <w:t xml:space="preserve"> </w:t>
      </w:r>
    </w:p>
    <w:p w14:paraId="1F715D6F" w14:textId="77777777" w:rsidR="007B2A41" w:rsidRDefault="007B2A41" w:rsidP="007B2A41">
      <w:pPr>
        <w:rPr>
          <w:lang w:eastAsia="fr-CH"/>
        </w:rPr>
      </w:pPr>
    </w:p>
    <w:p w14:paraId="64C24DD1"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0528" behindDoc="0" locked="0" layoutInCell="1" allowOverlap="1" wp14:anchorId="4F2D9ED2" wp14:editId="2432BBF4">
                <wp:simplePos x="0" y="0"/>
                <wp:positionH relativeFrom="margin">
                  <wp:posOffset>-163830</wp:posOffset>
                </wp:positionH>
                <wp:positionV relativeFrom="paragraph">
                  <wp:posOffset>4053441</wp:posOffset>
                </wp:positionV>
                <wp:extent cx="5753100" cy="635"/>
                <wp:effectExtent l="0" t="0" r="0" b="6985"/>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E0428A" w14:textId="54DC7A36"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1" w:name="_Toc104834009"/>
                            <w:r w:rsidR="0056193B">
                              <w:rPr>
                                <w:noProof/>
                              </w:rPr>
                              <w:t>10</w:t>
                            </w:r>
                            <w:r>
                              <w:rPr>
                                <w:noProof/>
                              </w:rPr>
                              <w:fldChar w:fldCharType="end"/>
                            </w:r>
                            <w:r>
                              <w:t xml:space="preserve"> : Maquette menu de sélection de Zones de pêches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9ED2" id="Zone de texte 26" o:spid="_x0000_s1027" type="#_x0000_t202" style="position:absolute;margin-left:-12.9pt;margin-top:319.15pt;width:4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" stroked="f">
                <v:textbox style="mso-fit-shape-to-text:t" inset="0,0,0,0">
                  <w:txbxContent>
                    <w:p w14:paraId="5DE0428A" w14:textId="54DC7A36"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2" w:name="_Toc104834009"/>
                      <w:r w:rsidR="0056193B">
                        <w:rPr>
                          <w:noProof/>
                        </w:rPr>
                        <w:t>10</w:t>
                      </w:r>
                      <w:r>
                        <w:rPr>
                          <w:noProof/>
                        </w:rPr>
                        <w:fldChar w:fldCharType="end"/>
                      </w:r>
                      <w:r>
                        <w:t xml:space="preserve"> : Maquette menu de sélection de Zones de pêches</w:t>
                      </w:r>
                      <w:bookmarkEnd w:id="42"/>
                    </w:p>
                  </w:txbxContent>
                </v:textbox>
                <w10:wrap type="square" anchorx="margin"/>
              </v:shape>
            </w:pict>
          </mc:Fallback>
        </mc:AlternateContent>
      </w:r>
      <w:r w:rsidRPr="00090680">
        <w:rPr>
          <w:rFonts w:cs="Segoe UI"/>
          <w:iCs/>
          <w:noProof/>
          <w:lang w:val="fr-CH" w:eastAsia="fr-CH"/>
        </w:rPr>
        <w:drawing>
          <wp:anchor distT="0" distB="0" distL="114300" distR="114300" simplePos="0" relativeHeight="251666432" behindDoc="0" locked="0" layoutInCell="1" allowOverlap="1" wp14:anchorId="49613510" wp14:editId="313D9436">
            <wp:simplePos x="0" y="0"/>
            <wp:positionH relativeFrom="margin">
              <wp:posOffset>150333</wp:posOffset>
            </wp:positionH>
            <wp:positionV relativeFrom="paragraph">
              <wp:posOffset>201029</wp:posOffset>
            </wp:positionV>
            <wp:extent cx="5753100" cy="3784600"/>
            <wp:effectExtent l="0" t="0" r="0" b="6350"/>
            <wp:wrapSquare wrapText="bothSides"/>
            <wp:docPr id="2" name="Image 2" descr="C:\Users\Kevin.Gacon\AppData\Local\Microsoft\Windows\INetCache\Content.Word\jessysalut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in.Gacon\AppData\Local\Microsoft\Windows\INetCache\Content.Word\jessysalutme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301" b="7905"/>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45BD" w14:textId="77777777" w:rsidR="007B2A41" w:rsidRPr="00090680" w:rsidRDefault="007B2A41" w:rsidP="007B2A41">
      <w:pPr>
        <w:rPr>
          <w:rFonts w:cs="Segoe UI"/>
          <w:iCs/>
          <w:lang w:eastAsia="fr-CH"/>
        </w:rPr>
      </w:pPr>
    </w:p>
    <w:p w14:paraId="0FF00BFA" w14:textId="77777777" w:rsidR="007B2A41" w:rsidRPr="00090680" w:rsidRDefault="007B2A41" w:rsidP="007B2A41"/>
    <w:p w14:paraId="07081EA9" w14:textId="77777777" w:rsidR="007B2A41" w:rsidRPr="00090680" w:rsidRDefault="007B2A41" w:rsidP="007B2A41"/>
    <w:p w14:paraId="5D8CECA5" w14:textId="77777777" w:rsidR="007B2A41" w:rsidRPr="00090680" w:rsidRDefault="007B2A41" w:rsidP="007B2A41"/>
    <w:p w14:paraId="025F5913" w14:textId="77777777" w:rsidR="007B2A41" w:rsidRPr="00090680" w:rsidRDefault="007B2A41" w:rsidP="007B2A41"/>
    <w:p w14:paraId="1EE8ED4B" w14:textId="77777777" w:rsidR="007B2A41" w:rsidRPr="00090680" w:rsidRDefault="007B2A41" w:rsidP="007B2A41"/>
    <w:p w14:paraId="68E42359" w14:textId="77777777" w:rsidR="007B2A41" w:rsidRPr="00090680" w:rsidRDefault="007B2A41" w:rsidP="007B2A41"/>
    <w:p w14:paraId="132CFAA8" w14:textId="77777777" w:rsidR="007B2A41" w:rsidRPr="00090680" w:rsidRDefault="007B2A41" w:rsidP="007B2A41"/>
    <w:p w14:paraId="3F98B308" w14:textId="77777777" w:rsidR="007B2A41" w:rsidRPr="00090680" w:rsidRDefault="007B2A41" w:rsidP="007B2A41"/>
    <w:p w14:paraId="2FDA798F" w14:textId="21626F30" w:rsidR="007B2A41" w:rsidRDefault="007B2A41" w:rsidP="007B2A41"/>
    <w:p w14:paraId="4E61BE3F" w14:textId="756E2288" w:rsidR="00B73B54" w:rsidRPr="00FC404C" w:rsidRDefault="00B73B54" w:rsidP="007B2A41"/>
    <w:p w14:paraId="6B763C69" w14:textId="77777777" w:rsidR="007B2A41" w:rsidRPr="00090680" w:rsidRDefault="007B2A41" w:rsidP="007B2A41">
      <w:pPr>
        <w:pStyle w:val="Titre4"/>
      </w:pPr>
      <w:r w:rsidRPr="00090680">
        <w:t>M</w:t>
      </w:r>
      <w:r>
        <w:t>aquette d’une zone de pêche</w:t>
      </w:r>
    </w:p>
    <w:p w14:paraId="31F883B4" w14:textId="77777777" w:rsidR="007B2A41" w:rsidRPr="00090680" w:rsidRDefault="007B2A41" w:rsidP="007B2A41">
      <w:r>
        <w:rPr>
          <w:lang w:eastAsia="fr-CH"/>
        </w:rPr>
        <w:t>Cette maquette est le visuel d’une des zones de pêche. Plusieurs poissons se baladent dans l’océan et nous pouvons les pêcher en appuyant sur le bouton « pêcher ».</w:t>
      </w:r>
    </w:p>
    <w:p w14:paraId="25E15819" w14:textId="7632850D" w:rsidR="007B2A41" w:rsidRDefault="007B2A41" w:rsidP="007B2A41"/>
    <w:p w14:paraId="0B274859" w14:textId="77777777" w:rsidR="00FB66D5" w:rsidRPr="00090680" w:rsidRDefault="00FB66D5" w:rsidP="007B2A41"/>
    <w:p w14:paraId="67EE2E91" w14:textId="77777777" w:rsidR="007B2A41" w:rsidRPr="00090680" w:rsidRDefault="007B2A41" w:rsidP="007B2A41">
      <w:r w:rsidRPr="00090680">
        <w:rPr>
          <w:noProof/>
          <w:lang w:val="fr-CH" w:eastAsia="fr-CH"/>
        </w:rPr>
        <w:drawing>
          <wp:anchor distT="0" distB="0" distL="114300" distR="114300" simplePos="0" relativeHeight="251667456" behindDoc="0" locked="0" layoutInCell="1" allowOverlap="1" wp14:anchorId="226B9696" wp14:editId="147CD076">
            <wp:simplePos x="0" y="0"/>
            <wp:positionH relativeFrom="column">
              <wp:posOffset>-73660</wp:posOffset>
            </wp:positionH>
            <wp:positionV relativeFrom="paragraph">
              <wp:posOffset>278765</wp:posOffset>
            </wp:positionV>
            <wp:extent cx="5753100" cy="3651885"/>
            <wp:effectExtent l="0" t="0" r="0" b="5715"/>
            <wp:wrapSquare wrapText="bothSides"/>
            <wp:docPr id="5" name="Image 5" descr="C:\Users\Kevin.Gacon\AppData\Local\Microsoft\Windows\INetCache\Content.Word\jessyouaist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Gacon\AppData\Local\Microsoft\Windows\INetCache\Content.Word\jessyouaistro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5"/>
                    <a:stretch/>
                  </pic:blipFill>
                  <pic:spPr bwMode="auto">
                    <a:xfrm>
                      <a:off x="0" y="0"/>
                      <a:ext cx="5753100" cy="3651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7D6245"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1552" behindDoc="0" locked="0" layoutInCell="1" allowOverlap="1" wp14:anchorId="1355FBC9" wp14:editId="64A91B58">
                <wp:simplePos x="0" y="0"/>
                <wp:positionH relativeFrom="margin">
                  <wp:posOffset>-241300</wp:posOffset>
                </wp:positionH>
                <wp:positionV relativeFrom="paragraph">
                  <wp:posOffset>3891915</wp:posOffset>
                </wp:positionV>
                <wp:extent cx="5753100" cy="635"/>
                <wp:effectExtent l="0" t="0" r="0" b="6985"/>
                <wp:wrapSquare wrapText="bothSides"/>
                <wp:docPr id="4" name="Zone de texte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6591DA" w14:textId="13CC8EE1"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3" w:name="_Toc104834010"/>
                            <w:r w:rsidR="0056193B">
                              <w:rPr>
                                <w:noProof/>
                              </w:rPr>
                              <w:t>11</w:t>
                            </w:r>
                            <w:r>
                              <w:rPr>
                                <w:noProof/>
                              </w:rPr>
                              <w:fldChar w:fldCharType="end"/>
                            </w:r>
                            <w:r>
                              <w:t>: Maquette d'une zone de pêches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5FBC9" id="Zone de texte 4" o:spid="_x0000_s1028" type="#_x0000_t202" style="position:absolute;margin-left:-19pt;margin-top:306.45pt;width:453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Y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" stroked="f">
                <v:textbox style="mso-fit-shape-to-text:t" inset="0,0,0,0">
                  <w:txbxContent>
                    <w:p w14:paraId="7F6591DA" w14:textId="13CC8EE1"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4" w:name="_Toc104834010"/>
                      <w:r w:rsidR="0056193B">
                        <w:rPr>
                          <w:noProof/>
                        </w:rPr>
                        <w:t>11</w:t>
                      </w:r>
                      <w:r>
                        <w:rPr>
                          <w:noProof/>
                        </w:rPr>
                        <w:fldChar w:fldCharType="end"/>
                      </w:r>
                      <w:r>
                        <w:t>: Maquette d'une zone de pêches</w:t>
                      </w:r>
                      <w:bookmarkEnd w:id="44"/>
                    </w:p>
                  </w:txbxContent>
                </v:textbox>
                <w10:wrap type="square" anchorx="margin"/>
              </v:shape>
            </w:pict>
          </mc:Fallback>
        </mc:AlternateContent>
      </w:r>
    </w:p>
    <w:p w14:paraId="602FB2A1" w14:textId="77777777" w:rsidR="007B2A41" w:rsidRDefault="007B2A41" w:rsidP="007B2A41"/>
    <w:p w14:paraId="20E4A1DB" w14:textId="77777777" w:rsidR="007B2A41" w:rsidRDefault="007B2A41" w:rsidP="007B2A41"/>
    <w:p w14:paraId="7E222074" w14:textId="77777777" w:rsidR="007B2A41" w:rsidRPr="00090680" w:rsidRDefault="007B2A41" w:rsidP="007B2A41"/>
    <w:p w14:paraId="7E43F06E" w14:textId="77777777" w:rsidR="007B2A41" w:rsidRPr="00090680" w:rsidRDefault="007B2A41" w:rsidP="007B2A41"/>
    <w:p w14:paraId="0F6BBA8E" w14:textId="77777777" w:rsidR="007B2A41" w:rsidRPr="00090680" w:rsidRDefault="007B2A41" w:rsidP="007B2A41">
      <w:pPr>
        <w:rPr>
          <w:lang w:eastAsia="fr-CH"/>
        </w:rPr>
      </w:pPr>
    </w:p>
    <w:p w14:paraId="32E0802D" w14:textId="77777777" w:rsidR="007B2A41" w:rsidRPr="00090680" w:rsidRDefault="007B2A41" w:rsidP="007B2A41"/>
    <w:p w14:paraId="69A206BA" w14:textId="77777777" w:rsidR="007B2A41" w:rsidRPr="00090680" w:rsidRDefault="007B2A41" w:rsidP="007B2A41"/>
    <w:p w14:paraId="07E8F93F" w14:textId="77777777" w:rsidR="007B2A41" w:rsidRPr="00090680" w:rsidRDefault="007B2A41" w:rsidP="007B2A41"/>
    <w:p w14:paraId="0FAE9A0A" w14:textId="77777777" w:rsidR="007B2A41" w:rsidRPr="00090680" w:rsidRDefault="007B2A41" w:rsidP="007B2A41"/>
    <w:p w14:paraId="3858354B" w14:textId="77777777" w:rsidR="007B2A41" w:rsidRDefault="007B2A41" w:rsidP="007B2A41">
      <w:pPr>
        <w:pStyle w:val="Titre4"/>
      </w:pPr>
    </w:p>
    <w:p w14:paraId="2B0158E9" w14:textId="77777777" w:rsidR="007B2A41" w:rsidRDefault="007B2A41" w:rsidP="007B2A41"/>
    <w:p w14:paraId="6DBCB43D" w14:textId="77777777" w:rsidR="007B2A41" w:rsidRDefault="007B2A41" w:rsidP="007B2A41"/>
    <w:p w14:paraId="7B5B80F1" w14:textId="77777777" w:rsidR="007B2A41" w:rsidRDefault="007B2A41" w:rsidP="007B2A41"/>
    <w:p w14:paraId="006E9644" w14:textId="77777777" w:rsidR="007B2A41" w:rsidRDefault="007B2A41" w:rsidP="007B2A41"/>
    <w:p w14:paraId="2D8753CB" w14:textId="77777777" w:rsidR="007B2A41" w:rsidRDefault="007B2A41" w:rsidP="007B2A41"/>
    <w:p w14:paraId="3BA66937" w14:textId="77777777" w:rsidR="007B2A41" w:rsidRDefault="007B2A41" w:rsidP="007B2A41"/>
    <w:p w14:paraId="7A1F397B" w14:textId="77777777" w:rsidR="007B2A41" w:rsidRPr="00BD6D16" w:rsidRDefault="007B2A41" w:rsidP="007B2A41"/>
    <w:p w14:paraId="1AED2BC2" w14:textId="3F7D62EF" w:rsidR="007B2A41" w:rsidRDefault="007B2A41" w:rsidP="007B2A41">
      <w:pPr>
        <w:pStyle w:val="Titre4"/>
        <w:ind w:left="864"/>
      </w:pPr>
    </w:p>
    <w:p w14:paraId="4849378D" w14:textId="3BE4F610" w:rsidR="00B73B54" w:rsidRDefault="00B73B54" w:rsidP="00B73B54"/>
    <w:p w14:paraId="59C0957C" w14:textId="4C338F70" w:rsidR="00B73B54" w:rsidRDefault="00B73B54" w:rsidP="00B73B54"/>
    <w:p w14:paraId="711289E9" w14:textId="6F41A1C2" w:rsidR="00B73B54" w:rsidRDefault="00B73B54" w:rsidP="00B73B54"/>
    <w:p w14:paraId="43E781E4" w14:textId="236EEFC1" w:rsidR="00B73B54" w:rsidRDefault="00B73B54" w:rsidP="00B73B54"/>
    <w:p w14:paraId="71F0967A" w14:textId="35C9BE95" w:rsidR="00B73B54" w:rsidRDefault="00B73B54" w:rsidP="00B73B54"/>
    <w:p w14:paraId="17A12223" w14:textId="1BA7618C" w:rsidR="00B73B54" w:rsidRDefault="00B73B54" w:rsidP="00B73B54"/>
    <w:p w14:paraId="7F56009C" w14:textId="18B8686D" w:rsidR="00B73B54" w:rsidRDefault="00B73B54" w:rsidP="00B73B54"/>
    <w:p w14:paraId="758AE800" w14:textId="6CF33E5E" w:rsidR="00950038" w:rsidRDefault="00950038" w:rsidP="00B73B54"/>
    <w:p w14:paraId="4AAC7DA1" w14:textId="77777777" w:rsidR="00950038" w:rsidRPr="00B73B54" w:rsidRDefault="00950038" w:rsidP="00B73B54"/>
    <w:p w14:paraId="17B45F8F" w14:textId="77777777" w:rsidR="007B2A41" w:rsidRDefault="007B2A41" w:rsidP="007B2A41">
      <w:pPr>
        <w:pStyle w:val="Titre4"/>
      </w:pPr>
      <w:r w:rsidRPr="00090680">
        <w:t>M</w:t>
      </w:r>
      <w:r>
        <w:t>aquette du mini jeu de pêche</w:t>
      </w:r>
    </w:p>
    <w:p w14:paraId="7DC2BF9F" w14:textId="787D6CD4" w:rsidR="007B2A41" w:rsidRDefault="007B2A41" w:rsidP="007B2A41">
      <w:r>
        <w:t>Lorsque le joueur appuie sur le bouton « pêcher », deux jauges s’affichent. Un</w:t>
      </w:r>
      <w:r w:rsidR="00950038">
        <w:t>e</w:t>
      </w:r>
      <w:r>
        <w:t xml:space="preserve"> avec le poisson qui bouge et notre barre que nous contrôlons avec la clique gauche de la souris ou la barre d’espace qui fait monter cette barre (la jauge à droite de l’écran). Et une autre jauge (en haut de l’écran) qui augmente lorsque notre barre et sur le poisson, le joueur attrape le poisson lorsque cette barre est pleine. </w:t>
      </w:r>
    </w:p>
    <w:p w14:paraId="2A7F3335" w14:textId="77777777" w:rsidR="007B2A41" w:rsidRPr="00E01C9B" w:rsidRDefault="007B2A41" w:rsidP="007B2A41"/>
    <w:p w14:paraId="6CDC3385" w14:textId="2B370311" w:rsidR="007B2A41" w:rsidRPr="00E01C9B" w:rsidRDefault="00950038" w:rsidP="007B2A41">
      <w:r w:rsidRPr="00090680">
        <w:rPr>
          <w:rFonts w:cs="Segoe UI"/>
          <w:iCs/>
          <w:noProof/>
          <w:lang w:val="fr-CH" w:eastAsia="fr-CH"/>
        </w:rPr>
        <w:drawing>
          <wp:anchor distT="0" distB="0" distL="114300" distR="114300" simplePos="0" relativeHeight="251668480" behindDoc="0" locked="0" layoutInCell="1" allowOverlap="1" wp14:anchorId="782A9108" wp14:editId="4BE7101D">
            <wp:simplePos x="0" y="0"/>
            <wp:positionH relativeFrom="margin">
              <wp:posOffset>164465</wp:posOffset>
            </wp:positionH>
            <wp:positionV relativeFrom="paragraph">
              <wp:posOffset>327660</wp:posOffset>
            </wp:positionV>
            <wp:extent cx="5759450" cy="3683635"/>
            <wp:effectExtent l="0" t="0" r="0" b="0"/>
            <wp:wrapSquare wrapText="bothSides"/>
            <wp:docPr id="6" name="Image 6" descr="C:\Users\Kevin.Gacon\AppData\Local\Microsoft\Windows\INetCache\Content.Word\Jes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vin.Gacon\AppData\Local\Microsoft\Windows\INetCache\Content.Word\Jessy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83635"/>
                    </a:xfrm>
                    <a:prstGeom prst="rect">
                      <a:avLst/>
                    </a:prstGeom>
                    <a:noFill/>
                    <a:ln>
                      <a:noFill/>
                    </a:ln>
                  </pic:spPr>
                </pic:pic>
              </a:graphicData>
            </a:graphic>
          </wp:anchor>
        </w:drawing>
      </w:r>
      <w:r w:rsidR="007B2A41">
        <w:rPr>
          <w:noProof/>
          <w:lang w:val="fr-CH" w:eastAsia="fr-CH"/>
        </w:rPr>
        <mc:AlternateContent>
          <mc:Choice Requires="wps">
            <w:drawing>
              <wp:anchor distT="0" distB="0" distL="114300" distR="114300" simplePos="0" relativeHeight="251674624" behindDoc="0" locked="0" layoutInCell="1" allowOverlap="1" wp14:anchorId="468AEA31" wp14:editId="72E35C0A">
                <wp:simplePos x="0" y="0"/>
                <wp:positionH relativeFrom="margin">
                  <wp:align>left</wp:align>
                </wp:positionH>
                <wp:positionV relativeFrom="paragraph">
                  <wp:posOffset>3750310</wp:posOffset>
                </wp:positionV>
                <wp:extent cx="5759450" cy="63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9963B5" w14:textId="0B0E64AF"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5" w:name="_Toc104834011"/>
                            <w:r w:rsidR="0056193B">
                              <w:rPr>
                                <w:rFonts w:cs="Segoe UI"/>
                                <w:iCs w:val="0"/>
                                <w:noProof/>
                              </w:rPr>
                              <w:t>12</w:t>
                            </w:r>
                            <w:r>
                              <w:rPr>
                                <w:rFonts w:cs="Segoe UI"/>
                                <w:iCs w:val="0"/>
                                <w:noProof/>
                              </w:rPr>
                              <w:fldChar w:fldCharType="end"/>
                            </w:r>
                            <w:r>
                              <w:t xml:space="preserve"> : Maquette mini jeu de pêche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EA31" id="Zone de texte 13" o:spid="_x0000_s1029" type="#_x0000_t202" style="position:absolute;margin-left:0;margin-top:295.3pt;width:453.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" stroked="f">
                <v:textbox style="mso-fit-shape-to-text:t" inset="0,0,0,0">
                  <w:txbxContent>
                    <w:p w14:paraId="769963B5" w14:textId="0B0E64AF"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6" w:name="_Toc104834011"/>
                      <w:r w:rsidR="0056193B">
                        <w:rPr>
                          <w:rFonts w:cs="Segoe UI"/>
                          <w:iCs w:val="0"/>
                          <w:noProof/>
                        </w:rPr>
                        <w:t>12</w:t>
                      </w:r>
                      <w:r>
                        <w:rPr>
                          <w:rFonts w:cs="Segoe UI"/>
                          <w:iCs w:val="0"/>
                          <w:noProof/>
                        </w:rPr>
                        <w:fldChar w:fldCharType="end"/>
                      </w:r>
                      <w:r>
                        <w:t xml:space="preserve"> : Maquette mini jeu de pêche</w:t>
                      </w:r>
                      <w:bookmarkEnd w:id="46"/>
                    </w:p>
                  </w:txbxContent>
                </v:textbox>
                <w10:wrap type="square" anchorx="margin"/>
              </v:shape>
            </w:pict>
          </mc:Fallback>
        </mc:AlternateContent>
      </w:r>
    </w:p>
    <w:p w14:paraId="56B16928" w14:textId="305AC43D" w:rsidR="007B2A41" w:rsidRPr="00090680" w:rsidRDefault="007B2A41" w:rsidP="007B2A41"/>
    <w:p w14:paraId="6F1BF679" w14:textId="77777777" w:rsidR="007B2A41" w:rsidRPr="00090680" w:rsidRDefault="007B2A41" w:rsidP="007B2A41"/>
    <w:p w14:paraId="1ECB8315" w14:textId="77777777" w:rsidR="007B2A41" w:rsidRPr="00090680" w:rsidRDefault="007B2A41" w:rsidP="007B2A41"/>
    <w:p w14:paraId="007091AD" w14:textId="77777777" w:rsidR="007B2A41" w:rsidRPr="00090680" w:rsidRDefault="007B2A41" w:rsidP="007B2A41"/>
    <w:p w14:paraId="7991538A" w14:textId="77777777" w:rsidR="007B2A41" w:rsidRPr="00090680" w:rsidRDefault="007B2A41" w:rsidP="007B2A41"/>
    <w:p w14:paraId="573ED017" w14:textId="77777777" w:rsidR="007B2A41" w:rsidRPr="00090680" w:rsidRDefault="007B2A41" w:rsidP="007B2A41"/>
    <w:p w14:paraId="1FC1EA95" w14:textId="77777777" w:rsidR="007B2A41" w:rsidRPr="00090680" w:rsidRDefault="007B2A41" w:rsidP="007B2A41"/>
    <w:p w14:paraId="6D512301" w14:textId="77777777" w:rsidR="007B2A41" w:rsidRPr="00090680" w:rsidRDefault="007B2A41" w:rsidP="007B2A41"/>
    <w:p w14:paraId="5CB8C523" w14:textId="77777777" w:rsidR="007B2A41" w:rsidRPr="00090680" w:rsidRDefault="007B2A41" w:rsidP="007B2A41"/>
    <w:p w14:paraId="376FBF95" w14:textId="77777777" w:rsidR="007B2A41" w:rsidRPr="00090680" w:rsidRDefault="007B2A41" w:rsidP="007B2A41"/>
    <w:p w14:paraId="181B8D17" w14:textId="77777777" w:rsidR="00950038" w:rsidRDefault="00950038" w:rsidP="007B2A41"/>
    <w:p w14:paraId="4C5742C8" w14:textId="77777777" w:rsidR="007B2A41" w:rsidRDefault="007B2A41" w:rsidP="007B2A41">
      <w:pPr>
        <w:pStyle w:val="Titre4"/>
      </w:pPr>
      <w:r w:rsidRPr="00090680">
        <w:t>M</w:t>
      </w:r>
      <w:r>
        <w:t>aquette de la vente de poissons</w:t>
      </w:r>
    </w:p>
    <w:p w14:paraId="4AA9D7E2" w14:textId="45B9950C" w:rsidR="007B2A41" w:rsidRDefault="007B2A41" w:rsidP="007B2A41">
      <w:r>
        <w:t>Ceci est l’affich</w:t>
      </w:r>
      <w:r w:rsidR="00CA5B03">
        <w:t>age</w:t>
      </w:r>
      <w:r>
        <w:t xml:space="preserve"> </w:t>
      </w:r>
      <w:r w:rsidR="00CA5B03">
        <w:t>l</w:t>
      </w:r>
      <w:r>
        <w:t xml:space="preserve">orsque le joueur appuie sur le bouton de l’inventaire (Stock de poissons sur la maquette). Le joueur peut consulter tous ses poissons pêchés et les relâcher si nécessaire. </w:t>
      </w:r>
    </w:p>
    <w:p w14:paraId="76289853" w14:textId="77777777" w:rsidR="007B2A41" w:rsidRDefault="007B2A41" w:rsidP="007B2A41"/>
    <w:p w14:paraId="0E68A882" w14:textId="77777777" w:rsidR="007B2A41" w:rsidRDefault="007B2A41" w:rsidP="007B2A41">
      <w:r w:rsidRPr="00090680">
        <w:rPr>
          <w:rFonts w:cs="Segoe UI"/>
          <w:noProof/>
          <w:lang w:val="fr-CH" w:eastAsia="fr-CH"/>
        </w:rPr>
        <w:drawing>
          <wp:anchor distT="0" distB="0" distL="114300" distR="114300" simplePos="0" relativeHeight="251669504" behindDoc="1" locked="0" layoutInCell="1" allowOverlap="1" wp14:anchorId="000DC64E" wp14:editId="5B8A52F1">
            <wp:simplePos x="0" y="0"/>
            <wp:positionH relativeFrom="margin">
              <wp:posOffset>690004</wp:posOffset>
            </wp:positionH>
            <wp:positionV relativeFrom="paragraph">
              <wp:posOffset>45720</wp:posOffset>
            </wp:positionV>
            <wp:extent cx="5125085" cy="3646805"/>
            <wp:effectExtent l="0" t="0" r="0" b="0"/>
            <wp:wrapTight wrapText="bothSides">
              <wp:wrapPolygon edited="0">
                <wp:start x="0" y="0"/>
                <wp:lineTo x="0" y="21438"/>
                <wp:lineTo x="21517" y="21438"/>
                <wp:lineTo x="21517" y="0"/>
                <wp:lineTo x="0" y="0"/>
              </wp:wrapPolygon>
            </wp:wrapTight>
            <wp:docPr id="27" name="Image 27" descr="C:\Users\Kevin.Gacon\AppData\Local\Microsoft\Windows\INetCache\Content.Word\BastienSa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Gacon\AppData\Local\Microsoft\Windows\INetCache\Content.Word\BastienSalu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085" cy="3646805"/>
                    </a:xfrm>
                    <a:prstGeom prst="rect">
                      <a:avLst/>
                    </a:prstGeom>
                    <a:noFill/>
                    <a:ln>
                      <a:noFill/>
                    </a:ln>
                  </pic:spPr>
                </pic:pic>
              </a:graphicData>
            </a:graphic>
          </wp:anchor>
        </w:drawing>
      </w:r>
    </w:p>
    <w:p w14:paraId="60153C8C" w14:textId="77777777" w:rsidR="007B2A41" w:rsidRDefault="007B2A41" w:rsidP="007B2A41"/>
    <w:p w14:paraId="29C09EFA" w14:textId="77777777" w:rsidR="007B2A41" w:rsidRDefault="007B2A41" w:rsidP="007B2A41"/>
    <w:p w14:paraId="5D9FA7AC" w14:textId="77777777" w:rsidR="007B2A41" w:rsidRDefault="007B2A41" w:rsidP="007B2A41"/>
    <w:p w14:paraId="50F05CEE" w14:textId="77777777" w:rsidR="007B2A41" w:rsidRDefault="007B2A41" w:rsidP="007B2A41"/>
    <w:p w14:paraId="302A026F" w14:textId="77777777" w:rsidR="007B2A41" w:rsidRDefault="007B2A41" w:rsidP="007B2A41"/>
    <w:p w14:paraId="56AC2C59" w14:textId="77777777" w:rsidR="007B2A41" w:rsidRDefault="007B2A41" w:rsidP="007B2A41"/>
    <w:p w14:paraId="262E2BE0" w14:textId="77777777" w:rsidR="007B2A41" w:rsidRDefault="007B2A41" w:rsidP="007B2A41"/>
    <w:p w14:paraId="5455E62C" w14:textId="77777777" w:rsidR="007B2A41" w:rsidRDefault="007B2A41" w:rsidP="007B2A41"/>
    <w:p w14:paraId="7E6C0FDB" w14:textId="77777777" w:rsidR="007B2A41" w:rsidRDefault="007B2A41" w:rsidP="007B2A41"/>
    <w:p w14:paraId="12A937A7" w14:textId="77777777" w:rsidR="007B2A41" w:rsidRDefault="007B2A41" w:rsidP="007B2A41"/>
    <w:p w14:paraId="00C8B526" w14:textId="77777777" w:rsidR="007B2A41" w:rsidRDefault="007B2A41" w:rsidP="007B2A41"/>
    <w:p w14:paraId="2EDA1E1D" w14:textId="77777777" w:rsidR="007B2A41" w:rsidRDefault="007B2A41" w:rsidP="007B2A41"/>
    <w:p w14:paraId="5F1CC396" w14:textId="77777777" w:rsidR="007B2A41" w:rsidRDefault="007B2A41" w:rsidP="007B2A41"/>
    <w:p w14:paraId="6D884627" w14:textId="77777777" w:rsidR="007B2A41" w:rsidRDefault="007B2A41" w:rsidP="007B2A41">
      <w:r w:rsidRPr="00090680">
        <w:rPr>
          <w:noProof/>
          <w:lang w:val="fr-CH" w:eastAsia="fr-CH"/>
        </w:rPr>
        <mc:AlternateContent>
          <mc:Choice Requires="wps">
            <w:drawing>
              <wp:anchor distT="0" distB="0" distL="114300" distR="114300" simplePos="0" relativeHeight="251672576" behindDoc="1" locked="0" layoutInCell="1" allowOverlap="1" wp14:anchorId="01E3884D" wp14:editId="10F09B30">
                <wp:simplePos x="0" y="0"/>
                <wp:positionH relativeFrom="margin">
                  <wp:align>left</wp:align>
                </wp:positionH>
                <wp:positionV relativeFrom="paragraph">
                  <wp:posOffset>15078</wp:posOffset>
                </wp:positionV>
                <wp:extent cx="5125085" cy="635"/>
                <wp:effectExtent l="0" t="0" r="0" b="6985"/>
                <wp:wrapTight wrapText="bothSides">
                  <wp:wrapPolygon edited="0">
                    <wp:start x="0" y="0"/>
                    <wp:lineTo x="0" y="20665"/>
                    <wp:lineTo x="21517" y="20665"/>
                    <wp:lineTo x="2151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75931F58" w14:textId="0E9BD08B"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7" w:name="_Toc104834012"/>
                            <w:r w:rsidR="0056193B">
                              <w:rPr>
                                <w:rFonts w:cs="Segoe UI"/>
                                <w:noProof/>
                              </w:rPr>
                              <w:t>13</w:t>
                            </w:r>
                            <w:r>
                              <w:rPr>
                                <w:rFonts w:cs="Segoe UI"/>
                                <w:noProof/>
                              </w:rPr>
                              <w:fldChar w:fldCharType="end"/>
                            </w:r>
                            <w:r>
                              <w:t xml:space="preserve"> : Maquette de l’inventaire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884D" id="Zone de texte 7" o:spid="_x0000_s1030" type="#_x0000_t202" style="position:absolute;margin-left:0;margin-top:1.2pt;width:403.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XwxvV1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" stroked="f">
                <v:textbox style="mso-fit-shape-to-text:t" inset="0,0,0,0">
                  <w:txbxContent>
                    <w:p w14:paraId="75931F58" w14:textId="0E9BD08B"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8" w:name="_Toc104834012"/>
                      <w:r w:rsidR="0056193B">
                        <w:rPr>
                          <w:rFonts w:cs="Segoe UI"/>
                          <w:noProof/>
                        </w:rPr>
                        <w:t>13</w:t>
                      </w:r>
                      <w:r>
                        <w:rPr>
                          <w:rFonts w:cs="Segoe UI"/>
                          <w:noProof/>
                        </w:rPr>
                        <w:fldChar w:fldCharType="end"/>
                      </w:r>
                      <w:r>
                        <w:t xml:space="preserve"> : Maquette de l’inventaire</w:t>
                      </w:r>
                      <w:bookmarkEnd w:id="48"/>
                    </w:p>
                  </w:txbxContent>
                </v:textbox>
                <w10:wrap type="tight" anchorx="margin"/>
              </v:shape>
            </w:pict>
          </mc:Fallback>
        </mc:AlternateContent>
      </w:r>
    </w:p>
    <w:p w14:paraId="1FF83F41" w14:textId="77777777" w:rsidR="007B2A41" w:rsidRDefault="007B2A41" w:rsidP="007B2A41"/>
    <w:p w14:paraId="119F6879" w14:textId="77777777" w:rsidR="007B2A41" w:rsidRDefault="007B2A41" w:rsidP="007B2A41"/>
    <w:p w14:paraId="2B77A4DA" w14:textId="77777777" w:rsidR="007B2A41" w:rsidRDefault="007B2A41" w:rsidP="007B2A41"/>
    <w:p w14:paraId="27FC1032" w14:textId="77777777" w:rsidR="007B2A41" w:rsidRDefault="007B2A41" w:rsidP="007B2A41"/>
    <w:p w14:paraId="0C060F35" w14:textId="3A8F5E3F" w:rsidR="00B632FE" w:rsidRDefault="00B632FE" w:rsidP="007B2A41"/>
    <w:p w14:paraId="721CE760" w14:textId="2C700A51" w:rsidR="007B2A41" w:rsidRDefault="007B2A41" w:rsidP="00B604AA">
      <w:pPr>
        <w:spacing w:after="180" w:line="336" w:lineRule="auto"/>
        <w:contextualSpacing w:val="0"/>
      </w:pPr>
    </w:p>
    <w:p w14:paraId="614898F8" w14:textId="538E0CEF" w:rsidR="00B604AA" w:rsidRDefault="00B604AA" w:rsidP="00B604AA">
      <w:pPr>
        <w:spacing w:after="180" w:line="336" w:lineRule="auto"/>
        <w:contextualSpacing w:val="0"/>
      </w:pPr>
    </w:p>
    <w:p w14:paraId="037FF6A8" w14:textId="10E7E628" w:rsidR="009820F8" w:rsidRPr="00090680" w:rsidRDefault="009820F8" w:rsidP="007B2A41"/>
    <w:p w14:paraId="3B73FD63" w14:textId="629B0AEC" w:rsidR="007B2A41" w:rsidRDefault="007B2A41" w:rsidP="00E370F4">
      <w:pPr>
        <w:pStyle w:val="Titre2"/>
        <w:rPr>
          <w:rFonts w:cs="Segoe UI"/>
          <w:iCs/>
        </w:rPr>
      </w:pPr>
      <w:bookmarkStart w:id="49" w:name="_Toc104297171"/>
      <w:bookmarkStart w:id="50" w:name="_Toc104836203"/>
      <w:r w:rsidRPr="00090680">
        <w:rPr>
          <w:rFonts w:cs="Segoe UI"/>
          <w:iCs/>
        </w:rPr>
        <w:lastRenderedPageBreak/>
        <w:t>Stratégie de test</w:t>
      </w:r>
      <w:bookmarkEnd w:id="37"/>
      <w:bookmarkEnd w:id="49"/>
      <w:bookmarkEnd w:id="50"/>
    </w:p>
    <w:p w14:paraId="19942FDA" w14:textId="04031B94" w:rsidR="00B604AA" w:rsidRDefault="00B604AA" w:rsidP="00B604AA">
      <w:pPr>
        <w:rPr>
          <w:color w:val="auto"/>
          <w:sz w:val="20"/>
        </w:rPr>
      </w:pPr>
      <w:r>
        <w:t xml:space="preserve">La stratégie de test contient principalement les tests, unitaire et d’acceptation, mais aussi des tests de fonctionnement sur </w:t>
      </w:r>
      <w:proofErr w:type="gramStart"/>
      <w:r>
        <w:t>plusieurs type</w:t>
      </w:r>
      <w:proofErr w:type="gramEnd"/>
      <w:r>
        <w:t xml:space="preserve"> d’environnement différents</w:t>
      </w:r>
    </w:p>
    <w:p w14:paraId="70FED9CC" w14:textId="3EE9B2B8" w:rsidR="00311B58" w:rsidRDefault="00311B58" w:rsidP="00311B58"/>
    <w:p w14:paraId="267A0BF8" w14:textId="77777777" w:rsidR="009820F8" w:rsidRPr="00311B58" w:rsidRDefault="009820F8" w:rsidP="00311B58"/>
    <w:p w14:paraId="6BCC901C" w14:textId="4950DCEB" w:rsidR="007B2A41" w:rsidRPr="00090680" w:rsidRDefault="007B2A41" w:rsidP="007B2A41">
      <w:pPr>
        <w:pStyle w:val="Titre3"/>
      </w:pPr>
      <w:bookmarkStart w:id="51" w:name="_Toc104297172"/>
      <w:bookmarkStart w:id="52" w:name="_Toc104836204"/>
      <w:r w:rsidRPr="00090680">
        <w:t>Test Unitaire</w:t>
      </w:r>
      <w:bookmarkEnd w:id="51"/>
      <w:bookmarkEnd w:id="52"/>
    </w:p>
    <w:p w14:paraId="21C17783" w14:textId="06E8BFFA" w:rsidR="007B2A41" w:rsidRPr="00090680" w:rsidRDefault="007B2A41" w:rsidP="007B2A41">
      <w:r w:rsidRPr="00090680">
        <w:t xml:space="preserve">Afin de correctement tester une fonctionnalité, un test unitaire est </w:t>
      </w:r>
      <w:r w:rsidR="00E370F4" w:rsidRPr="00090680">
        <w:t>implémenté</w:t>
      </w:r>
      <w:r w:rsidRPr="00090680">
        <w:t xml:space="preserve"> et sera effectué sur la fonctionnalité de vente de poissons</w:t>
      </w:r>
      <w:r>
        <w:t>, avec le module de tests proposer par Visual Studio</w:t>
      </w:r>
      <w:r w:rsidRPr="00090680">
        <w:t>. Car c’est la partie qui a le plus de vérifications. Le poisson doit avoir des caractérisés suffisante pour être vendu.</w:t>
      </w:r>
    </w:p>
    <w:p w14:paraId="1612A174" w14:textId="77777777" w:rsidR="007B2A41" w:rsidRPr="00090680" w:rsidRDefault="007B2A41" w:rsidP="007B2A41">
      <w:pPr>
        <w:rPr>
          <w:rFonts w:cs="Segoe UI"/>
        </w:rPr>
      </w:pPr>
    </w:p>
    <w:p w14:paraId="63C88FD8" w14:textId="722F0E8F" w:rsidR="007B2A41" w:rsidRPr="00090680" w:rsidRDefault="007B2A41" w:rsidP="007B2A41">
      <w:pPr>
        <w:pStyle w:val="Titre3"/>
      </w:pPr>
      <w:bookmarkStart w:id="53" w:name="_Toc104297173"/>
      <w:bookmarkStart w:id="54" w:name="_Toc104836205"/>
      <w:r w:rsidRPr="00090680">
        <w:t>Tests d’acceptations</w:t>
      </w:r>
      <w:bookmarkEnd w:id="53"/>
      <w:bookmarkEnd w:id="54"/>
    </w:p>
    <w:p w14:paraId="20432DDC" w14:textId="269B4194" w:rsidR="007B2A41" w:rsidRPr="00090680" w:rsidRDefault="007B2A41" w:rsidP="007B2A41">
      <w:r w:rsidRPr="00090680">
        <w:t xml:space="preserve">Plusieurs tests d’acceptations sont inscrits sur </w:t>
      </w:r>
      <w:proofErr w:type="spellStart"/>
      <w:r w:rsidRPr="00090680">
        <w:t>IceScrum</w:t>
      </w:r>
      <w:proofErr w:type="spellEnd"/>
      <w:r w:rsidRPr="00090680">
        <w:t xml:space="preserve">. </w:t>
      </w:r>
      <w:r>
        <w:t>Je demanderais</w:t>
      </w:r>
      <w:r w:rsidRPr="00090680">
        <w:t xml:space="preserve">                    </w:t>
      </w:r>
      <w:r>
        <w:t xml:space="preserve">    </w:t>
      </w:r>
      <w:r w:rsidRPr="00090680">
        <w:t xml:space="preserve">                                                                                                           </w:t>
      </w:r>
      <w:r>
        <w:t xml:space="preserve">                        </w:t>
      </w:r>
      <w:r w:rsidRPr="00090680">
        <w:t>à des camarades de classe et proches de tester et de me faire</w:t>
      </w:r>
      <w:r>
        <w:t xml:space="preserve"> un retour sur le jeu </w:t>
      </w:r>
      <w:r w:rsidRPr="00090680">
        <w:t>(éventuel bug et prise en main du jeu).</w:t>
      </w:r>
      <w:r>
        <w:t xml:space="preserve"> Et de vérifier que </w:t>
      </w:r>
      <w:r w:rsidR="00FF54BA">
        <w:t>tous les tests</w:t>
      </w:r>
      <w:r>
        <w:t xml:space="preserve"> d’acceptation passent.</w:t>
      </w:r>
    </w:p>
    <w:p w14:paraId="4C4302F9" w14:textId="77777777" w:rsidR="007B2A41" w:rsidRPr="00D35775" w:rsidRDefault="007B2A41" w:rsidP="007B2A41">
      <w:pPr>
        <w:rPr>
          <w:rFonts w:cs="Segoe UI"/>
          <w:color w:val="002060"/>
        </w:rPr>
      </w:pPr>
    </w:p>
    <w:p w14:paraId="19CA1C74" w14:textId="77777777" w:rsidR="009F2D34" w:rsidRDefault="000B57B1"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hyperlink r:id="rId31" w:anchor="/project" w:history="1">
        <w:r w:rsidR="00281700" w:rsidRPr="00D35775">
          <w:rPr>
            <w:rStyle w:val="Lienhypertexte"/>
            <w:rFonts w:asciiTheme="minorHAnsi" w:eastAsiaTheme="minorHAnsi" w:hAnsiTheme="minorHAnsi" w:cstheme="minorBidi"/>
            <w:color w:val="002060"/>
            <w:sz w:val="24"/>
            <w:szCs w:val="20"/>
            <w:lang w:val="fr-FR" w:eastAsia="ja-JP"/>
          </w:rPr>
          <w:t xml:space="preserve">Lien </w:t>
        </w:r>
        <w:proofErr w:type="spellStart"/>
        <w:r w:rsidR="00281700" w:rsidRPr="00D35775">
          <w:rPr>
            <w:rStyle w:val="Lienhypertexte"/>
            <w:rFonts w:asciiTheme="minorHAnsi" w:eastAsiaTheme="minorHAnsi" w:hAnsiTheme="minorHAnsi" w:cstheme="minorBidi"/>
            <w:color w:val="002060"/>
            <w:sz w:val="24"/>
            <w:szCs w:val="20"/>
            <w:lang w:val="fr-FR" w:eastAsia="ja-JP"/>
          </w:rPr>
          <w:t>IceScrum</w:t>
        </w:r>
        <w:proofErr w:type="spellEnd"/>
      </w:hyperlink>
      <w:bookmarkStart w:id="55" w:name="_Toc25553310"/>
      <w:bookmarkStart w:id="56" w:name="_Toc71691015"/>
      <w:bookmarkStart w:id="57" w:name="_Toc104297174"/>
    </w:p>
    <w:p w14:paraId="327B301E" w14:textId="208F7A2E"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B4F0BC1" w14:textId="77777777"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8BD87ED" w14:textId="72140A1D" w:rsidR="007B2A41" w:rsidRDefault="007B2A41" w:rsidP="009F2D34">
      <w:pPr>
        <w:pStyle w:val="Titre2"/>
      </w:pPr>
      <w:bookmarkStart w:id="58" w:name="_Toc104836206"/>
      <w:r w:rsidRPr="00090680">
        <w:t>Risques techniques</w:t>
      </w:r>
      <w:bookmarkEnd w:id="55"/>
      <w:bookmarkEnd w:id="56"/>
      <w:bookmarkEnd w:id="57"/>
      <w:bookmarkEnd w:id="58"/>
    </w:p>
    <w:p w14:paraId="0B4A1643" w14:textId="4EF87DDF" w:rsidR="009F2D34" w:rsidRDefault="009F2D34" w:rsidP="009F2D34">
      <w:r>
        <w:t xml:space="preserve">Je ne vois pas quel risque technique je pourrai rencontrer durant le développement du jeu. Car je suis déjà familiarisé avec le moteur de jeu </w:t>
      </w:r>
      <w:proofErr w:type="spellStart"/>
      <w:r>
        <w:t>Unity</w:t>
      </w:r>
      <w:proofErr w:type="spellEnd"/>
      <w:r>
        <w:t>.</w:t>
      </w:r>
    </w:p>
    <w:p w14:paraId="2E01B9FE" w14:textId="439E7004" w:rsidR="009F2D34" w:rsidRDefault="009F2D34" w:rsidP="009F2D34">
      <w:r>
        <w:t xml:space="preserve">Ce qui pourrai être difficile c’est de gérer le temps et pouvoir implémenter toutes les fonctionnalités </w:t>
      </w:r>
      <w:proofErr w:type="gramStart"/>
      <w:r>
        <w:t>qui sont, pour ma part, pas</w:t>
      </w:r>
      <w:proofErr w:type="gramEnd"/>
      <w:r>
        <w:t xml:space="preserve"> trop complexe mais ont une quantité à prendre en compte durant le développement.  </w:t>
      </w:r>
    </w:p>
    <w:p w14:paraId="303C1941" w14:textId="4B393D3B" w:rsidR="009F2D34" w:rsidRDefault="009F2D34" w:rsidP="009F2D34"/>
    <w:p w14:paraId="6DEEDF37" w14:textId="37F60640" w:rsidR="009F2D34" w:rsidRPr="00090680" w:rsidRDefault="009F2D34" w:rsidP="009F2D34">
      <w:r>
        <w:t xml:space="preserve">La mise en place de tests unitaires pourrait me prendre du temps car c’est quelque chose qui n’est pas dans mes habitudes de faire. Et encore moins avec le moteur </w:t>
      </w:r>
      <w:proofErr w:type="spellStart"/>
      <w:r>
        <w:t>Unity</w:t>
      </w:r>
      <w:proofErr w:type="spellEnd"/>
      <w:r>
        <w:t>.</w:t>
      </w:r>
    </w:p>
    <w:p w14:paraId="05D4E0AB" w14:textId="33C01399" w:rsidR="009F2D34" w:rsidRDefault="009F2D34" w:rsidP="009F2D34">
      <w:pPr>
        <w:pStyle w:val="Retraitnormal1"/>
        <w:numPr>
          <w:ilvl w:val="0"/>
          <w:numId w:val="0"/>
        </w:numPr>
      </w:pPr>
    </w:p>
    <w:p w14:paraId="6ABCAE7E" w14:textId="3EDEAB7F" w:rsidR="009F2D34" w:rsidRDefault="009F2D34" w:rsidP="009F2D34">
      <w:pPr>
        <w:pStyle w:val="Retraitnormal1"/>
        <w:numPr>
          <w:ilvl w:val="0"/>
          <w:numId w:val="0"/>
        </w:numPr>
      </w:pPr>
    </w:p>
    <w:p w14:paraId="719DCC39" w14:textId="454D798C" w:rsidR="009F2D34" w:rsidRDefault="009F2D34" w:rsidP="009F2D34">
      <w:pPr>
        <w:pStyle w:val="Retraitnormal1"/>
        <w:numPr>
          <w:ilvl w:val="0"/>
          <w:numId w:val="0"/>
        </w:numPr>
      </w:pPr>
    </w:p>
    <w:p w14:paraId="483CCB0C" w14:textId="7C41266F" w:rsidR="009F2D34" w:rsidRDefault="009F2D34" w:rsidP="009F2D34">
      <w:pPr>
        <w:pStyle w:val="Retraitnormal1"/>
        <w:numPr>
          <w:ilvl w:val="0"/>
          <w:numId w:val="0"/>
        </w:numPr>
      </w:pPr>
    </w:p>
    <w:p w14:paraId="6A6C7DF0" w14:textId="5C7059C3" w:rsidR="009F2D34" w:rsidRDefault="009F2D34" w:rsidP="009F2D34">
      <w:pPr>
        <w:pStyle w:val="Retraitnormal1"/>
        <w:numPr>
          <w:ilvl w:val="0"/>
          <w:numId w:val="0"/>
        </w:numPr>
      </w:pPr>
    </w:p>
    <w:p w14:paraId="5D30698D" w14:textId="212DCABF" w:rsidR="009F2D34" w:rsidRDefault="009F2D34" w:rsidP="009F2D34">
      <w:pPr>
        <w:pStyle w:val="Retraitnormal1"/>
        <w:numPr>
          <w:ilvl w:val="0"/>
          <w:numId w:val="0"/>
        </w:numPr>
      </w:pPr>
    </w:p>
    <w:p w14:paraId="74C7CB6A" w14:textId="64492EC2" w:rsidR="009F2D34" w:rsidRDefault="009F2D34" w:rsidP="009F2D34">
      <w:pPr>
        <w:pStyle w:val="Retraitnormal1"/>
        <w:numPr>
          <w:ilvl w:val="0"/>
          <w:numId w:val="0"/>
        </w:numPr>
      </w:pPr>
    </w:p>
    <w:p w14:paraId="1AD92C89" w14:textId="2E784571" w:rsidR="007B2A41" w:rsidRPr="00090680" w:rsidRDefault="007B2A41" w:rsidP="00F67E3F">
      <w:pPr>
        <w:pStyle w:val="Retraitnormal1"/>
        <w:numPr>
          <w:ilvl w:val="0"/>
          <w:numId w:val="0"/>
        </w:numPr>
        <w:rPr>
          <w:rFonts w:ascii="Segoe UI" w:hAnsi="Segoe UI" w:cs="Segoe UI"/>
          <w:b/>
          <w:bCs/>
          <w:i/>
          <w:color w:val="BFBFBF" w:themeColor="background2" w:themeShade="BF"/>
          <w:sz w:val="24"/>
        </w:rPr>
      </w:pPr>
    </w:p>
    <w:p w14:paraId="188E4C87" w14:textId="55D503CB" w:rsidR="007B2A41" w:rsidRDefault="007B2A41" w:rsidP="007B2A41">
      <w:pPr>
        <w:pStyle w:val="Titre1"/>
        <w:tabs>
          <w:tab w:val="num" w:pos="360"/>
        </w:tabs>
        <w:rPr>
          <w:rFonts w:cs="Segoe UI"/>
        </w:rPr>
      </w:pPr>
      <w:bookmarkStart w:id="59" w:name="_Toc71703259"/>
      <w:bookmarkStart w:id="60" w:name="_Toc104297177"/>
      <w:bookmarkStart w:id="61" w:name="_Toc104836207"/>
      <w:r w:rsidRPr="00090680">
        <w:rPr>
          <w:rFonts w:cs="Segoe UI"/>
        </w:rPr>
        <w:lastRenderedPageBreak/>
        <w:t>R</w:t>
      </w:r>
      <w:bookmarkEnd w:id="59"/>
      <w:r w:rsidRPr="00090680">
        <w:rPr>
          <w:rFonts w:cs="Segoe UI"/>
        </w:rPr>
        <w:t>éalisation</w:t>
      </w:r>
      <w:bookmarkEnd w:id="60"/>
      <w:bookmarkEnd w:id="61"/>
    </w:p>
    <w:p w14:paraId="0969DC94" w14:textId="77777777" w:rsidR="006E5530" w:rsidRPr="001C5A64" w:rsidRDefault="006E5530" w:rsidP="006E5530">
      <w:pPr>
        <w:pStyle w:val="Titre2"/>
      </w:pPr>
      <w:bookmarkStart w:id="62" w:name="_Toc104297175"/>
      <w:bookmarkStart w:id="63" w:name="_Toc104836208"/>
      <w:r w:rsidRPr="001C5A64">
        <w:t>Planification finale</w:t>
      </w:r>
      <w:bookmarkEnd w:id="62"/>
      <w:bookmarkEnd w:id="63"/>
    </w:p>
    <w:p w14:paraId="3D3FC633" w14:textId="77777777" w:rsidR="006E5530" w:rsidRDefault="006E5530" w:rsidP="006E5530">
      <w:pPr>
        <w:keepNext/>
      </w:pPr>
      <w:r>
        <w:rPr>
          <w:rFonts w:cs="Segoe UI"/>
          <w:noProof/>
          <w:lang w:val="fr-CH" w:eastAsia="fr-CH"/>
        </w:rPr>
        <w:drawing>
          <wp:inline distT="0" distB="0" distL="0" distR="0" wp14:anchorId="0DC0A6B9" wp14:editId="32C8C76C">
            <wp:extent cx="6100445" cy="3179929"/>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b="4904"/>
                    <a:stretch/>
                  </pic:blipFill>
                  <pic:spPr bwMode="auto">
                    <a:xfrm>
                      <a:off x="0" y="0"/>
                      <a:ext cx="6100445" cy="3179929"/>
                    </a:xfrm>
                    <a:prstGeom prst="rect">
                      <a:avLst/>
                    </a:prstGeom>
                    <a:noFill/>
                    <a:ln>
                      <a:noFill/>
                    </a:ln>
                    <a:extLst>
                      <a:ext uri="{53640926-AAD7-44D8-BBD7-CCE9431645EC}">
                        <a14:shadowObscured xmlns:a14="http://schemas.microsoft.com/office/drawing/2010/main"/>
                      </a:ext>
                    </a:extLst>
                  </pic:spPr>
                </pic:pic>
              </a:graphicData>
            </a:graphic>
          </wp:inline>
        </w:drawing>
      </w:r>
    </w:p>
    <w:p w14:paraId="52A3615A" w14:textId="09B2D4A1" w:rsidR="006E5530" w:rsidRDefault="006E5530" w:rsidP="006E5530">
      <w:pPr>
        <w:pStyle w:val="Lgende"/>
      </w:pPr>
      <w:r>
        <w:rPr>
          <w:rFonts w:cs="Segoe UI"/>
        </w:rPr>
        <w:fldChar w:fldCharType="begin"/>
      </w:r>
      <w:r>
        <w:rPr>
          <w:rFonts w:cs="Segoe UI"/>
        </w:rPr>
        <w:instrText xml:space="preserve"> SEQ Figure \* ARABIC </w:instrText>
      </w:r>
      <w:r>
        <w:rPr>
          <w:rFonts w:cs="Segoe UI"/>
        </w:rPr>
        <w:fldChar w:fldCharType="separate"/>
      </w:r>
      <w:bookmarkStart w:id="64" w:name="_Toc104834013"/>
      <w:r w:rsidR="0056193B">
        <w:rPr>
          <w:rFonts w:cs="Segoe UI"/>
          <w:noProof/>
        </w:rPr>
        <w:t>14</w:t>
      </w:r>
      <w:r>
        <w:rPr>
          <w:rFonts w:cs="Segoe UI"/>
        </w:rPr>
        <w:fldChar w:fldCharType="end"/>
      </w:r>
      <w:r>
        <w:t xml:space="preserve"> : Planification finale</w:t>
      </w:r>
      <w:bookmarkEnd w:id="64"/>
    </w:p>
    <w:p w14:paraId="74AFBBA0" w14:textId="20EF2077" w:rsidR="006E5530" w:rsidRPr="00090680" w:rsidRDefault="006E5530" w:rsidP="006E5530">
      <w:pPr>
        <w:pStyle w:val="Lgende"/>
        <w:rPr>
          <w:rFonts w:cs="Segoe UI"/>
        </w:rPr>
      </w:pPr>
    </w:p>
    <w:p w14:paraId="74F07E73" w14:textId="300CC1DB" w:rsidR="00B604AA" w:rsidRDefault="006E5530" w:rsidP="00B604AA">
      <w:pPr>
        <w:rPr>
          <w:lang w:eastAsia="fr-FR"/>
        </w:rPr>
      </w:pPr>
      <w:r>
        <w:rPr>
          <w:lang w:eastAsia="fr-FR"/>
        </w:rPr>
        <w:t>Ceci est la planification finale avec, à chaque fois, le jour où j’ai commencé et le jour où j’ai finalisé le point.</w:t>
      </w:r>
    </w:p>
    <w:p w14:paraId="7475B763" w14:textId="77777777" w:rsidR="006E5530" w:rsidRDefault="006E5530" w:rsidP="00B604AA">
      <w:pPr>
        <w:rPr>
          <w:lang w:eastAsia="fr-FR"/>
        </w:rPr>
      </w:pPr>
    </w:p>
    <w:p w14:paraId="5B1AA93D" w14:textId="15D583C0" w:rsidR="006E5530" w:rsidRDefault="006E5530" w:rsidP="00B604AA">
      <w:pPr>
        <w:rPr>
          <w:lang w:eastAsia="fr-FR"/>
        </w:rPr>
      </w:pPr>
      <w:r>
        <w:rPr>
          <w:lang w:eastAsia="fr-FR"/>
        </w:rPr>
        <w:t>Ça permet de comparer avec la planification initiale</w:t>
      </w:r>
    </w:p>
    <w:p w14:paraId="3B2C1B2A" w14:textId="77777777" w:rsidR="00224363" w:rsidRDefault="00224363" w:rsidP="00B604AA">
      <w:pPr>
        <w:rPr>
          <w:lang w:eastAsia="fr-FR"/>
        </w:rPr>
      </w:pPr>
    </w:p>
    <w:p w14:paraId="492FEFC6" w14:textId="77777777" w:rsidR="00B604AA" w:rsidRPr="00B632FE" w:rsidRDefault="00B604AA" w:rsidP="00B604AA">
      <w:pPr>
        <w:pStyle w:val="Titre2"/>
        <w:rPr>
          <w:rFonts w:cs="Segoe UI"/>
          <w:iCs/>
        </w:rPr>
      </w:pPr>
      <w:bookmarkStart w:id="65" w:name="_Toc104836209"/>
      <w:r w:rsidRPr="00B632FE">
        <w:rPr>
          <w:rFonts w:cs="Segoe UI"/>
          <w:iCs/>
        </w:rPr>
        <w:t xml:space="preserve">Planification sur </w:t>
      </w:r>
      <w:proofErr w:type="spellStart"/>
      <w:r w:rsidRPr="00B632FE">
        <w:rPr>
          <w:rFonts w:cs="Segoe UI"/>
          <w:iCs/>
        </w:rPr>
        <w:t>IceScrum</w:t>
      </w:r>
      <w:bookmarkEnd w:id="65"/>
      <w:proofErr w:type="spellEnd"/>
    </w:p>
    <w:p w14:paraId="4F0E4B48" w14:textId="77777777" w:rsidR="00B604AA" w:rsidRDefault="00B604AA" w:rsidP="00B604AA">
      <w:r w:rsidRPr="00B632FE">
        <w:t xml:space="preserve">Les stories ont été recrées sur </w:t>
      </w:r>
      <w:proofErr w:type="spellStart"/>
      <w:r w:rsidRPr="00B632FE">
        <w:t>IceScrum</w:t>
      </w:r>
      <w:proofErr w:type="spellEnd"/>
      <w:r w:rsidRPr="00B632FE">
        <w:t>, afin de pouvoir gérer celles-ci, 3 sprints ont été créés pour finalement produire une release</w:t>
      </w:r>
      <w:r>
        <w:fldChar w:fldCharType="begin"/>
      </w:r>
      <w:r>
        <w:instrText xml:space="preserve"> XE "</w:instrText>
      </w:r>
      <w:r w:rsidRPr="00183A72">
        <w:instrText>release:</w:instrText>
      </w:r>
      <w:r w:rsidRPr="00183A72">
        <w:rPr>
          <w:lang w:val="fr-CH"/>
        </w:rPr>
        <w:instrText>dernière version du programme</w:instrText>
      </w:r>
      <w:r>
        <w:instrText xml:space="preserve">" </w:instrText>
      </w:r>
      <w:r>
        <w:fldChar w:fldCharType="end"/>
      </w:r>
      <w:r w:rsidRPr="00B632FE">
        <w:t xml:space="preserve"> finale qui sera présentée pour le TPI.</w:t>
      </w:r>
    </w:p>
    <w:p w14:paraId="726AE684" w14:textId="77777777" w:rsidR="00B604AA" w:rsidRDefault="00B604AA" w:rsidP="00B604AA">
      <w:pPr>
        <w:keepNext/>
      </w:pPr>
      <w:r>
        <w:rPr>
          <w:rFonts w:cs="Segoe UI"/>
          <w:iCs/>
          <w:noProof/>
          <w:lang w:val="fr-CH" w:eastAsia="fr-CH"/>
        </w:rPr>
        <w:drawing>
          <wp:inline distT="0" distB="0" distL="0" distR="0" wp14:anchorId="729D81EC" wp14:editId="1F8E3F5C">
            <wp:extent cx="6085205" cy="630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5205" cy="630555"/>
                    </a:xfrm>
                    <a:prstGeom prst="rect">
                      <a:avLst/>
                    </a:prstGeom>
                    <a:noFill/>
                    <a:ln>
                      <a:noFill/>
                    </a:ln>
                  </pic:spPr>
                </pic:pic>
              </a:graphicData>
            </a:graphic>
          </wp:inline>
        </w:drawing>
      </w:r>
    </w:p>
    <w:p w14:paraId="0A1A3C3C" w14:textId="47121B39" w:rsidR="00B604AA" w:rsidRDefault="000B57B1" w:rsidP="00B604AA">
      <w:pPr>
        <w:pStyle w:val="Lgende"/>
      </w:pPr>
      <w:r>
        <w:fldChar w:fldCharType="begin"/>
      </w:r>
      <w:r>
        <w:instrText xml:space="preserve"> SEQ Figure \* ARABIC </w:instrText>
      </w:r>
      <w:r>
        <w:fldChar w:fldCharType="separate"/>
      </w:r>
      <w:bookmarkStart w:id="66" w:name="_Toc104834014"/>
      <w:r w:rsidR="0056193B">
        <w:rPr>
          <w:noProof/>
        </w:rPr>
        <w:t>15</w:t>
      </w:r>
      <w:r>
        <w:rPr>
          <w:noProof/>
        </w:rPr>
        <w:fldChar w:fldCharType="end"/>
      </w:r>
      <w:r w:rsidR="00B604AA">
        <w:t xml:space="preserve"> : Stories </w:t>
      </w:r>
      <w:proofErr w:type="spellStart"/>
      <w:r w:rsidR="00B604AA">
        <w:t>IceScrum</w:t>
      </w:r>
      <w:bookmarkEnd w:id="66"/>
      <w:proofErr w:type="spellEnd"/>
    </w:p>
    <w:p w14:paraId="2B857B07" w14:textId="77777777" w:rsidR="00B604AA" w:rsidRDefault="00B604AA" w:rsidP="00B604AA"/>
    <w:p w14:paraId="3ACD7BFB" w14:textId="26139009" w:rsidR="00B604AA" w:rsidRPr="003D7AFD" w:rsidRDefault="000B57B1" w:rsidP="00B604AA">
      <w:pPr>
        <w:rPr>
          <w:color w:val="7E7EB9" w:themeColor="accent6" w:themeTint="99"/>
        </w:rPr>
      </w:pPr>
      <w:hyperlink r:id="rId34" w:anchor="/project" w:history="1">
        <w:r w:rsidR="003D7AFD" w:rsidRPr="003D7AFD">
          <w:rPr>
            <w:rStyle w:val="Lienhypertexte"/>
          </w:rPr>
          <w:t xml:space="preserve">Lien </w:t>
        </w:r>
        <w:proofErr w:type="spellStart"/>
        <w:r w:rsidR="003D7AFD" w:rsidRPr="003D7AFD">
          <w:rPr>
            <w:rStyle w:val="Lienhypertexte"/>
          </w:rPr>
          <w:t>IceScrum</w:t>
        </w:r>
        <w:proofErr w:type="spellEnd"/>
      </w:hyperlink>
    </w:p>
    <w:p w14:paraId="781A2E1D" w14:textId="77777777" w:rsidR="00B604AA" w:rsidRDefault="00B604AA" w:rsidP="00B604AA"/>
    <w:p w14:paraId="1FC53737" w14:textId="16884634" w:rsidR="00224363" w:rsidRPr="00B604AA" w:rsidRDefault="00224363" w:rsidP="00B604AA"/>
    <w:p w14:paraId="261A98D5" w14:textId="03BA1AD9" w:rsidR="007B2A41" w:rsidRDefault="007B2A41" w:rsidP="007B2A41">
      <w:pPr>
        <w:pStyle w:val="Titre2"/>
        <w:rPr>
          <w:rFonts w:cs="Segoe UI"/>
          <w:iCs/>
        </w:rPr>
      </w:pPr>
      <w:bookmarkStart w:id="67" w:name="_Toc25553317"/>
      <w:bookmarkStart w:id="68" w:name="_Toc71691022"/>
      <w:bookmarkStart w:id="69" w:name="_Toc104297178"/>
      <w:bookmarkStart w:id="70" w:name="_Toc104836210"/>
      <w:r w:rsidRPr="00090680">
        <w:rPr>
          <w:rFonts w:cs="Segoe UI"/>
          <w:iCs/>
        </w:rPr>
        <w:lastRenderedPageBreak/>
        <w:t>Dossier de réalisation</w:t>
      </w:r>
      <w:bookmarkStart w:id="71" w:name="_Toc25553318"/>
      <w:bookmarkEnd w:id="67"/>
      <w:bookmarkEnd w:id="68"/>
      <w:bookmarkEnd w:id="69"/>
      <w:bookmarkEnd w:id="70"/>
    </w:p>
    <w:p w14:paraId="69044CC7" w14:textId="20CE39EB" w:rsidR="005A73F1" w:rsidRPr="00090680" w:rsidRDefault="005A73F1" w:rsidP="005A73F1">
      <w:pPr>
        <w:pStyle w:val="Titre3"/>
        <w:ind w:left="0"/>
      </w:pPr>
      <w:bookmarkStart w:id="72" w:name="_Toc104836211"/>
      <w:r>
        <w:t>Convention de nommage</w:t>
      </w:r>
      <w:bookmarkEnd w:id="72"/>
    </w:p>
    <w:p w14:paraId="15A4A19E" w14:textId="550A43B8" w:rsidR="005A73F1" w:rsidRDefault="005A73F1" w:rsidP="005A73F1"/>
    <w:p w14:paraId="05D4D1A0" w14:textId="490FB6C0" w:rsidR="005A73F1" w:rsidRDefault="005A73F1" w:rsidP="005A73F1">
      <w:r>
        <w:t xml:space="preserve">J’ai décidé d’utiliser </w:t>
      </w:r>
      <w:r w:rsidR="00FD6848">
        <w:t>la convention de nommage Camel Case car c’est une convention dont j’ai l’habitude de travailler. Elle est lisible car ça facilite la différenciation entre fonctions, variables et classes. Je l’utilise dans l’ensemble de mes projets de développements.</w:t>
      </w:r>
    </w:p>
    <w:p w14:paraId="5B4AD766" w14:textId="77777777" w:rsidR="005A73F1" w:rsidRPr="005A73F1" w:rsidRDefault="005A73F1" w:rsidP="005A73F1"/>
    <w:p w14:paraId="11B3816B" w14:textId="51BCFBE2" w:rsidR="007B2A41" w:rsidRPr="00090680" w:rsidRDefault="007B2A41" w:rsidP="00D35775">
      <w:pPr>
        <w:pStyle w:val="Titre3"/>
        <w:ind w:left="0"/>
      </w:pPr>
      <w:bookmarkStart w:id="73" w:name="_Toc104297179"/>
      <w:bookmarkStart w:id="74" w:name="_Toc104836212"/>
      <w:bookmarkEnd w:id="71"/>
      <w:r w:rsidRPr="00090680">
        <w:t>Scripts</w:t>
      </w:r>
      <w:bookmarkEnd w:id="73"/>
      <w:bookmarkEnd w:id="74"/>
      <w:r w:rsidRPr="00090680">
        <w:t xml:space="preserve"> </w:t>
      </w:r>
    </w:p>
    <w:p w14:paraId="4FCF5E1E" w14:textId="77777777" w:rsidR="00D35775" w:rsidRDefault="00D35775" w:rsidP="007B2A41">
      <w:pPr>
        <w:pStyle w:val="Titre4"/>
      </w:pPr>
    </w:p>
    <w:p w14:paraId="2E78AEED" w14:textId="4C2558E0" w:rsidR="007B2A41" w:rsidRPr="00090680" w:rsidRDefault="007B2A41" w:rsidP="007B2A41">
      <w:pPr>
        <w:pStyle w:val="Titre4"/>
      </w:pPr>
      <w:proofErr w:type="spellStart"/>
      <w:r w:rsidRPr="00090680">
        <w:t>DontDestroyOnLoad</w:t>
      </w:r>
      <w:proofErr w:type="spellEnd"/>
    </w:p>
    <w:p w14:paraId="66DB97C2" w14:textId="77777777" w:rsidR="007B2A41" w:rsidRPr="00090680" w:rsidRDefault="007B2A41" w:rsidP="007B2A41">
      <w:r w:rsidRPr="00090680">
        <w:t>Ce script sert à garder les objets des poissons entre chaque scène. Ces objets gardent les données des poissons (tailles, âges, prix...).</w:t>
      </w:r>
    </w:p>
    <w:p w14:paraId="1159C944" w14:textId="77777777" w:rsidR="007B2A41" w:rsidRPr="00090680" w:rsidRDefault="007B2A41" w:rsidP="007B2A41"/>
    <w:p w14:paraId="3C8AFCBC" w14:textId="77777777" w:rsidR="007B2A41" w:rsidRPr="00090680" w:rsidRDefault="007B2A41" w:rsidP="007B2A41">
      <w:pPr>
        <w:pStyle w:val="Titre4"/>
      </w:pPr>
      <w:proofErr w:type="spellStart"/>
      <w:r w:rsidRPr="00090680">
        <w:t>DayTimeSystem</w:t>
      </w:r>
      <w:proofErr w:type="spellEnd"/>
    </w:p>
    <w:p w14:paraId="3B0E99A1" w14:textId="77777777" w:rsidR="007B2A41" w:rsidRPr="00090680" w:rsidRDefault="007B2A41" w:rsidP="007B2A41">
      <w:r w:rsidRPr="00090680">
        <w:t>Ce script sert à afficher le temps et à définir le moment où le poisson a été pêché.</w:t>
      </w:r>
    </w:p>
    <w:p w14:paraId="3A288D74" w14:textId="77777777" w:rsidR="007B2A41" w:rsidRPr="00090680" w:rsidRDefault="007B2A41" w:rsidP="007B2A41"/>
    <w:p w14:paraId="40C77E6C" w14:textId="77777777" w:rsidR="007B2A41" w:rsidRPr="00090680" w:rsidRDefault="007B2A41" w:rsidP="007B2A41">
      <w:pPr>
        <w:pStyle w:val="Titre4"/>
      </w:pPr>
      <w:proofErr w:type="spellStart"/>
      <w:r w:rsidRPr="00090680">
        <w:t>EconomySystem</w:t>
      </w:r>
      <w:proofErr w:type="spellEnd"/>
    </w:p>
    <w:p w14:paraId="4049C290" w14:textId="77777777" w:rsidR="007B2A41" w:rsidRPr="00090680" w:rsidRDefault="007B2A41" w:rsidP="007B2A41">
      <w:r w:rsidRPr="00090680">
        <w:t>Ce script sert à garder en mémoire l’argent actuel du joueur. Il contient, également, les fonctions qui permettent d’ajouter et de retirer de l’argents.</w:t>
      </w:r>
    </w:p>
    <w:p w14:paraId="68B9D32B" w14:textId="77777777" w:rsidR="007B2A41" w:rsidRPr="00090680" w:rsidRDefault="007B2A41" w:rsidP="007B2A41"/>
    <w:p w14:paraId="3BE7160D" w14:textId="77777777" w:rsidR="007B2A41" w:rsidRPr="00090680" w:rsidRDefault="007B2A41" w:rsidP="007B2A41">
      <w:pPr>
        <w:pStyle w:val="Titre4"/>
      </w:pPr>
      <w:proofErr w:type="spellStart"/>
      <w:r w:rsidRPr="00090680">
        <w:t>FIshData</w:t>
      </w:r>
      <w:proofErr w:type="spellEnd"/>
    </w:p>
    <w:p w14:paraId="2B45CD1C" w14:textId="0F0EDD25" w:rsidR="007B2A41" w:rsidRPr="00090680" w:rsidRDefault="007B2A41" w:rsidP="007B2A41">
      <w:r w:rsidRPr="00090680">
        <w:t xml:space="preserve">Script qui permet de créer des </w:t>
      </w:r>
      <w:proofErr w:type="spellStart"/>
      <w:r w:rsidRPr="00090680">
        <w:t>ScriptableObjects</w:t>
      </w:r>
      <w:proofErr w:type="spellEnd"/>
      <w:r w:rsidRPr="00090680">
        <w:t xml:space="preserve"> de poissons directement dans les assets</w:t>
      </w:r>
      <w:r w:rsidR="00386D33">
        <w:fldChar w:fldCharType="begin"/>
      </w:r>
      <w:r w:rsidR="00386D33">
        <w:instrText xml:space="preserve"> XE "</w:instrText>
      </w:r>
      <w:r w:rsidR="00386D33" w:rsidRPr="00D70C5A">
        <w:instrText>assets:dossier maître de unity</w:instrText>
      </w:r>
      <w:r w:rsidR="00386D33">
        <w:instrText xml:space="preserve">" </w:instrText>
      </w:r>
      <w:r w:rsidR="00386D33">
        <w:fldChar w:fldCharType="end"/>
      </w:r>
      <w:r w:rsidRPr="00090680">
        <w:t xml:space="preserve"> (dossier du jeu). Un </w:t>
      </w:r>
      <w:proofErr w:type="spellStart"/>
      <w:r w:rsidRPr="00090680">
        <w:t>ScriptableObjects</w:t>
      </w:r>
      <w:proofErr w:type="spellEnd"/>
      <w:r w:rsidRPr="00090680">
        <w:t xml:space="preserve"> sert à enregistrer plusieurs données d’un objet indépendamment des instances de classe. Il me permet ainsi d’utiliser les mêmes données pour plusieurs objets différents (Une espèce de poissons).</w:t>
      </w:r>
    </w:p>
    <w:p w14:paraId="2FDA8397" w14:textId="77777777" w:rsidR="007B2A41" w:rsidRPr="00090680" w:rsidRDefault="007B2A41" w:rsidP="007B2A41"/>
    <w:p w14:paraId="6CF6F837" w14:textId="77777777" w:rsidR="007B2A41" w:rsidRPr="00090680" w:rsidRDefault="007B2A41" w:rsidP="007B2A41">
      <w:pPr>
        <w:pStyle w:val="Titre4"/>
      </w:pPr>
      <w:proofErr w:type="spellStart"/>
      <w:r w:rsidRPr="00090680">
        <w:t>FishingArea</w:t>
      </w:r>
      <w:proofErr w:type="spellEnd"/>
    </w:p>
    <w:p w14:paraId="599D574E" w14:textId="77777777" w:rsidR="007B2A41" w:rsidRPr="00090680" w:rsidRDefault="007B2A41" w:rsidP="007B2A41">
      <w:r w:rsidRPr="00090680">
        <w:t>Ce script sert à la gestion de sélection de zone de pêche. Il permet de savoir si une zone est payante ou non. Si l’argent est suffisant ou non. Et savoir quelle scène de zone de pêche il faut charger.</w:t>
      </w:r>
    </w:p>
    <w:p w14:paraId="042B38F6" w14:textId="77777777" w:rsidR="007B2A41" w:rsidRPr="00090680" w:rsidRDefault="007B2A41" w:rsidP="007B2A41"/>
    <w:p w14:paraId="0934DEE2" w14:textId="77777777" w:rsidR="007B2A41" w:rsidRPr="00090680" w:rsidRDefault="007B2A41" w:rsidP="007B2A41">
      <w:pPr>
        <w:pStyle w:val="Titre4"/>
      </w:pPr>
      <w:proofErr w:type="spellStart"/>
      <w:r w:rsidRPr="00090680">
        <w:lastRenderedPageBreak/>
        <w:t>FishingGame</w:t>
      </w:r>
      <w:proofErr w:type="spellEnd"/>
    </w:p>
    <w:p w14:paraId="4C572957" w14:textId="77777777" w:rsidR="007B2A41" w:rsidRPr="00090680" w:rsidRDefault="007B2A41" w:rsidP="007B2A41">
      <w:r w:rsidRPr="00090680">
        <w:t>Ce Script gère tout la partie mini-jeu de la pêche. Il vérifie si le joueur a gagné ou non. Et il ajoute un poisson lorsque le jeu est gagné.</w:t>
      </w:r>
    </w:p>
    <w:p w14:paraId="46D9D302" w14:textId="77777777" w:rsidR="007B2A41" w:rsidRPr="00090680" w:rsidRDefault="007B2A41" w:rsidP="007B2A41"/>
    <w:p w14:paraId="2D80DCDA" w14:textId="77777777" w:rsidR="007B2A41" w:rsidRPr="00090680" w:rsidRDefault="007B2A41" w:rsidP="007B2A41">
      <w:pPr>
        <w:pStyle w:val="Titre4"/>
      </w:pPr>
      <w:proofErr w:type="spellStart"/>
      <w:r w:rsidRPr="00090680">
        <w:t>GUINaviguation</w:t>
      </w:r>
      <w:proofErr w:type="spellEnd"/>
    </w:p>
    <w:p w14:paraId="43A56AF7" w14:textId="77777777" w:rsidR="007B2A41" w:rsidRPr="00090680" w:rsidRDefault="007B2A41" w:rsidP="007B2A41">
      <w:r w:rsidRPr="00090680">
        <w:t xml:space="preserve">Permet de charger les bonnes scènes lorsque le joueur navigue dans les différents menus. </w:t>
      </w:r>
      <w:proofErr w:type="spellStart"/>
      <w:r w:rsidRPr="00090680">
        <w:t>Egalement</w:t>
      </w:r>
      <w:proofErr w:type="spellEnd"/>
      <w:r w:rsidRPr="00090680">
        <w:t>, il permet d’ouvrir son inventaire.</w:t>
      </w:r>
    </w:p>
    <w:p w14:paraId="3C05626B" w14:textId="77777777" w:rsidR="007B2A41" w:rsidRPr="00090680" w:rsidRDefault="007B2A41" w:rsidP="007B2A41"/>
    <w:p w14:paraId="359D70CC" w14:textId="77777777" w:rsidR="007B2A41" w:rsidRPr="00090680" w:rsidRDefault="007B2A41" w:rsidP="007B2A41">
      <w:pPr>
        <w:pStyle w:val="Titre4"/>
      </w:pPr>
      <w:proofErr w:type="spellStart"/>
      <w:r w:rsidRPr="00090680">
        <w:t>InventoryFishes</w:t>
      </w:r>
      <w:proofErr w:type="spellEnd"/>
    </w:p>
    <w:p w14:paraId="73FD1859" w14:textId="77777777" w:rsidR="007B2A41" w:rsidRPr="00090680" w:rsidRDefault="007B2A41" w:rsidP="007B2A41">
      <w:r w:rsidRPr="00090680">
        <w:t xml:space="preserve">Script qui contient les fonctions qui permettent d’actualiser l’inventaire. Cette fonction est appelée à chaque fois que l’inventaire est ouvert dans le script </w:t>
      </w:r>
      <w:proofErr w:type="spellStart"/>
      <w:r w:rsidRPr="00090680">
        <w:t>GUINaviguation</w:t>
      </w:r>
      <w:proofErr w:type="spellEnd"/>
      <w:r w:rsidRPr="00090680">
        <w:t>.</w:t>
      </w:r>
    </w:p>
    <w:p w14:paraId="4F9C1128" w14:textId="77777777" w:rsidR="007B2A41" w:rsidRPr="00090680" w:rsidRDefault="007B2A41" w:rsidP="007B2A41"/>
    <w:p w14:paraId="314B0B11" w14:textId="77777777" w:rsidR="007B2A41" w:rsidRPr="00090680" w:rsidRDefault="007B2A41" w:rsidP="007B2A41">
      <w:pPr>
        <w:pStyle w:val="Titre4"/>
      </w:pPr>
      <w:proofErr w:type="spellStart"/>
      <w:r w:rsidRPr="00090680">
        <w:t>MyFishSpecificData</w:t>
      </w:r>
      <w:proofErr w:type="spellEnd"/>
    </w:p>
    <w:p w14:paraId="26F4555B" w14:textId="0C64300B" w:rsidR="007B2A41" w:rsidRPr="00090680" w:rsidRDefault="007B2A41" w:rsidP="007B2A41">
      <w:r w:rsidRPr="00090680">
        <w:t xml:space="preserve">Script qui permet de générer des valeurs que je ne peux pas stocker dans </w:t>
      </w:r>
      <w:proofErr w:type="spellStart"/>
      <w:r w:rsidRPr="00090680">
        <w:t>FishData</w:t>
      </w:r>
      <w:proofErr w:type="spellEnd"/>
      <w:r w:rsidRPr="00090680">
        <w:t>. Car les données de « tailles » et d</w:t>
      </w:r>
      <w:proofErr w:type="gramStart"/>
      <w:r w:rsidRPr="00090680">
        <w:t>’«</w:t>
      </w:r>
      <w:proofErr w:type="gramEnd"/>
      <w:r w:rsidRPr="00090680">
        <w:t xml:space="preserve"> âges » doivent être aléatoire. J’ai, donc, stocker des valeurs maximum et minimum dans </w:t>
      </w:r>
      <w:proofErr w:type="spellStart"/>
      <w:r w:rsidRPr="00090680">
        <w:t>FishData</w:t>
      </w:r>
      <w:proofErr w:type="spellEnd"/>
      <w:r w:rsidRPr="00090680">
        <w:t xml:space="preserve"> et je génère des valeurs </w:t>
      </w:r>
      <w:proofErr w:type="spellStart"/>
      <w:r w:rsidR="00386D33">
        <w:t>random</w:t>
      </w:r>
      <w:proofErr w:type="spellEnd"/>
      <w:r w:rsidR="00386D33">
        <w:fldChar w:fldCharType="begin"/>
      </w:r>
      <w:r w:rsidR="00386D33">
        <w:instrText xml:space="preserve"> XE "</w:instrText>
      </w:r>
      <w:r w:rsidR="00386D33" w:rsidRPr="00C16774">
        <w:instrText>random:aléatoire</w:instrText>
      </w:r>
      <w:r w:rsidR="00386D33">
        <w:instrText xml:space="preserve">" </w:instrText>
      </w:r>
      <w:r w:rsidR="00386D33">
        <w:fldChar w:fldCharType="end"/>
      </w:r>
      <w:r w:rsidRPr="00090680">
        <w:t xml:space="preserve"> entre la valeur maximum et minimum que je stock dans </w:t>
      </w:r>
      <w:proofErr w:type="spellStart"/>
      <w:r w:rsidRPr="00090680">
        <w:t>MyFishSpecificData</w:t>
      </w:r>
      <w:proofErr w:type="spellEnd"/>
      <w:r w:rsidRPr="00090680">
        <w:t>.</w:t>
      </w:r>
    </w:p>
    <w:p w14:paraId="067B5728" w14:textId="77777777" w:rsidR="007B2A41" w:rsidRPr="00090680" w:rsidRDefault="007B2A41" w:rsidP="007B2A41"/>
    <w:p w14:paraId="44CB5DDE" w14:textId="77777777" w:rsidR="007B2A41" w:rsidRPr="00090680" w:rsidRDefault="007B2A41" w:rsidP="007B2A41">
      <w:pPr>
        <w:pStyle w:val="Titre4"/>
      </w:pPr>
      <w:proofErr w:type="spellStart"/>
      <w:r w:rsidRPr="00090680">
        <w:t>SelectFish</w:t>
      </w:r>
      <w:proofErr w:type="spellEnd"/>
    </w:p>
    <w:p w14:paraId="48DCDA4D" w14:textId="77777777" w:rsidR="007B2A41" w:rsidRPr="00090680" w:rsidRDefault="007B2A41" w:rsidP="007B2A41">
      <w:r w:rsidRPr="00090680">
        <w:t>Ce script contient la fonction qui permet de sélectionner plusieurs poissons dans la shop. Ça permet de vendre plusieurs poissons en même temps.</w:t>
      </w:r>
      <w:r>
        <w:t xml:space="preserve"> Elle permet, également, de sélectionner des poissons individuellement dans l’inventaire.</w:t>
      </w:r>
    </w:p>
    <w:p w14:paraId="5BAF8ED8" w14:textId="77777777" w:rsidR="007B2A41" w:rsidRPr="00090680" w:rsidRDefault="007B2A41" w:rsidP="007B2A41"/>
    <w:p w14:paraId="7907CA42" w14:textId="77777777" w:rsidR="007B2A41" w:rsidRPr="00090680" w:rsidRDefault="007B2A41" w:rsidP="007B2A41">
      <w:pPr>
        <w:pStyle w:val="Titre4"/>
      </w:pPr>
      <w:proofErr w:type="spellStart"/>
      <w:r w:rsidRPr="00090680">
        <w:t>SellFishesSystem</w:t>
      </w:r>
      <w:proofErr w:type="spellEnd"/>
    </w:p>
    <w:p w14:paraId="3AE7455B" w14:textId="77777777" w:rsidR="007B2A41" w:rsidRPr="00090680" w:rsidRDefault="007B2A41" w:rsidP="007B2A41">
      <w:r w:rsidRPr="00090680">
        <w:t>Script qui gère tout l’affichage de la partie vente de poissons. Et contient la fonction pour vendre tous les poissons sélectionnés.</w:t>
      </w:r>
    </w:p>
    <w:p w14:paraId="555C85CE" w14:textId="77777777" w:rsidR="007B2A41" w:rsidRPr="00090680" w:rsidRDefault="007B2A41" w:rsidP="007B2A41"/>
    <w:p w14:paraId="59861031" w14:textId="77777777" w:rsidR="007B2A41" w:rsidRPr="00090680" w:rsidRDefault="007B2A41" w:rsidP="007B2A41">
      <w:pPr>
        <w:pStyle w:val="Titre4"/>
      </w:pPr>
      <w:proofErr w:type="spellStart"/>
      <w:r w:rsidRPr="00090680">
        <w:t>SwimmingFish</w:t>
      </w:r>
      <w:proofErr w:type="spellEnd"/>
    </w:p>
    <w:p w14:paraId="07281846" w14:textId="77777777" w:rsidR="007B2A41" w:rsidRPr="00090680" w:rsidRDefault="007B2A41" w:rsidP="007B2A41">
      <w:r w:rsidRPr="00090680">
        <w:t>Ce script permet de faire bouger aléatoirement les poissons dans l’océan</w:t>
      </w:r>
    </w:p>
    <w:p w14:paraId="2837DB32" w14:textId="6D68E573" w:rsidR="007B2A41" w:rsidRDefault="009C1015" w:rsidP="009C1015">
      <w:pPr>
        <w:tabs>
          <w:tab w:val="left" w:pos="1178"/>
        </w:tabs>
      </w:pPr>
      <w:r>
        <w:tab/>
      </w:r>
    </w:p>
    <w:p w14:paraId="6C375F7D" w14:textId="73E859C3" w:rsidR="009C1015" w:rsidRDefault="009C1015" w:rsidP="009C1015">
      <w:pPr>
        <w:tabs>
          <w:tab w:val="left" w:pos="1178"/>
        </w:tabs>
      </w:pPr>
    </w:p>
    <w:p w14:paraId="33C8904B" w14:textId="705969C9" w:rsidR="009C1015" w:rsidRDefault="009C1015" w:rsidP="009C1015">
      <w:pPr>
        <w:tabs>
          <w:tab w:val="left" w:pos="1178"/>
        </w:tabs>
      </w:pPr>
    </w:p>
    <w:p w14:paraId="313C3FF4" w14:textId="69311116" w:rsidR="009C1015" w:rsidRDefault="009C1015" w:rsidP="009C1015">
      <w:pPr>
        <w:tabs>
          <w:tab w:val="left" w:pos="1178"/>
        </w:tabs>
      </w:pPr>
    </w:p>
    <w:p w14:paraId="1429C121" w14:textId="34AD1E17" w:rsidR="009C1015" w:rsidRDefault="009C1015" w:rsidP="009C1015">
      <w:pPr>
        <w:tabs>
          <w:tab w:val="left" w:pos="1178"/>
        </w:tabs>
      </w:pPr>
    </w:p>
    <w:p w14:paraId="49D7FCAE" w14:textId="4A7FB38B" w:rsidR="009C1015" w:rsidRDefault="009C1015" w:rsidP="009C1015">
      <w:pPr>
        <w:tabs>
          <w:tab w:val="left" w:pos="1178"/>
        </w:tabs>
      </w:pPr>
    </w:p>
    <w:p w14:paraId="2017CB24" w14:textId="77777777" w:rsidR="009C1015" w:rsidRPr="009C1015" w:rsidRDefault="009C1015" w:rsidP="009C1015">
      <w:pPr>
        <w:tabs>
          <w:tab w:val="left" w:pos="1178"/>
        </w:tabs>
        <w:rPr>
          <w:sz w:val="2"/>
          <w:szCs w:val="2"/>
        </w:rPr>
      </w:pPr>
    </w:p>
    <w:p w14:paraId="2970010A" w14:textId="349B87FE" w:rsidR="007B2A41" w:rsidRPr="009C1015" w:rsidRDefault="007B2A41" w:rsidP="009C1015">
      <w:pPr>
        <w:pStyle w:val="Titre2"/>
        <w:spacing w:before="0"/>
        <w:rPr>
          <w:rFonts w:cs="Segoe UI"/>
          <w:i/>
          <w:iCs/>
        </w:rPr>
      </w:pPr>
      <w:bookmarkStart w:id="75" w:name="_Toc104297180"/>
      <w:bookmarkStart w:id="76" w:name="_Toc104836213"/>
      <w:proofErr w:type="spellStart"/>
      <w:r w:rsidRPr="00090680">
        <w:rPr>
          <w:rFonts w:cs="Segoe UI"/>
          <w:iCs/>
        </w:rPr>
        <w:t>Rèpertoires</w:t>
      </w:r>
      <w:bookmarkEnd w:id="75"/>
      <w:bookmarkEnd w:id="76"/>
      <w:proofErr w:type="spellEnd"/>
    </w:p>
    <w:p w14:paraId="48E4B307" w14:textId="77777777" w:rsidR="007B2A41" w:rsidRPr="00090680" w:rsidRDefault="007B2A41" w:rsidP="007B2A41">
      <w:pPr>
        <w:pStyle w:val="Titre4"/>
      </w:pPr>
      <w:r w:rsidRPr="00090680">
        <w:t>Assets</w:t>
      </w:r>
    </w:p>
    <w:p w14:paraId="08B4EE96" w14:textId="77777777" w:rsidR="007B2A41" w:rsidRPr="00090680" w:rsidRDefault="007B2A41" w:rsidP="007B2A41">
      <w:pPr>
        <w:rPr>
          <w:rFonts w:cs="Segoe UI"/>
          <w:iCs/>
        </w:rPr>
      </w:pPr>
      <w:r w:rsidRPr="00090680">
        <w:rPr>
          <w:rFonts w:cs="Segoe UI"/>
          <w:iCs/>
        </w:rPr>
        <w:t xml:space="preserve">Dossier principal du jeu généré par </w:t>
      </w:r>
      <w:proofErr w:type="spellStart"/>
      <w:r w:rsidRPr="00090680">
        <w:rPr>
          <w:rFonts w:cs="Segoe UI"/>
          <w:iCs/>
        </w:rPr>
        <w:t>Unity</w:t>
      </w:r>
      <w:proofErr w:type="spellEnd"/>
      <w:r w:rsidRPr="00090680">
        <w:rPr>
          <w:rFonts w:cs="Segoe UI"/>
          <w:iCs/>
        </w:rPr>
        <w:t>. Il contient tous les dossiers, fichiers et scripts utilisé pour la création du jeu.</w:t>
      </w:r>
    </w:p>
    <w:p w14:paraId="20319835" w14:textId="77777777" w:rsidR="007B2A41" w:rsidRPr="00090680" w:rsidRDefault="007B2A41" w:rsidP="007B2A41"/>
    <w:p w14:paraId="29A8E712" w14:textId="77777777" w:rsidR="007B2A41" w:rsidRPr="00090680" w:rsidRDefault="007B2A41" w:rsidP="007B2A41">
      <w:pPr>
        <w:pStyle w:val="Titre4"/>
      </w:pPr>
      <w:proofErr w:type="spellStart"/>
      <w:r w:rsidRPr="00090680">
        <w:t>Fishes</w:t>
      </w:r>
      <w:proofErr w:type="spellEnd"/>
    </w:p>
    <w:p w14:paraId="4FB571C2" w14:textId="77777777" w:rsidR="007B2A41" w:rsidRPr="00090680" w:rsidRDefault="007B2A41" w:rsidP="007B2A41">
      <w:r w:rsidRPr="00090680">
        <w:t xml:space="preserve">Dossier qui contient les </w:t>
      </w:r>
      <w:proofErr w:type="spellStart"/>
      <w:r w:rsidRPr="00090680">
        <w:t>playerprefs</w:t>
      </w:r>
      <w:proofErr w:type="spellEnd"/>
      <w:r w:rsidRPr="00090680">
        <w:t xml:space="preserve"> des différentes espèces de poissons. Chacun possède le nom de l’espèce, l’âge, la taille…</w:t>
      </w:r>
    </w:p>
    <w:p w14:paraId="7ED9FF9B" w14:textId="77777777" w:rsidR="007B2A41" w:rsidRPr="00090680" w:rsidRDefault="007B2A41" w:rsidP="007B2A41"/>
    <w:p w14:paraId="0C2FDF3D" w14:textId="75AE8AC6" w:rsidR="007B2A41" w:rsidRPr="00090680" w:rsidRDefault="007B2A41" w:rsidP="007B2A41">
      <w:pPr>
        <w:pStyle w:val="Titre4"/>
      </w:pPr>
      <w:proofErr w:type="spellStart"/>
      <w:r w:rsidRPr="00090680">
        <w:t>Prefab</w:t>
      </w:r>
      <w:proofErr w:type="spellEnd"/>
      <w:r w:rsidR="00386D33">
        <w:fldChar w:fldCharType="begin"/>
      </w:r>
      <w:r w:rsidR="00386D33">
        <w:instrText xml:space="preserve"> XE "</w:instrText>
      </w:r>
      <w:r w:rsidR="00386D33" w:rsidRPr="00AA7580">
        <w:instrText>Prefab:gameobject prefabriqué</w:instrText>
      </w:r>
      <w:r w:rsidR="00386D33">
        <w:instrText xml:space="preserve">" </w:instrText>
      </w:r>
      <w:r w:rsidR="00386D33">
        <w:fldChar w:fldCharType="end"/>
      </w:r>
    </w:p>
    <w:p w14:paraId="2393D970" w14:textId="7E74DCCE" w:rsidR="007B2A41" w:rsidRPr="00090680" w:rsidRDefault="007B2A41" w:rsidP="007B2A41">
      <w:r w:rsidRPr="00090680">
        <w:t xml:space="preserve">Dossier qui contient tous les </w:t>
      </w:r>
      <w:proofErr w:type="spellStart"/>
      <w:r w:rsidR="00386D33">
        <w:t>gameobject</w:t>
      </w:r>
      <w:proofErr w:type="spellEnd"/>
      <w:r w:rsidR="00386D33">
        <w:fldChar w:fldCharType="begin"/>
      </w:r>
      <w:r w:rsidR="00386D33">
        <w:instrText xml:space="preserve"> XE "</w:instrText>
      </w:r>
      <w:r w:rsidR="00386D33" w:rsidRPr="003350F4">
        <w:instrText>gameobject:Objet du jeu</w:instrText>
      </w:r>
      <w:r w:rsidR="00386D33">
        <w:instrText xml:space="preserve">" </w:instrText>
      </w:r>
      <w:r w:rsidR="00386D33">
        <w:fldChar w:fldCharType="end"/>
      </w:r>
      <w:r w:rsidRPr="00090680">
        <w:t xml:space="preserve"> préfabriqués utilisé pour le jeu.</w:t>
      </w:r>
    </w:p>
    <w:p w14:paraId="7A0972F4" w14:textId="77777777" w:rsidR="007B2A41" w:rsidRPr="00090680" w:rsidRDefault="007B2A41" w:rsidP="007B2A41"/>
    <w:p w14:paraId="578BEF9A" w14:textId="77777777" w:rsidR="007B2A41" w:rsidRPr="00090680" w:rsidRDefault="007B2A41" w:rsidP="007B2A41">
      <w:pPr>
        <w:pStyle w:val="Titre4"/>
      </w:pPr>
      <w:r w:rsidRPr="00090680">
        <w:t>Ressources</w:t>
      </w:r>
    </w:p>
    <w:p w14:paraId="2E73D59E" w14:textId="77777777" w:rsidR="007B2A41" w:rsidRPr="00090680" w:rsidRDefault="007B2A41" w:rsidP="007B2A41">
      <w:r w:rsidRPr="00090680">
        <w:t>Répertoire qui contient les dossiers d’élément utiles pour le jeu (Images, Fonts…)</w:t>
      </w:r>
    </w:p>
    <w:p w14:paraId="2CD6CCBE" w14:textId="77777777" w:rsidR="007B2A41" w:rsidRPr="00090680" w:rsidRDefault="007B2A41" w:rsidP="007B2A41"/>
    <w:p w14:paraId="47794D4B" w14:textId="5DD2E8F6" w:rsidR="007B2A41" w:rsidRPr="00090680" w:rsidRDefault="007B2A41" w:rsidP="003A1FAB">
      <w:pPr>
        <w:pStyle w:val="Titre4"/>
        <w:ind w:firstLine="720"/>
      </w:pPr>
      <w:r w:rsidRPr="00090680">
        <w:t xml:space="preserve">Fonts </w:t>
      </w:r>
    </w:p>
    <w:p w14:paraId="27AF7261" w14:textId="2913A706" w:rsidR="007B2A41" w:rsidRPr="00090680" w:rsidRDefault="007B2A41" w:rsidP="009C1015">
      <w:pPr>
        <w:ind w:left="720"/>
      </w:pPr>
      <w:r w:rsidRPr="00090680">
        <w:t xml:space="preserve">Ce répertoire contient </w:t>
      </w:r>
      <w:r w:rsidR="00386D33" w:rsidRPr="00090680">
        <w:t>toutes les polices</w:t>
      </w:r>
      <w:r w:rsidRPr="00090680">
        <w:t xml:space="preserve"> d’écriture que j’utilise sur la plupart de mes projets.</w:t>
      </w:r>
    </w:p>
    <w:p w14:paraId="10C3B315" w14:textId="569B7580" w:rsidR="007B2A41" w:rsidRPr="00090680" w:rsidRDefault="007B2A41" w:rsidP="003A1FAB">
      <w:pPr>
        <w:pStyle w:val="Titre4"/>
        <w:ind w:firstLine="720"/>
      </w:pPr>
      <w:proofErr w:type="spellStart"/>
      <w:r w:rsidRPr="00090680">
        <w:t>FishImages</w:t>
      </w:r>
      <w:proofErr w:type="spellEnd"/>
    </w:p>
    <w:p w14:paraId="7A72CD83" w14:textId="661F7F2D" w:rsidR="007B2A41" w:rsidRPr="00090680" w:rsidRDefault="007B2A41" w:rsidP="009C1015">
      <w:pPr>
        <w:ind w:left="720"/>
      </w:pPr>
      <w:r w:rsidRPr="00090680">
        <w:t>Contient toutes les images de poissons.</w:t>
      </w:r>
    </w:p>
    <w:p w14:paraId="214326A2" w14:textId="77777777" w:rsidR="007B2A41" w:rsidRPr="00090680" w:rsidRDefault="007B2A41" w:rsidP="003A1FAB">
      <w:pPr>
        <w:pStyle w:val="Titre4"/>
        <w:ind w:firstLine="720"/>
      </w:pPr>
      <w:r w:rsidRPr="00090680">
        <w:t>Images</w:t>
      </w:r>
    </w:p>
    <w:p w14:paraId="282DDB10" w14:textId="4346C878" w:rsidR="007B2A41" w:rsidRPr="00090680" w:rsidRDefault="007B2A41" w:rsidP="003A1FAB">
      <w:pPr>
        <w:ind w:left="720"/>
      </w:pPr>
      <w:r w:rsidRPr="00090680">
        <w:t xml:space="preserve">Contient </w:t>
      </w:r>
      <w:r w:rsidR="00386D33" w:rsidRPr="00090680">
        <w:t>toutes les autres images utilisées</w:t>
      </w:r>
      <w:r w:rsidRPr="00090680">
        <w:t xml:space="preserve"> dans le jeu.</w:t>
      </w:r>
    </w:p>
    <w:p w14:paraId="0239AFDC" w14:textId="77777777" w:rsidR="007B2A41" w:rsidRPr="00090680" w:rsidRDefault="007B2A41" w:rsidP="007B2A41"/>
    <w:p w14:paraId="7A1C437D" w14:textId="77777777" w:rsidR="007B2A41" w:rsidRPr="00090680" w:rsidRDefault="007B2A41" w:rsidP="007B2A41">
      <w:pPr>
        <w:pStyle w:val="Titre4"/>
      </w:pPr>
      <w:r w:rsidRPr="00090680">
        <w:t xml:space="preserve">Scènes </w:t>
      </w:r>
    </w:p>
    <w:p w14:paraId="295617F0" w14:textId="77777777" w:rsidR="007B2A41" w:rsidRPr="00090680" w:rsidRDefault="007B2A41" w:rsidP="007B2A41">
      <w:r w:rsidRPr="00090680">
        <w:t>Répertoire qui contient l’ensemble des scènes utiliser pour le projet.</w:t>
      </w:r>
    </w:p>
    <w:p w14:paraId="66E1109A" w14:textId="77777777" w:rsidR="007B2A41" w:rsidRPr="00090680" w:rsidRDefault="007B2A41" w:rsidP="007B2A41"/>
    <w:p w14:paraId="6346C98C" w14:textId="77777777" w:rsidR="007B2A41" w:rsidRPr="00090680" w:rsidRDefault="007B2A41" w:rsidP="007B2A41">
      <w:pPr>
        <w:pStyle w:val="Titre4"/>
      </w:pPr>
      <w:r w:rsidRPr="00090680">
        <w:t xml:space="preserve">Scripts </w:t>
      </w:r>
    </w:p>
    <w:p w14:paraId="2DAEE563" w14:textId="77777777" w:rsidR="007B2A41" w:rsidRPr="00090680" w:rsidRDefault="007B2A41" w:rsidP="007B2A41">
      <w:r w:rsidRPr="00090680">
        <w:t>Ce répertoire contient tous les scripts du jeu.</w:t>
      </w:r>
    </w:p>
    <w:p w14:paraId="29A2E587" w14:textId="77777777" w:rsidR="007B2A41" w:rsidRPr="00090680" w:rsidRDefault="007B2A41" w:rsidP="007B2A41"/>
    <w:p w14:paraId="694C285C" w14:textId="77777777" w:rsidR="007B2A41" w:rsidRPr="00090680" w:rsidRDefault="007B2A41" w:rsidP="007B2A41">
      <w:pPr>
        <w:pStyle w:val="Titre4"/>
      </w:pPr>
      <w:proofErr w:type="spellStart"/>
      <w:r w:rsidRPr="00090680">
        <w:t>TextMeshPro</w:t>
      </w:r>
      <w:proofErr w:type="spellEnd"/>
    </w:p>
    <w:p w14:paraId="29B533BB" w14:textId="77777777" w:rsidR="007B2A41" w:rsidRPr="00090680" w:rsidRDefault="007B2A41" w:rsidP="007B2A41">
      <w:r w:rsidRPr="00090680">
        <w:t xml:space="preserve">Dossier généré par le package </w:t>
      </w:r>
      <w:proofErr w:type="gramStart"/>
      <w:r w:rsidRPr="00090680">
        <w:t>installé</w:t>
      </w:r>
      <w:proofErr w:type="gramEnd"/>
      <w:r w:rsidRPr="00090680">
        <w:t xml:space="preserve"> </w:t>
      </w:r>
      <w:proofErr w:type="spellStart"/>
      <w:r w:rsidRPr="00090680">
        <w:t>TextMeshPro</w:t>
      </w:r>
      <w:proofErr w:type="spellEnd"/>
      <w:r w:rsidRPr="00090680">
        <w:t xml:space="preserve"> </w:t>
      </w:r>
    </w:p>
    <w:p w14:paraId="626FE48B" w14:textId="0C531D27" w:rsidR="00C75736" w:rsidRDefault="00C75736" w:rsidP="007B2A41"/>
    <w:p w14:paraId="7A434D49" w14:textId="77777777" w:rsidR="00C75736" w:rsidRPr="00090680" w:rsidRDefault="00C75736" w:rsidP="007B2A41"/>
    <w:p w14:paraId="1915B920" w14:textId="1AD5C5A6" w:rsidR="007B2A41" w:rsidRPr="00090680" w:rsidRDefault="007B2A41" w:rsidP="007B2A41">
      <w:pPr>
        <w:pStyle w:val="Titre2"/>
        <w:rPr>
          <w:rFonts w:cs="Segoe UI"/>
          <w:i/>
          <w:iCs/>
        </w:rPr>
      </w:pPr>
      <w:bookmarkStart w:id="77" w:name="_Toc104297181"/>
      <w:bookmarkStart w:id="78" w:name="_Toc104836214"/>
      <w:r w:rsidRPr="00090680">
        <w:rPr>
          <w:rFonts w:cs="Segoe UI"/>
          <w:iCs/>
        </w:rPr>
        <w:t>Touches de DEBUG</w:t>
      </w:r>
      <w:bookmarkEnd w:id="77"/>
      <w:bookmarkEnd w:id="78"/>
    </w:p>
    <w:p w14:paraId="716BD2D2" w14:textId="77777777" w:rsidR="007B2A41" w:rsidRPr="00090680" w:rsidRDefault="007B2A41" w:rsidP="007B2A41">
      <w:r w:rsidRPr="00090680">
        <w:t>Pour tester plus rapidement certaines fonctionnalités, des touches de tests ont été implémenté.</w:t>
      </w:r>
    </w:p>
    <w:p w14:paraId="5083A618" w14:textId="77777777" w:rsidR="007B2A41" w:rsidRPr="00090680" w:rsidRDefault="007B2A41" w:rsidP="007B2A41"/>
    <w:p w14:paraId="6587BE75" w14:textId="77777777" w:rsidR="007B2A41" w:rsidRPr="00090680" w:rsidRDefault="007B2A41" w:rsidP="007B2A41">
      <w:pPr>
        <w:ind w:left="705" w:hanging="705"/>
      </w:pPr>
      <w:r w:rsidRPr="004E7096">
        <w:rPr>
          <w:b/>
        </w:rPr>
        <w:t>O</w:t>
      </w:r>
      <w:r w:rsidRPr="00090680">
        <w:t xml:space="preserve"> : </w:t>
      </w:r>
      <w:r>
        <w:tab/>
      </w:r>
      <w:r w:rsidRPr="00090680">
        <w:t xml:space="preserve">Cette touche permet de finir le mini-jeu de pêche plus rapidement. Elle nous fait gagner </w:t>
      </w:r>
      <w:r>
        <w:t xml:space="preserve">le mini-jeu </w:t>
      </w:r>
      <w:r w:rsidRPr="00090680">
        <w:t xml:space="preserve">et ajoute un poisson dans l’inventaire </w:t>
      </w:r>
    </w:p>
    <w:p w14:paraId="23A2833F" w14:textId="77777777" w:rsidR="007B2A41" w:rsidRPr="00090680" w:rsidRDefault="007B2A41" w:rsidP="007B2A41"/>
    <w:p w14:paraId="2C91BB37" w14:textId="77777777" w:rsidR="007B2A41" w:rsidRPr="00090680" w:rsidRDefault="007B2A41" w:rsidP="007B2A41">
      <w:r w:rsidRPr="004E7096">
        <w:rPr>
          <w:b/>
        </w:rPr>
        <w:t>+</w:t>
      </w:r>
      <w:r w:rsidRPr="00090680">
        <w:t xml:space="preserve"> : </w:t>
      </w:r>
      <w:r>
        <w:tab/>
      </w:r>
      <w:r w:rsidRPr="00090680">
        <w:t>Cette touche du pavé numérique permet d’ajouter de l’argent au joueur.</w:t>
      </w:r>
    </w:p>
    <w:p w14:paraId="6DC7F0B7" w14:textId="77777777" w:rsidR="007B2A41" w:rsidRPr="00090680" w:rsidRDefault="007B2A41" w:rsidP="007B2A41"/>
    <w:p w14:paraId="2A6A7E1D" w14:textId="77777777" w:rsidR="007B2A41" w:rsidRPr="00090680" w:rsidRDefault="007B2A41" w:rsidP="007B2A41">
      <w:r w:rsidRPr="004E7096">
        <w:rPr>
          <w:b/>
        </w:rPr>
        <w:t>-</w:t>
      </w:r>
      <w:r w:rsidRPr="00090680">
        <w:t xml:space="preserve"> : </w:t>
      </w:r>
      <w:r>
        <w:tab/>
      </w:r>
      <w:r w:rsidRPr="00090680">
        <w:t>Cette touche du pavé numérique permet de retirer de l’argent au joueur.</w:t>
      </w:r>
    </w:p>
    <w:p w14:paraId="5274EC16" w14:textId="77777777" w:rsidR="007B2A41" w:rsidRPr="00090680" w:rsidRDefault="007B2A41" w:rsidP="007B2A41"/>
    <w:p w14:paraId="282DD6A5" w14:textId="617A7E07" w:rsidR="00C75736" w:rsidRDefault="007B2A41" w:rsidP="00481AF8">
      <w:r w:rsidRPr="004E7096">
        <w:rPr>
          <w:b/>
        </w:rPr>
        <w:t>T</w:t>
      </w:r>
      <w:r w:rsidRPr="00090680">
        <w:t xml:space="preserve"> : </w:t>
      </w:r>
      <w:r>
        <w:tab/>
      </w:r>
      <w:r w:rsidRPr="00090680">
        <w:t xml:space="preserve">Cette touche permet d’accélérer le temps. </w:t>
      </w:r>
    </w:p>
    <w:p w14:paraId="3341B214" w14:textId="4C8FF900" w:rsidR="00481AF8" w:rsidRDefault="00481AF8" w:rsidP="00481AF8"/>
    <w:p w14:paraId="4A50489F" w14:textId="04CDBCF9" w:rsidR="00481AF8" w:rsidRDefault="00481AF8" w:rsidP="00481AF8"/>
    <w:p w14:paraId="63D75999" w14:textId="77777777" w:rsidR="00481AF8" w:rsidRPr="00481AF8" w:rsidRDefault="00481AF8" w:rsidP="00481AF8"/>
    <w:p w14:paraId="30D28DA9" w14:textId="4C89951F" w:rsidR="00C75736" w:rsidRPr="00481AF8" w:rsidRDefault="007B2A41" w:rsidP="00481AF8">
      <w:pPr>
        <w:pStyle w:val="Titre2"/>
        <w:rPr>
          <w:rFonts w:cs="Segoe UI"/>
          <w:iCs/>
        </w:rPr>
      </w:pPr>
      <w:bookmarkStart w:id="79" w:name="_Toc104297182"/>
      <w:bookmarkStart w:id="80" w:name="_Toc104836215"/>
      <w:r w:rsidRPr="00090680">
        <w:rPr>
          <w:rFonts w:cs="Segoe UI"/>
          <w:iCs/>
        </w:rPr>
        <w:t>Versions</w:t>
      </w:r>
      <w:bookmarkEnd w:id="79"/>
      <w:bookmarkEnd w:id="80"/>
    </w:p>
    <w:p w14:paraId="494F8295" w14:textId="035E2B06" w:rsidR="00531B97" w:rsidRDefault="00531B97" w:rsidP="00531B97">
      <w:pPr>
        <w:pStyle w:val="Titre3"/>
      </w:pPr>
      <w:bookmarkStart w:id="81" w:name="_Toc104836216"/>
      <w:r w:rsidRPr="00090680">
        <w:t xml:space="preserve">Tests </w:t>
      </w:r>
      <w:r>
        <w:t>logiciels et Windows</w:t>
      </w:r>
      <w:bookmarkEnd w:id="81"/>
    </w:p>
    <w:p w14:paraId="194608ED" w14:textId="77777777" w:rsidR="00C75736" w:rsidRPr="00C75736" w:rsidRDefault="00C75736" w:rsidP="00C75736"/>
    <w:p w14:paraId="3884C9CD" w14:textId="77777777" w:rsidR="007B2A41" w:rsidRPr="00090680" w:rsidRDefault="007B2A41" w:rsidP="007B2A41">
      <w:pPr>
        <w:keepNext/>
      </w:pPr>
      <w:r w:rsidRPr="00090680">
        <w:rPr>
          <w:noProof/>
          <w:lang w:val="fr-CH" w:eastAsia="fr-CH"/>
        </w:rPr>
        <w:drawing>
          <wp:inline distT="0" distB="0" distL="0" distR="0" wp14:anchorId="797E302A" wp14:editId="790AC725">
            <wp:extent cx="5759450" cy="942340"/>
            <wp:effectExtent l="0" t="0" r="0" b="0"/>
            <wp:docPr id="10" name="Image 10" descr="Unity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Ver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942340"/>
                    </a:xfrm>
                    <a:prstGeom prst="rect">
                      <a:avLst/>
                    </a:prstGeom>
                    <a:noFill/>
                    <a:ln>
                      <a:noFill/>
                    </a:ln>
                  </pic:spPr>
                </pic:pic>
              </a:graphicData>
            </a:graphic>
          </wp:inline>
        </w:drawing>
      </w:r>
    </w:p>
    <w:p w14:paraId="593E8182" w14:textId="1F976D41" w:rsidR="007B2A41" w:rsidRPr="00090680" w:rsidRDefault="000B57B1" w:rsidP="007B2A41">
      <w:pPr>
        <w:pStyle w:val="Lgende"/>
      </w:pPr>
      <w:r>
        <w:fldChar w:fldCharType="begin"/>
      </w:r>
      <w:r>
        <w:instrText xml:space="preserve"> SEQ Figure \* ARABIC </w:instrText>
      </w:r>
      <w:r>
        <w:fldChar w:fldCharType="separate"/>
      </w:r>
      <w:bookmarkStart w:id="82" w:name="_Toc104834015"/>
      <w:r w:rsidR="0056193B">
        <w:rPr>
          <w:noProof/>
        </w:rPr>
        <w:t>16</w:t>
      </w:r>
      <w:r>
        <w:rPr>
          <w:noProof/>
        </w:rPr>
        <w:fldChar w:fldCharType="end"/>
      </w:r>
      <w:r w:rsidR="007B2A41" w:rsidRPr="00090680">
        <w:t xml:space="preserve"> : Version de </w:t>
      </w:r>
      <w:proofErr w:type="spellStart"/>
      <w:r w:rsidR="007B2A41" w:rsidRPr="00090680">
        <w:t>Unity</w:t>
      </w:r>
      <w:bookmarkEnd w:id="82"/>
      <w:proofErr w:type="spellEnd"/>
    </w:p>
    <w:p w14:paraId="4F8EBC4B" w14:textId="40AFF063" w:rsidR="007B2A41" w:rsidRPr="00090680" w:rsidRDefault="00481AF8" w:rsidP="007B2A41">
      <w:pPr>
        <w:keepNext/>
      </w:pPr>
      <w:r w:rsidRPr="00090680">
        <w:rPr>
          <w:noProof/>
          <w:lang w:val="fr-CH" w:eastAsia="fr-CH"/>
        </w:rPr>
        <w:lastRenderedPageBreak/>
        <w:drawing>
          <wp:anchor distT="0" distB="0" distL="114300" distR="114300" simplePos="0" relativeHeight="251675648" behindDoc="0" locked="0" layoutInCell="1" allowOverlap="1" wp14:anchorId="2D86DB71" wp14:editId="6A41ECE0">
            <wp:simplePos x="0" y="0"/>
            <wp:positionH relativeFrom="margin">
              <wp:posOffset>809625</wp:posOffset>
            </wp:positionH>
            <wp:positionV relativeFrom="paragraph">
              <wp:posOffset>0</wp:posOffset>
            </wp:positionV>
            <wp:extent cx="4362450" cy="3933825"/>
            <wp:effectExtent l="0" t="0" r="0" b="9525"/>
            <wp:wrapTopAndBottom/>
            <wp:docPr id="11" name="Image 11" descr="C:\Users\Kevin.Gacon\AppData\Local\Microsoft\Windows\INetCache\Content.Word\weqw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vin.Gacon\AppData\Local\Microsoft\Windows\INetCache\Content.Word\weqweqw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3933825"/>
                    </a:xfrm>
                    <a:prstGeom prst="rect">
                      <a:avLst/>
                    </a:prstGeom>
                    <a:noFill/>
                    <a:ln>
                      <a:noFill/>
                    </a:ln>
                  </pic:spPr>
                </pic:pic>
              </a:graphicData>
            </a:graphic>
          </wp:anchor>
        </w:drawing>
      </w:r>
    </w:p>
    <w:p w14:paraId="31DA621D" w14:textId="03C4A486" w:rsidR="007B2A41" w:rsidRPr="00090680" w:rsidRDefault="00DA0495" w:rsidP="007B2A41">
      <w:pPr>
        <w:pStyle w:val="Lgende"/>
      </w:pPr>
      <w:bookmarkStart w:id="83" w:name="_Toc104834016"/>
      <w:r w:rsidRPr="00090680">
        <w:rPr>
          <w:rFonts w:cs="Segoe UI"/>
          <w:iCs w:val="0"/>
          <w:noProof/>
          <w:lang w:val="fr-CH" w:eastAsia="fr-CH"/>
        </w:rPr>
        <w:drawing>
          <wp:anchor distT="0" distB="0" distL="114300" distR="114300" simplePos="0" relativeHeight="251676672" behindDoc="0" locked="0" layoutInCell="1" allowOverlap="1" wp14:anchorId="10E33E4D" wp14:editId="6F2CEB9F">
            <wp:simplePos x="0" y="0"/>
            <wp:positionH relativeFrom="margin">
              <wp:posOffset>890905</wp:posOffset>
            </wp:positionH>
            <wp:positionV relativeFrom="paragraph">
              <wp:posOffset>260985</wp:posOffset>
            </wp:positionV>
            <wp:extent cx="4235450" cy="3275330"/>
            <wp:effectExtent l="0" t="0" r="0" b="1270"/>
            <wp:wrapTopAndBottom/>
            <wp:docPr id="9" name="Image 9" descr="C:\Users\Kevin.Gacon\AppData\Local\Microsoft\Windows\INetCache\Content.Word\eqweq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Gacon\AppData\Local\Microsoft\Windows\INetCache\Content.Word\eqweqeqw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545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7B1">
        <w:fldChar w:fldCharType="begin"/>
      </w:r>
      <w:r w:rsidR="000B57B1">
        <w:instrText xml:space="preserve"> SEQ Figure \* ARABIC </w:instrText>
      </w:r>
      <w:r w:rsidR="000B57B1">
        <w:fldChar w:fldCharType="separate"/>
      </w:r>
      <w:r w:rsidR="0056193B">
        <w:rPr>
          <w:noProof/>
        </w:rPr>
        <w:t>17</w:t>
      </w:r>
      <w:r w:rsidR="000B57B1">
        <w:rPr>
          <w:noProof/>
        </w:rPr>
        <w:fldChar w:fldCharType="end"/>
      </w:r>
      <w:r w:rsidR="007B2A41" w:rsidRPr="00090680">
        <w:t xml:space="preserve"> : Version de Windows</w:t>
      </w:r>
      <w:bookmarkEnd w:id="83"/>
    </w:p>
    <w:p w14:paraId="21F2B659" w14:textId="7DDCC121" w:rsidR="007B2A41" w:rsidRDefault="007B2A41" w:rsidP="007B2A41">
      <w:pPr>
        <w:pStyle w:val="Lgende"/>
      </w:pPr>
    </w:p>
    <w:p w14:paraId="13898592" w14:textId="3A97E3B3" w:rsidR="00C75736" w:rsidRPr="0071149A" w:rsidRDefault="00C75736" w:rsidP="007B2A41"/>
    <w:p w14:paraId="79A3970F" w14:textId="3D5FD3BD" w:rsidR="007B2A41" w:rsidRPr="00090680" w:rsidRDefault="000B57B1" w:rsidP="007B2A41">
      <w:pPr>
        <w:pStyle w:val="Lgende"/>
      </w:pPr>
      <w:r>
        <w:fldChar w:fldCharType="begin"/>
      </w:r>
      <w:r>
        <w:instrText xml:space="preserve"> SEQ Figure \* ARABIC </w:instrText>
      </w:r>
      <w:r>
        <w:fldChar w:fldCharType="separate"/>
      </w:r>
      <w:bookmarkStart w:id="84" w:name="_Toc104834017"/>
      <w:r w:rsidR="0056193B">
        <w:rPr>
          <w:noProof/>
        </w:rPr>
        <w:t>18</w:t>
      </w:r>
      <w:r>
        <w:rPr>
          <w:noProof/>
        </w:rPr>
        <w:fldChar w:fldCharType="end"/>
      </w:r>
      <w:r w:rsidR="007B2A41" w:rsidRPr="00090680">
        <w:t xml:space="preserve"> : Version de Visual Studio</w:t>
      </w:r>
      <w:bookmarkEnd w:id="84"/>
    </w:p>
    <w:p w14:paraId="13E71D94" w14:textId="77777777" w:rsidR="007B2A41" w:rsidRPr="00090680" w:rsidRDefault="007B2A41" w:rsidP="007B2A41"/>
    <w:p w14:paraId="13D67818" w14:textId="25F60F8E" w:rsidR="00DD618A" w:rsidRPr="00D0198A" w:rsidRDefault="00DD618A" w:rsidP="007B2A41">
      <w:pPr>
        <w:rPr>
          <w:lang w:val="fr-CH"/>
        </w:rPr>
      </w:pPr>
    </w:p>
    <w:p w14:paraId="52E8B195" w14:textId="42813AB8" w:rsidR="00DD618A" w:rsidRPr="00D0198A" w:rsidRDefault="00DD618A" w:rsidP="007B2A41">
      <w:pPr>
        <w:rPr>
          <w:lang w:val="fr-CH"/>
        </w:rPr>
      </w:pPr>
    </w:p>
    <w:p w14:paraId="72B68B6B" w14:textId="77777777" w:rsidR="00DA0495" w:rsidRPr="00D0198A" w:rsidRDefault="00DA0495" w:rsidP="007B2A41">
      <w:pPr>
        <w:rPr>
          <w:lang w:val="fr-CH"/>
        </w:rPr>
      </w:pPr>
    </w:p>
    <w:p w14:paraId="0D168D75" w14:textId="0DA6329F" w:rsidR="00DD618A" w:rsidRDefault="00DD618A" w:rsidP="00DD618A">
      <w:pPr>
        <w:pStyle w:val="Titre2"/>
        <w:spacing w:before="0"/>
        <w:rPr>
          <w:rFonts w:cs="Segoe UI"/>
          <w:iCs/>
        </w:rPr>
      </w:pPr>
      <w:bookmarkStart w:id="85" w:name="_Toc104836217"/>
      <w:r>
        <w:rPr>
          <w:rFonts w:cs="Segoe UI"/>
          <w:iCs/>
        </w:rPr>
        <w:t>Librairies</w:t>
      </w:r>
      <w:bookmarkEnd w:id="85"/>
    </w:p>
    <w:p w14:paraId="1B7046F9" w14:textId="2B8DFA42" w:rsidR="00DD618A" w:rsidRDefault="00DD618A" w:rsidP="00DD618A">
      <w:pPr>
        <w:pStyle w:val="Titre3"/>
      </w:pPr>
      <w:bookmarkStart w:id="86" w:name="_Toc104836218"/>
      <w:r>
        <w:t>Projet</w:t>
      </w:r>
      <w:bookmarkEnd w:id="86"/>
    </w:p>
    <w:p w14:paraId="2C11F411" w14:textId="1E0FCE42" w:rsidR="00DD618A" w:rsidRDefault="00DD618A" w:rsidP="009E0AD5">
      <w:pPr>
        <w:pStyle w:val="Paragraphedeliste"/>
        <w:numPr>
          <w:ilvl w:val="0"/>
          <w:numId w:val="16"/>
        </w:numPr>
      </w:pPr>
      <w:r>
        <w:t xml:space="preserve">2D pixel </w:t>
      </w:r>
      <w:proofErr w:type="spellStart"/>
      <w:r>
        <w:t>perfect</w:t>
      </w:r>
      <w:proofErr w:type="spellEnd"/>
    </w:p>
    <w:p w14:paraId="47CD0897" w14:textId="5C9B8EAF" w:rsidR="00DD618A" w:rsidRDefault="00DD618A" w:rsidP="009E0AD5">
      <w:pPr>
        <w:pStyle w:val="Paragraphedeliste"/>
        <w:numPr>
          <w:ilvl w:val="0"/>
          <w:numId w:val="16"/>
        </w:numPr>
      </w:pPr>
      <w:r>
        <w:t>2D Sprite</w:t>
      </w:r>
      <w:r w:rsidR="00386D33">
        <w:fldChar w:fldCharType="begin"/>
      </w:r>
      <w:r w:rsidR="00386D33">
        <w:instrText xml:space="preserve"> XE "</w:instrText>
      </w:r>
      <w:r w:rsidR="00386D33" w:rsidRPr="00F80256">
        <w:instrText>Sprite:Image utilisé pour le jeu</w:instrText>
      </w:r>
      <w:r w:rsidR="00386D33">
        <w:instrText xml:space="preserve">" </w:instrText>
      </w:r>
      <w:r w:rsidR="00386D33">
        <w:fldChar w:fldCharType="end"/>
      </w:r>
    </w:p>
    <w:p w14:paraId="1FCF6F96" w14:textId="36F20EA1" w:rsidR="00DD618A" w:rsidRPr="00DD618A" w:rsidRDefault="00DD618A" w:rsidP="009E0AD5">
      <w:pPr>
        <w:pStyle w:val="Paragraphedeliste"/>
        <w:numPr>
          <w:ilvl w:val="0"/>
          <w:numId w:val="16"/>
        </w:numPr>
        <w:rPr>
          <w:lang w:val="en-US"/>
        </w:rPr>
      </w:pPr>
      <w:r w:rsidRPr="00DD618A">
        <w:rPr>
          <w:lang w:val="en-US"/>
        </w:rPr>
        <w:t xml:space="preserve">JetBrains </w:t>
      </w:r>
      <w:proofErr w:type="spellStart"/>
      <w:r w:rsidRPr="00DD618A">
        <w:rPr>
          <w:lang w:val="en-US"/>
        </w:rPr>
        <w:t>Reder</w:t>
      </w:r>
      <w:proofErr w:type="spellEnd"/>
      <w:r w:rsidRPr="00DD618A">
        <w:rPr>
          <w:lang w:val="en-US"/>
        </w:rPr>
        <w:t xml:space="preserve"> Editor</w:t>
      </w:r>
    </w:p>
    <w:p w14:paraId="73F88217" w14:textId="49E1A291" w:rsidR="00DD618A" w:rsidRPr="00DD618A" w:rsidRDefault="00DD618A" w:rsidP="009E0AD5">
      <w:pPr>
        <w:pStyle w:val="Paragraphedeliste"/>
        <w:numPr>
          <w:ilvl w:val="0"/>
          <w:numId w:val="16"/>
        </w:numPr>
        <w:rPr>
          <w:lang w:val="en-US"/>
        </w:rPr>
      </w:pPr>
      <w:r w:rsidRPr="00DD618A">
        <w:rPr>
          <w:lang w:val="en-US"/>
        </w:rPr>
        <w:t>Test Framework</w:t>
      </w:r>
    </w:p>
    <w:p w14:paraId="1FA399D4" w14:textId="6AF40C2A" w:rsidR="00DD618A" w:rsidRPr="00DD618A" w:rsidRDefault="00DD618A" w:rsidP="009E0AD5">
      <w:pPr>
        <w:pStyle w:val="Paragraphedeliste"/>
        <w:numPr>
          <w:ilvl w:val="0"/>
          <w:numId w:val="16"/>
        </w:numPr>
        <w:rPr>
          <w:lang w:val="en-US"/>
        </w:rPr>
      </w:pPr>
      <w:proofErr w:type="spellStart"/>
      <w:r w:rsidRPr="00DD618A">
        <w:rPr>
          <w:lang w:val="en-US"/>
        </w:rPr>
        <w:t>TextMeshPro</w:t>
      </w:r>
      <w:proofErr w:type="spellEnd"/>
    </w:p>
    <w:p w14:paraId="62511C07" w14:textId="6CDE2B3C" w:rsidR="00DD618A" w:rsidRDefault="00DD618A" w:rsidP="009E0AD5">
      <w:pPr>
        <w:pStyle w:val="Paragraphedeliste"/>
        <w:numPr>
          <w:ilvl w:val="0"/>
          <w:numId w:val="16"/>
        </w:numPr>
      </w:pPr>
      <w:r>
        <w:t>Timeline</w:t>
      </w:r>
    </w:p>
    <w:p w14:paraId="5CAD135B" w14:textId="68BD8C44" w:rsidR="00DD618A" w:rsidRDefault="00DD618A" w:rsidP="009E0AD5">
      <w:pPr>
        <w:pStyle w:val="Paragraphedeliste"/>
        <w:numPr>
          <w:ilvl w:val="0"/>
          <w:numId w:val="16"/>
        </w:numPr>
      </w:pPr>
      <w:proofErr w:type="spellStart"/>
      <w:r>
        <w:t>Unity</w:t>
      </w:r>
      <w:proofErr w:type="spellEnd"/>
      <w:r>
        <w:t xml:space="preserve"> UI</w:t>
      </w:r>
    </w:p>
    <w:p w14:paraId="76CC6997" w14:textId="4C9E6D16" w:rsidR="00DD618A" w:rsidRDefault="00DD618A" w:rsidP="009E0AD5">
      <w:pPr>
        <w:pStyle w:val="Paragraphedeliste"/>
        <w:numPr>
          <w:ilvl w:val="0"/>
          <w:numId w:val="16"/>
        </w:numPr>
      </w:pPr>
      <w:r>
        <w:t>Version Control</w:t>
      </w:r>
    </w:p>
    <w:p w14:paraId="3BF0AED7" w14:textId="277E2384" w:rsidR="00DD618A" w:rsidRDefault="00DD618A" w:rsidP="009E0AD5">
      <w:pPr>
        <w:pStyle w:val="Paragraphedeliste"/>
        <w:numPr>
          <w:ilvl w:val="0"/>
          <w:numId w:val="16"/>
        </w:numPr>
      </w:pPr>
      <w:r>
        <w:t>Visual Studio Code Editor</w:t>
      </w:r>
    </w:p>
    <w:p w14:paraId="2D2539C6" w14:textId="68AF9224" w:rsidR="00DD618A" w:rsidRDefault="00DD618A" w:rsidP="009E0AD5">
      <w:pPr>
        <w:pStyle w:val="Paragraphedeliste"/>
        <w:numPr>
          <w:ilvl w:val="0"/>
          <w:numId w:val="16"/>
        </w:numPr>
      </w:pPr>
      <w:r w:rsidRPr="00DD618A">
        <w:t>Visual Studio Editor</w:t>
      </w:r>
    </w:p>
    <w:p w14:paraId="328658F4" w14:textId="77777777" w:rsidR="00DD618A" w:rsidRDefault="00DD618A" w:rsidP="00DD618A"/>
    <w:p w14:paraId="71E2E5A6" w14:textId="52BB2601" w:rsidR="00DD618A" w:rsidRPr="00DD618A" w:rsidRDefault="00DD618A" w:rsidP="00DD618A">
      <w:pPr>
        <w:pStyle w:val="Titre3"/>
        <w:rPr>
          <w:lang w:val="en-US"/>
        </w:rPr>
      </w:pPr>
      <w:bookmarkStart w:id="87" w:name="_Toc104836219"/>
      <w:proofErr w:type="spellStart"/>
      <w:r w:rsidRPr="00DD618A">
        <w:rPr>
          <w:lang w:val="en-US"/>
        </w:rPr>
        <w:t>Librairies</w:t>
      </w:r>
      <w:proofErr w:type="spellEnd"/>
      <w:r w:rsidRPr="00DD618A">
        <w:rPr>
          <w:lang w:val="en-US"/>
        </w:rPr>
        <w:t xml:space="preserve"> built-in</w:t>
      </w:r>
      <w:bookmarkEnd w:id="87"/>
    </w:p>
    <w:p w14:paraId="0A1BBED0" w14:textId="77777777" w:rsidR="00DD618A" w:rsidRPr="00DD618A" w:rsidRDefault="00DD618A" w:rsidP="009E0AD5">
      <w:pPr>
        <w:pStyle w:val="Paragraphedeliste"/>
        <w:numPr>
          <w:ilvl w:val="0"/>
          <w:numId w:val="17"/>
        </w:numPr>
        <w:rPr>
          <w:lang w:val="en-US"/>
        </w:rPr>
      </w:pPr>
      <w:r w:rsidRPr="00DD618A">
        <w:rPr>
          <w:lang w:val="en-US"/>
        </w:rPr>
        <w:t>AI</w:t>
      </w:r>
    </w:p>
    <w:p w14:paraId="6573FA51" w14:textId="27507249" w:rsidR="00DD618A" w:rsidRPr="00DD618A" w:rsidRDefault="00DD618A" w:rsidP="009E0AD5">
      <w:pPr>
        <w:pStyle w:val="Paragraphedeliste"/>
        <w:numPr>
          <w:ilvl w:val="0"/>
          <w:numId w:val="17"/>
        </w:numPr>
        <w:rPr>
          <w:lang w:val="en-US"/>
        </w:rPr>
      </w:pPr>
      <w:r w:rsidRPr="00DD618A">
        <w:rPr>
          <w:lang w:val="en-US"/>
        </w:rPr>
        <w:t>Android JNI</w:t>
      </w:r>
    </w:p>
    <w:p w14:paraId="2D56DD94" w14:textId="389CCFAD" w:rsidR="00DD618A" w:rsidRPr="00DD618A" w:rsidRDefault="00DD618A" w:rsidP="009E0AD5">
      <w:pPr>
        <w:pStyle w:val="Paragraphedeliste"/>
        <w:numPr>
          <w:ilvl w:val="0"/>
          <w:numId w:val="17"/>
        </w:numPr>
        <w:rPr>
          <w:lang w:val="en-US"/>
        </w:rPr>
      </w:pPr>
      <w:r w:rsidRPr="00DD618A">
        <w:rPr>
          <w:lang w:val="en-US"/>
        </w:rPr>
        <w:t>Animation</w:t>
      </w:r>
    </w:p>
    <w:p w14:paraId="787F3CAC" w14:textId="3D7489DD" w:rsidR="00DD618A" w:rsidRPr="00DD618A" w:rsidRDefault="00DD618A" w:rsidP="009E0AD5">
      <w:pPr>
        <w:pStyle w:val="Paragraphedeliste"/>
        <w:numPr>
          <w:ilvl w:val="0"/>
          <w:numId w:val="17"/>
        </w:numPr>
        <w:rPr>
          <w:lang w:val="en-US"/>
        </w:rPr>
      </w:pPr>
      <w:r w:rsidRPr="00DD618A">
        <w:rPr>
          <w:lang w:val="en-US"/>
        </w:rPr>
        <w:t>Asset Bundle</w:t>
      </w:r>
    </w:p>
    <w:p w14:paraId="44477E62" w14:textId="58AEC271" w:rsidR="00DD618A" w:rsidRPr="00DD618A" w:rsidRDefault="00DD618A" w:rsidP="009E0AD5">
      <w:pPr>
        <w:pStyle w:val="Paragraphedeliste"/>
        <w:numPr>
          <w:ilvl w:val="0"/>
          <w:numId w:val="17"/>
        </w:numPr>
        <w:rPr>
          <w:lang w:val="en-US"/>
        </w:rPr>
      </w:pPr>
      <w:r w:rsidRPr="00DD618A">
        <w:rPr>
          <w:lang w:val="en-US"/>
        </w:rPr>
        <w:t>Audio</w:t>
      </w:r>
    </w:p>
    <w:p w14:paraId="05C83EA9" w14:textId="588BFFC5" w:rsidR="00DD618A" w:rsidRPr="00DD618A" w:rsidRDefault="00DD618A" w:rsidP="009E0AD5">
      <w:pPr>
        <w:pStyle w:val="Paragraphedeliste"/>
        <w:numPr>
          <w:ilvl w:val="0"/>
          <w:numId w:val="17"/>
        </w:numPr>
        <w:rPr>
          <w:lang w:val="en-US"/>
        </w:rPr>
      </w:pPr>
      <w:r w:rsidRPr="00DD618A">
        <w:rPr>
          <w:lang w:val="en-US"/>
        </w:rPr>
        <w:t>Cloth</w:t>
      </w:r>
    </w:p>
    <w:p w14:paraId="6E1890B0" w14:textId="52FF152C" w:rsidR="00DD618A" w:rsidRPr="00DD618A" w:rsidRDefault="00DD618A" w:rsidP="009E0AD5">
      <w:pPr>
        <w:pStyle w:val="Paragraphedeliste"/>
        <w:numPr>
          <w:ilvl w:val="0"/>
          <w:numId w:val="17"/>
        </w:numPr>
        <w:rPr>
          <w:lang w:val="en-US"/>
        </w:rPr>
      </w:pPr>
      <w:r w:rsidRPr="00DD618A">
        <w:rPr>
          <w:lang w:val="en-US"/>
        </w:rPr>
        <w:t>Director</w:t>
      </w:r>
    </w:p>
    <w:p w14:paraId="3F73B217" w14:textId="4E8F1AF4" w:rsidR="00DD618A" w:rsidRDefault="00DD618A" w:rsidP="009E0AD5">
      <w:pPr>
        <w:pStyle w:val="Paragraphedeliste"/>
        <w:numPr>
          <w:ilvl w:val="0"/>
          <w:numId w:val="17"/>
        </w:numPr>
      </w:pPr>
      <w:r>
        <w:t>Image Conversion</w:t>
      </w:r>
    </w:p>
    <w:p w14:paraId="5483E376" w14:textId="5C1158A2" w:rsidR="00DD618A" w:rsidRDefault="00DD618A" w:rsidP="009E0AD5">
      <w:pPr>
        <w:pStyle w:val="Paragraphedeliste"/>
        <w:numPr>
          <w:ilvl w:val="0"/>
          <w:numId w:val="17"/>
        </w:numPr>
      </w:pPr>
      <w:r>
        <w:t>IMGUI</w:t>
      </w:r>
    </w:p>
    <w:p w14:paraId="62BA0E2A" w14:textId="057ADAA6" w:rsidR="00DD618A" w:rsidRDefault="00DD618A" w:rsidP="009E0AD5">
      <w:pPr>
        <w:pStyle w:val="Paragraphedeliste"/>
        <w:numPr>
          <w:ilvl w:val="0"/>
          <w:numId w:val="17"/>
        </w:numPr>
      </w:pPr>
      <w:proofErr w:type="spellStart"/>
      <w:r>
        <w:t>JSONSerialize</w:t>
      </w:r>
      <w:proofErr w:type="spellEnd"/>
    </w:p>
    <w:p w14:paraId="16BE5B78" w14:textId="247ACD5F" w:rsidR="00DD618A" w:rsidRDefault="00DD618A" w:rsidP="009E0AD5">
      <w:pPr>
        <w:pStyle w:val="Paragraphedeliste"/>
        <w:numPr>
          <w:ilvl w:val="0"/>
          <w:numId w:val="17"/>
        </w:numPr>
      </w:pPr>
      <w:proofErr w:type="spellStart"/>
      <w:r>
        <w:t>Particle</w:t>
      </w:r>
      <w:proofErr w:type="spellEnd"/>
      <w:r>
        <w:t xml:space="preserve"> System</w:t>
      </w:r>
    </w:p>
    <w:p w14:paraId="1FC7C7E3" w14:textId="258F6CF3" w:rsidR="00DD618A" w:rsidRDefault="00DD618A" w:rsidP="009E0AD5">
      <w:pPr>
        <w:pStyle w:val="Paragraphedeliste"/>
        <w:numPr>
          <w:ilvl w:val="0"/>
          <w:numId w:val="17"/>
        </w:numPr>
      </w:pPr>
      <w:proofErr w:type="spellStart"/>
      <w:r>
        <w:t>Physics</w:t>
      </w:r>
      <w:proofErr w:type="spellEnd"/>
    </w:p>
    <w:p w14:paraId="4E4C1945" w14:textId="0FA0BC20" w:rsidR="00DD618A" w:rsidRDefault="00DD618A" w:rsidP="009E0AD5">
      <w:pPr>
        <w:pStyle w:val="Paragraphedeliste"/>
        <w:numPr>
          <w:ilvl w:val="0"/>
          <w:numId w:val="17"/>
        </w:numPr>
      </w:pPr>
      <w:proofErr w:type="spellStart"/>
      <w:r>
        <w:t>Physics</w:t>
      </w:r>
      <w:proofErr w:type="spellEnd"/>
      <w:r>
        <w:t xml:space="preserve"> 2D</w:t>
      </w:r>
    </w:p>
    <w:p w14:paraId="587242AF" w14:textId="02FD5966" w:rsidR="00DD618A" w:rsidRDefault="00DD618A" w:rsidP="009E0AD5">
      <w:pPr>
        <w:pStyle w:val="Paragraphedeliste"/>
        <w:numPr>
          <w:ilvl w:val="0"/>
          <w:numId w:val="17"/>
        </w:numPr>
      </w:pPr>
      <w:r>
        <w:t>Screen Capture</w:t>
      </w:r>
    </w:p>
    <w:p w14:paraId="32750C84" w14:textId="1F071AC3" w:rsidR="00DD618A" w:rsidRDefault="00DD618A" w:rsidP="009E0AD5">
      <w:pPr>
        <w:pStyle w:val="Paragraphedeliste"/>
        <w:numPr>
          <w:ilvl w:val="0"/>
          <w:numId w:val="17"/>
        </w:numPr>
      </w:pPr>
      <w:proofErr w:type="spellStart"/>
      <w:r>
        <w:t>Subsystems</w:t>
      </w:r>
      <w:proofErr w:type="spellEnd"/>
    </w:p>
    <w:p w14:paraId="4F6DEEBB" w14:textId="43C2E248" w:rsidR="00DD618A" w:rsidRDefault="00DD618A" w:rsidP="009E0AD5">
      <w:pPr>
        <w:pStyle w:val="Paragraphedeliste"/>
        <w:numPr>
          <w:ilvl w:val="0"/>
          <w:numId w:val="17"/>
        </w:numPr>
      </w:pPr>
      <w:r>
        <w:t>Terrain</w:t>
      </w:r>
    </w:p>
    <w:p w14:paraId="476C606A" w14:textId="6303FAF7" w:rsidR="00DD618A" w:rsidRDefault="00DD618A" w:rsidP="009E0AD5">
      <w:pPr>
        <w:pStyle w:val="Paragraphedeliste"/>
        <w:numPr>
          <w:ilvl w:val="0"/>
          <w:numId w:val="17"/>
        </w:numPr>
      </w:pPr>
      <w:r>
        <w:t xml:space="preserve">Terrain </w:t>
      </w:r>
      <w:proofErr w:type="spellStart"/>
      <w:r>
        <w:t>Physics</w:t>
      </w:r>
      <w:proofErr w:type="spellEnd"/>
    </w:p>
    <w:p w14:paraId="23BB8C3D" w14:textId="23F06A52" w:rsidR="00DD618A" w:rsidRDefault="00DD618A" w:rsidP="009E0AD5">
      <w:pPr>
        <w:pStyle w:val="Paragraphedeliste"/>
        <w:numPr>
          <w:ilvl w:val="0"/>
          <w:numId w:val="17"/>
        </w:numPr>
      </w:pPr>
      <w:proofErr w:type="spellStart"/>
      <w:r>
        <w:t>Tilemap</w:t>
      </w:r>
      <w:proofErr w:type="spellEnd"/>
    </w:p>
    <w:p w14:paraId="6CFFCFCE" w14:textId="11EB59A4" w:rsidR="00DD618A" w:rsidRDefault="00DD618A" w:rsidP="009E0AD5">
      <w:pPr>
        <w:pStyle w:val="Paragraphedeliste"/>
        <w:numPr>
          <w:ilvl w:val="0"/>
          <w:numId w:val="17"/>
        </w:numPr>
      </w:pPr>
      <w:r>
        <w:t>UI</w:t>
      </w:r>
      <w:r w:rsidR="00FE6105">
        <w:fldChar w:fldCharType="begin"/>
      </w:r>
      <w:r w:rsidR="00FE6105">
        <w:instrText xml:space="preserve"> XE "</w:instrText>
      </w:r>
      <w:r w:rsidR="00FE6105" w:rsidRPr="00561FBD">
        <w:instrText>UI:User interface, interface utilisateur</w:instrText>
      </w:r>
      <w:r w:rsidR="00FE6105">
        <w:instrText xml:space="preserve">" </w:instrText>
      </w:r>
      <w:r w:rsidR="00FE6105">
        <w:fldChar w:fldCharType="end"/>
      </w:r>
    </w:p>
    <w:p w14:paraId="2CD41543" w14:textId="253DDAD0"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p>
    <w:p w14:paraId="5F4075E4" w14:textId="744E0F3F"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r w:rsidRPr="00DD618A">
        <w:rPr>
          <w:lang w:val="en-US"/>
        </w:rPr>
        <w:t xml:space="preserve"> Native</w:t>
      </w:r>
    </w:p>
    <w:p w14:paraId="46F7A1C4" w14:textId="5F1C1C09" w:rsidR="00DD618A" w:rsidRPr="00DD618A" w:rsidRDefault="00DD618A" w:rsidP="009E0AD5">
      <w:pPr>
        <w:pStyle w:val="Paragraphedeliste"/>
        <w:numPr>
          <w:ilvl w:val="0"/>
          <w:numId w:val="17"/>
        </w:numPr>
        <w:rPr>
          <w:lang w:val="en-US"/>
        </w:rPr>
      </w:pPr>
      <w:r w:rsidRPr="00DD618A">
        <w:rPr>
          <w:lang w:val="en-US"/>
        </w:rPr>
        <w:t>Umbra</w:t>
      </w:r>
    </w:p>
    <w:p w14:paraId="2505B24C" w14:textId="1F964B3E" w:rsidR="00DD618A" w:rsidRPr="00DD618A" w:rsidRDefault="00DD618A" w:rsidP="009E0AD5">
      <w:pPr>
        <w:pStyle w:val="Paragraphedeliste"/>
        <w:numPr>
          <w:ilvl w:val="0"/>
          <w:numId w:val="17"/>
        </w:numPr>
        <w:rPr>
          <w:lang w:val="en-US"/>
        </w:rPr>
      </w:pPr>
      <w:r w:rsidRPr="00DD618A">
        <w:rPr>
          <w:lang w:val="en-US"/>
        </w:rPr>
        <w:t>Unity Analytics</w:t>
      </w:r>
    </w:p>
    <w:p w14:paraId="6695DC22" w14:textId="2BE2805B" w:rsidR="00DD618A" w:rsidRPr="00DD618A" w:rsidRDefault="00DD618A" w:rsidP="009E0AD5">
      <w:pPr>
        <w:pStyle w:val="Paragraphedeliste"/>
        <w:numPr>
          <w:ilvl w:val="0"/>
          <w:numId w:val="17"/>
        </w:numPr>
        <w:rPr>
          <w:lang w:val="en-US"/>
        </w:rPr>
      </w:pPr>
      <w:r w:rsidRPr="00DD618A">
        <w:rPr>
          <w:lang w:val="en-US"/>
        </w:rPr>
        <w:t>Unity Web Request</w:t>
      </w:r>
    </w:p>
    <w:p w14:paraId="1E2AEBFB" w14:textId="63175061" w:rsidR="00DD618A" w:rsidRPr="00DD618A" w:rsidRDefault="00DD618A" w:rsidP="009E0AD5">
      <w:pPr>
        <w:pStyle w:val="Paragraphedeliste"/>
        <w:numPr>
          <w:ilvl w:val="0"/>
          <w:numId w:val="17"/>
        </w:numPr>
        <w:rPr>
          <w:lang w:val="en-US"/>
        </w:rPr>
      </w:pPr>
      <w:r w:rsidRPr="00DD618A">
        <w:rPr>
          <w:lang w:val="en-US"/>
        </w:rPr>
        <w:t>Unity Web Request Asset Bundle</w:t>
      </w:r>
    </w:p>
    <w:p w14:paraId="6FABB7AD" w14:textId="42A0A263" w:rsidR="00DD618A" w:rsidRPr="00DD618A" w:rsidRDefault="00DD618A" w:rsidP="009E0AD5">
      <w:pPr>
        <w:pStyle w:val="Paragraphedeliste"/>
        <w:numPr>
          <w:ilvl w:val="0"/>
          <w:numId w:val="17"/>
        </w:numPr>
        <w:rPr>
          <w:lang w:val="en-US"/>
        </w:rPr>
      </w:pPr>
      <w:r w:rsidRPr="00DD618A">
        <w:rPr>
          <w:lang w:val="en-US"/>
        </w:rPr>
        <w:t>Unity Web Request Audio</w:t>
      </w:r>
    </w:p>
    <w:p w14:paraId="29B24A3B" w14:textId="0C730DEE" w:rsidR="00DD618A" w:rsidRPr="00DD618A" w:rsidRDefault="00DD618A" w:rsidP="009E0AD5">
      <w:pPr>
        <w:pStyle w:val="Paragraphedeliste"/>
        <w:numPr>
          <w:ilvl w:val="0"/>
          <w:numId w:val="17"/>
        </w:numPr>
        <w:rPr>
          <w:lang w:val="en-US"/>
        </w:rPr>
      </w:pPr>
      <w:r w:rsidRPr="00DD618A">
        <w:rPr>
          <w:lang w:val="en-US"/>
        </w:rPr>
        <w:t>Unity Web Request Texture</w:t>
      </w:r>
    </w:p>
    <w:p w14:paraId="37D67FF1" w14:textId="4F427CB8" w:rsidR="00DD618A" w:rsidRPr="00DD618A" w:rsidRDefault="00DD618A" w:rsidP="009E0AD5">
      <w:pPr>
        <w:pStyle w:val="Paragraphedeliste"/>
        <w:numPr>
          <w:ilvl w:val="0"/>
          <w:numId w:val="17"/>
        </w:numPr>
        <w:rPr>
          <w:lang w:val="en-US"/>
        </w:rPr>
      </w:pPr>
      <w:r w:rsidRPr="00DD618A">
        <w:rPr>
          <w:lang w:val="en-US"/>
        </w:rPr>
        <w:t>Unity Web Request WWW</w:t>
      </w:r>
    </w:p>
    <w:p w14:paraId="3AF71778" w14:textId="3775A7D1" w:rsidR="00DD618A" w:rsidRPr="00DD618A" w:rsidRDefault="00DD618A" w:rsidP="009E0AD5">
      <w:pPr>
        <w:pStyle w:val="Paragraphedeliste"/>
        <w:numPr>
          <w:ilvl w:val="0"/>
          <w:numId w:val="17"/>
        </w:numPr>
        <w:rPr>
          <w:lang w:val="en-US"/>
        </w:rPr>
      </w:pPr>
      <w:r w:rsidRPr="00DD618A">
        <w:rPr>
          <w:lang w:val="en-US"/>
        </w:rPr>
        <w:t>Vehicles</w:t>
      </w:r>
    </w:p>
    <w:p w14:paraId="344C250B" w14:textId="5D76DEA6" w:rsidR="00DD618A" w:rsidRPr="00DD618A" w:rsidRDefault="00DD618A" w:rsidP="009E0AD5">
      <w:pPr>
        <w:pStyle w:val="Paragraphedeliste"/>
        <w:numPr>
          <w:ilvl w:val="0"/>
          <w:numId w:val="17"/>
        </w:numPr>
        <w:rPr>
          <w:lang w:val="en-US"/>
        </w:rPr>
      </w:pPr>
      <w:r w:rsidRPr="00DD618A">
        <w:rPr>
          <w:lang w:val="en-US"/>
        </w:rPr>
        <w:t>Video</w:t>
      </w:r>
    </w:p>
    <w:p w14:paraId="6835F7A7" w14:textId="6E3C1FF1" w:rsidR="00DD618A" w:rsidRDefault="00DD618A" w:rsidP="009E0AD5">
      <w:pPr>
        <w:pStyle w:val="Paragraphedeliste"/>
        <w:numPr>
          <w:ilvl w:val="0"/>
          <w:numId w:val="17"/>
        </w:numPr>
      </w:pPr>
      <w:r>
        <w:t>VR</w:t>
      </w:r>
    </w:p>
    <w:p w14:paraId="796AA7A4" w14:textId="4E3E1B84" w:rsidR="00DD618A" w:rsidRDefault="00DD618A" w:rsidP="009E0AD5">
      <w:pPr>
        <w:pStyle w:val="Paragraphedeliste"/>
        <w:numPr>
          <w:ilvl w:val="0"/>
          <w:numId w:val="17"/>
        </w:numPr>
      </w:pPr>
      <w:r>
        <w:t>Wind</w:t>
      </w:r>
    </w:p>
    <w:p w14:paraId="33BCCE99" w14:textId="2B08C9B2" w:rsidR="00DD618A" w:rsidRPr="00DD618A" w:rsidRDefault="00DD618A" w:rsidP="009E0AD5">
      <w:pPr>
        <w:pStyle w:val="Paragraphedeliste"/>
        <w:numPr>
          <w:ilvl w:val="0"/>
          <w:numId w:val="17"/>
        </w:numPr>
      </w:pPr>
      <w:r>
        <w:t>XR</w:t>
      </w:r>
    </w:p>
    <w:p w14:paraId="50265167" w14:textId="310C3BAC" w:rsidR="007B2A41" w:rsidRPr="009F0EC7" w:rsidRDefault="007B2A41" w:rsidP="007B2A41">
      <w:pPr>
        <w:rPr>
          <w:rFonts w:cs="Segoe UI"/>
          <w:iCs/>
          <w:lang w:val="en-US"/>
        </w:rPr>
      </w:pPr>
    </w:p>
    <w:p w14:paraId="690DB3EF" w14:textId="77777777" w:rsidR="007B2A41" w:rsidRPr="009F0EC7" w:rsidRDefault="007B2A41" w:rsidP="00C75736">
      <w:pPr>
        <w:rPr>
          <w:rFonts w:cs="Segoe UI"/>
          <w:iCs/>
          <w:sz w:val="2"/>
          <w:szCs w:val="2"/>
          <w:lang w:val="en-US"/>
        </w:rPr>
      </w:pPr>
    </w:p>
    <w:p w14:paraId="4DBCB7A8" w14:textId="3E4A3BAC" w:rsidR="007B2A41" w:rsidRPr="00090680" w:rsidRDefault="007B2A41" w:rsidP="00C75736">
      <w:pPr>
        <w:pStyle w:val="Titre2"/>
        <w:spacing w:before="0"/>
        <w:rPr>
          <w:rFonts w:cs="Segoe UI"/>
          <w:i/>
          <w:iCs/>
        </w:rPr>
      </w:pPr>
      <w:bookmarkStart w:id="88" w:name="_Toc25553321"/>
      <w:bookmarkStart w:id="89" w:name="_Toc71691025"/>
      <w:bookmarkStart w:id="90" w:name="_Toc104297183"/>
      <w:bookmarkStart w:id="91" w:name="_Toc104836220"/>
      <w:r w:rsidRPr="00090680">
        <w:rPr>
          <w:rFonts w:cs="Segoe UI"/>
          <w:iCs/>
        </w:rPr>
        <w:lastRenderedPageBreak/>
        <w:t>Description des test</w:t>
      </w:r>
      <w:bookmarkEnd w:id="88"/>
      <w:r w:rsidRPr="00090680">
        <w:rPr>
          <w:rFonts w:cs="Segoe UI"/>
          <w:iCs/>
        </w:rPr>
        <w:t>s effectués</w:t>
      </w:r>
      <w:bookmarkEnd w:id="89"/>
      <w:bookmarkEnd w:id="90"/>
      <w:bookmarkEnd w:id="91"/>
    </w:p>
    <w:p w14:paraId="5BDE8E15" w14:textId="732B22A5" w:rsidR="007B2A41" w:rsidRDefault="007B2A41" w:rsidP="007B2A41">
      <w:pPr>
        <w:pStyle w:val="Titre3"/>
      </w:pPr>
      <w:bookmarkStart w:id="92" w:name="_Toc104297184"/>
      <w:bookmarkStart w:id="93" w:name="_Toc104836221"/>
      <w:r w:rsidRPr="00090680">
        <w:t>Tests d’acceptations</w:t>
      </w:r>
      <w:bookmarkEnd w:id="92"/>
      <w:bookmarkEnd w:id="93"/>
    </w:p>
    <w:p w14:paraId="03FDA49C" w14:textId="77777777" w:rsidR="007B2A41" w:rsidRDefault="007B2A41" w:rsidP="007B2A41"/>
    <w:p w14:paraId="0F600E03" w14:textId="31151329" w:rsidR="007B2A41" w:rsidRDefault="007B2A41" w:rsidP="00C75736">
      <w:pPr>
        <w:pStyle w:val="Titre4"/>
      </w:pPr>
      <w:r>
        <w:t>HUD</w:t>
      </w:r>
    </w:p>
    <w:p w14:paraId="73062FE6" w14:textId="77777777" w:rsidR="007B2A41" w:rsidRPr="00090680" w:rsidRDefault="007B2A41" w:rsidP="007B2A41">
      <w:r>
        <w:t xml:space="preserve">Le compteur d’argent s’actualise correctement </w:t>
      </w:r>
    </w:p>
    <w:p w14:paraId="4F688E34" w14:textId="77777777" w:rsidR="007B2A41" w:rsidRDefault="007B2A41" w:rsidP="009E0AD5">
      <w:pPr>
        <w:pStyle w:val="Paragraphedeliste"/>
        <w:numPr>
          <w:ilvl w:val="0"/>
          <w:numId w:val="11"/>
        </w:numPr>
      </w:pPr>
      <w:r w:rsidRPr="00090680">
        <w:t>L</w:t>
      </w:r>
      <w:r>
        <w:t>orsque le joueur reçoit ou paye quelques choses l’argents est mis à jour correctement.</w:t>
      </w:r>
    </w:p>
    <w:p w14:paraId="79244045" w14:textId="77777777" w:rsidR="007B2A41" w:rsidRDefault="007B2A41" w:rsidP="007B2A41">
      <w:pPr>
        <w:pStyle w:val="Paragraphedeliste"/>
      </w:pPr>
    </w:p>
    <w:p w14:paraId="7EC2A008" w14:textId="77777777" w:rsidR="007B2A41" w:rsidRPr="00090680" w:rsidRDefault="007B2A41" w:rsidP="007B2A41">
      <w:r>
        <w:t>Le bouton de sélection de zone de pêche fonctionne</w:t>
      </w:r>
    </w:p>
    <w:p w14:paraId="0B82549C" w14:textId="77777777" w:rsidR="007B2A41" w:rsidRPr="0041764C" w:rsidRDefault="007B2A41" w:rsidP="009E0AD5">
      <w:pPr>
        <w:pStyle w:val="Paragraphedeliste"/>
        <w:numPr>
          <w:ilvl w:val="0"/>
          <w:numId w:val="11"/>
        </w:numPr>
      </w:pPr>
      <w:r w:rsidRPr="00090680">
        <w:t xml:space="preserve">Lorsque le joueur </w:t>
      </w:r>
      <w:r>
        <w:t>clique sur le bouton de zones de pêche, il arrive sur le menu</w:t>
      </w:r>
      <w:r w:rsidRPr="0041764C">
        <w:t xml:space="preserve"> de sélection de zone de pêche</w:t>
      </w:r>
    </w:p>
    <w:p w14:paraId="21F4A856" w14:textId="77777777" w:rsidR="007B2A41" w:rsidRDefault="007B2A41" w:rsidP="007B2A41">
      <w:pPr>
        <w:pStyle w:val="Paragraphedeliste"/>
      </w:pPr>
    </w:p>
    <w:p w14:paraId="41EA9F8B" w14:textId="77777777" w:rsidR="007B2A41" w:rsidRPr="00090680" w:rsidRDefault="007B2A41" w:rsidP="007B2A41">
      <w:r>
        <w:t>Le bouton de l’inventaire fonctionne</w:t>
      </w:r>
    </w:p>
    <w:p w14:paraId="60F76917" w14:textId="77777777" w:rsidR="007B2A41" w:rsidRDefault="007B2A41" w:rsidP="009E0AD5">
      <w:pPr>
        <w:pStyle w:val="Paragraphedeliste"/>
        <w:numPr>
          <w:ilvl w:val="0"/>
          <w:numId w:val="11"/>
        </w:numPr>
      </w:pPr>
      <w:r>
        <w:t>Si l’inventaire est fermé, l</w:t>
      </w:r>
      <w:r w:rsidRPr="00090680">
        <w:t xml:space="preserve">orsque le joueur </w:t>
      </w:r>
      <w:r>
        <w:t>clique sur le bouton de l’inventaire. L’inventaire s’ouvre</w:t>
      </w:r>
    </w:p>
    <w:p w14:paraId="0E879025" w14:textId="77777777" w:rsidR="007B2A41" w:rsidRDefault="007B2A41" w:rsidP="009E0AD5">
      <w:pPr>
        <w:pStyle w:val="Paragraphedeliste"/>
        <w:numPr>
          <w:ilvl w:val="0"/>
          <w:numId w:val="11"/>
        </w:numPr>
      </w:pPr>
      <w:r>
        <w:t>Si l’inventaire est ouvert, l</w:t>
      </w:r>
      <w:r w:rsidRPr="00090680">
        <w:t xml:space="preserve">orsque le joueur </w:t>
      </w:r>
      <w:r>
        <w:t>clique sur le bouton de l’inventaire. L’inventaire se ferme</w:t>
      </w:r>
    </w:p>
    <w:p w14:paraId="01B1876E" w14:textId="77777777" w:rsidR="007B2A41" w:rsidRDefault="007B2A41" w:rsidP="007B2A41"/>
    <w:p w14:paraId="12A52BFB" w14:textId="77777777" w:rsidR="007B2A41" w:rsidRDefault="007B2A41" w:rsidP="007B2A41">
      <w:r>
        <w:t>Le jour et l’heure s’actualise correctement</w:t>
      </w:r>
    </w:p>
    <w:p w14:paraId="6594E552" w14:textId="77777777" w:rsidR="007B2A41" w:rsidRDefault="007B2A41" w:rsidP="009E0AD5">
      <w:pPr>
        <w:pStyle w:val="Paragraphedeliste"/>
        <w:numPr>
          <w:ilvl w:val="0"/>
          <w:numId w:val="13"/>
        </w:numPr>
      </w:pPr>
      <w:r>
        <w:t>Toutes les secondes le temps augmente</w:t>
      </w:r>
    </w:p>
    <w:p w14:paraId="1C2E60EB" w14:textId="77777777" w:rsidR="007B2A41" w:rsidRPr="00585756" w:rsidRDefault="007B2A41" w:rsidP="007B2A41"/>
    <w:p w14:paraId="18EAB25B" w14:textId="108CE8BC" w:rsidR="007B2A41" w:rsidRPr="00585756" w:rsidRDefault="007B2A41" w:rsidP="00C75736">
      <w:pPr>
        <w:pStyle w:val="Titre4"/>
      </w:pPr>
      <w:r>
        <w:t>Menu de sélection de zone de pêche</w:t>
      </w:r>
    </w:p>
    <w:p w14:paraId="7EC90BFF" w14:textId="77777777" w:rsidR="007B2A41" w:rsidRPr="00090680" w:rsidRDefault="007B2A41" w:rsidP="007B2A41">
      <w:r w:rsidRPr="00090680">
        <w:t>Le choix de zones de pêches fonctionne correctement</w:t>
      </w:r>
    </w:p>
    <w:p w14:paraId="01DE25A9" w14:textId="77777777" w:rsidR="007B2A41" w:rsidRDefault="007B2A41" w:rsidP="009E0AD5">
      <w:pPr>
        <w:pStyle w:val="Paragraphedeliste"/>
        <w:numPr>
          <w:ilvl w:val="0"/>
          <w:numId w:val="11"/>
        </w:numPr>
      </w:pPr>
      <w:r w:rsidRPr="00090680">
        <w:t>Lorsque le joueur cho</w:t>
      </w:r>
      <w:r>
        <w:t>isit une zone de pêche, le joueur arrive sur la bonne zone de pêche</w:t>
      </w:r>
    </w:p>
    <w:p w14:paraId="425766C9" w14:textId="77777777" w:rsidR="007B2A41" w:rsidRDefault="007B2A41" w:rsidP="007B2A41">
      <w:pPr>
        <w:ind w:left="360"/>
      </w:pPr>
    </w:p>
    <w:p w14:paraId="2E0F152C" w14:textId="77777777" w:rsidR="007B2A41" w:rsidRDefault="007B2A41" w:rsidP="007B2A41">
      <w:r>
        <w:t>Un message s’affiche lorsque le joueur clique sur une zone payante</w:t>
      </w:r>
    </w:p>
    <w:p w14:paraId="13AC15E6" w14:textId="77777777" w:rsidR="007B2A41" w:rsidRDefault="007B2A41" w:rsidP="009E0AD5">
      <w:pPr>
        <w:pStyle w:val="Paragraphedeliste"/>
        <w:numPr>
          <w:ilvl w:val="0"/>
          <w:numId w:val="11"/>
        </w:numPr>
      </w:pPr>
      <w:r>
        <w:t>Lorsque le joueur clique sur une zone payante, un message s’affiche lui disant si oui ou non il veut valider la paye.</w:t>
      </w:r>
    </w:p>
    <w:p w14:paraId="4BD0D505" w14:textId="77777777" w:rsidR="007B2A41" w:rsidRPr="00090680" w:rsidRDefault="007B2A41" w:rsidP="007B2A41">
      <w:pPr>
        <w:ind w:left="360"/>
      </w:pPr>
    </w:p>
    <w:p w14:paraId="25891110" w14:textId="56428F42" w:rsidR="007B2A41" w:rsidRPr="00090680" w:rsidRDefault="007B2A41" w:rsidP="007B2A41">
      <w:r>
        <w:t xml:space="preserve">Les zones de </w:t>
      </w:r>
      <w:r w:rsidR="00C75736">
        <w:t>pêches payantes</w:t>
      </w:r>
      <w:r>
        <w:t xml:space="preserve"> retirent de l’argent lorsque le joueur y accède.</w:t>
      </w:r>
    </w:p>
    <w:p w14:paraId="16604A0A" w14:textId="77777777" w:rsidR="007B2A41" w:rsidRDefault="007B2A41" w:rsidP="009E0AD5">
      <w:pPr>
        <w:pStyle w:val="Paragraphedeliste"/>
        <w:numPr>
          <w:ilvl w:val="0"/>
          <w:numId w:val="12"/>
        </w:numPr>
      </w:pPr>
      <w:r w:rsidRPr="00090680">
        <w:t>Lorsque</w:t>
      </w:r>
      <w:r>
        <w:t xml:space="preserve"> le joueur sélectionne une zone de pêche payante, qu’il valide la paye et qu’il possède suffisamment d’argent. De l’argent est retirer de son compteur d’argent.</w:t>
      </w:r>
    </w:p>
    <w:p w14:paraId="07051018" w14:textId="77777777" w:rsidR="007B2A41" w:rsidRDefault="007B2A41" w:rsidP="007B2A41"/>
    <w:p w14:paraId="68470D82" w14:textId="2E0AE814" w:rsidR="007B2A41" w:rsidRDefault="007B2A41" w:rsidP="007B2A41">
      <w:r>
        <w:t xml:space="preserve">Les zones de </w:t>
      </w:r>
      <w:r w:rsidR="00C75736">
        <w:t>pêches payantes</w:t>
      </w:r>
      <w:r>
        <w:t xml:space="preserve"> ne retirent rien lorsque le joueur ne possède pas l’argent.</w:t>
      </w:r>
    </w:p>
    <w:p w14:paraId="08DE1530" w14:textId="77777777" w:rsidR="007B2A41" w:rsidRDefault="007B2A41" w:rsidP="009E0AD5">
      <w:pPr>
        <w:pStyle w:val="Paragraphedeliste"/>
        <w:numPr>
          <w:ilvl w:val="0"/>
          <w:numId w:val="12"/>
        </w:numPr>
      </w:pPr>
      <w:r>
        <w:t>Si le joueur ne possède pas l’argent suffisant et qu’il valide la paye. Un message s’affiche lui disant qu’il ne possède pas l’argent et rien n’est retirer de son compteur et il n’accède pas la zone de pêche.</w:t>
      </w:r>
    </w:p>
    <w:p w14:paraId="4ADF8790" w14:textId="77777777" w:rsidR="007B2A41" w:rsidRDefault="007B2A41" w:rsidP="007B2A41"/>
    <w:p w14:paraId="7C6070D5" w14:textId="31622791" w:rsidR="007B2A41" w:rsidRDefault="007B2A41" w:rsidP="007B2A41">
      <w:r>
        <w:t xml:space="preserve">Les zones de </w:t>
      </w:r>
      <w:r w:rsidR="00C75736">
        <w:t>pêches payantes</w:t>
      </w:r>
      <w:r>
        <w:t xml:space="preserve"> ne retirent rien lorsque le joueur ne valide pas la paye.</w:t>
      </w:r>
    </w:p>
    <w:p w14:paraId="1AD58D33" w14:textId="382F8A8A" w:rsidR="007B2A41" w:rsidRDefault="007B2A41" w:rsidP="009E0AD5">
      <w:pPr>
        <w:pStyle w:val="Paragraphedeliste"/>
        <w:numPr>
          <w:ilvl w:val="0"/>
          <w:numId w:val="12"/>
        </w:numPr>
      </w:pPr>
      <w:r>
        <w:t>Lorsque le joueur clique sur</w:t>
      </w:r>
      <w:r w:rsidR="005C31BE">
        <w:t xml:space="preserve"> une</w:t>
      </w:r>
      <w:r>
        <w:t xml:space="preserve"> zone de pêche payante et ne valide pas la paye rien n’est retirer de son compteur et il n’accède pas la zone de pêche.</w:t>
      </w:r>
    </w:p>
    <w:p w14:paraId="07599B34" w14:textId="77777777" w:rsidR="005C31BE" w:rsidRDefault="005C31BE" w:rsidP="005C31BE">
      <w:pPr>
        <w:pStyle w:val="Paragraphedeliste"/>
      </w:pPr>
    </w:p>
    <w:p w14:paraId="2F331E55" w14:textId="77777777" w:rsidR="005C31BE" w:rsidRDefault="005C31BE" w:rsidP="005C31BE">
      <w:pPr>
        <w:pStyle w:val="Paragraphedeliste"/>
      </w:pPr>
    </w:p>
    <w:p w14:paraId="17526243" w14:textId="741FB9CA" w:rsidR="005C31BE" w:rsidRDefault="005C31BE" w:rsidP="005C31BE">
      <w:r>
        <w:lastRenderedPageBreak/>
        <w:t>Les zones de pêches payantes retirent de l’argents lorsque le joueur valide la paye.</w:t>
      </w:r>
    </w:p>
    <w:p w14:paraId="4E907509" w14:textId="74F69810" w:rsidR="005C31BE" w:rsidRDefault="005C31BE" w:rsidP="009E0AD5">
      <w:pPr>
        <w:pStyle w:val="Paragraphedeliste"/>
        <w:numPr>
          <w:ilvl w:val="0"/>
          <w:numId w:val="12"/>
        </w:numPr>
      </w:pPr>
      <w:r>
        <w:t>Lorsque le joueur clique sur une zone de pêche payante et valide la paye, de l’argent est retirer de son compteur et il accède à la zone de pêche.</w:t>
      </w:r>
    </w:p>
    <w:p w14:paraId="62576F0C" w14:textId="77777777" w:rsidR="007B2A41" w:rsidRDefault="007B2A41" w:rsidP="007B2A41"/>
    <w:p w14:paraId="30D7A8DF" w14:textId="74D29E55" w:rsidR="007B2A41" w:rsidRDefault="007B2A41" w:rsidP="009C33CD">
      <w:pPr>
        <w:pStyle w:val="Titre4"/>
      </w:pPr>
      <w:r>
        <w:t>Zone de pêche</w:t>
      </w:r>
    </w:p>
    <w:p w14:paraId="5C764EF3" w14:textId="77777777" w:rsidR="007B2A41" w:rsidRDefault="007B2A41" w:rsidP="007B2A41">
      <w:r>
        <w:t>Les poissons bougent</w:t>
      </w:r>
    </w:p>
    <w:p w14:paraId="41BF953F" w14:textId="77777777" w:rsidR="007B2A41" w:rsidRDefault="007B2A41" w:rsidP="009E0AD5">
      <w:pPr>
        <w:pStyle w:val="Paragraphedeliste"/>
        <w:numPr>
          <w:ilvl w:val="0"/>
          <w:numId w:val="12"/>
        </w:numPr>
      </w:pPr>
      <w:r w:rsidRPr="00ED47A1">
        <w:t>De temps en temps</w:t>
      </w:r>
      <w:r>
        <w:t xml:space="preserve"> les poissons dans l’océan bougent aléatoirement.</w:t>
      </w:r>
    </w:p>
    <w:p w14:paraId="6DCD6AF9" w14:textId="77777777" w:rsidR="007B2A41" w:rsidRDefault="007B2A41" w:rsidP="007B2A41">
      <w:pPr>
        <w:pStyle w:val="Paragraphedeliste"/>
      </w:pPr>
    </w:p>
    <w:p w14:paraId="7C8DD188" w14:textId="77777777" w:rsidR="007B2A41" w:rsidRPr="00090680" w:rsidRDefault="007B2A41" w:rsidP="007B2A41">
      <w:r>
        <w:t>Le joueur peut lancer un mini-jeu de pêche</w:t>
      </w:r>
    </w:p>
    <w:p w14:paraId="67AC5101" w14:textId="77777777" w:rsidR="007B2A41" w:rsidRDefault="007B2A41" w:rsidP="009E0AD5">
      <w:pPr>
        <w:pStyle w:val="Paragraphedeliste"/>
        <w:numPr>
          <w:ilvl w:val="0"/>
          <w:numId w:val="11"/>
        </w:numPr>
      </w:pPr>
      <w:r w:rsidRPr="00090680">
        <w:t xml:space="preserve">Lorsque le joueur </w:t>
      </w:r>
      <w:r>
        <w:t>clique sur le bouton pour pêcher le mini-jeu se lance</w:t>
      </w:r>
    </w:p>
    <w:p w14:paraId="58AC8447" w14:textId="77777777" w:rsidR="007B2A41" w:rsidRDefault="007B2A41" w:rsidP="007B2A41"/>
    <w:p w14:paraId="6C591506" w14:textId="4F11251B" w:rsidR="007B2A41" w:rsidRPr="00ED47A1" w:rsidRDefault="007B2A41" w:rsidP="009C33CD">
      <w:pPr>
        <w:pStyle w:val="Titre4"/>
      </w:pPr>
      <w:r>
        <w:t>Mini-jeu de pêche</w:t>
      </w:r>
    </w:p>
    <w:p w14:paraId="30887C25" w14:textId="77777777" w:rsidR="007B2A41" w:rsidRPr="00090680" w:rsidRDefault="007B2A41" w:rsidP="007B2A41">
      <w:r>
        <w:t>Le joueur peut lancer un mini-jeu de pêche</w:t>
      </w:r>
    </w:p>
    <w:p w14:paraId="7F0F5FBE" w14:textId="1A0CFFDE" w:rsidR="007B2A41" w:rsidRDefault="00674F83" w:rsidP="009E0AD5">
      <w:pPr>
        <w:pStyle w:val="Paragraphedeliste"/>
        <w:numPr>
          <w:ilvl w:val="0"/>
          <w:numId w:val="11"/>
        </w:numPr>
      </w:pPr>
      <w:r>
        <w:t>S’il</w:t>
      </w:r>
      <w:r w:rsidR="000233EF">
        <w:t xml:space="preserve"> y a suffisamment de poissons dans la zone et l</w:t>
      </w:r>
      <w:r w:rsidR="007B2A41" w:rsidRPr="00090680">
        <w:t xml:space="preserve">orsque le joueur </w:t>
      </w:r>
      <w:r w:rsidR="007B2A41">
        <w:t>clique sur le bouton pour pêcher le mini-jeu se lance</w:t>
      </w:r>
    </w:p>
    <w:p w14:paraId="337695E3" w14:textId="78171620" w:rsidR="007B2A41" w:rsidRDefault="007B2A41" w:rsidP="007B2A41">
      <w:pPr>
        <w:rPr>
          <w:rFonts w:cs="Segoe UI"/>
          <w:color w:val="BFBFBF" w:themeColor="background2" w:themeShade="BF"/>
        </w:rPr>
      </w:pPr>
    </w:p>
    <w:p w14:paraId="477D5DAE" w14:textId="7246480C" w:rsidR="00674F83" w:rsidRPr="00090680" w:rsidRDefault="00674F83" w:rsidP="00674F83">
      <w:r>
        <w:t>Le joueur ne peut pas lancer un mini-jeu de pêche lorsqu’il n’y a pas suffisamment de poisson</w:t>
      </w:r>
    </w:p>
    <w:p w14:paraId="28B8B287" w14:textId="0AD9FCD8" w:rsidR="00674F83" w:rsidRPr="00674F83" w:rsidRDefault="00674F83" w:rsidP="009E0AD5">
      <w:pPr>
        <w:pStyle w:val="Paragraphedeliste"/>
        <w:numPr>
          <w:ilvl w:val="0"/>
          <w:numId w:val="11"/>
        </w:numPr>
      </w:pPr>
      <w:r>
        <w:t>S’il n’y a pas suffisamment de poissons dans la zone le bouton de pêche devient gris et le joueur ne peut pas cliquer dessus</w:t>
      </w:r>
    </w:p>
    <w:p w14:paraId="7D8DE454" w14:textId="77777777" w:rsidR="00674F83" w:rsidRPr="00090680" w:rsidRDefault="00674F83" w:rsidP="007B2A41">
      <w:pPr>
        <w:rPr>
          <w:rFonts w:cs="Segoe UI"/>
          <w:color w:val="BFBFBF" w:themeColor="background2" w:themeShade="BF"/>
        </w:rPr>
      </w:pPr>
    </w:p>
    <w:p w14:paraId="679E7CA4" w14:textId="000BD2CA" w:rsidR="00531B97" w:rsidRPr="00090680" w:rsidRDefault="00531B97" w:rsidP="00531B97">
      <w:r>
        <w:t xml:space="preserve">Le joueur peut </w:t>
      </w:r>
      <w:r w:rsidR="00F0713A">
        <w:t>arrêter</w:t>
      </w:r>
      <w:r>
        <w:t xml:space="preserve"> un mini-jeu de pêche</w:t>
      </w:r>
    </w:p>
    <w:p w14:paraId="462088C7" w14:textId="45D520D8" w:rsidR="00531B97" w:rsidRDefault="00531B97" w:rsidP="009E0AD5">
      <w:pPr>
        <w:pStyle w:val="Paragraphedeliste"/>
        <w:numPr>
          <w:ilvl w:val="0"/>
          <w:numId w:val="11"/>
        </w:numPr>
      </w:pPr>
      <w:r w:rsidRPr="00090680">
        <w:t xml:space="preserve">Lorsque le joueur </w:t>
      </w:r>
      <w:r>
        <w:t xml:space="preserve">clique sur le bouton pour </w:t>
      </w:r>
      <w:r w:rsidR="00F0713A">
        <w:t xml:space="preserve">arrêter de </w:t>
      </w:r>
      <w:r>
        <w:t xml:space="preserve">pêcher le mini-jeu </w:t>
      </w:r>
      <w:r w:rsidR="00F0713A">
        <w:t xml:space="preserve">s’arrête et le joueur </w:t>
      </w:r>
      <w:r w:rsidR="00111954">
        <w:t xml:space="preserve">ne </w:t>
      </w:r>
      <w:r w:rsidR="00F0713A">
        <w:t xml:space="preserve">reçoit </w:t>
      </w:r>
      <w:r w:rsidR="001A6990">
        <w:t>pas de poisson</w:t>
      </w:r>
      <w:r w:rsidR="00441E6C">
        <w:t xml:space="preserve"> et aucun poisson n’est </w:t>
      </w:r>
      <w:r w:rsidR="000233EF">
        <w:t>péché</w:t>
      </w:r>
    </w:p>
    <w:p w14:paraId="2B5DF2B3" w14:textId="4CABC1E7" w:rsidR="00531B97" w:rsidRDefault="00531B97" w:rsidP="00531B97">
      <w:pPr>
        <w:pStyle w:val="Paragraphedeliste"/>
      </w:pPr>
    </w:p>
    <w:p w14:paraId="0589723D" w14:textId="18F4CB36" w:rsidR="00130DB1" w:rsidRPr="00090680" w:rsidRDefault="00680BB6" w:rsidP="00130DB1">
      <w:r>
        <w:t>Notre barre est verte lorsqu’il est sur le poisson</w:t>
      </w:r>
    </w:p>
    <w:p w14:paraId="04F04FBA" w14:textId="7F78C805" w:rsidR="00130DB1" w:rsidRDefault="00130DB1" w:rsidP="009E0AD5">
      <w:pPr>
        <w:pStyle w:val="Paragraphedeliste"/>
        <w:numPr>
          <w:ilvl w:val="0"/>
          <w:numId w:val="11"/>
        </w:numPr>
      </w:pPr>
      <w:r w:rsidRPr="00090680">
        <w:t xml:space="preserve">Lorsque le joueur </w:t>
      </w:r>
      <w:r w:rsidR="00680BB6">
        <w:t xml:space="preserve">met la barre sur le poisson, la barre du joueur devient verte lui </w:t>
      </w:r>
      <w:r w:rsidR="00680BB6" w:rsidRPr="00680BB6">
        <w:t>indiquant</w:t>
      </w:r>
      <w:r w:rsidR="00680BB6">
        <w:t xml:space="preserve"> qu’il est correctement dessus. </w:t>
      </w:r>
      <w:r w:rsidR="003556CB">
        <w:t>Et la jauge de progression augmente</w:t>
      </w:r>
    </w:p>
    <w:p w14:paraId="579E6339" w14:textId="77777777" w:rsidR="003556CB" w:rsidRDefault="003556CB" w:rsidP="003556CB">
      <w:pPr>
        <w:pStyle w:val="Paragraphedeliste"/>
      </w:pPr>
    </w:p>
    <w:p w14:paraId="4C6645FD" w14:textId="390E4644" w:rsidR="003556CB" w:rsidRPr="00090680" w:rsidRDefault="003556CB" w:rsidP="003556CB">
      <w:r>
        <w:t>Notre barre est grise lorsqu’il n’est pas sur le poisson</w:t>
      </w:r>
    </w:p>
    <w:p w14:paraId="5FC61025" w14:textId="25F57C54" w:rsidR="003556CB" w:rsidRDefault="003556CB"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743A8EE9" w14:textId="77777777" w:rsidR="00130DB1" w:rsidRDefault="00130DB1" w:rsidP="00531B97">
      <w:pPr>
        <w:pStyle w:val="Paragraphedeliste"/>
      </w:pPr>
    </w:p>
    <w:p w14:paraId="692C1507" w14:textId="528CDCFB" w:rsidR="00531B97" w:rsidRPr="00090680" w:rsidRDefault="003556CB" w:rsidP="00531B97">
      <w:r>
        <w:t>La jauge de progression</w:t>
      </w:r>
      <w:r w:rsidR="004E6273">
        <w:t xml:space="preserve"> peut</w:t>
      </w:r>
      <w:r>
        <w:t xml:space="preserve"> </w:t>
      </w:r>
      <w:r w:rsidR="004E6273">
        <w:t>augmenter</w:t>
      </w:r>
    </w:p>
    <w:p w14:paraId="77A9DDFF" w14:textId="54F4D0FF" w:rsidR="003556CB" w:rsidRDefault="003556CB" w:rsidP="009E0AD5">
      <w:pPr>
        <w:pStyle w:val="Paragraphedeliste"/>
        <w:numPr>
          <w:ilvl w:val="0"/>
          <w:numId w:val="11"/>
        </w:numPr>
      </w:pPr>
      <w:r w:rsidRPr="00090680">
        <w:t xml:space="preserve">Lorsque le joueur </w:t>
      </w:r>
      <w:r>
        <w:t xml:space="preserve">met la barre sur le poisson, la barre du joueur devient verte lui </w:t>
      </w:r>
      <w:r w:rsidRPr="00680BB6">
        <w:t>indiquant</w:t>
      </w:r>
      <w:r>
        <w:t xml:space="preserve"> qu’il est correctement dessus. Et la jauge de progression augmente</w:t>
      </w:r>
    </w:p>
    <w:p w14:paraId="4F02A439" w14:textId="77777777" w:rsidR="007C2753" w:rsidRDefault="007C2753" w:rsidP="007C2753">
      <w:pPr>
        <w:pStyle w:val="Paragraphedeliste"/>
      </w:pPr>
    </w:p>
    <w:p w14:paraId="60EB0E55" w14:textId="223FE2B4" w:rsidR="007C2753" w:rsidRPr="00090680" w:rsidRDefault="007C2753" w:rsidP="007C2753">
      <w:r>
        <w:t>La jauge de progression</w:t>
      </w:r>
      <w:r w:rsidR="004E6273">
        <w:t xml:space="preserve"> peut</w:t>
      </w:r>
      <w:r>
        <w:t xml:space="preserve"> </w:t>
      </w:r>
      <w:r w:rsidR="004E6273">
        <w:t>diminuer</w:t>
      </w:r>
    </w:p>
    <w:p w14:paraId="5FABCD7D" w14:textId="45E69575" w:rsidR="007C2753" w:rsidRDefault="007C2753"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2FE75B69" w14:textId="6C48F6CD" w:rsidR="00420014" w:rsidRDefault="00420014" w:rsidP="00F16F2D"/>
    <w:p w14:paraId="46310FB5" w14:textId="633468B2" w:rsidR="00CA603E" w:rsidRDefault="00CA603E" w:rsidP="00F16F2D"/>
    <w:p w14:paraId="6CA15B9D" w14:textId="054485E8" w:rsidR="00CA603E" w:rsidRDefault="00CA603E" w:rsidP="00F16F2D"/>
    <w:p w14:paraId="30D1D01A" w14:textId="77777777" w:rsidR="00CA603E" w:rsidRPr="00420014" w:rsidRDefault="00CA603E" w:rsidP="00F16F2D"/>
    <w:p w14:paraId="7BD32B07" w14:textId="56BC751A" w:rsidR="00420014" w:rsidRPr="00090680" w:rsidRDefault="00420014" w:rsidP="00420014">
      <w:r>
        <w:lastRenderedPageBreak/>
        <w:t>La jauge qui permet de rater diminue</w:t>
      </w:r>
    </w:p>
    <w:p w14:paraId="6F26A9F2" w14:textId="703AC5C4" w:rsidR="00420014" w:rsidRDefault="00420014" w:rsidP="009E0AD5">
      <w:pPr>
        <w:pStyle w:val="Paragraphedeliste"/>
        <w:numPr>
          <w:ilvl w:val="0"/>
          <w:numId w:val="11"/>
        </w:numPr>
      </w:pPr>
      <w:r>
        <w:t xml:space="preserve">Petit à petit la jauge qui permet de rater diminue </w:t>
      </w:r>
      <w:r w:rsidR="00F16F2D">
        <w:t>dès</w:t>
      </w:r>
      <w:r>
        <w:t xml:space="preserve"> que le </w:t>
      </w:r>
      <w:r w:rsidR="00EB09F0">
        <w:t>mini-</w:t>
      </w:r>
      <w:r>
        <w:t>jeu est lancé</w:t>
      </w:r>
    </w:p>
    <w:p w14:paraId="6760E779" w14:textId="1235EECE" w:rsidR="007B2A41" w:rsidRDefault="007B2A41" w:rsidP="007B2A41">
      <w:pPr>
        <w:rPr>
          <w:rFonts w:cs="Segoe UI"/>
          <w:i/>
          <w:color w:val="BFBFBF" w:themeColor="background2" w:themeShade="BF"/>
          <w:lang w:val="fr-CH"/>
        </w:rPr>
      </w:pPr>
    </w:p>
    <w:p w14:paraId="13648C22" w14:textId="7AED723B" w:rsidR="00F16F2D" w:rsidRPr="00090680" w:rsidRDefault="00F16F2D" w:rsidP="00F16F2D">
      <w:r>
        <w:t>La jauge qui permet de rater diminue plus rapidement</w:t>
      </w:r>
    </w:p>
    <w:p w14:paraId="1360BB50" w14:textId="35F735DD" w:rsidR="00F16F2D" w:rsidRDefault="00F16F2D" w:rsidP="009E0AD5">
      <w:pPr>
        <w:pStyle w:val="Paragraphedeliste"/>
        <w:numPr>
          <w:ilvl w:val="0"/>
          <w:numId w:val="11"/>
        </w:numPr>
      </w:pPr>
      <w:r>
        <w:t>Lorsque la barre du joueur est grise l</w:t>
      </w:r>
      <w:r w:rsidRPr="00F16F2D">
        <w:t>a</w:t>
      </w:r>
      <w:r>
        <w:t xml:space="preserve"> jauge qui permet de rater diminue plus rapidement</w:t>
      </w:r>
    </w:p>
    <w:p w14:paraId="3D08C7A9" w14:textId="77777777" w:rsidR="00F16F2D" w:rsidRDefault="00F16F2D" w:rsidP="007B2A41">
      <w:pPr>
        <w:rPr>
          <w:rFonts w:cs="Segoe UI"/>
          <w:i/>
          <w:color w:val="BFBFBF" w:themeColor="background2" w:themeShade="BF"/>
          <w:lang w:val="fr-CH"/>
        </w:rPr>
      </w:pPr>
    </w:p>
    <w:p w14:paraId="6393BEAC" w14:textId="77777777" w:rsidR="00F16F2D" w:rsidRPr="00090680" w:rsidRDefault="00F16F2D" w:rsidP="00F16F2D">
      <w:r>
        <w:t>Le joueur peut rater le mini-jeu</w:t>
      </w:r>
    </w:p>
    <w:p w14:paraId="3606B22A" w14:textId="77777777" w:rsidR="00F16F2D" w:rsidRDefault="00F16F2D" w:rsidP="009E0AD5">
      <w:pPr>
        <w:pStyle w:val="Paragraphedeliste"/>
        <w:numPr>
          <w:ilvl w:val="0"/>
          <w:numId w:val="11"/>
        </w:numPr>
      </w:pPr>
      <w:r w:rsidRPr="00090680">
        <w:t xml:space="preserve">Lorsque </w:t>
      </w:r>
      <w:r>
        <w:t>la jauge qui permet rater atteint 0% le mini-jeu s’arrête et le joueur ne reçoit aucun poisson</w:t>
      </w:r>
    </w:p>
    <w:p w14:paraId="37982A18" w14:textId="77777777" w:rsidR="00F16F2D" w:rsidRPr="00531B97" w:rsidRDefault="00F16F2D" w:rsidP="007B2A41">
      <w:pPr>
        <w:rPr>
          <w:rFonts w:cs="Segoe UI"/>
          <w:i/>
          <w:color w:val="BFBFBF" w:themeColor="background2" w:themeShade="BF"/>
          <w:lang w:val="fr-CH"/>
        </w:rPr>
      </w:pPr>
    </w:p>
    <w:p w14:paraId="07E8CBAA" w14:textId="561DB705" w:rsidR="004E6273" w:rsidRPr="00090680" w:rsidRDefault="004E6273" w:rsidP="004E6273">
      <w:r>
        <w:t>Le jeu s’arrête lorsque la jauge de progression atteint 100%</w:t>
      </w:r>
    </w:p>
    <w:p w14:paraId="45594524" w14:textId="526515C7" w:rsidR="007B2A41" w:rsidRDefault="004E6273" w:rsidP="009E0AD5">
      <w:pPr>
        <w:pStyle w:val="Paragraphedeliste"/>
        <w:numPr>
          <w:ilvl w:val="0"/>
          <w:numId w:val="11"/>
        </w:numPr>
      </w:pPr>
      <w:r w:rsidRPr="00090680">
        <w:t xml:space="preserve">Lorsque le joueur </w:t>
      </w:r>
      <w:r>
        <w:t>atteint 100% sur la barre de progression le jeu s’</w:t>
      </w:r>
      <w:r w:rsidR="003E7988">
        <w:t>arrête</w:t>
      </w:r>
      <w:r>
        <w:t xml:space="preserve"> </w:t>
      </w:r>
      <w:r w:rsidR="003E7988">
        <w:t>et le joueur reçoit un poisson</w:t>
      </w:r>
      <w:r w:rsidR="00F44446">
        <w:t xml:space="preserve"> de la zone</w:t>
      </w:r>
    </w:p>
    <w:p w14:paraId="2F614BA9" w14:textId="77777777" w:rsidR="003E7988" w:rsidRPr="003E7988" w:rsidRDefault="003E7988" w:rsidP="003E7988">
      <w:pPr>
        <w:pStyle w:val="Paragraphedeliste"/>
      </w:pPr>
    </w:p>
    <w:p w14:paraId="1A354CDF" w14:textId="6177BCA9" w:rsidR="003E7988" w:rsidRPr="00090680" w:rsidRDefault="003E7988" w:rsidP="003E7988">
      <w:r>
        <w:t>Le joueur peut recevoir un poisson</w:t>
      </w:r>
    </w:p>
    <w:p w14:paraId="09D2D803" w14:textId="3A8F331B" w:rsidR="003E7988" w:rsidRDefault="003E7988" w:rsidP="009E0AD5">
      <w:pPr>
        <w:pStyle w:val="Paragraphedeliste"/>
        <w:numPr>
          <w:ilvl w:val="0"/>
          <w:numId w:val="11"/>
        </w:numPr>
      </w:pPr>
      <w:r w:rsidRPr="00090680">
        <w:t xml:space="preserve">Lorsque le joueur </w:t>
      </w:r>
      <w:r>
        <w:t>atteint 100% sur la barre de progression le jeu s’arrête et le joueur reçoit un poisson</w:t>
      </w:r>
      <w:r w:rsidR="00F44446" w:rsidRPr="00F44446">
        <w:t xml:space="preserve"> </w:t>
      </w:r>
      <w:r w:rsidR="00F44446">
        <w:t>de la zone</w:t>
      </w:r>
    </w:p>
    <w:p w14:paraId="22A86216" w14:textId="77777777" w:rsidR="00F44446" w:rsidRDefault="00F44446" w:rsidP="00441E6C">
      <w:pPr>
        <w:pStyle w:val="Paragraphedeliste"/>
      </w:pPr>
    </w:p>
    <w:p w14:paraId="02840D91" w14:textId="1697AE31" w:rsidR="00F44446" w:rsidRPr="00090680" w:rsidRDefault="00F44446" w:rsidP="00F44446">
      <w:r>
        <w:t xml:space="preserve">Le joueur reçoit uniquement des </w:t>
      </w:r>
      <w:r w:rsidR="00441E6C">
        <w:t>espèces</w:t>
      </w:r>
      <w:r>
        <w:t xml:space="preserve"> de la zone de pêche</w:t>
      </w:r>
    </w:p>
    <w:p w14:paraId="0CBE3F5D" w14:textId="30D191CA" w:rsidR="007B2A41" w:rsidRDefault="00F44446" w:rsidP="009E0AD5">
      <w:pPr>
        <w:pStyle w:val="Paragraphedeliste"/>
        <w:numPr>
          <w:ilvl w:val="0"/>
          <w:numId w:val="11"/>
        </w:numPr>
      </w:pPr>
      <w:r w:rsidRPr="00090680">
        <w:t xml:space="preserve">Lorsque le joueur </w:t>
      </w:r>
      <w:r>
        <w:t>atteint 100% sur la barre de progression le jeu s’arrête et le joueur reçoit un poisson</w:t>
      </w:r>
      <w:r w:rsidRPr="00F44446">
        <w:t xml:space="preserve"> </w:t>
      </w:r>
      <w:r>
        <w:t>de la zone</w:t>
      </w:r>
      <w:r w:rsidR="00441E6C">
        <w:t xml:space="preserve"> et n’a pas la possibilité de pêcher </w:t>
      </w:r>
      <w:r w:rsidR="0088068D">
        <w:t>une espèce</w:t>
      </w:r>
      <w:r w:rsidR="00441E6C">
        <w:t xml:space="preserve"> </w:t>
      </w:r>
      <w:r w:rsidR="002200F5">
        <w:t>d’une autre zone</w:t>
      </w:r>
    </w:p>
    <w:p w14:paraId="72D2D177" w14:textId="7B79FA34" w:rsidR="002200F5" w:rsidRPr="002200F5" w:rsidRDefault="002200F5" w:rsidP="002200F5"/>
    <w:p w14:paraId="31CF2AE8" w14:textId="777D5EA5" w:rsidR="002200F5" w:rsidRDefault="002200F5" w:rsidP="002200F5">
      <w:pPr>
        <w:pStyle w:val="Titre4"/>
      </w:pPr>
      <w:r>
        <w:t>Inventaire</w:t>
      </w:r>
    </w:p>
    <w:p w14:paraId="01227FB8" w14:textId="77F616EA" w:rsidR="002200F5" w:rsidRPr="00090680" w:rsidRDefault="002E0131" w:rsidP="002200F5">
      <w:r>
        <w:t>Tous les poissons</w:t>
      </w:r>
      <w:r w:rsidR="00721295">
        <w:t xml:space="preserve"> peuvent être</w:t>
      </w:r>
      <w:r>
        <w:t xml:space="preserve"> </w:t>
      </w:r>
      <w:r w:rsidR="00BC7EC9">
        <w:t>affiché</w:t>
      </w:r>
    </w:p>
    <w:p w14:paraId="238A7995" w14:textId="3EB0E99A" w:rsidR="002200F5" w:rsidRDefault="002200F5" w:rsidP="009E0AD5">
      <w:pPr>
        <w:pStyle w:val="Paragraphedeliste"/>
        <w:numPr>
          <w:ilvl w:val="0"/>
          <w:numId w:val="11"/>
        </w:numPr>
      </w:pPr>
      <w:r w:rsidRPr="00090680">
        <w:t xml:space="preserve">Lorsque le joueur </w:t>
      </w:r>
      <w:r w:rsidR="002E0131">
        <w:t>clique sur l’</w:t>
      </w:r>
      <w:r w:rsidR="00721295">
        <w:t xml:space="preserve">inventaire, tous les poissons pêchés s’affichent avec leur image. Leur nom, leur taille, leur âge, leur fraicheur </w:t>
      </w:r>
    </w:p>
    <w:p w14:paraId="2F53F0EF" w14:textId="77777777" w:rsidR="00721295" w:rsidRDefault="00721295" w:rsidP="00721295">
      <w:pPr>
        <w:pStyle w:val="Paragraphedeliste"/>
      </w:pPr>
    </w:p>
    <w:p w14:paraId="34EF99C8" w14:textId="5970874B" w:rsidR="00721295" w:rsidRPr="00090680" w:rsidRDefault="00721295" w:rsidP="00721295">
      <w:r>
        <w:t>Les informations du poisson qui sont illégales, s’affichent en rouge</w:t>
      </w:r>
    </w:p>
    <w:p w14:paraId="66EB4BD8" w14:textId="4AC7BA55" w:rsidR="00721295" w:rsidRDefault="00721295" w:rsidP="009E0AD5">
      <w:pPr>
        <w:pStyle w:val="Paragraphedeliste"/>
        <w:numPr>
          <w:ilvl w:val="0"/>
          <w:numId w:val="11"/>
        </w:numPr>
      </w:pPr>
      <w:r>
        <w:t>Lorsque la taille, l’âge ou la fraicheur d’un poisson est hors des conditions requises pour être vendu, alors ces informations s’affichent en rouge.</w:t>
      </w:r>
    </w:p>
    <w:p w14:paraId="6B441EAD" w14:textId="6D977C72" w:rsidR="00721295" w:rsidRDefault="00721295" w:rsidP="00721295">
      <w:pPr>
        <w:pStyle w:val="Paragraphedeliste"/>
      </w:pPr>
    </w:p>
    <w:p w14:paraId="636CDAE4" w14:textId="566CA295" w:rsidR="006D5534" w:rsidRPr="00090680" w:rsidRDefault="006D5534" w:rsidP="006D5534">
      <w:r>
        <w:t>Un seul poisson peut être sélectionné</w:t>
      </w:r>
    </w:p>
    <w:p w14:paraId="678E06B7" w14:textId="7460379E" w:rsidR="006D5534" w:rsidRDefault="006D5534" w:rsidP="009E0AD5">
      <w:pPr>
        <w:pStyle w:val="Paragraphedeliste"/>
        <w:numPr>
          <w:ilvl w:val="0"/>
          <w:numId w:val="11"/>
        </w:numPr>
      </w:pPr>
      <w:r>
        <w:t>Lorsque le joueur clique sur un seul poisson est sélection et le fond s’affiche en foncée</w:t>
      </w:r>
    </w:p>
    <w:p w14:paraId="1962192F" w14:textId="77777777" w:rsidR="006D5534" w:rsidRDefault="006D5534" w:rsidP="00721295">
      <w:pPr>
        <w:pStyle w:val="Paragraphedeliste"/>
      </w:pPr>
    </w:p>
    <w:p w14:paraId="05E4F301" w14:textId="79C11215" w:rsidR="00721295" w:rsidRPr="00090680" w:rsidRDefault="00721295" w:rsidP="00721295">
      <w:r>
        <w:t xml:space="preserve">Le joueur peut consulter </w:t>
      </w:r>
      <w:r w:rsidR="00FD21E2">
        <w:t>toutes les informations</w:t>
      </w:r>
      <w:r>
        <w:t xml:space="preserve"> d</w:t>
      </w:r>
      <w:r w:rsidR="00FD21E2">
        <w:t>’un</w:t>
      </w:r>
      <w:r>
        <w:t xml:space="preserve"> poisson</w:t>
      </w:r>
    </w:p>
    <w:p w14:paraId="3B4B1740" w14:textId="723D00E0" w:rsidR="00721295" w:rsidRDefault="00FD21E2" w:rsidP="009E0AD5">
      <w:pPr>
        <w:pStyle w:val="Paragraphedeliste"/>
        <w:numPr>
          <w:ilvl w:val="0"/>
          <w:numId w:val="11"/>
        </w:numPr>
      </w:pPr>
      <w:r>
        <w:t>Lorsque le joueur clique sur un poisson les informations du poisson cliqué s’affiche</w:t>
      </w:r>
    </w:p>
    <w:p w14:paraId="29579061" w14:textId="77777777" w:rsidR="007756CE" w:rsidRDefault="007756CE" w:rsidP="007756CE"/>
    <w:p w14:paraId="1EAD4267" w14:textId="15D68022" w:rsidR="007756CE" w:rsidRPr="00090680" w:rsidRDefault="007756CE" w:rsidP="007756CE">
      <w:r>
        <w:t>Les informations du poisson se met à jour</w:t>
      </w:r>
    </w:p>
    <w:p w14:paraId="77D93BE9" w14:textId="762756CB" w:rsidR="007756CE" w:rsidRDefault="007756CE" w:rsidP="009E0AD5">
      <w:pPr>
        <w:pStyle w:val="Paragraphedeliste"/>
        <w:numPr>
          <w:ilvl w:val="0"/>
          <w:numId w:val="11"/>
        </w:numPr>
      </w:pPr>
      <w:r>
        <w:t>L’affichage des informations des poissons se met à jour à chaque fois que le joueur clique sur un poisson</w:t>
      </w:r>
      <w:r w:rsidR="006D5534">
        <w:t xml:space="preserve"> différent.</w:t>
      </w:r>
    </w:p>
    <w:p w14:paraId="5E39AFA4" w14:textId="77777777" w:rsidR="006D5534" w:rsidRDefault="006D5534" w:rsidP="006D5534">
      <w:pPr>
        <w:pStyle w:val="Paragraphedeliste"/>
      </w:pPr>
    </w:p>
    <w:p w14:paraId="7389524D" w14:textId="201CF5BE" w:rsidR="006D5534" w:rsidRDefault="006D5534" w:rsidP="006D5534">
      <w:r>
        <w:t>Le joueur peut relâcher un poisson</w:t>
      </w:r>
    </w:p>
    <w:p w14:paraId="7AF1F9DF" w14:textId="75C260F0" w:rsidR="006D5534" w:rsidRDefault="006D5534" w:rsidP="009E0AD5">
      <w:pPr>
        <w:pStyle w:val="Paragraphedeliste"/>
        <w:numPr>
          <w:ilvl w:val="0"/>
          <w:numId w:val="11"/>
        </w:numPr>
      </w:pPr>
      <w:r>
        <w:t xml:space="preserve">Lorsque le </w:t>
      </w:r>
      <w:r w:rsidR="00071229">
        <w:t>joueur clique sur un poisson, un bouton pour relâcher le poisson sélectionné apparait et le joueur peut relâcher le poisson en cliquant dessus</w:t>
      </w:r>
    </w:p>
    <w:p w14:paraId="120C3FA3" w14:textId="77777777" w:rsidR="006D5534" w:rsidRPr="006D5534" w:rsidRDefault="006D5534" w:rsidP="006D5534">
      <w:pPr>
        <w:rPr>
          <w:lang w:val="fr-CH"/>
        </w:rPr>
      </w:pPr>
    </w:p>
    <w:p w14:paraId="29823F29" w14:textId="61425DDF" w:rsidR="0001142C" w:rsidRDefault="0001142C" w:rsidP="0001142C">
      <w:r>
        <w:lastRenderedPageBreak/>
        <w:t>Les informations et le bouton pour relâcher un poisson ne s’affiche pas en ouvrant l’inventaire</w:t>
      </w:r>
    </w:p>
    <w:p w14:paraId="04BDDD3E" w14:textId="26028167" w:rsidR="0001142C" w:rsidRDefault="0001142C" w:rsidP="009E0AD5">
      <w:pPr>
        <w:pStyle w:val="Paragraphedeliste"/>
        <w:numPr>
          <w:ilvl w:val="0"/>
          <w:numId w:val="11"/>
        </w:numPr>
      </w:pPr>
      <w:r>
        <w:t>Lorsque le joueur ouvre son inventaire les informations et le bouton pour relâcher un poisson ne s’affiche pas tant qu’il ne sélectionne pas un poisson.</w:t>
      </w:r>
    </w:p>
    <w:p w14:paraId="492B07E9" w14:textId="77777777" w:rsidR="0001142C" w:rsidRDefault="0001142C" w:rsidP="0001142C"/>
    <w:p w14:paraId="272EB2E6" w14:textId="703B78CA" w:rsidR="0001142C" w:rsidRDefault="0001142C" w:rsidP="0001142C">
      <w:pPr>
        <w:pStyle w:val="Titre4"/>
      </w:pPr>
      <w:r>
        <w:t>Système de vente</w:t>
      </w:r>
    </w:p>
    <w:p w14:paraId="4591ED9B" w14:textId="067DFED7" w:rsidR="0001142C" w:rsidRPr="00090680" w:rsidRDefault="0001142C" w:rsidP="0001142C">
      <w:r>
        <w:t>Tous les poissons s’affichent</w:t>
      </w:r>
    </w:p>
    <w:p w14:paraId="0A553B2A" w14:textId="3BC0BA20" w:rsidR="0001142C" w:rsidRDefault="0001142C" w:rsidP="009E0AD5">
      <w:pPr>
        <w:pStyle w:val="Paragraphedeliste"/>
        <w:numPr>
          <w:ilvl w:val="0"/>
          <w:numId w:val="11"/>
        </w:numPr>
      </w:pPr>
      <w:r w:rsidRPr="00090680">
        <w:t xml:space="preserve">Lorsque le joueur </w:t>
      </w:r>
      <w:r w:rsidR="00F559D5">
        <w:t>arrive dans le marché pour vendre tous les poissons de l’inventaires s’affichent avec une image, leur nom, l’âge et la taille</w:t>
      </w:r>
    </w:p>
    <w:p w14:paraId="4A460830" w14:textId="3DC1805C" w:rsidR="00721295" w:rsidRDefault="00721295" w:rsidP="00721295">
      <w:pPr>
        <w:rPr>
          <w:lang w:val="fr-CH"/>
        </w:rPr>
      </w:pPr>
    </w:p>
    <w:p w14:paraId="406952C1" w14:textId="570121F4" w:rsidR="00CB491D" w:rsidRPr="00090680" w:rsidRDefault="00CB491D" w:rsidP="00CB491D">
      <w:r>
        <w:t xml:space="preserve">Le joueur peut sélectionner des poissons </w:t>
      </w:r>
    </w:p>
    <w:p w14:paraId="23988743" w14:textId="19446E15" w:rsidR="00CB491D" w:rsidRDefault="00CB491D" w:rsidP="009E0AD5">
      <w:pPr>
        <w:pStyle w:val="Paragraphedeliste"/>
        <w:numPr>
          <w:ilvl w:val="0"/>
          <w:numId w:val="11"/>
        </w:numPr>
      </w:pPr>
      <w:r>
        <w:t>Lorsque le joueur clique sur un poisson le poisson est sélection, son fond devient foncé et le prix de vente est mis à jour</w:t>
      </w:r>
    </w:p>
    <w:p w14:paraId="43662369" w14:textId="77777777" w:rsidR="00CB491D" w:rsidRPr="00721295" w:rsidRDefault="00CB491D" w:rsidP="00721295">
      <w:pPr>
        <w:rPr>
          <w:lang w:val="fr-CH"/>
        </w:rPr>
      </w:pPr>
    </w:p>
    <w:p w14:paraId="26C472C1" w14:textId="0AFC62D9" w:rsidR="005816C7" w:rsidRPr="00090680" w:rsidRDefault="005816C7" w:rsidP="005816C7">
      <w:r>
        <w:t xml:space="preserve">Le joueur peut désélectionner des poissons </w:t>
      </w:r>
    </w:p>
    <w:p w14:paraId="59731AD2" w14:textId="19E6689A" w:rsidR="005816C7" w:rsidRDefault="005816C7" w:rsidP="009E0AD5">
      <w:pPr>
        <w:pStyle w:val="Paragraphedeliste"/>
        <w:numPr>
          <w:ilvl w:val="0"/>
          <w:numId w:val="11"/>
        </w:numPr>
      </w:pPr>
      <w:r>
        <w:t>Lorsque le joueur reclique sur un poisson le poisson est désélection, son fond devient clair et le prix de vente est mis à jour</w:t>
      </w:r>
    </w:p>
    <w:p w14:paraId="1FA4C566" w14:textId="3BCE388B" w:rsidR="002200F5" w:rsidRDefault="002200F5" w:rsidP="002200F5">
      <w:pPr>
        <w:rPr>
          <w:lang w:val="fr-CH"/>
        </w:rPr>
      </w:pPr>
    </w:p>
    <w:p w14:paraId="19AC01F8" w14:textId="55F11EED" w:rsidR="004B3472" w:rsidRPr="00090680" w:rsidRDefault="004B3472" w:rsidP="004B3472">
      <w:r>
        <w:t xml:space="preserve">Le prix de vente est mis à jour </w:t>
      </w:r>
    </w:p>
    <w:p w14:paraId="76D43852" w14:textId="5E9D86CA" w:rsidR="004B3472" w:rsidRDefault="004B3472" w:rsidP="009E0AD5">
      <w:pPr>
        <w:pStyle w:val="Paragraphedeliste"/>
        <w:numPr>
          <w:ilvl w:val="0"/>
          <w:numId w:val="11"/>
        </w:numPr>
      </w:pPr>
      <w:r>
        <w:t>À chaque fois que le joueur clique sur un poisson le prix de vente est mis à jour</w:t>
      </w:r>
    </w:p>
    <w:p w14:paraId="5C48E679" w14:textId="5B7A6129" w:rsidR="00791C67" w:rsidRDefault="00791C67" w:rsidP="00791C67"/>
    <w:p w14:paraId="4E84CC52" w14:textId="0AFF3409" w:rsidR="00791C67" w:rsidRPr="00090680" w:rsidRDefault="00791C67" w:rsidP="00791C67">
      <w:r>
        <w:t xml:space="preserve">Le joueur peut vendre ses poissons </w:t>
      </w:r>
    </w:p>
    <w:p w14:paraId="579F50F0" w14:textId="707E6293" w:rsidR="00791C67" w:rsidRDefault="00791C67" w:rsidP="009E0AD5">
      <w:pPr>
        <w:pStyle w:val="Paragraphedeliste"/>
        <w:numPr>
          <w:ilvl w:val="0"/>
          <w:numId w:val="11"/>
        </w:numPr>
      </w:pPr>
      <w:r>
        <w:t>Lorsque le joueur clique sur vendre lorsqu’il a sélectionné ses poissons il reçoit le montant du prix de vente et les poissons sont supprimé</w:t>
      </w:r>
    </w:p>
    <w:p w14:paraId="3B988462" w14:textId="77777777" w:rsidR="00DB1874" w:rsidRDefault="00DB1874" w:rsidP="00DB1874">
      <w:pPr>
        <w:pStyle w:val="Paragraphedeliste"/>
      </w:pPr>
    </w:p>
    <w:p w14:paraId="682D168A" w14:textId="32314D58" w:rsidR="00DB1874" w:rsidRPr="00090680" w:rsidRDefault="00DB1874" w:rsidP="00DB1874">
      <w:r>
        <w:t xml:space="preserve">Le bouton vendre ne se passe rien lorsque le joueur appuie dessus sans rien sélectionner </w:t>
      </w:r>
    </w:p>
    <w:p w14:paraId="24C68F91" w14:textId="3D1165E5" w:rsidR="00DB1874" w:rsidRDefault="00DB1874" w:rsidP="009E0AD5">
      <w:pPr>
        <w:pStyle w:val="Paragraphedeliste"/>
        <w:numPr>
          <w:ilvl w:val="0"/>
          <w:numId w:val="11"/>
        </w:numPr>
      </w:pPr>
      <w:r>
        <w:t>Lorsque le joueur clique sur vendre sans rien sélectionner, il ne se passe rien</w:t>
      </w:r>
    </w:p>
    <w:p w14:paraId="5F7EE133" w14:textId="6EBCCFAF" w:rsidR="00DB1874" w:rsidRDefault="00DB1874" w:rsidP="00DB1874"/>
    <w:p w14:paraId="0E4BD596" w14:textId="05A41D52" w:rsidR="00DB1874" w:rsidRPr="00090680" w:rsidRDefault="00DB1874" w:rsidP="00DB1874">
      <w:r>
        <w:t>Le joueur reçoit de l’argent en vendant</w:t>
      </w:r>
    </w:p>
    <w:p w14:paraId="63A648BE" w14:textId="77777777" w:rsidR="00DB1874" w:rsidRDefault="00DB1874" w:rsidP="009E0AD5">
      <w:pPr>
        <w:pStyle w:val="Paragraphedeliste"/>
        <w:numPr>
          <w:ilvl w:val="0"/>
          <w:numId w:val="11"/>
        </w:numPr>
      </w:pPr>
      <w:r>
        <w:t>Lorsque le joueur clique sur vendre lorsqu’il a sélectionné ses poissons il reçoit le montant du prix de vente et les poissons sont supprimé</w:t>
      </w:r>
    </w:p>
    <w:p w14:paraId="5C784DC1" w14:textId="77777777" w:rsidR="00DB1874" w:rsidRPr="00DB1874" w:rsidRDefault="00DB1874" w:rsidP="00DB1874">
      <w:pPr>
        <w:rPr>
          <w:lang w:val="fr-CH"/>
        </w:rPr>
      </w:pPr>
    </w:p>
    <w:p w14:paraId="4A680928" w14:textId="7F6000E1" w:rsidR="00F36FF6" w:rsidRPr="00090680" w:rsidRDefault="00F36FF6" w:rsidP="00F36FF6">
      <w:r>
        <w:t xml:space="preserve">Les poissons sont </w:t>
      </w:r>
      <w:r w:rsidR="00544256">
        <w:t xml:space="preserve">supprimés lorsqu’ils sont </w:t>
      </w:r>
      <w:r w:rsidR="00B22A95">
        <w:t>vendus</w:t>
      </w:r>
    </w:p>
    <w:p w14:paraId="14342D42" w14:textId="77777777" w:rsidR="00F36FF6" w:rsidRDefault="00F36FF6" w:rsidP="009E0AD5">
      <w:pPr>
        <w:pStyle w:val="Paragraphedeliste"/>
        <w:numPr>
          <w:ilvl w:val="0"/>
          <w:numId w:val="11"/>
        </w:numPr>
      </w:pPr>
      <w:r>
        <w:t>Lorsque le joueur clique sur vendre lorsqu’il a sélectionné ses poissons il reçoit le montant du prix de vente et les poissons sont supprimé</w:t>
      </w:r>
    </w:p>
    <w:p w14:paraId="00EE3C1D" w14:textId="77777777" w:rsidR="00791C67" w:rsidRPr="00791C67" w:rsidRDefault="00791C67" w:rsidP="00791C67">
      <w:pPr>
        <w:rPr>
          <w:lang w:val="fr-CH"/>
        </w:rPr>
      </w:pPr>
    </w:p>
    <w:p w14:paraId="3BCC4856" w14:textId="397745DC" w:rsidR="00B22A95" w:rsidRPr="00090680" w:rsidRDefault="00B22A95" w:rsidP="00B22A95">
      <w:r>
        <w:t>Le joueur peut recevoir une amende</w:t>
      </w:r>
    </w:p>
    <w:p w14:paraId="26FFE323" w14:textId="7E7FCB82" w:rsidR="00B22A95" w:rsidRDefault="00B22A95" w:rsidP="009E0AD5">
      <w:pPr>
        <w:pStyle w:val="Paragraphedeliste"/>
        <w:numPr>
          <w:ilvl w:val="0"/>
          <w:numId w:val="11"/>
        </w:numPr>
      </w:pPr>
      <w:r>
        <w:t xml:space="preserve">Lorsque le joueur clique sur vendre lorsqu’il a sélectionné des poissons trop petit, trop jeune ou pas frais il reçoit le montant du prix de vente, les poissons sont </w:t>
      </w:r>
      <w:proofErr w:type="gramStart"/>
      <w:r>
        <w:t>supprimé</w:t>
      </w:r>
      <w:proofErr w:type="gramEnd"/>
      <w:r>
        <w:t xml:space="preserve"> et il reçoit une amende de 1000 $ pour chaque poisson non légale vendu.</w:t>
      </w:r>
    </w:p>
    <w:p w14:paraId="7991789F" w14:textId="1102F04E" w:rsidR="007B2A41" w:rsidRDefault="007B2A41" w:rsidP="007B2A41">
      <w:pPr>
        <w:pStyle w:val="En-tte"/>
        <w:rPr>
          <w:rFonts w:cs="Segoe UI"/>
          <w:iCs/>
          <w:lang w:val="fr-CH"/>
        </w:rPr>
      </w:pPr>
    </w:p>
    <w:p w14:paraId="38C98919" w14:textId="297AC6B8" w:rsidR="003044D5" w:rsidRDefault="003044D5" w:rsidP="007B2A41">
      <w:pPr>
        <w:pStyle w:val="En-tte"/>
        <w:rPr>
          <w:rFonts w:cs="Segoe UI"/>
          <w:iCs/>
          <w:lang w:val="fr-CH"/>
        </w:rPr>
      </w:pPr>
    </w:p>
    <w:p w14:paraId="662642EE" w14:textId="7F0E896D" w:rsidR="003044D5" w:rsidRDefault="003044D5" w:rsidP="007B2A41">
      <w:pPr>
        <w:pStyle w:val="En-tte"/>
        <w:rPr>
          <w:rFonts w:cs="Segoe UI"/>
          <w:iCs/>
          <w:lang w:val="fr-CH"/>
        </w:rPr>
      </w:pPr>
    </w:p>
    <w:p w14:paraId="6BBB115B" w14:textId="4ECA1422" w:rsidR="003044D5" w:rsidRDefault="003044D5" w:rsidP="007B2A41">
      <w:pPr>
        <w:pStyle w:val="En-tte"/>
        <w:rPr>
          <w:rFonts w:cs="Segoe UI"/>
          <w:iCs/>
          <w:lang w:val="fr-CH"/>
        </w:rPr>
      </w:pPr>
    </w:p>
    <w:p w14:paraId="2AB69439" w14:textId="03824E27" w:rsidR="003044D5" w:rsidRDefault="003044D5" w:rsidP="003044D5">
      <w:pPr>
        <w:pStyle w:val="Titre3"/>
      </w:pPr>
      <w:bookmarkStart w:id="94" w:name="_Toc104836222"/>
      <w:r>
        <w:lastRenderedPageBreak/>
        <w:t>Test unitaire</w:t>
      </w:r>
      <w:bookmarkEnd w:id="94"/>
    </w:p>
    <w:p w14:paraId="3973422E" w14:textId="74223DD9" w:rsidR="003044D5" w:rsidRDefault="003044D5" w:rsidP="007B2A41">
      <w:pPr>
        <w:pStyle w:val="En-tte"/>
        <w:rPr>
          <w:rFonts w:cs="Segoe UI"/>
          <w:iCs/>
          <w:lang w:val="fr-CH"/>
        </w:rPr>
      </w:pPr>
    </w:p>
    <w:p w14:paraId="7A80D0F6" w14:textId="77777777" w:rsidR="00BF3D67" w:rsidRPr="002E0131" w:rsidRDefault="00BF3D67" w:rsidP="00BF3D67">
      <w:pPr>
        <w:pStyle w:val="En-tte"/>
        <w:rPr>
          <w:rFonts w:cs="Segoe UI"/>
          <w:iCs/>
          <w:lang w:val="fr-CH"/>
        </w:rPr>
      </w:pPr>
    </w:p>
    <w:p w14:paraId="3ADD6DDF" w14:textId="1D91259F" w:rsidR="00BF3D67" w:rsidRPr="00090680" w:rsidRDefault="00BF3D67" w:rsidP="00BF3D67">
      <w:pPr>
        <w:pStyle w:val="Titre2"/>
        <w:rPr>
          <w:rFonts w:cs="Segoe UI"/>
          <w:i/>
          <w:iCs/>
        </w:rPr>
      </w:pPr>
      <w:bookmarkStart w:id="95" w:name="_Toc104836223"/>
      <w:r w:rsidRPr="00090680">
        <w:rPr>
          <w:rFonts w:cs="Segoe UI"/>
          <w:iCs/>
        </w:rPr>
        <w:t>Liste</w:t>
      </w:r>
      <w:r>
        <w:rPr>
          <w:rFonts w:cs="Segoe UI"/>
          <w:iCs/>
        </w:rPr>
        <w:t>s des poissons présent dans le jeu</w:t>
      </w:r>
      <w:bookmarkEnd w:id="95"/>
    </w:p>
    <w:p w14:paraId="60ABAF02" w14:textId="1C6FFBDF" w:rsidR="003044D5" w:rsidRDefault="00931BA6" w:rsidP="007B2A41">
      <w:pPr>
        <w:pStyle w:val="En-tte"/>
        <w:rPr>
          <w:rFonts w:cs="Segoe UI"/>
          <w:iCs/>
          <w:lang w:val="fr-CH"/>
        </w:rPr>
      </w:pPr>
      <w:r>
        <w:rPr>
          <w:rFonts w:cs="Segoe UI"/>
          <w:iCs/>
          <w:lang w:val="fr-CH"/>
        </w:rPr>
        <w:t xml:space="preserve">5 </w:t>
      </w:r>
      <w:r w:rsidR="00D83B44">
        <w:rPr>
          <w:rFonts w:cs="Segoe UI"/>
          <w:iCs/>
          <w:lang w:val="fr-CH"/>
        </w:rPr>
        <w:t xml:space="preserve">espèces de </w:t>
      </w:r>
      <w:r>
        <w:rPr>
          <w:rFonts w:cs="Segoe UI"/>
          <w:iCs/>
          <w:lang w:val="fr-CH"/>
        </w:rPr>
        <w:t>poissons</w:t>
      </w:r>
      <w:r w:rsidR="00D83B44">
        <w:rPr>
          <w:rFonts w:cs="Segoe UI"/>
          <w:iCs/>
          <w:lang w:val="fr-CH"/>
        </w:rPr>
        <w:t xml:space="preserve"> différente</w:t>
      </w:r>
      <w:r>
        <w:rPr>
          <w:rFonts w:cs="Segoe UI"/>
          <w:iCs/>
          <w:lang w:val="fr-CH"/>
        </w:rPr>
        <w:t xml:space="preserve"> ont été implémenté dans le jeu.</w:t>
      </w:r>
    </w:p>
    <w:p w14:paraId="060ACBDF" w14:textId="7FE2F5A2" w:rsidR="00931BA6" w:rsidRDefault="00F95CF0" w:rsidP="00931BA6">
      <w:pPr>
        <w:pStyle w:val="Titre3"/>
      </w:pPr>
      <w:bookmarkStart w:id="96" w:name="_Toc104836224"/>
      <w:r>
        <w:t>Anchois</w:t>
      </w:r>
      <w:bookmarkEnd w:id="96"/>
      <w:r w:rsidR="00FE6105">
        <w:fldChar w:fldCharType="begin"/>
      </w:r>
      <w:r w:rsidR="00FE6105">
        <w:instrText xml:space="preserve"> XE "</w:instrText>
      </w:r>
      <w:r w:rsidR="00FE6105" w:rsidRPr="00391993">
        <w:instrText>Anchois:Espèce de poisson</w:instrText>
      </w:r>
      <w:r w:rsidR="00FE6105">
        <w:instrText xml:space="preserve">" </w:instrText>
      </w:r>
      <w:r w:rsidR="00FE6105">
        <w:fldChar w:fldCharType="end"/>
      </w:r>
    </w:p>
    <w:p w14:paraId="3F038B7B" w14:textId="67B58411" w:rsidR="00931BA6" w:rsidRDefault="001156A9" w:rsidP="007B2A41">
      <w:pPr>
        <w:pStyle w:val="En-tte"/>
        <w:rPr>
          <w:rFonts w:cs="Segoe UI"/>
          <w:iCs/>
        </w:rPr>
      </w:pPr>
      <w:r>
        <w:rPr>
          <w:rFonts w:cs="Segoe UI"/>
          <w:iCs/>
        </w:rPr>
        <w:t>Nom : Anchois</w:t>
      </w:r>
    </w:p>
    <w:p w14:paraId="42484A0A" w14:textId="76791BA0" w:rsidR="001156A9" w:rsidRDefault="001156A9" w:rsidP="007B2A41">
      <w:pPr>
        <w:pStyle w:val="En-tte"/>
        <w:rPr>
          <w:rFonts w:cs="Segoe UI"/>
          <w:iCs/>
        </w:rPr>
      </w:pPr>
      <w:r>
        <w:rPr>
          <w:rFonts w:cs="Segoe UI"/>
          <w:iCs/>
        </w:rPr>
        <w:t xml:space="preserve">Nom latin : Engraulis </w:t>
      </w:r>
      <w:proofErr w:type="spellStart"/>
      <w:r>
        <w:rPr>
          <w:rFonts w:cs="Segoe UI"/>
          <w:iCs/>
        </w:rPr>
        <w:t>encrasicolus</w:t>
      </w:r>
      <w:proofErr w:type="spellEnd"/>
    </w:p>
    <w:p w14:paraId="6DF0A772" w14:textId="3C9629D8" w:rsidR="001156A9" w:rsidRDefault="001156A9" w:rsidP="007B2A41">
      <w:pPr>
        <w:pStyle w:val="En-tte"/>
        <w:rPr>
          <w:rFonts w:cs="Segoe UI"/>
          <w:iCs/>
        </w:rPr>
      </w:pPr>
      <w:r>
        <w:rPr>
          <w:rFonts w:cs="Segoe UI"/>
          <w:iCs/>
        </w:rPr>
        <w:t>Taille minimum : 12 cm</w:t>
      </w:r>
    </w:p>
    <w:p w14:paraId="35E33280" w14:textId="1422DAC3" w:rsidR="001156A9" w:rsidRDefault="001156A9" w:rsidP="007B2A41">
      <w:pPr>
        <w:pStyle w:val="En-tte"/>
        <w:rPr>
          <w:rFonts w:cs="Segoe UI"/>
          <w:iCs/>
        </w:rPr>
      </w:pPr>
      <w:r>
        <w:rPr>
          <w:rFonts w:cs="Segoe UI"/>
          <w:iCs/>
        </w:rPr>
        <w:t>Plus petite taille : 10 cm</w:t>
      </w:r>
    </w:p>
    <w:p w14:paraId="3D4352D3" w14:textId="73F3988B" w:rsidR="001156A9" w:rsidRDefault="001156A9" w:rsidP="007B2A41">
      <w:pPr>
        <w:pStyle w:val="En-tte"/>
        <w:rPr>
          <w:rFonts w:cs="Segoe UI"/>
          <w:iCs/>
        </w:rPr>
      </w:pPr>
      <w:r>
        <w:rPr>
          <w:rFonts w:cs="Segoe UI"/>
          <w:iCs/>
        </w:rPr>
        <w:t>Plus grande taille : 20 cm</w:t>
      </w:r>
    </w:p>
    <w:p w14:paraId="088781C1" w14:textId="346D453B" w:rsidR="001156A9" w:rsidRDefault="001156A9" w:rsidP="007B2A41">
      <w:pPr>
        <w:pStyle w:val="En-tte"/>
        <w:rPr>
          <w:rFonts w:cs="Segoe UI"/>
          <w:iCs/>
        </w:rPr>
      </w:pPr>
      <w:r>
        <w:rPr>
          <w:rFonts w:cs="Segoe UI"/>
          <w:iCs/>
        </w:rPr>
        <w:t>Âge minimum requis : 0 années</w:t>
      </w:r>
    </w:p>
    <w:p w14:paraId="2A7F0666" w14:textId="58C0B549" w:rsidR="001156A9" w:rsidRDefault="001156A9" w:rsidP="007B2A41">
      <w:pPr>
        <w:pStyle w:val="En-tte"/>
        <w:rPr>
          <w:rFonts w:cs="Segoe UI"/>
          <w:iCs/>
        </w:rPr>
      </w:pPr>
      <w:r>
        <w:rPr>
          <w:rFonts w:cs="Segoe UI"/>
          <w:iCs/>
        </w:rPr>
        <w:t>Longévité : 5 années</w:t>
      </w:r>
    </w:p>
    <w:p w14:paraId="2786AF07" w14:textId="2985E6B9" w:rsidR="001156A9" w:rsidRDefault="001156A9" w:rsidP="007B2A41">
      <w:pPr>
        <w:pStyle w:val="En-tte"/>
        <w:rPr>
          <w:rFonts w:cs="Segoe UI"/>
          <w:iCs/>
        </w:rPr>
      </w:pPr>
      <w:r>
        <w:rPr>
          <w:rFonts w:cs="Segoe UI"/>
          <w:iCs/>
        </w:rPr>
        <w:t>Prix :</w:t>
      </w:r>
      <w:r w:rsidR="003100CB">
        <w:rPr>
          <w:rFonts w:cs="Segoe UI"/>
          <w:iCs/>
        </w:rPr>
        <w:t xml:space="preserve"> </w:t>
      </w:r>
      <w:r>
        <w:rPr>
          <w:rFonts w:cs="Segoe UI"/>
          <w:iCs/>
        </w:rPr>
        <w:t>5 $</w:t>
      </w:r>
    </w:p>
    <w:p w14:paraId="5266E50C" w14:textId="495B6208" w:rsidR="00931BA6" w:rsidRDefault="00F95CF0" w:rsidP="00931BA6">
      <w:pPr>
        <w:pStyle w:val="Titre3"/>
      </w:pPr>
      <w:bookmarkStart w:id="97" w:name="_Toc104836225"/>
      <w:r>
        <w:t>Sardine</w:t>
      </w:r>
      <w:bookmarkEnd w:id="97"/>
      <w:r w:rsidR="00FE6105">
        <w:fldChar w:fldCharType="begin"/>
      </w:r>
      <w:r w:rsidR="00FE6105">
        <w:instrText xml:space="preserve"> XE "</w:instrText>
      </w:r>
      <w:r w:rsidR="00FE6105" w:rsidRPr="00E97FA5">
        <w:instrText>Sardine:</w:instrText>
      </w:r>
      <w:r w:rsidR="00FE6105" w:rsidRPr="00E97FA5">
        <w:instrText>Espèce de poisson</w:instrText>
      </w:r>
      <w:r w:rsidR="00FE6105">
        <w:instrText xml:space="preserve">" </w:instrText>
      </w:r>
      <w:r w:rsidR="00FE6105">
        <w:fldChar w:fldCharType="end"/>
      </w:r>
    </w:p>
    <w:p w14:paraId="45E734C8" w14:textId="64BACFC1" w:rsidR="00F44DC4" w:rsidRDefault="00F44DC4" w:rsidP="00F44DC4">
      <w:pPr>
        <w:pStyle w:val="En-tte"/>
        <w:rPr>
          <w:rFonts w:cs="Segoe UI"/>
          <w:iCs/>
        </w:rPr>
      </w:pPr>
      <w:r>
        <w:rPr>
          <w:rFonts w:cs="Segoe UI"/>
          <w:iCs/>
        </w:rPr>
        <w:t xml:space="preserve">Nom : </w:t>
      </w:r>
      <w:r w:rsidR="00A37667">
        <w:rPr>
          <w:rFonts w:cs="Segoe UI"/>
          <w:iCs/>
        </w:rPr>
        <w:t>Sardine</w:t>
      </w:r>
    </w:p>
    <w:p w14:paraId="51E0AAA8" w14:textId="2C20B97A" w:rsidR="00F44DC4" w:rsidRDefault="00F44DC4" w:rsidP="00F44DC4">
      <w:pPr>
        <w:pStyle w:val="En-tte"/>
        <w:rPr>
          <w:rFonts w:cs="Segoe UI"/>
          <w:iCs/>
        </w:rPr>
      </w:pPr>
      <w:r>
        <w:rPr>
          <w:rFonts w:cs="Segoe UI"/>
          <w:iCs/>
        </w:rPr>
        <w:t xml:space="preserve">Nom latin : </w:t>
      </w:r>
      <w:r w:rsidR="00A37667">
        <w:rPr>
          <w:rFonts w:cs="Segoe UI"/>
          <w:iCs/>
        </w:rPr>
        <w:t xml:space="preserve">Sardina </w:t>
      </w:r>
      <w:proofErr w:type="spellStart"/>
      <w:r w:rsidR="00A37667">
        <w:rPr>
          <w:rFonts w:cs="Segoe UI"/>
          <w:iCs/>
        </w:rPr>
        <w:t>pilchardus</w:t>
      </w:r>
      <w:proofErr w:type="spellEnd"/>
    </w:p>
    <w:p w14:paraId="32FFCC3E" w14:textId="6633B9EA" w:rsidR="00F44DC4" w:rsidRDefault="00F44DC4" w:rsidP="00F44DC4">
      <w:pPr>
        <w:pStyle w:val="En-tte"/>
        <w:rPr>
          <w:rFonts w:cs="Segoe UI"/>
          <w:iCs/>
        </w:rPr>
      </w:pPr>
      <w:r>
        <w:rPr>
          <w:rFonts w:cs="Segoe UI"/>
          <w:iCs/>
        </w:rPr>
        <w:t>Taille minimum : 1</w:t>
      </w:r>
      <w:r w:rsidR="00A37667">
        <w:rPr>
          <w:rFonts w:cs="Segoe UI"/>
          <w:iCs/>
        </w:rPr>
        <w:t>1</w:t>
      </w:r>
      <w:r>
        <w:rPr>
          <w:rFonts w:cs="Segoe UI"/>
          <w:iCs/>
        </w:rPr>
        <w:t xml:space="preserve"> cm</w:t>
      </w:r>
    </w:p>
    <w:p w14:paraId="1A4B3EDE" w14:textId="65CB4ED3" w:rsidR="00F44DC4" w:rsidRDefault="00F44DC4" w:rsidP="00F44DC4">
      <w:pPr>
        <w:pStyle w:val="En-tte"/>
        <w:rPr>
          <w:rFonts w:cs="Segoe UI"/>
          <w:iCs/>
        </w:rPr>
      </w:pPr>
      <w:r>
        <w:rPr>
          <w:rFonts w:cs="Segoe UI"/>
          <w:iCs/>
        </w:rPr>
        <w:t xml:space="preserve">Plus petite taille : </w:t>
      </w:r>
      <w:r w:rsidR="00A37667">
        <w:rPr>
          <w:rFonts w:cs="Segoe UI"/>
          <w:iCs/>
        </w:rPr>
        <w:t>7</w:t>
      </w:r>
      <w:r>
        <w:rPr>
          <w:rFonts w:cs="Segoe UI"/>
          <w:iCs/>
        </w:rPr>
        <w:t xml:space="preserve"> cm</w:t>
      </w:r>
    </w:p>
    <w:p w14:paraId="53B7840B" w14:textId="4CA959CC" w:rsidR="00F44DC4" w:rsidRDefault="00F44DC4" w:rsidP="00F44DC4">
      <w:pPr>
        <w:pStyle w:val="En-tte"/>
        <w:rPr>
          <w:rFonts w:cs="Segoe UI"/>
          <w:iCs/>
        </w:rPr>
      </w:pPr>
      <w:r>
        <w:rPr>
          <w:rFonts w:cs="Segoe UI"/>
          <w:iCs/>
        </w:rPr>
        <w:t>Plus grande taille : 2</w:t>
      </w:r>
      <w:r w:rsidR="00A37667">
        <w:rPr>
          <w:rFonts w:cs="Segoe UI"/>
          <w:iCs/>
        </w:rPr>
        <w:t>5</w:t>
      </w:r>
      <w:r>
        <w:rPr>
          <w:rFonts w:cs="Segoe UI"/>
          <w:iCs/>
        </w:rPr>
        <w:t xml:space="preserve"> cm</w:t>
      </w:r>
    </w:p>
    <w:p w14:paraId="42517915" w14:textId="77777777" w:rsidR="00F44DC4" w:rsidRDefault="00F44DC4" w:rsidP="00F44DC4">
      <w:pPr>
        <w:pStyle w:val="En-tte"/>
        <w:rPr>
          <w:rFonts w:cs="Segoe UI"/>
          <w:iCs/>
        </w:rPr>
      </w:pPr>
      <w:r>
        <w:rPr>
          <w:rFonts w:cs="Segoe UI"/>
          <w:iCs/>
        </w:rPr>
        <w:t>Âge minimum requis : 0 années</w:t>
      </w:r>
    </w:p>
    <w:p w14:paraId="4A9EE15C" w14:textId="0A769C99" w:rsidR="00F44DC4" w:rsidRDefault="00F44DC4" w:rsidP="00F44DC4">
      <w:pPr>
        <w:pStyle w:val="En-tte"/>
        <w:rPr>
          <w:rFonts w:cs="Segoe UI"/>
          <w:iCs/>
        </w:rPr>
      </w:pPr>
      <w:r>
        <w:rPr>
          <w:rFonts w:cs="Segoe UI"/>
          <w:iCs/>
        </w:rPr>
        <w:t xml:space="preserve">Longévité : </w:t>
      </w:r>
      <w:r w:rsidR="00A37667">
        <w:rPr>
          <w:rFonts w:cs="Segoe UI"/>
          <w:iCs/>
        </w:rPr>
        <w:t>5</w:t>
      </w:r>
      <w:r>
        <w:rPr>
          <w:rFonts w:cs="Segoe UI"/>
          <w:iCs/>
        </w:rPr>
        <w:t xml:space="preserve"> années</w:t>
      </w:r>
    </w:p>
    <w:p w14:paraId="24D15014" w14:textId="379AD6C0" w:rsidR="00931BA6" w:rsidRDefault="00F44DC4" w:rsidP="007B2A41">
      <w:pPr>
        <w:pStyle w:val="En-tte"/>
        <w:rPr>
          <w:rFonts w:cs="Segoe UI"/>
          <w:iCs/>
        </w:rPr>
      </w:pPr>
      <w:r>
        <w:rPr>
          <w:rFonts w:cs="Segoe UI"/>
          <w:iCs/>
        </w:rPr>
        <w:t xml:space="preserve">Prix : </w:t>
      </w:r>
      <w:r w:rsidR="00845C67">
        <w:rPr>
          <w:rFonts w:cs="Segoe UI"/>
          <w:iCs/>
        </w:rPr>
        <w:t>6</w:t>
      </w:r>
      <w:r>
        <w:rPr>
          <w:rFonts w:cs="Segoe UI"/>
          <w:iCs/>
        </w:rPr>
        <w:t xml:space="preserve"> $</w:t>
      </w:r>
    </w:p>
    <w:p w14:paraId="36A5A100" w14:textId="153EFF28" w:rsidR="00931BA6" w:rsidRDefault="00D812FB" w:rsidP="00931BA6">
      <w:pPr>
        <w:pStyle w:val="Titre3"/>
      </w:pPr>
      <w:bookmarkStart w:id="98" w:name="_Toc104836226"/>
      <w:r>
        <w:t>Maquereaux</w:t>
      </w:r>
      <w:bookmarkEnd w:id="98"/>
      <w:r w:rsidR="00FE6105">
        <w:fldChar w:fldCharType="begin"/>
      </w:r>
      <w:r w:rsidR="00FE6105">
        <w:instrText xml:space="preserve"> XE "</w:instrText>
      </w:r>
      <w:r w:rsidR="00FE6105" w:rsidRPr="00F3372E">
        <w:instrText>Maquereaux:</w:instrText>
      </w:r>
      <w:r w:rsidR="00FE6105" w:rsidRPr="00F3372E">
        <w:instrText>Espèce de poisson</w:instrText>
      </w:r>
      <w:r w:rsidR="00FE6105">
        <w:instrText xml:space="preserve">" </w:instrText>
      </w:r>
      <w:r w:rsidR="00FE6105">
        <w:fldChar w:fldCharType="end"/>
      </w:r>
    </w:p>
    <w:p w14:paraId="5029DE3D" w14:textId="62CBB8B0" w:rsidR="00F44DC4" w:rsidRDefault="00F44DC4" w:rsidP="00F44DC4">
      <w:pPr>
        <w:pStyle w:val="En-tte"/>
        <w:rPr>
          <w:rFonts w:cs="Segoe UI"/>
          <w:iCs/>
        </w:rPr>
      </w:pPr>
      <w:r>
        <w:rPr>
          <w:rFonts w:cs="Segoe UI"/>
          <w:iCs/>
        </w:rPr>
        <w:t xml:space="preserve">Nom : </w:t>
      </w:r>
      <w:r w:rsidR="00B57BDA">
        <w:rPr>
          <w:rFonts w:cs="Segoe UI"/>
          <w:iCs/>
        </w:rPr>
        <w:t>Maquereaux</w:t>
      </w:r>
    </w:p>
    <w:p w14:paraId="713FA592" w14:textId="78D3CC8E" w:rsidR="00F44DC4" w:rsidRDefault="00F44DC4" w:rsidP="00F44DC4">
      <w:pPr>
        <w:pStyle w:val="En-tte"/>
        <w:rPr>
          <w:rFonts w:cs="Segoe UI"/>
          <w:iCs/>
        </w:rPr>
      </w:pPr>
      <w:r>
        <w:rPr>
          <w:rFonts w:cs="Segoe UI"/>
          <w:iCs/>
        </w:rPr>
        <w:t xml:space="preserve">Nom latin : </w:t>
      </w:r>
      <w:proofErr w:type="spellStart"/>
      <w:r w:rsidR="00B57BDA">
        <w:rPr>
          <w:rFonts w:cs="Segoe UI"/>
          <w:iCs/>
        </w:rPr>
        <w:t>Scomber</w:t>
      </w:r>
      <w:proofErr w:type="spellEnd"/>
      <w:r w:rsidR="00B57BDA">
        <w:rPr>
          <w:rFonts w:cs="Segoe UI"/>
          <w:iCs/>
        </w:rPr>
        <w:t xml:space="preserve"> </w:t>
      </w:r>
      <w:proofErr w:type="spellStart"/>
      <w:r w:rsidR="00B57BDA">
        <w:rPr>
          <w:rFonts w:cs="Segoe UI"/>
          <w:iCs/>
        </w:rPr>
        <w:t>spp</w:t>
      </w:r>
      <w:proofErr w:type="spellEnd"/>
      <w:r w:rsidR="00B57BDA">
        <w:rPr>
          <w:rFonts w:cs="Segoe UI"/>
          <w:iCs/>
        </w:rPr>
        <w:t>.</w:t>
      </w:r>
    </w:p>
    <w:p w14:paraId="31BFC2F5" w14:textId="4F408F6A" w:rsidR="00F44DC4" w:rsidRDefault="00F44DC4" w:rsidP="00F44DC4">
      <w:pPr>
        <w:pStyle w:val="En-tte"/>
        <w:rPr>
          <w:rFonts w:cs="Segoe UI"/>
          <w:iCs/>
        </w:rPr>
      </w:pPr>
      <w:r>
        <w:rPr>
          <w:rFonts w:cs="Segoe UI"/>
          <w:iCs/>
        </w:rPr>
        <w:t xml:space="preserve">Taille minimum : </w:t>
      </w:r>
      <w:r w:rsidR="00B57BDA">
        <w:rPr>
          <w:rFonts w:cs="Segoe UI"/>
          <w:iCs/>
        </w:rPr>
        <w:t>20</w:t>
      </w:r>
      <w:r>
        <w:rPr>
          <w:rFonts w:cs="Segoe UI"/>
          <w:iCs/>
        </w:rPr>
        <w:t xml:space="preserve"> cm</w:t>
      </w:r>
    </w:p>
    <w:p w14:paraId="24A700A8" w14:textId="04BC5B96" w:rsidR="00F44DC4" w:rsidRDefault="00F44DC4" w:rsidP="00F44DC4">
      <w:pPr>
        <w:pStyle w:val="En-tte"/>
        <w:rPr>
          <w:rFonts w:cs="Segoe UI"/>
          <w:iCs/>
        </w:rPr>
      </w:pPr>
      <w:r>
        <w:rPr>
          <w:rFonts w:cs="Segoe UI"/>
          <w:iCs/>
        </w:rPr>
        <w:t xml:space="preserve">Plus petite taille : </w:t>
      </w:r>
      <w:r w:rsidR="00B57BDA">
        <w:rPr>
          <w:rFonts w:cs="Segoe UI"/>
          <w:iCs/>
        </w:rPr>
        <w:t>15</w:t>
      </w:r>
      <w:r>
        <w:rPr>
          <w:rFonts w:cs="Segoe UI"/>
          <w:iCs/>
        </w:rPr>
        <w:t xml:space="preserve"> cm</w:t>
      </w:r>
    </w:p>
    <w:p w14:paraId="35D0E3BB" w14:textId="5C7D3EF8" w:rsidR="00F44DC4" w:rsidRDefault="00F44DC4" w:rsidP="00F44DC4">
      <w:pPr>
        <w:pStyle w:val="En-tte"/>
        <w:rPr>
          <w:rFonts w:cs="Segoe UI"/>
          <w:iCs/>
        </w:rPr>
      </w:pPr>
      <w:r>
        <w:rPr>
          <w:rFonts w:cs="Segoe UI"/>
          <w:iCs/>
        </w:rPr>
        <w:t xml:space="preserve">Plus grande taille : </w:t>
      </w:r>
      <w:r w:rsidR="00B57BDA">
        <w:rPr>
          <w:rFonts w:cs="Segoe UI"/>
          <w:iCs/>
        </w:rPr>
        <w:t>5</w:t>
      </w:r>
      <w:r>
        <w:rPr>
          <w:rFonts w:cs="Segoe UI"/>
          <w:iCs/>
        </w:rPr>
        <w:t>0 cm</w:t>
      </w:r>
    </w:p>
    <w:p w14:paraId="29BD4757" w14:textId="43D77A3B" w:rsidR="00F44DC4" w:rsidRDefault="00F44DC4" w:rsidP="00F44DC4">
      <w:pPr>
        <w:pStyle w:val="En-tte"/>
        <w:rPr>
          <w:rFonts w:cs="Segoe UI"/>
          <w:iCs/>
        </w:rPr>
      </w:pPr>
      <w:r>
        <w:rPr>
          <w:rFonts w:cs="Segoe UI"/>
          <w:iCs/>
        </w:rPr>
        <w:t xml:space="preserve">Âge minimum requis : </w:t>
      </w:r>
      <w:r w:rsidR="00B57BDA">
        <w:rPr>
          <w:rFonts w:cs="Segoe UI"/>
          <w:iCs/>
        </w:rPr>
        <w:t>1</w:t>
      </w:r>
      <w:r>
        <w:rPr>
          <w:rFonts w:cs="Segoe UI"/>
          <w:iCs/>
        </w:rPr>
        <w:t xml:space="preserve"> années</w:t>
      </w:r>
    </w:p>
    <w:p w14:paraId="5D66963E" w14:textId="78D966A4" w:rsidR="00F44DC4" w:rsidRDefault="00F44DC4" w:rsidP="00F44DC4">
      <w:pPr>
        <w:pStyle w:val="En-tte"/>
        <w:rPr>
          <w:rFonts w:cs="Segoe UI"/>
          <w:iCs/>
        </w:rPr>
      </w:pPr>
      <w:r>
        <w:rPr>
          <w:rFonts w:cs="Segoe UI"/>
          <w:iCs/>
        </w:rPr>
        <w:t xml:space="preserve">Longévité : </w:t>
      </w:r>
      <w:r w:rsidR="00B57BDA">
        <w:rPr>
          <w:rFonts w:cs="Segoe UI"/>
          <w:iCs/>
        </w:rPr>
        <w:t>20</w:t>
      </w:r>
      <w:r>
        <w:rPr>
          <w:rFonts w:cs="Segoe UI"/>
          <w:iCs/>
        </w:rPr>
        <w:t xml:space="preserve"> années</w:t>
      </w:r>
    </w:p>
    <w:p w14:paraId="439EA6DC" w14:textId="09E15920" w:rsidR="00F44DC4" w:rsidRDefault="00F44DC4" w:rsidP="00F44DC4">
      <w:pPr>
        <w:pStyle w:val="En-tte"/>
        <w:rPr>
          <w:rFonts w:cs="Segoe UI"/>
          <w:iCs/>
        </w:rPr>
      </w:pPr>
      <w:r>
        <w:rPr>
          <w:rFonts w:cs="Segoe UI"/>
          <w:iCs/>
        </w:rPr>
        <w:t xml:space="preserve">Prix : </w:t>
      </w:r>
      <w:r w:rsidR="00B57BDA">
        <w:rPr>
          <w:rFonts w:cs="Segoe UI"/>
          <w:iCs/>
        </w:rPr>
        <w:t>6</w:t>
      </w:r>
      <w:r>
        <w:rPr>
          <w:rFonts w:cs="Segoe UI"/>
          <w:iCs/>
        </w:rPr>
        <w:t xml:space="preserve"> $</w:t>
      </w:r>
    </w:p>
    <w:p w14:paraId="218689F6" w14:textId="66FC87DC" w:rsidR="00931BA6" w:rsidRDefault="00931BA6" w:rsidP="007B2A41">
      <w:pPr>
        <w:pStyle w:val="En-tte"/>
        <w:rPr>
          <w:rFonts w:cs="Segoe UI"/>
          <w:iCs/>
        </w:rPr>
      </w:pPr>
    </w:p>
    <w:p w14:paraId="00F4F664" w14:textId="509D0A48" w:rsidR="001156A9" w:rsidRDefault="001156A9" w:rsidP="007B2A41">
      <w:pPr>
        <w:pStyle w:val="En-tte"/>
        <w:rPr>
          <w:rFonts w:cs="Segoe UI"/>
          <w:iCs/>
        </w:rPr>
      </w:pPr>
    </w:p>
    <w:p w14:paraId="33A04F97" w14:textId="281A1438" w:rsidR="001156A9" w:rsidRDefault="001156A9" w:rsidP="007B2A41">
      <w:pPr>
        <w:pStyle w:val="En-tte"/>
        <w:rPr>
          <w:rFonts w:cs="Segoe UI"/>
          <w:iCs/>
        </w:rPr>
      </w:pPr>
    </w:p>
    <w:p w14:paraId="0B86834F" w14:textId="426834CE" w:rsidR="001156A9" w:rsidRDefault="001156A9" w:rsidP="007B2A41">
      <w:pPr>
        <w:pStyle w:val="En-tte"/>
        <w:rPr>
          <w:rFonts w:cs="Segoe UI"/>
          <w:iCs/>
        </w:rPr>
      </w:pPr>
    </w:p>
    <w:p w14:paraId="32BEAB23" w14:textId="57B8318F" w:rsidR="001156A9" w:rsidRDefault="001156A9" w:rsidP="007B2A41">
      <w:pPr>
        <w:pStyle w:val="En-tte"/>
        <w:rPr>
          <w:rFonts w:cs="Segoe UI"/>
          <w:iCs/>
        </w:rPr>
      </w:pPr>
    </w:p>
    <w:p w14:paraId="50521E9A" w14:textId="77777777" w:rsidR="001156A9" w:rsidRDefault="001156A9" w:rsidP="007B2A41">
      <w:pPr>
        <w:pStyle w:val="En-tte"/>
        <w:rPr>
          <w:rFonts w:cs="Segoe UI"/>
          <w:iCs/>
        </w:rPr>
      </w:pPr>
    </w:p>
    <w:p w14:paraId="040C6B35" w14:textId="0B2DB578" w:rsidR="00931BA6" w:rsidRDefault="00D812FB" w:rsidP="00931BA6">
      <w:pPr>
        <w:pStyle w:val="Titre3"/>
      </w:pPr>
      <w:bookmarkStart w:id="99" w:name="_Toc104836227"/>
      <w:r>
        <w:lastRenderedPageBreak/>
        <w:t>Cabillaud</w:t>
      </w:r>
      <w:bookmarkEnd w:id="99"/>
      <w:r w:rsidR="00FE6105">
        <w:fldChar w:fldCharType="begin"/>
      </w:r>
      <w:r w:rsidR="00FE6105">
        <w:instrText xml:space="preserve"> XE "</w:instrText>
      </w:r>
      <w:r w:rsidR="00FE6105" w:rsidRPr="00E33931">
        <w:instrText>Cabillaud:</w:instrText>
      </w:r>
      <w:r w:rsidR="00FE6105" w:rsidRPr="00E33931">
        <w:instrText>Espèce de poisson</w:instrText>
      </w:r>
      <w:r w:rsidR="00FE6105">
        <w:instrText xml:space="preserve">" </w:instrText>
      </w:r>
      <w:r w:rsidR="00FE6105">
        <w:fldChar w:fldCharType="end"/>
      </w:r>
    </w:p>
    <w:p w14:paraId="387413B3" w14:textId="2EFA7F1D" w:rsidR="00F44DC4" w:rsidRDefault="00F44DC4" w:rsidP="00F44DC4">
      <w:pPr>
        <w:pStyle w:val="En-tte"/>
        <w:rPr>
          <w:rFonts w:cs="Segoe UI"/>
          <w:iCs/>
        </w:rPr>
      </w:pPr>
      <w:r>
        <w:rPr>
          <w:rFonts w:cs="Segoe UI"/>
          <w:iCs/>
        </w:rPr>
        <w:t xml:space="preserve">Nom : </w:t>
      </w:r>
      <w:proofErr w:type="spellStart"/>
      <w:r w:rsidR="00E12D01">
        <w:rPr>
          <w:rFonts w:cs="Segoe UI"/>
          <w:iCs/>
        </w:rPr>
        <w:t>Casbillaud</w:t>
      </w:r>
      <w:proofErr w:type="spellEnd"/>
    </w:p>
    <w:p w14:paraId="58248255" w14:textId="48485967" w:rsidR="00F44DC4" w:rsidRDefault="00F44DC4" w:rsidP="00F44DC4">
      <w:pPr>
        <w:pStyle w:val="En-tte"/>
        <w:rPr>
          <w:rFonts w:cs="Segoe UI"/>
          <w:iCs/>
        </w:rPr>
      </w:pPr>
      <w:r>
        <w:rPr>
          <w:rFonts w:cs="Segoe UI"/>
          <w:iCs/>
        </w:rPr>
        <w:t xml:space="preserve">Nom latin : </w:t>
      </w:r>
      <w:proofErr w:type="spellStart"/>
      <w:r w:rsidR="00E12D01">
        <w:rPr>
          <w:rFonts w:cs="Segoe UI"/>
          <w:iCs/>
        </w:rPr>
        <w:t>Gadus</w:t>
      </w:r>
      <w:proofErr w:type="spellEnd"/>
      <w:r w:rsidR="00E12D01">
        <w:rPr>
          <w:rFonts w:cs="Segoe UI"/>
          <w:iCs/>
        </w:rPr>
        <w:t xml:space="preserve"> </w:t>
      </w:r>
      <w:proofErr w:type="spellStart"/>
      <w:r w:rsidR="00E12D01">
        <w:rPr>
          <w:rFonts w:cs="Segoe UI"/>
          <w:iCs/>
        </w:rPr>
        <w:t>morhua</w:t>
      </w:r>
      <w:proofErr w:type="spellEnd"/>
    </w:p>
    <w:p w14:paraId="0BA8DB96" w14:textId="35378403" w:rsidR="00F44DC4" w:rsidRDefault="00F44DC4" w:rsidP="00F44DC4">
      <w:pPr>
        <w:pStyle w:val="En-tte"/>
        <w:rPr>
          <w:rFonts w:cs="Segoe UI"/>
          <w:iCs/>
        </w:rPr>
      </w:pPr>
      <w:r>
        <w:rPr>
          <w:rFonts w:cs="Segoe UI"/>
          <w:iCs/>
        </w:rPr>
        <w:t xml:space="preserve">Taille minimum : </w:t>
      </w:r>
      <w:r w:rsidR="00E12D01">
        <w:rPr>
          <w:rFonts w:cs="Segoe UI"/>
          <w:iCs/>
        </w:rPr>
        <w:t>30</w:t>
      </w:r>
      <w:r>
        <w:rPr>
          <w:rFonts w:cs="Segoe UI"/>
          <w:iCs/>
        </w:rPr>
        <w:t xml:space="preserve"> cm</w:t>
      </w:r>
    </w:p>
    <w:p w14:paraId="67FCC1C3" w14:textId="2BEB4141" w:rsidR="00F44DC4" w:rsidRDefault="00F44DC4" w:rsidP="00F44DC4">
      <w:pPr>
        <w:pStyle w:val="En-tte"/>
        <w:rPr>
          <w:rFonts w:cs="Segoe UI"/>
          <w:iCs/>
        </w:rPr>
      </w:pPr>
      <w:r>
        <w:rPr>
          <w:rFonts w:cs="Segoe UI"/>
          <w:iCs/>
        </w:rPr>
        <w:t xml:space="preserve">Plus petite taille : </w:t>
      </w:r>
      <w:r w:rsidR="00E12D01">
        <w:rPr>
          <w:rFonts w:cs="Segoe UI"/>
          <w:iCs/>
        </w:rPr>
        <w:t>35</w:t>
      </w:r>
      <w:r>
        <w:rPr>
          <w:rFonts w:cs="Segoe UI"/>
          <w:iCs/>
        </w:rPr>
        <w:t xml:space="preserve"> cm</w:t>
      </w:r>
    </w:p>
    <w:p w14:paraId="66A23F7D" w14:textId="30335852" w:rsidR="00F44DC4" w:rsidRDefault="00F44DC4" w:rsidP="00F44DC4">
      <w:pPr>
        <w:pStyle w:val="En-tte"/>
        <w:rPr>
          <w:rFonts w:cs="Segoe UI"/>
          <w:iCs/>
        </w:rPr>
      </w:pPr>
      <w:r>
        <w:rPr>
          <w:rFonts w:cs="Segoe UI"/>
          <w:iCs/>
        </w:rPr>
        <w:t>Plus grande taille :</w:t>
      </w:r>
      <w:r w:rsidR="00E12D01">
        <w:rPr>
          <w:rFonts w:cs="Segoe UI"/>
          <w:iCs/>
        </w:rPr>
        <w:t xml:space="preserve"> 100</w:t>
      </w:r>
      <w:r>
        <w:rPr>
          <w:rFonts w:cs="Segoe UI"/>
          <w:iCs/>
        </w:rPr>
        <w:t xml:space="preserve"> cm</w:t>
      </w:r>
    </w:p>
    <w:p w14:paraId="796A7C98" w14:textId="1956E877"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053AB96D" w14:textId="3620D31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38E834C8" w14:textId="7297BD9F" w:rsidR="00F44DC4" w:rsidRDefault="00F44DC4" w:rsidP="00F44DC4">
      <w:pPr>
        <w:pStyle w:val="En-tte"/>
        <w:rPr>
          <w:rFonts w:cs="Segoe UI"/>
          <w:iCs/>
        </w:rPr>
      </w:pPr>
      <w:r>
        <w:rPr>
          <w:rFonts w:cs="Segoe UI"/>
          <w:iCs/>
        </w:rPr>
        <w:t xml:space="preserve">Prix : </w:t>
      </w:r>
      <w:r w:rsidR="00374CFF">
        <w:rPr>
          <w:rFonts w:cs="Segoe UI"/>
          <w:iCs/>
        </w:rPr>
        <w:t>27</w:t>
      </w:r>
      <w:r>
        <w:rPr>
          <w:rFonts w:cs="Segoe UI"/>
          <w:iCs/>
        </w:rPr>
        <w:t xml:space="preserve"> $</w:t>
      </w:r>
    </w:p>
    <w:p w14:paraId="3FD35318" w14:textId="3554D382" w:rsidR="00931BA6" w:rsidRDefault="00D812FB" w:rsidP="00931BA6">
      <w:pPr>
        <w:pStyle w:val="Titre3"/>
      </w:pPr>
      <w:bookmarkStart w:id="100" w:name="_Toc104836228"/>
      <w:r>
        <w:t>Thon rouge</w:t>
      </w:r>
      <w:bookmarkEnd w:id="100"/>
      <w:r w:rsidR="00FE6105">
        <w:fldChar w:fldCharType="begin"/>
      </w:r>
      <w:r w:rsidR="00FE6105">
        <w:instrText xml:space="preserve"> XE "</w:instrText>
      </w:r>
      <w:r w:rsidR="00FE6105" w:rsidRPr="000A5E29">
        <w:instrText>Thon rouge:</w:instrText>
      </w:r>
      <w:r w:rsidR="00FE6105" w:rsidRPr="000A5E29">
        <w:instrText>Espèce de poisson</w:instrText>
      </w:r>
      <w:r w:rsidR="00FE6105">
        <w:instrText xml:space="preserve">" </w:instrText>
      </w:r>
      <w:r w:rsidR="00FE6105">
        <w:fldChar w:fldCharType="end"/>
      </w:r>
    </w:p>
    <w:p w14:paraId="3F3DC09C" w14:textId="254376B9" w:rsidR="00F44DC4" w:rsidRDefault="00F44DC4" w:rsidP="00F44DC4">
      <w:pPr>
        <w:pStyle w:val="En-tte"/>
        <w:rPr>
          <w:rFonts w:cs="Segoe UI"/>
          <w:iCs/>
        </w:rPr>
      </w:pPr>
      <w:r>
        <w:rPr>
          <w:rFonts w:cs="Segoe UI"/>
          <w:iCs/>
        </w:rPr>
        <w:t xml:space="preserve">Nom : </w:t>
      </w:r>
      <w:r w:rsidR="00374CFF">
        <w:rPr>
          <w:rFonts w:cs="Segoe UI"/>
          <w:iCs/>
        </w:rPr>
        <w:t>Thon rouge</w:t>
      </w:r>
    </w:p>
    <w:p w14:paraId="3F13065A" w14:textId="2FD98E6E" w:rsidR="00F44DC4" w:rsidRDefault="00F44DC4" w:rsidP="00F44DC4">
      <w:pPr>
        <w:pStyle w:val="En-tte"/>
        <w:rPr>
          <w:rFonts w:cs="Segoe UI"/>
          <w:iCs/>
        </w:rPr>
      </w:pPr>
      <w:r>
        <w:rPr>
          <w:rFonts w:cs="Segoe UI"/>
          <w:iCs/>
        </w:rPr>
        <w:t xml:space="preserve">Nom latin : </w:t>
      </w:r>
      <w:proofErr w:type="spellStart"/>
      <w:r w:rsidR="00374CFF">
        <w:rPr>
          <w:rFonts w:cs="Segoe UI"/>
          <w:iCs/>
        </w:rPr>
        <w:t>Thunnus</w:t>
      </w:r>
      <w:proofErr w:type="spellEnd"/>
      <w:r w:rsidR="00374CFF">
        <w:rPr>
          <w:rFonts w:cs="Segoe UI"/>
          <w:iCs/>
        </w:rPr>
        <w:t xml:space="preserve"> </w:t>
      </w:r>
      <w:proofErr w:type="spellStart"/>
      <w:r w:rsidR="00374CFF">
        <w:rPr>
          <w:rFonts w:cs="Segoe UI"/>
          <w:iCs/>
        </w:rPr>
        <w:t>thynnus</w:t>
      </w:r>
      <w:proofErr w:type="spellEnd"/>
    </w:p>
    <w:p w14:paraId="57E770D4" w14:textId="3800B4F6" w:rsidR="00F44DC4" w:rsidRDefault="00F44DC4" w:rsidP="00F44DC4">
      <w:pPr>
        <w:pStyle w:val="En-tte"/>
        <w:rPr>
          <w:rFonts w:cs="Segoe UI"/>
          <w:iCs/>
        </w:rPr>
      </w:pPr>
      <w:r>
        <w:rPr>
          <w:rFonts w:cs="Segoe UI"/>
          <w:iCs/>
        </w:rPr>
        <w:t>Taille minimum : 1</w:t>
      </w:r>
      <w:r w:rsidR="00374CFF">
        <w:rPr>
          <w:rFonts w:cs="Segoe UI"/>
          <w:iCs/>
        </w:rPr>
        <w:t>15</w:t>
      </w:r>
      <w:r>
        <w:rPr>
          <w:rFonts w:cs="Segoe UI"/>
          <w:iCs/>
        </w:rPr>
        <w:t xml:space="preserve"> cm</w:t>
      </w:r>
    </w:p>
    <w:p w14:paraId="64E04F74" w14:textId="7F9BD0DE" w:rsidR="00F44DC4" w:rsidRDefault="00F44DC4" w:rsidP="00F44DC4">
      <w:pPr>
        <w:pStyle w:val="En-tte"/>
        <w:rPr>
          <w:rFonts w:cs="Segoe UI"/>
          <w:iCs/>
        </w:rPr>
      </w:pPr>
      <w:r>
        <w:rPr>
          <w:rFonts w:cs="Segoe UI"/>
          <w:iCs/>
        </w:rPr>
        <w:t xml:space="preserve">Plus petite taille : </w:t>
      </w:r>
      <w:r w:rsidR="00374CFF">
        <w:rPr>
          <w:rFonts w:cs="Segoe UI"/>
          <w:iCs/>
        </w:rPr>
        <w:t>95</w:t>
      </w:r>
      <w:r>
        <w:rPr>
          <w:rFonts w:cs="Segoe UI"/>
          <w:iCs/>
        </w:rPr>
        <w:t xml:space="preserve"> cm</w:t>
      </w:r>
    </w:p>
    <w:p w14:paraId="0C54F833" w14:textId="7BFC8BE6" w:rsidR="00F44DC4" w:rsidRDefault="00F44DC4" w:rsidP="00F44DC4">
      <w:pPr>
        <w:pStyle w:val="En-tte"/>
        <w:rPr>
          <w:rFonts w:cs="Segoe UI"/>
          <w:iCs/>
        </w:rPr>
      </w:pPr>
      <w:r>
        <w:rPr>
          <w:rFonts w:cs="Segoe UI"/>
          <w:iCs/>
        </w:rPr>
        <w:t xml:space="preserve">Plus grande taille : </w:t>
      </w:r>
      <w:r w:rsidR="00374CFF">
        <w:rPr>
          <w:rFonts w:cs="Segoe UI"/>
          <w:iCs/>
        </w:rPr>
        <w:t>30</w:t>
      </w:r>
      <w:r>
        <w:rPr>
          <w:rFonts w:cs="Segoe UI"/>
          <w:iCs/>
        </w:rPr>
        <w:t>0 cm</w:t>
      </w:r>
    </w:p>
    <w:p w14:paraId="32C274F3" w14:textId="09EE6BB9" w:rsidR="00F44DC4" w:rsidRDefault="00F44DC4" w:rsidP="00F44DC4">
      <w:pPr>
        <w:pStyle w:val="En-tte"/>
        <w:rPr>
          <w:rFonts w:cs="Segoe UI"/>
          <w:iCs/>
        </w:rPr>
      </w:pPr>
      <w:r>
        <w:rPr>
          <w:rFonts w:cs="Segoe UI"/>
          <w:iCs/>
        </w:rPr>
        <w:t xml:space="preserve">Âge minimum requis : </w:t>
      </w:r>
      <w:r w:rsidR="00374CFF">
        <w:rPr>
          <w:rFonts w:cs="Segoe UI"/>
          <w:iCs/>
        </w:rPr>
        <w:t>2</w:t>
      </w:r>
      <w:r>
        <w:rPr>
          <w:rFonts w:cs="Segoe UI"/>
          <w:iCs/>
        </w:rPr>
        <w:t xml:space="preserve"> années</w:t>
      </w:r>
    </w:p>
    <w:p w14:paraId="690D5F7F" w14:textId="1AA75E0B" w:rsidR="00F44DC4" w:rsidRDefault="00F44DC4" w:rsidP="00F44DC4">
      <w:pPr>
        <w:pStyle w:val="En-tte"/>
        <w:rPr>
          <w:rFonts w:cs="Segoe UI"/>
          <w:iCs/>
        </w:rPr>
      </w:pPr>
      <w:r>
        <w:rPr>
          <w:rFonts w:cs="Segoe UI"/>
          <w:iCs/>
        </w:rPr>
        <w:t xml:space="preserve">Longévité : </w:t>
      </w:r>
      <w:r w:rsidR="00374CFF">
        <w:rPr>
          <w:rFonts w:cs="Segoe UI"/>
          <w:iCs/>
        </w:rPr>
        <w:t>2</w:t>
      </w:r>
      <w:r>
        <w:rPr>
          <w:rFonts w:cs="Segoe UI"/>
          <w:iCs/>
        </w:rPr>
        <w:t>5 années</w:t>
      </w:r>
    </w:p>
    <w:p w14:paraId="41158771" w14:textId="4BD82FB2" w:rsidR="00F44DC4" w:rsidRDefault="00F44DC4" w:rsidP="00F44DC4">
      <w:pPr>
        <w:pStyle w:val="En-tte"/>
        <w:rPr>
          <w:rFonts w:cs="Segoe UI"/>
          <w:iCs/>
        </w:rPr>
      </w:pPr>
      <w:r>
        <w:rPr>
          <w:rFonts w:cs="Segoe UI"/>
          <w:iCs/>
        </w:rPr>
        <w:t xml:space="preserve">Prix : </w:t>
      </w:r>
      <w:r w:rsidR="00374CFF">
        <w:rPr>
          <w:rFonts w:cs="Segoe UI"/>
          <w:iCs/>
        </w:rPr>
        <w:t>35</w:t>
      </w:r>
      <w:r>
        <w:rPr>
          <w:rFonts w:cs="Segoe UI"/>
          <w:iCs/>
        </w:rPr>
        <w:t xml:space="preserve"> $</w:t>
      </w:r>
    </w:p>
    <w:p w14:paraId="705D278E" w14:textId="3FCA77B4" w:rsidR="00931BA6" w:rsidRDefault="00931BA6" w:rsidP="007B2A41">
      <w:pPr>
        <w:pStyle w:val="En-tte"/>
        <w:rPr>
          <w:rFonts w:cs="Segoe UI"/>
          <w:iCs/>
        </w:rPr>
      </w:pPr>
    </w:p>
    <w:p w14:paraId="26E15BBA" w14:textId="58596D15" w:rsidR="00931BA6" w:rsidRDefault="00931BA6" w:rsidP="007B2A41">
      <w:pPr>
        <w:pStyle w:val="En-tte"/>
        <w:rPr>
          <w:rFonts w:cs="Segoe UI"/>
          <w:iCs/>
        </w:rPr>
      </w:pPr>
    </w:p>
    <w:p w14:paraId="1AEF6209" w14:textId="55FCB830" w:rsidR="00931BA6" w:rsidRDefault="00931BA6" w:rsidP="007B2A41">
      <w:pPr>
        <w:pStyle w:val="En-tte"/>
        <w:rPr>
          <w:rFonts w:cs="Segoe UI"/>
          <w:iCs/>
        </w:rPr>
      </w:pPr>
    </w:p>
    <w:p w14:paraId="712E6E95" w14:textId="484F2407" w:rsidR="00931BA6" w:rsidRDefault="00931BA6" w:rsidP="007B2A41">
      <w:pPr>
        <w:pStyle w:val="En-tte"/>
        <w:rPr>
          <w:rFonts w:cs="Segoe UI"/>
          <w:iCs/>
        </w:rPr>
      </w:pPr>
    </w:p>
    <w:p w14:paraId="685CDB4D" w14:textId="40A9334B" w:rsidR="00931BA6" w:rsidRDefault="00931BA6" w:rsidP="007B2A41">
      <w:pPr>
        <w:pStyle w:val="En-tte"/>
        <w:rPr>
          <w:rFonts w:cs="Segoe UI"/>
          <w:iCs/>
        </w:rPr>
      </w:pPr>
    </w:p>
    <w:p w14:paraId="757CCA16" w14:textId="1BE582AB" w:rsidR="00931BA6" w:rsidRDefault="00931BA6" w:rsidP="007B2A41">
      <w:pPr>
        <w:pStyle w:val="En-tte"/>
        <w:rPr>
          <w:rFonts w:cs="Segoe UI"/>
          <w:iCs/>
        </w:rPr>
      </w:pPr>
    </w:p>
    <w:p w14:paraId="4C22EBC3" w14:textId="01EE000C" w:rsidR="00931BA6" w:rsidRDefault="00931BA6" w:rsidP="007B2A41">
      <w:pPr>
        <w:pStyle w:val="En-tte"/>
        <w:rPr>
          <w:rFonts w:cs="Segoe UI"/>
          <w:iCs/>
        </w:rPr>
      </w:pPr>
    </w:p>
    <w:p w14:paraId="15E42781" w14:textId="6914817E" w:rsidR="00931BA6" w:rsidRDefault="00931BA6" w:rsidP="007B2A41">
      <w:pPr>
        <w:pStyle w:val="En-tte"/>
        <w:rPr>
          <w:rFonts w:cs="Segoe UI"/>
          <w:iCs/>
        </w:rPr>
      </w:pPr>
    </w:p>
    <w:p w14:paraId="36150118" w14:textId="4A027BB5" w:rsidR="00931BA6" w:rsidRDefault="00931BA6" w:rsidP="007B2A41">
      <w:pPr>
        <w:pStyle w:val="En-tte"/>
        <w:rPr>
          <w:rFonts w:cs="Segoe UI"/>
          <w:iCs/>
        </w:rPr>
      </w:pPr>
    </w:p>
    <w:p w14:paraId="4060D4CE" w14:textId="062B15F7" w:rsidR="00931BA6" w:rsidRDefault="00931BA6" w:rsidP="007B2A41">
      <w:pPr>
        <w:pStyle w:val="En-tte"/>
        <w:rPr>
          <w:rFonts w:cs="Segoe UI"/>
          <w:iCs/>
        </w:rPr>
      </w:pPr>
    </w:p>
    <w:p w14:paraId="118F16FB" w14:textId="7823BE09" w:rsidR="00931BA6" w:rsidRDefault="00931BA6" w:rsidP="007B2A41">
      <w:pPr>
        <w:pStyle w:val="En-tte"/>
        <w:rPr>
          <w:rFonts w:cs="Segoe UI"/>
          <w:iCs/>
        </w:rPr>
      </w:pPr>
    </w:p>
    <w:p w14:paraId="617F7648" w14:textId="3A6C2EF9" w:rsidR="00931BA6" w:rsidRDefault="00931BA6" w:rsidP="007B2A41">
      <w:pPr>
        <w:pStyle w:val="En-tte"/>
        <w:rPr>
          <w:rFonts w:cs="Segoe UI"/>
          <w:iCs/>
        </w:rPr>
      </w:pPr>
    </w:p>
    <w:p w14:paraId="6AA80173" w14:textId="1ED757E5" w:rsidR="00931BA6" w:rsidRDefault="00931BA6" w:rsidP="007B2A41">
      <w:pPr>
        <w:pStyle w:val="En-tte"/>
        <w:rPr>
          <w:rFonts w:cs="Segoe UI"/>
          <w:iCs/>
        </w:rPr>
      </w:pPr>
    </w:p>
    <w:p w14:paraId="2D150460" w14:textId="5044B65C" w:rsidR="00931BA6" w:rsidRDefault="00931BA6" w:rsidP="007B2A41">
      <w:pPr>
        <w:pStyle w:val="En-tte"/>
        <w:rPr>
          <w:rFonts w:cs="Segoe UI"/>
          <w:iCs/>
        </w:rPr>
      </w:pPr>
    </w:p>
    <w:p w14:paraId="6135C520" w14:textId="51E4AA73" w:rsidR="00931BA6" w:rsidRDefault="00931BA6" w:rsidP="007B2A41">
      <w:pPr>
        <w:pStyle w:val="En-tte"/>
        <w:rPr>
          <w:rFonts w:cs="Segoe UI"/>
          <w:iCs/>
        </w:rPr>
      </w:pPr>
    </w:p>
    <w:p w14:paraId="068D0744" w14:textId="0AFF3D82" w:rsidR="00931BA6" w:rsidRDefault="00931BA6" w:rsidP="007B2A41">
      <w:pPr>
        <w:pStyle w:val="En-tte"/>
        <w:rPr>
          <w:rFonts w:cs="Segoe UI"/>
          <w:iCs/>
        </w:rPr>
      </w:pPr>
    </w:p>
    <w:p w14:paraId="4F28DD6F" w14:textId="2697B91E" w:rsidR="00931BA6" w:rsidRDefault="00931BA6" w:rsidP="007B2A41">
      <w:pPr>
        <w:pStyle w:val="En-tte"/>
        <w:rPr>
          <w:rFonts w:cs="Segoe UI"/>
          <w:iCs/>
        </w:rPr>
      </w:pPr>
    </w:p>
    <w:p w14:paraId="0E406799" w14:textId="2DC5D709" w:rsidR="00931BA6" w:rsidRDefault="00931BA6" w:rsidP="007B2A41">
      <w:pPr>
        <w:pStyle w:val="En-tte"/>
        <w:rPr>
          <w:rFonts w:cs="Segoe UI"/>
          <w:iCs/>
        </w:rPr>
      </w:pPr>
    </w:p>
    <w:p w14:paraId="295FF0BE" w14:textId="1FB75113" w:rsidR="00931BA6" w:rsidRDefault="00931BA6" w:rsidP="007B2A41">
      <w:pPr>
        <w:pStyle w:val="En-tte"/>
        <w:rPr>
          <w:rFonts w:cs="Segoe UI"/>
          <w:iCs/>
        </w:rPr>
      </w:pPr>
    </w:p>
    <w:p w14:paraId="1D643942" w14:textId="7AA39653" w:rsidR="00931BA6" w:rsidRDefault="00931BA6" w:rsidP="007B2A41">
      <w:pPr>
        <w:pStyle w:val="En-tte"/>
        <w:rPr>
          <w:rFonts w:cs="Segoe UI"/>
          <w:iCs/>
        </w:rPr>
      </w:pPr>
    </w:p>
    <w:p w14:paraId="51648B49" w14:textId="2A22F564" w:rsidR="00931BA6" w:rsidRDefault="00931BA6" w:rsidP="007B2A41">
      <w:pPr>
        <w:pStyle w:val="En-tte"/>
        <w:rPr>
          <w:rFonts w:cs="Segoe UI"/>
          <w:iCs/>
        </w:rPr>
      </w:pPr>
    </w:p>
    <w:p w14:paraId="4414F962" w14:textId="12CBF669" w:rsidR="00931BA6" w:rsidRDefault="00931BA6" w:rsidP="007B2A41">
      <w:pPr>
        <w:pStyle w:val="En-tte"/>
        <w:rPr>
          <w:rFonts w:cs="Segoe UI"/>
          <w:iCs/>
        </w:rPr>
      </w:pPr>
    </w:p>
    <w:p w14:paraId="38DD4548" w14:textId="45391C90" w:rsidR="00931BA6" w:rsidRDefault="00931BA6" w:rsidP="007B2A41">
      <w:pPr>
        <w:pStyle w:val="En-tte"/>
        <w:rPr>
          <w:rFonts w:cs="Segoe UI"/>
          <w:iCs/>
        </w:rPr>
      </w:pPr>
    </w:p>
    <w:p w14:paraId="3B0996DB" w14:textId="79ED2187" w:rsidR="00A47C09" w:rsidRDefault="00A47C09" w:rsidP="007B2A41">
      <w:pPr>
        <w:pStyle w:val="En-tte"/>
        <w:rPr>
          <w:rFonts w:cs="Segoe UI"/>
          <w:iCs/>
        </w:rPr>
      </w:pPr>
    </w:p>
    <w:p w14:paraId="192C2D4F" w14:textId="4ED2ED84" w:rsidR="00A47C09" w:rsidRDefault="00A47C09" w:rsidP="007B2A41">
      <w:pPr>
        <w:pStyle w:val="En-tte"/>
        <w:rPr>
          <w:rFonts w:cs="Segoe UI"/>
          <w:iCs/>
        </w:rPr>
      </w:pPr>
    </w:p>
    <w:p w14:paraId="0CEEB52D" w14:textId="3CA9391E" w:rsidR="00A47C09" w:rsidRDefault="00A47C09" w:rsidP="007B2A41">
      <w:pPr>
        <w:pStyle w:val="En-tte"/>
        <w:rPr>
          <w:rFonts w:cs="Segoe UI"/>
          <w:iCs/>
        </w:rPr>
      </w:pPr>
    </w:p>
    <w:p w14:paraId="43010F76" w14:textId="1ABAFA5C" w:rsidR="00A47C09" w:rsidRDefault="00A47C09" w:rsidP="007B2A41">
      <w:pPr>
        <w:pStyle w:val="En-tte"/>
        <w:rPr>
          <w:rFonts w:cs="Segoe UI"/>
          <w:iCs/>
        </w:rPr>
      </w:pPr>
    </w:p>
    <w:p w14:paraId="122362C2" w14:textId="72905CF4" w:rsidR="00A47C09" w:rsidRDefault="00A47C09" w:rsidP="007B2A41">
      <w:pPr>
        <w:pStyle w:val="En-tte"/>
        <w:rPr>
          <w:rFonts w:cs="Segoe UI"/>
          <w:iCs/>
        </w:rPr>
      </w:pPr>
    </w:p>
    <w:p w14:paraId="274AEA7D" w14:textId="00127BFB" w:rsidR="00A47C09" w:rsidRDefault="00A47C09" w:rsidP="007B2A41">
      <w:pPr>
        <w:pStyle w:val="En-tte"/>
        <w:rPr>
          <w:rFonts w:cs="Segoe UI"/>
          <w:iCs/>
        </w:rPr>
      </w:pPr>
    </w:p>
    <w:p w14:paraId="55F233AE" w14:textId="77777777" w:rsidR="00A47C09" w:rsidRDefault="00A47C09" w:rsidP="007B2A41">
      <w:pPr>
        <w:pStyle w:val="En-tte"/>
        <w:rPr>
          <w:rFonts w:cs="Segoe UI"/>
          <w:iCs/>
        </w:rPr>
      </w:pPr>
    </w:p>
    <w:p w14:paraId="2715459B" w14:textId="75BCA32B" w:rsidR="00953DD3" w:rsidRDefault="00953DD3" w:rsidP="007B2A41">
      <w:pPr>
        <w:pStyle w:val="En-tte"/>
        <w:rPr>
          <w:rFonts w:cs="Segoe UI"/>
          <w:iCs/>
        </w:rPr>
      </w:pPr>
    </w:p>
    <w:p w14:paraId="5347B731" w14:textId="61945DCB" w:rsidR="00953DD3" w:rsidRDefault="00953DD3" w:rsidP="007B2A41">
      <w:pPr>
        <w:pStyle w:val="En-tte"/>
        <w:rPr>
          <w:rFonts w:cs="Segoe UI"/>
          <w:iCs/>
        </w:rPr>
      </w:pPr>
    </w:p>
    <w:p w14:paraId="08D94114" w14:textId="62B114FA" w:rsidR="00522468" w:rsidRPr="00931BA6" w:rsidRDefault="00522468" w:rsidP="007B2A41">
      <w:pPr>
        <w:pStyle w:val="En-tte"/>
        <w:rPr>
          <w:rFonts w:cs="Segoe UI"/>
          <w:iCs/>
        </w:rPr>
      </w:pPr>
    </w:p>
    <w:p w14:paraId="5CCD618C" w14:textId="67A29167" w:rsidR="007B2A41" w:rsidRPr="00090680" w:rsidRDefault="007B2A41" w:rsidP="007B2A41">
      <w:pPr>
        <w:pStyle w:val="Titre2"/>
        <w:rPr>
          <w:rFonts w:cs="Segoe UI"/>
          <w:i/>
          <w:iCs/>
        </w:rPr>
      </w:pPr>
      <w:bookmarkStart w:id="101" w:name="_Toc25553326"/>
      <w:bookmarkStart w:id="102" w:name="_Toc71691029"/>
      <w:bookmarkStart w:id="103" w:name="_Toc104297186"/>
      <w:bookmarkStart w:id="104" w:name="_Toc104836229"/>
      <w:r w:rsidRPr="00090680">
        <w:rPr>
          <w:rFonts w:cs="Segoe UI"/>
          <w:iCs/>
        </w:rPr>
        <w:t>Liste des documents</w:t>
      </w:r>
      <w:bookmarkEnd w:id="101"/>
      <w:r w:rsidRPr="00090680">
        <w:rPr>
          <w:rFonts w:cs="Segoe UI"/>
          <w:iCs/>
        </w:rPr>
        <w:t xml:space="preserve"> fournis</w:t>
      </w:r>
      <w:bookmarkEnd w:id="102"/>
      <w:bookmarkEnd w:id="103"/>
      <w:bookmarkEnd w:id="104"/>
    </w:p>
    <w:p w14:paraId="56AE4AFE" w14:textId="11A2567D" w:rsidR="00D812FB" w:rsidRDefault="00D812FB" w:rsidP="00D812FB">
      <w:pPr>
        <w:pStyle w:val="Paragraphedeliste"/>
        <w:spacing w:line="276" w:lineRule="auto"/>
        <w:jc w:val="both"/>
        <w:rPr>
          <w:sz w:val="28"/>
          <w:szCs w:val="28"/>
        </w:rPr>
      </w:pPr>
    </w:p>
    <w:p w14:paraId="1BDCB20F" w14:textId="77777777" w:rsidR="00522468" w:rsidRDefault="00522468" w:rsidP="00D812FB">
      <w:pPr>
        <w:pStyle w:val="Paragraphedeliste"/>
        <w:spacing w:line="276" w:lineRule="auto"/>
        <w:jc w:val="both"/>
        <w:rPr>
          <w:sz w:val="28"/>
          <w:szCs w:val="28"/>
        </w:rPr>
      </w:pPr>
    </w:p>
    <w:p w14:paraId="7DE5B945" w14:textId="77777777" w:rsidR="00D812FB" w:rsidRDefault="00D812FB" w:rsidP="00D812FB">
      <w:pPr>
        <w:pStyle w:val="Paragraphedeliste"/>
        <w:spacing w:line="276" w:lineRule="auto"/>
        <w:jc w:val="both"/>
        <w:rPr>
          <w:sz w:val="28"/>
          <w:szCs w:val="28"/>
        </w:rPr>
      </w:pPr>
    </w:p>
    <w:p w14:paraId="2281BC23" w14:textId="777FD39A"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Diagrammes de flux</w:t>
      </w:r>
    </w:p>
    <w:p w14:paraId="063A828F" w14:textId="77777777" w:rsidR="00D812FB" w:rsidRPr="00D812FB" w:rsidRDefault="00D812FB" w:rsidP="00D812FB">
      <w:pPr>
        <w:pStyle w:val="Paragraphedeliste"/>
        <w:spacing w:line="276" w:lineRule="auto"/>
        <w:jc w:val="both"/>
        <w:rPr>
          <w:sz w:val="28"/>
          <w:szCs w:val="28"/>
        </w:rPr>
      </w:pPr>
    </w:p>
    <w:p w14:paraId="661B5FE8" w14:textId="0DAF5489"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Journal de travail</w:t>
      </w:r>
    </w:p>
    <w:p w14:paraId="1A4AC22C" w14:textId="77777777" w:rsidR="00D812FB" w:rsidRPr="00D812FB" w:rsidRDefault="00D812FB" w:rsidP="00D812FB">
      <w:pPr>
        <w:spacing w:line="276" w:lineRule="auto"/>
        <w:jc w:val="both"/>
        <w:rPr>
          <w:sz w:val="28"/>
          <w:szCs w:val="28"/>
        </w:rPr>
      </w:pPr>
    </w:p>
    <w:p w14:paraId="433B3547" w14:textId="38F9A693" w:rsidR="00EE71C5" w:rsidRPr="00D812FB" w:rsidRDefault="00EE71C5" w:rsidP="009E0AD5">
      <w:pPr>
        <w:pStyle w:val="Paragraphedeliste"/>
        <w:numPr>
          <w:ilvl w:val="0"/>
          <w:numId w:val="10"/>
        </w:numPr>
        <w:spacing w:line="276" w:lineRule="auto"/>
        <w:jc w:val="both"/>
        <w:rPr>
          <w:sz w:val="28"/>
          <w:szCs w:val="28"/>
        </w:rPr>
      </w:pPr>
      <w:r w:rsidRPr="00D812FB">
        <w:rPr>
          <w:sz w:val="28"/>
          <w:szCs w:val="28"/>
        </w:rPr>
        <w:t>Planification initiale</w:t>
      </w:r>
    </w:p>
    <w:p w14:paraId="5C783529" w14:textId="77777777" w:rsidR="00D812FB" w:rsidRPr="00D812FB" w:rsidRDefault="00D812FB" w:rsidP="00D812FB">
      <w:pPr>
        <w:pStyle w:val="Paragraphedeliste"/>
        <w:spacing w:line="276" w:lineRule="auto"/>
        <w:jc w:val="both"/>
        <w:rPr>
          <w:sz w:val="28"/>
          <w:szCs w:val="28"/>
        </w:rPr>
      </w:pPr>
    </w:p>
    <w:p w14:paraId="661557D4" w14:textId="162A2092" w:rsidR="00D812FB" w:rsidRPr="00D812FB" w:rsidRDefault="00EE71C5" w:rsidP="00D812FB">
      <w:pPr>
        <w:pStyle w:val="Paragraphedeliste"/>
        <w:numPr>
          <w:ilvl w:val="0"/>
          <w:numId w:val="10"/>
        </w:numPr>
        <w:spacing w:line="276" w:lineRule="auto"/>
        <w:jc w:val="both"/>
        <w:rPr>
          <w:sz w:val="28"/>
          <w:szCs w:val="28"/>
        </w:rPr>
      </w:pPr>
      <w:r w:rsidRPr="00D812FB">
        <w:rPr>
          <w:sz w:val="28"/>
          <w:szCs w:val="28"/>
        </w:rPr>
        <w:t>Maquettes</w:t>
      </w:r>
    </w:p>
    <w:p w14:paraId="280F17EB" w14:textId="77777777" w:rsidR="00D812FB" w:rsidRPr="00D812FB" w:rsidRDefault="00D812FB" w:rsidP="00D812FB">
      <w:pPr>
        <w:pStyle w:val="Paragraphedeliste"/>
        <w:spacing w:line="276" w:lineRule="auto"/>
        <w:jc w:val="both"/>
        <w:rPr>
          <w:sz w:val="28"/>
          <w:szCs w:val="28"/>
        </w:rPr>
      </w:pPr>
    </w:p>
    <w:p w14:paraId="728D5C6E" w14:textId="05D84F83" w:rsidR="00721E57" w:rsidRPr="00D812FB" w:rsidRDefault="00721E57" w:rsidP="00721E57">
      <w:pPr>
        <w:pStyle w:val="Paragraphedeliste"/>
        <w:numPr>
          <w:ilvl w:val="0"/>
          <w:numId w:val="10"/>
        </w:numPr>
        <w:spacing w:line="276" w:lineRule="auto"/>
        <w:jc w:val="both"/>
        <w:rPr>
          <w:sz w:val="28"/>
          <w:szCs w:val="28"/>
        </w:rPr>
      </w:pPr>
      <w:r w:rsidRPr="00D812FB">
        <w:rPr>
          <w:sz w:val="28"/>
          <w:szCs w:val="28"/>
        </w:rPr>
        <w:t>Diagramme de classes</w:t>
      </w:r>
    </w:p>
    <w:p w14:paraId="566EFCD3" w14:textId="77777777" w:rsidR="00D812FB" w:rsidRPr="00D812FB" w:rsidRDefault="00D812FB" w:rsidP="00D812FB">
      <w:pPr>
        <w:pStyle w:val="Paragraphedeliste"/>
        <w:spacing w:line="276" w:lineRule="auto"/>
        <w:jc w:val="both"/>
        <w:rPr>
          <w:sz w:val="28"/>
          <w:szCs w:val="28"/>
        </w:rPr>
      </w:pPr>
    </w:p>
    <w:p w14:paraId="341FDD99" w14:textId="693031AA" w:rsidR="00721E57" w:rsidRPr="00D812FB" w:rsidRDefault="00721E57" w:rsidP="00721E57">
      <w:pPr>
        <w:pStyle w:val="Paragraphedeliste"/>
        <w:numPr>
          <w:ilvl w:val="0"/>
          <w:numId w:val="10"/>
        </w:numPr>
        <w:spacing w:line="276" w:lineRule="auto"/>
        <w:jc w:val="both"/>
        <w:rPr>
          <w:rStyle w:val="Lienhypertexte"/>
          <w:color w:val="auto"/>
          <w:sz w:val="28"/>
          <w:szCs w:val="28"/>
          <w:u w:val="none"/>
        </w:rPr>
      </w:pPr>
      <w:r w:rsidRPr="00D812FB">
        <w:rPr>
          <w:sz w:val="28"/>
          <w:szCs w:val="28"/>
        </w:rPr>
        <w:t xml:space="preserve">Le jeu : </w:t>
      </w:r>
      <w:hyperlink r:id="rId38" w:history="1">
        <w:r w:rsidRPr="00D812FB">
          <w:rPr>
            <w:rStyle w:val="Lienhypertexte"/>
            <w:sz w:val="28"/>
            <w:szCs w:val="28"/>
          </w:rPr>
          <w:t>https://github.com/KevinGacon/Fishermen-TPI</w:t>
        </w:r>
      </w:hyperlink>
    </w:p>
    <w:p w14:paraId="78EE4289" w14:textId="77777777" w:rsidR="00D812FB" w:rsidRPr="00D812FB" w:rsidRDefault="00D812FB" w:rsidP="00D812FB">
      <w:pPr>
        <w:spacing w:line="276" w:lineRule="auto"/>
        <w:jc w:val="both"/>
        <w:rPr>
          <w:sz w:val="28"/>
          <w:szCs w:val="28"/>
        </w:rPr>
      </w:pPr>
    </w:p>
    <w:p w14:paraId="53134FAD" w14:textId="362E3D05" w:rsidR="00931BA6" w:rsidRPr="00D812FB" w:rsidRDefault="00721E57" w:rsidP="00931BA6">
      <w:pPr>
        <w:pStyle w:val="Paragraphedeliste"/>
        <w:numPr>
          <w:ilvl w:val="0"/>
          <w:numId w:val="10"/>
        </w:numPr>
        <w:spacing w:line="276" w:lineRule="auto"/>
        <w:jc w:val="both"/>
        <w:rPr>
          <w:rStyle w:val="Lienhypertexte"/>
          <w:color w:val="auto"/>
          <w:sz w:val="28"/>
          <w:szCs w:val="28"/>
          <w:u w:val="none"/>
        </w:rPr>
      </w:pPr>
      <w:proofErr w:type="spellStart"/>
      <w:r w:rsidRPr="00D812FB">
        <w:rPr>
          <w:sz w:val="28"/>
          <w:szCs w:val="28"/>
        </w:rPr>
        <w:t>IceScrum</w:t>
      </w:r>
      <w:proofErr w:type="spellEnd"/>
      <w:r w:rsidR="00FE6105">
        <w:rPr>
          <w:sz w:val="28"/>
          <w:szCs w:val="28"/>
        </w:rPr>
        <w:fldChar w:fldCharType="begin"/>
      </w:r>
      <w:r w:rsidR="00FE6105">
        <w:instrText xml:space="preserve"> XE "</w:instrText>
      </w:r>
      <w:r w:rsidR="00FE6105" w:rsidRPr="00675F6A">
        <w:rPr>
          <w:sz w:val="28"/>
          <w:szCs w:val="28"/>
        </w:rPr>
        <w:instrText>IceScrum:</w:instrText>
      </w:r>
      <w:r w:rsidR="00FE6105" w:rsidRPr="00675F6A">
        <w:instrText>Outil de gestion de projet</w:instrText>
      </w:r>
      <w:r w:rsidR="00FE6105">
        <w:instrText xml:space="preserve">" </w:instrText>
      </w:r>
      <w:r w:rsidR="00FE6105">
        <w:rPr>
          <w:sz w:val="28"/>
          <w:szCs w:val="28"/>
        </w:rPr>
        <w:fldChar w:fldCharType="end"/>
      </w:r>
      <w:r w:rsidRPr="00D812FB">
        <w:rPr>
          <w:sz w:val="28"/>
          <w:szCs w:val="28"/>
        </w:rPr>
        <w:t xml:space="preserve"> : </w:t>
      </w:r>
      <w:hyperlink r:id="rId39" w:history="1">
        <w:r w:rsidRPr="00D812FB">
          <w:rPr>
            <w:rStyle w:val="Lienhypertexte"/>
            <w:sz w:val="28"/>
            <w:szCs w:val="28"/>
          </w:rPr>
          <w:t>https://cloud.icescrum.com/p/FISHERMEN/#/project</w:t>
        </w:r>
      </w:hyperlink>
      <w:bookmarkStart w:id="105" w:name="_Toc25553328"/>
      <w:bookmarkStart w:id="106" w:name="_Toc71703263"/>
      <w:bookmarkStart w:id="107" w:name="_Toc104297187"/>
    </w:p>
    <w:p w14:paraId="260BE763" w14:textId="77777777" w:rsidR="00931BA6" w:rsidRPr="00931BA6" w:rsidRDefault="00931BA6" w:rsidP="00931BA6">
      <w:pPr>
        <w:pStyle w:val="Paragraphedeliste"/>
        <w:spacing w:line="276" w:lineRule="auto"/>
        <w:jc w:val="both"/>
        <w:rPr>
          <w:rStyle w:val="Lienhypertexte"/>
          <w:color w:val="auto"/>
          <w:u w:val="none"/>
        </w:rPr>
      </w:pPr>
    </w:p>
    <w:p w14:paraId="0FFB3AD3" w14:textId="77777777" w:rsidR="00931BA6" w:rsidRPr="00931BA6" w:rsidRDefault="00931BA6" w:rsidP="00931BA6">
      <w:pPr>
        <w:pStyle w:val="Paragraphedeliste"/>
        <w:spacing w:line="276" w:lineRule="auto"/>
        <w:jc w:val="both"/>
        <w:rPr>
          <w:rStyle w:val="Lienhypertexte"/>
          <w:color w:val="auto"/>
          <w:u w:val="none"/>
        </w:rPr>
      </w:pPr>
    </w:p>
    <w:p w14:paraId="49C3A3A9" w14:textId="31B88CB8" w:rsidR="007B2A41" w:rsidRPr="00931BA6" w:rsidRDefault="007B2A41" w:rsidP="00931BA6">
      <w:pPr>
        <w:pStyle w:val="Titre1"/>
        <w:rPr>
          <w:rFonts w:cs="Times New Roman"/>
        </w:rPr>
      </w:pPr>
      <w:bookmarkStart w:id="108" w:name="_Toc104836230"/>
      <w:r w:rsidRPr="00931BA6">
        <w:lastRenderedPageBreak/>
        <w:t>C</w:t>
      </w:r>
      <w:bookmarkEnd w:id="105"/>
      <w:bookmarkEnd w:id="106"/>
      <w:r w:rsidRPr="00931BA6">
        <w:t>onclusions</w:t>
      </w:r>
      <w:bookmarkEnd w:id="107"/>
      <w:bookmarkEnd w:id="108"/>
    </w:p>
    <w:p w14:paraId="06B01F0A" w14:textId="77777777" w:rsidR="00953DD3" w:rsidRDefault="00953DD3" w:rsidP="0081321F">
      <w:pPr>
        <w:pStyle w:val="Titre3"/>
      </w:pPr>
    </w:p>
    <w:p w14:paraId="055A317D" w14:textId="77777777" w:rsidR="00953DD3" w:rsidRDefault="00953DD3" w:rsidP="0081321F">
      <w:pPr>
        <w:pStyle w:val="Titre3"/>
      </w:pPr>
    </w:p>
    <w:p w14:paraId="79024419" w14:textId="77777777" w:rsidR="00953DD3" w:rsidRDefault="00953DD3" w:rsidP="0081321F">
      <w:pPr>
        <w:pStyle w:val="Titre3"/>
      </w:pPr>
    </w:p>
    <w:p w14:paraId="5D6A69D0" w14:textId="70293C7C" w:rsidR="00BC59EB" w:rsidRDefault="00BC59EB" w:rsidP="0081321F">
      <w:pPr>
        <w:pStyle w:val="Titre3"/>
      </w:pPr>
      <w:bookmarkStart w:id="109" w:name="_Toc104836231"/>
      <w:r>
        <w:t>Ce qui a été atteints</w:t>
      </w:r>
      <w:bookmarkEnd w:id="109"/>
    </w:p>
    <w:p w14:paraId="6D5EB80A" w14:textId="5195C832" w:rsidR="00EB4550" w:rsidRDefault="0081321F" w:rsidP="00FE07A1">
      <w:r>
        <w:t xml:space="preserve">Tous les points présents dans le cahier des charges ont été intégré dans le projet. </w:t>
      </w:r>
      <w:r w:rsidR="00E4694D">
        <w:t xml:space="preserve">Tous </w:t>
      </w:r>
      <w:r w:rsidR="00843308">
        <w:t>les points souhaités</w:t>
      </w:r>
      <w:r w:rsidR="00E4694D">
        <w:t xml:space="preserve"> ont pu être implémenté dans les temps</w:t>
      </w:r>
    </w:p>
    <w:p w14:paraId="30852040" w14:textId="77777777" w:rsidR="00FE07A1" w:rsidRPr="00FE07A1" w:rsidRDefault="00FE07A1" w:rsidP="00FE07A1"/>
    <w:p w14:paraId="58460079" w14:textId="77777777" w:rsidR="00953DD3" w:rsidRDefault="00953DD3" w:rsidP="0081321F">
      <w:pPr>
        <w:pStyle w:val="Titre3"/>
      </w:pPr>
    </w:p>
    <w:p w14:paraId="0ADE3BB5" w14:textId="77777777" w:rsidR="00953DD3" w:rsidRDefault="00953DD3" w:rsidP="0081321F">
      <w:pPr>
        <w:pStyle w:val="Titre3"/>
      </w:pPr>
    </w:p>
    <w:p w14:paraId="0337E899" w14:textId="77777777" w:rsidR="00953DD3" w:rsidRDefault="00953DD3" w:rsidP="0081321F">
      <w:pPr>
        <w:pStyle w:val="Titre3"/>
      </w:pPr>
    </w:p>
    <w:p w14:paraId="63B34787" w14:textId="0AA55198" w:rsidR="00FE07A1" w:rsidRDefault="002200F5" w:rsidP="0081321F">
      <w:pPr>
        <w:pStyle w:val="Titre3"/>
      </w:pPr>
      <w:bookmarkStart w:id="110" w:name="_Toc104836232"/>
      <w:r w:rsidRPr="002200F5">
        <w:t>Points positifs</w:t>
      </w:r>
      <w:bookmarkEnd w:id="110"/>
    </w:p>
    <w:p w14:paraId="288E10B7" w14:textId="3976CA6A" w:rsidR="00FE07A1" w:rsidRDefault="00843308" w:rsidP="00FE07A1">
      <w:r>
        <w:t>Les consignes données dans le cahier des charges m’ont permis d’avoir beaucoup de liberté à la création du projet. Cela a permis d’énormément sollicité mon imagination. Un aspect que j’ai énormément apprécié.</w:t>
      </w:r>
    </w:p>
    <w:p w14:paraId="1D401A14" w14:textId="22E7373F" w:rsidR="004E0AA8" w:rsidRDefault="004E0AA8" w:rsidP="00FE07A1">
      <w:proofErr w:type="spellStart"/>
      <w:r>
        <w:t>Egalement</w:t>
      </w:r>
      <w:proofErr w:type="spellEnd"/>
      <w:r>
        <w:t>, un point positif c’est la communication</w:t>
      </w:r>
      <w:r>
        <w:rPr>
          <w:rFonts w:ascii="Arial" w:hAnsi="Arial" w:cs="Arial"/>
          <w:color w:val="17141F"/>
          <w:shd w:val="clear" w:color="auto" w:fill="FFFFFF"/>
        </w:rPr>
        <w:t xml:space="preserve"> avec les experts ou le chef de projet qui ont été très agréables.</w:t>
      </w:r>
    </w:p>
    <w:p w14:paraId="67239AB2" w14:textId="77777777" w:rsidR="00843308" w:rsidRPr="00FE07A1" w:rsidRDefault="00843308" w:rsidP="00FE07A1"/>
    <w:p w14:paraId="25E2D853" w14:textId="77777777" w:rsidR="00953DD3" w:rsidRDefault="00953DD3" w:rsidP="0081321F">
      <w:pPr>
        <w:pStyle w:val="Titre3"/>
      </w:pPr>
    </w:p>
    <w:p w14:paraId="116DA5BF" w14:textId="77777777" w:rsidR="00953DD3" w:rsidRDefault="00953DD3" w:rsidP="0081321F">
      <w:pPr>
        <w:pStyle w:val="Titre3"/>
      </w:pPr>
    </w:p>
    <w:p w14:paraId="598078BB" w14:textId="77777777" w:rsidR="00953DD3" w:rsidRDefault="00953DD3" w:rsidP="0081321F">
      <w:pPr>
        <w:pStyle w:val="Titre3"/>
      </w:pPr>
    </w:p>
    <w:p w14:paraId="26957C7E" w14:textId="367C4C1B" w:rsidR="00FE07A1" w:rsidRDefault="00FE07A1" w:rsidP="0081321F">
      <w:pPr>
        <w:pStyle w:val="Titre3"/>
      </w:pPr>
      <w:bookmarkStart w:id="111" w:name="_Toc104836233"/>
      <w:r w:rsidRPr="002200F5">
        <w:t xml:space="preserve">Points </w:t>
      </w:r>
      <w:r>
        <w:t>négatifs</w:t>
      </w:r>
      <w:bookmarkEnd w:id="111"/>
    </w:p>
    <w:p w14:paraId="313232DC" w14:textId="35F6051A" w:rsidR="00FE07A1" w:rsidRDefault="003112F6" w:rsidP="00FE07A1">
      <w:r>
        <w:t>Je pense que la quantité de fonctionnalité à implémenté n’a pas été suffisamment réfléchit ce qui m’a laissé moins de temps à l’écriture du rapport de projet. Les fonctionnalités étaient simples mais il y en avait, à mon avis, trop.</w:t>
      </w:r>
      <w:r w:rsidR="00D5254C">
        <w:t xml:space="preserve"> Malgré que les parties des employées et des salaires </w:t>
      </w:r>
      <w:proofErr w:type="gramStart"/>
      <w:r w:rsidR="00D5254C">
        <w:t>ont</w:t>
      </w:r>
      <w:proofErr w:type="gramEnd"/>
      <w:r w:rsidR="00D5254C">
        <w:t xml:space="preserve"> été retiré.</w:t>
      </w:r>
      <w:r>
        <w:t xml:space="preserve"> Mais ça ne m’a pas empêché d</w:t>
      </w:r>
      <w:r w:rsidR="00D5254C">
        <w:t>’implémenter tous les points restants</w:t>
      </w:r>
      <w:r>
        <w:t>.</w:t>
      </w:r>
    </w:p>
    <w:p w14:paraId="20B30FB9" w14:textId="1B31D772" w:rsidR="00BB10C7" w:rsidRDefault="00BB10C7" w:rsidP="00FE07A1"/>
    <w:p w14:paraId="6222E456" w14:textId="1B9BB059" w:rsidR="00931BA6" w:rsidRDefault="00931BA6" w:rsidP="00FE07A1"/>
    <w:p w14:paraId="3EC903EC" w14:textId="6A1F2004" w:rsidR="00931BA6" w:rsidRDefault="00931BA6" w:rsidP="00FE07A1"/>
    <w:p w14:paraId="471C1C82" w14:textId="2947BD02" w:rsidR="00931BA6" w:rsidRDefault="00931BA6" w:rsidP="00FE07A1"/>
    <w:p w14:paraId="402AB651" w14:textId="1239FD1A" w:rsidR="00931BA6" w:rsidRDefault="00931BA6" w:rsidP="00FE07A1"/>
    <w:p w14:paraId="55AF97B9" w14:textId="055E5038" w:rsidR="00931BA6" w:rsidRDefault="00931BA6" w:rsidP="00FE07A1"/>
    <w:p w14:paraId="0E3824C0" w14:textId="1F3F3A64" w:rsidR="00931BA6" w:rsidRDefault="00931BA6" w:rsidP="00FE07A1"/>
    <w:p w14:paraId="57AFD103" w14:textId="5E528DC9" w:rsidR="00931BA6" w:rsidRDefault="00931BA6" w:rsidP="00FE07A1"/>
    <w:p w14:paraId="63963B7D" w14:textId="18641D4E" w:rsidR="00931BA6" w:rsidRDefault="00931BA6" w:rsidP="00FE07A1"/>
    <w:p w14:paraId="53C4FB7F" w14:textId="77777777" w:rsidR="00903B6E" w:rsidRPr="00FE07A1" w:rsidRDefault="00903B6E" w:rsidP="00FE07A1"/>
    <w:p w14:paraId="6DD5E521" w14:textId="71075996" w:rsidR="00FE07A1" w:rsidRDefault="00FE07A1" w:rsidP="00FE07A1">
      <w:pPr>
        <w:pStyle w:val="Titre2"/>
        <w:rPr>
          <w:rFonts w:cs="Segoe UI"/>
          <w:iCs/>
        </w:rPr>
      </w:pPr>
      <w:bookmarkStart w:id="112" w:name="_Toc104836234"/>
      <w:r w:rsidRPr="00FE07A1">
        <w:rPr>
          <w:rFonts w:cs="Segoe UI"/>
          <w:iCs/>
        </w:rPr>
        <w:t>Difficultés particulières</w:t>
      </w:r>
      <w:bookmarkEnd w:id="112"/>
    </w:p>
    <w:p w14:paraId="427E36CA" w14:textId="0DB2897C" w:rsidR="00FE07A1" w:rsidRDefault="00FE07A1" w:rsidP="00FE07A1">
      <w:pPr>
        <w:pStyle w:val="Retraitnormal1"/>
        <w:numPr>
          <w:ilvl w:val="0"/>
          <w:numId w:val="0"/>
        </w:numPr>
        <w:rPr>
          <w:rFonts w:ascii="Segoe UI" w:hAnsi="Segoe UI" w:cs="Segoe UI"/>
          <w:iCs/>
          <w:color w:val="000000"/>
          <w:sz w:val="24"/>
        </w:rPr>
      </w:pPr>
      <w:r w:rsidRPr="00D35775">
        <w:rPr>
          <w:rFonts w:ascii="Segoe UI" w:hAnsi="Segoe UI" w:cs="Segoe UI"/>
          <w:iCs/>
          <w:color w:val="000000"/>
          <w:sz w:val="24"/>
        </w:rPr>
        <w:t>L’implémenta</w:t>
      </w:r>
      <w:r>
        <w:rPr>
          <w:rFonts w:ascii="Segoe UI" w:hAnsi="Segoe UI" w:cs="Segoe UI"/>
          <w:iCs/>
          <w:color w:val="000000"/>
          <w:sz w:val="24"/>
        </w:rPr>
        <w:t>tion de l’inventaire, des poissons et de tous ce qui tournait autour a été beaucoup plus long que je ne le pensais. Car à plusieurs reprises je de</w:t>
      </w:r>
      <w:r w:rsidR="00BB10C7">
        <w:rPr>
          <w:rFonts w:ascii="Segoe UI" w:hAnsi="Segoe UI" w:cs="Segoe UI"/>
          <w:iCs/>
          <w:color w:val="000000"/>
          <w:sz w:val="24"/>
        </w:rPr>
        <w:t>vais reréflé</w:t>
      </w:r>
      <w:r>
        <w:rPr>
          <w:rFonts w:ascii="Segoe UI" w:hAnsi="Segoe UI" w:cs="Segoe UI"/>
          <w:iCs/>
          <w:color w:val="000000"/>
          <w:sz w:val="24"/>
        </w:rPr>
        <w:t>chir à la conception d’un système déjà présent car la façon dont il a été codé ne pouvait pas être compatible avec un autre système.</w:t>
      </w:r>
    </w:p>
    <w:p w14:paraId="7F08CCA7" w14:textId="77777777" w:rsidR="00FE07A1" w:rsidRDefault="00FE07A1" w:rsidP="00FE07A1">
      <w:pPr>
        <w:pStyle w:val="Retraitnormal1"/>
        <w:numPr>
          <w:ilvl w:val="0"/>
          <w:numId w:val="0"/>
        </w:numPr>
        <w:rPr>
          <w:rFonts w:ascii="Segoe UI" w:hAnsi="Segoe UI" w:cs="Segoe UI"/>
          <w:iCs/>
          <w:color w:val="000000"/>
          <w:sz w:val="24"/>
        </w:rPr>
      </w:pPr>
    </w:p>
    <w:p w14:paraId="0FA02ABE" w14:textId="77777777"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Par exemple, chaque poisson a des données unique (âge, taille) et le système d’inventaire n’avait pas été réfléchit pour afficher ces données. Car les poissons ont été simplement stockés sans leur données spécifique (seulement leur nom par exemple). </w:t>
      </w:r>
    </w:p>
    <w:p w14:paraId="0E94691C" w14:textId="77777777" w:rsidR="00FE07A1" w:rsidRDefault="00FE07A1" w:rsidP="00FE07A1">
      <w:pPr>
        <w:pStyle w:val="Retraitnormal1"/>
        <w:numPr>
          <w:ilvl w:val="0"/>
          <w:numId w:val="0"/>
        </w:numPr>
        <w:rPr>
          <w:rFonts w:ascii="Segoe UI" w:hAnsi="Segoe UI" w:cs="Segoe UI"/>
          <w:iCs/>
          <w:color w:val="000000"/>
          <w:sz w:val="24"/>
        </w:rPr>
      </w:pPr>
    </w:p>
    <w:p w14:paraId="69BDE12C" w14:textId="72D307AA"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J’ai du don retravailler ces systèmes, ce qui m’a fait perdre un peu de </w:t>
      </w:r>
      <w:r w:rsidR="00BB10C7">
        <w:rPr>
          <w:rFonts w:ascii="Segoe UI" w:hAnsi="Segoe UI" w:cs="Segoe UI"/>
          <w:iCs/>
          <w:color w:val="000000"/>
          <w:sz w:val="24"/>
        </w:rPr>
        <w:t>temps</w:t>
      </w:r>
      <w:r>
        <w:rPr>
          <w:rFonts w:ascii="Segoe UI" w:hAnsi="Segoe UI" w:cs="Segoe UI"/>
          <w:iCs/>
          <w:color w:val="000000"/>
          <w:sz w:val="24"/>
        </w:rPr>
        <w:t>.</w:t>
      </w:r>
    </w:p>
    <w:p w14:paraId="25F0BB72" w14:textId="1F53CF58" w:rsidR="007E46D6" w:rsidRDefault="007E46D6" w:rsidP="00FE07A1">
      <w:pPr>
        <w:pStyle w:val="Retraitnormal1"/>
        <w:numPr>
          <w:ilvl w:val="0"/>
          <w:numId w:val="0"/>
        </w:numPr>
        <w:rPr>
          <w:rFonts w:ascii="Segoe UI" w:hAnsi="Segoe UI" w:cs="Segoe UI"/>
          <w:iCs/>
          <w:color w:val="000000"/>
          <w:sz w:val="24"/>
        </w:rPr>
      </w:pPr>
    </w:p>
    <w:p w14:paraId="6D462F05" w14:textId="5EE8D36F" w:rsidR="007E46D6" w:rsidRDefault="007E46D6" w:rsidP="00FE07A1">
      <w:pPr>
        <w:pStyle w:val="Retraitnormal1"/>
        <w:numPr>
          <w:ilvl w:val="0"/>
          <w:numId w:val="0"/>
        </w:numPr>
        <w:rPr>
          <w:rFonts w:ascii="Segoe UI" w:hAnsi="Segoe UI" w:cs="Segoe UI"/>
          <w:iCs/>
          <w:color w:val="000000"/>
          <w:sz w:val="24"/>
        </w:rPr>
      </w:pPr>
    </w:p>
    <w:p w14:paraId="250434B3" w14:textId="2D6675AB" w:rsidR="00931BA6" w:rsidRDefault="00931BA6" w:rsidP="00FE07A1">
      <w:pPr>
        <w:pStyle w:val="Retraitnormal1"/>
        <w:numPr>
          <w:ilvl w:val="0"/>
          <w:numId w:val="0"/>
        </w:numPr>
        <w:rPr>
          <w:rFonts w:ascii="Segoe UI" w:hAnsi="Segoe UI" w:cs="Segoe UI"/>
          <w:iCs/>
          <w:color w:val="000000"/>
          <w:sz w:val="24"/>
        </w:rPr>
      </w:pPr>
    </w:p>
    <w:p w14:paraId="47D45E88" w14:textId="078C4871" w:rsidR="00931BA6" w:rsidRDefault="00931BA6" w:rsidP="00FE07A1">
      <w:pPr>
        <w:pStyle w:val="Retraitnormal1"/>
        <w:numPr>
          <w:ilvl w:val="0"/>
          <w:numId w:val="0"/>
        </w:numPr>
        <w:rPr>
          <w:rFonts w:ascii="Segoe UI" w:hAnsi="Segoe UI" w:cs="Segoe UI"/>
          <w:iCs/>
          <w:color w:val="000000"/>
          <w:sz w:val="24"/>
        </w:rPr>
      </w:pPr>
    </w:p>
    <w:p w14:paraId="4C7DE5AA" w14:textId="085D63C9" w:rsidR="00922626" w:rsidRPr="00FE07A1" w:rsidRDefault="00922626" w:rsidP="00FE07A1">
      <w:pPr>
        <w:pStyle w:val="Retraitnormal1"/>
        <w:numPr>
          <w:ilvl w:val="0"/>
          <w:numId w:val="0"/>
        </w:numPr>
        <w:rPr>
          <w:rFonts w:ascii="Segoe UI" w:hAnsi="Segoe UI" w:cs="Segoe UI"/>
          <w:iCs/>
          <w:color w:val="000000"/>
          <w:sz w:val="24"/>
        </w:rPr>
      </w:pPr>
    </w:p>
    <w:p w14:paraId="0AF9BAC8" w14:textId="1BC7E6AA" w:rsidR="007E46D6" w:rsidRPr="00931BA6" w:rsidRDefault="00FE07A1" w:rsidP="00931BA6">
      <w:pPr>
        <w:pStyle w:val="Titre2"/>
        <w:rPr>
          <w:rFonts w:cs="Segoe UI"/>
          <w:iCs/>
        </w:rPr>
      </w:pPr>
      <w:bookmarkStart w:id="113" w:name="_Toc104836235"/>
      <w:r w:rsidRPr="00FE07A1">
        <w:rPr>
          <w:rFonts w:cs="Segoe UI"/>
          <w:iCs/>
        </w:rPr>
        <w:t>Suites possibles pour le projet</w:t>
      </w:r>
      <w:bookmarkEnd w:id="113"/>
    </w:p>
    <w:p w14:paraId="7530DB68" w14:textId="6E5E0835" w:rsidR="007E46D6" w:rsidRDefault="00A30C3F" w:rsidP="007B2A41">
      <w:pPr>
        <w:rPr>
          <w:rFonts w:cs="Segoe UI"/>
          <w:szCs w:val="14"/>
        </w:rPr>
      </w:pPr>
      <w:r>
        <w:rPr>
          <w:rFonts w:cs="Segoe UI"/>
          <w:szCs w:val="14"/>
        </w:rPr>
        <w:t>Après le TPI je compte reprendre le projet pour ajouter plus de fonctionnalité, plus d’espèces pour rendre le jeu plus jouable. Mes camardes à qui j’ai fait tester m’ont donné, énormément d’idée à implémenter dans le jeu qui m’ont amusé.</w:t>
      </w:r>
    </w:p>
    <w:p w14:paraId="1CAB33AD" w14:textId="77777777" w:rsidR="00A30C3F" w:rsidRDefault="00A30C3F" w:rsidP="007B2A41">
      <w:pPr>
        <w:rPr>
          <w:rFonts w:cs="Segoe UI"/>
          <w:szCs w:val="14"/>
        </w:rPr>
      </w:pPr>
    </w:p>
    <w:p w14:paraId="3BA1381E" w14:textId="0B4318E4" w:rsidR="00A30C3F" w:rsidRPr="00090680" w:rsidRDefault="00A30C3F" w:rsidP="007B2A41">
      <w:pPr>
        <w:rPr>
          <w:rFonts w:cs="Segoe UI"/>
          <w:szCs w:val="14"/>
        </w:rPr>
      </w:pPr>
      <w:r>
        <w:rPr>
          <w:rFonts w:cs="Segoe UI"/>
          <w:szCs w:val="14"/>
        </w:rPr>
        <w:t xml:space="preserve">Je ne pense pas reprendre le jeu tout de suite, </w:t>
      </w:r>
      <w:proofErr w:type="gramStart"/>
      <w:r>
        <w:rPr>
          <w:rFonts w:cs="Segoe UI"/>
          <w:szCs w:val="14"/>
        </w:rPr>
        <w:t>par contre</w:t>
      </w:r>
      <w:proofErr w:type="gramEnd"/>
      <w:r>
        <w:rPr>
          <w:rFonts w:cs="Segoe UI"/>
          <w:szCs w:val="14"/>
        </w:rPr>
        <w:t xml:space="preserve">, car j’ai déjà d’autres projet </w:t>
      </w:r>
      <w:proofErr w:type="spellStart"/>
      <w:r w:rsidR="00B03AAA">
        <w:rPr>
          <w:rFonts w:cs="Segoe UI"/>
          <w:szCs w:val="14"/>
        </w:rPr>
        <w:t>Un</w:t>
      </w:r>
      <w:r>
        <w:rPr>
          <w:rFonts w:cs="Segoe UI"/>
          <w:szCs w:val="14"/>
        </w:rPr>
        <w:t>ity</w:t>
      </w:r>
      <w:proofErr w:type="spellEnd"/>
      <w:r>
        <w:rPr>
          <w:rFonts w:cs="Segoe UI"/>
          <w:szCs w:val="14"/>
        </w:rPr>
        <w:t xml:space="preserve"> en cours qui sont plus important pour moi. </w:t>
      </w:r>
    </w:p>
    <w:p w14:paraId="2A55B0F5" w14:textId="7C0201DA" w:rsidR="007B2A41" w:rsidRPr="00A30C3F" w:rsidRDefault="007B2A41" w:rsidP="007B2A41">
      <w:pPr>
        <w:rPr>
          <w:rFonts w:cs="Segoe UI"/>
          <w:szCs w:val="14"/>
        </w:rPr>
      </w:pPr>
    </w:p>
    <w:p w14:paraId="34727B4D" w14:textId="11C86235" w:rsidR="007B2A41" w:rsidRPr="00090680" w:rsidRDefault="007B2A41" w:rsidP="007B2A41">
      <w:pPr>
        <w:pStyle w:val="Titre1"/>
        <w:tabs>
          <w:tab w:val="num" w:pos="360"/>
        </w:tabs>
        <w:rPr>
          <w:rFonts w:cs="Segoe UI"/>
        </w:rPr>
      </w:pPr>
      <w:bookmarkStart w:id="114" w:name="_Toc71703264"/>
      <w:bookmarkStart w:id="115" w:name="_Toc104297188"/>
      <w:bookmarkStart w:id="116" w:name="_Toc104836236"/>
      <w:r w:rsidRPr="00090680">
        <w:rPr>
          <w:rFonts w:cs="Segoe UI"/>
        </w:rPr>
        <w:lastRenderedPageBreak/>
        <w:t>A</w:t>
      </w:r>
      <w:bookmarkEnd w:id="114"/>
      <w:r w:rsidRPr="00090680">
        <w:rPr>
          <w:rFonts w:cs="Segoe UI"/>
        </w:rPr>
        <w:t>nnexes</w:t>
      </w:r>
      <w:bookmarkEnd w:id="115"/>
      <w:bookmarkEnd w:id="116"/>
    </w:p>
    <w:p w14:paraId="26F0F9B6" w14:textId="77777777" w:rsidR="007B2A41" w:rsidRPr="00090680" w:rsidRDefault="007B2A41" w:rsidP="007B2A41">
      <w:pPr>
        <w:rPr>
          <w:rFonts w:cs="Segoe UI"/>
        </w:rPr>
      </w:pPr>
    </w:p>
    <w:p w14:paraId="05A89290" w14:textId="059F606E" w:rsidR="007B2A41" w:rsidRDefault="007B2A41" w:rsidP="007B2A41">
      <w:pPr>
        <w:pStyle w:val="Titre2"/>
        <w:rPr>
          <w:rFonts w:cs="Segoe UI"/>
          <w:iCs/>
        </w:rPr>
      </w:pPr>
      <w:bookmarkStart w:id="117" w:name="_Toc104297189"/>
      <w:bookmarkStart w:id="118" w:name="_Toc104836237"/>
      <w:r w:rsidRPr="00090680">
        <w:rPr>
          <w:rFonts w:cs="Segoe UI"/>
          <w:iCs/>
        </w:rPr>
        <w:t>Résumé du rapport du TPI / version succincte de la documentation</w:t>
      </w:r>
      <w:bookmarkEnd w:id="117"/>
      <w:bookmarkEnd w:id="118"/>
    </w:p>
    <w:p w14:paraId="4E430000" w14:textId="77777777" w:rsidR="0092609D" w:rsidRPr="0092609D" w:rsidRDefault="0092609D" w:rsidP="0092609D"/>
    <w:p w14:paraId="4FED47C2" w14:textId="77777777" w:rsidR="006E5D44" w:rsidRDefault="006E5D44" w:rsidP="006E5D44">
      <w:pPr>
        <w:pStyle w:val="Titre3"/>
      </w:pPr>
      <w:bookmarkStart w:id="119" w:name="_Toc104293433"/>
      <w:bookmarkStart w:id="120" w:name="_Toc104836238"/>
      <w:r>
        <w:t>Situation de départ</w:t>
      </w:r>
      <w:bookmarkEnd w:id="119"/>
      <w:bookmarkEnd w:id="120"/>
    </w:p>
    <w:p w14:paraId="5CE6BCEF" w14:textId="7E59AF4D" w:rsidR="006E5D44" w:rsidRDefault="006E5D44" w:rsidP="006E5D44">
      <w:r>
        <w:t xml:space="preserve">Le projet a </w:t>
      </w:r>
      <w:r w:rsidR="005E755C">
        <w:t>démarré le</w:t>
      </w:r>
      <w:r>
        <w:t xml:space="preserve"> 2 mai 2022, avec l</w:t>
      </w:r>
      <w:r w:rsidR="006361B4">
        <w:t xml:space="preserve">a prise de connaissance </w:t>
      </w:r>
      <w:r w:rsidR="00A72F15">
        <w:t>du cahier des charges</w:t>
      </w:r>
      <w:r w:rsidR="006361B4">
        <w:t>. Après</w:t>
      </w:r>
      <w:r>
        <w:t xml:space="preserve"> </w:t>
      </w:r>
      <w:r w:rsidR="00A72F15">
        <w:t>l’avoir</w:t>
      </w:r>
      <w:r>
        <w:t xml:space="preserve"> lu et approuvé avec mon expert,</w:t>
      </w:r>
      <w:r w:rsidR="006361B4">
        <w:t xml:space="preserve"> j’ai</w:t>
      </w:r>
      <w:r>
        <w:t xml:space="preserve"> </w:t>
      </w:r>
      <w:proofErr w:type="gramStart"/>
      <w:r w:rsidR="00A72F15">
        <w:t>entamer</w:t>
      </w:r>
      <w:proofErr w:type="gramEnd"/>
      <w:r w:rsidR="00A72F15">
        <w:t xml:space="preserve"> la création de </w:t>
      </w:r>
      <w:r>
        <w:t>la planification initiale</w:t>
      </w:r>
      <w:r w:rsidR="005E755C">
        <w:t>,</w:t>
      </w:r>
      <w:r>
        <w:t xml:space="preserve"> la planification détaillée</w:t>
      </w:r>
      <w:r w:rsidR="005E755C">
        <w:t>,</w:t>
      </w:r>
      <w:r>
        <w:t xml:space="preserve"> la conception et analyse de projet, en créant des stories, diagramme de flux et maquette</w:t>
      </w:r>
      <w:r w:rsidR="00CB457D">
        <w:t>.</w:t>
      </w:r>
    </w:p>
    <w:p w14:paraId="43FB168F" w14:textId="77777777" w:rsidR="0092609D" w:rsidRDefault="0092609D" w:rsidP="006E5D44"/>
    <w:p w14:paraId="1AEB0667" w14:textId="7612EF74" w:rsidR="006E5D44" w:rsidRPr="00167692" w:rsidRDefault="00BB10BA" w:rsidP="006E5D44">
      <w:pPr>
        <w:pStyle w:val="Titre3"/>
      </w:pPr>
      <w:bookmarkStart w:id="121" w:name="_Toc104836239"/>
      <w:r>
        <w:t>Implémentations</w:t>
      </w:r>
      <w:bookmarkEnd w:id="121"/>
    </w:p>
    <w:p w14:paraId="45614E45" w14:textId="27743939" w:rsidR="006E5D44" w:rsidRDefault="00BB10BA" w:rsidP="006E5D44">
      <w:r>
        <w:t>Par la suite, a</w:t>
      </w:r>
      <w:r w:rsidR="006E5D44">
        <w:t xml:space="preserve">près avoir </w:t>
      </w:r>
      <w:r>
        <w:t>fini</w:t>
      </w:r>
      <w:r w:rsidR="006E5D44">
        <w:t xml:space="preserve"> la partie de conceptualisation et analyse du projet, </w:t>
      </w:r>
      <w:r>
        <w:t xml:space="preserve">j’ai débuté le projet sur </w:t>
      </w:r>
      <w:proofErr w:type="spellStart"/>
      <w:r>
        <w:t>Unity</w:t>
      </w:r>
      <w:proofErr w:type="spellEnd"/>
      <w:r>
        <w:t xml:space="preserve"> et j’ai implémenté </w:t>
      </w:r>
      <w:proofErr w:type="gramStart"/>
      <w:r>
        <w:t>les différentes fonctionnalités noté</w:t>
      </w:r>
      <w:proofErr w:type="gramEnd"/>
      <w:r>
        <w:t xml:space="preserve"> dans le </w:t>
      </w:r>
      <w:proofErr w:type="spellStart"/>
      <w:r>
        <w:t>CdC</w:t>
      </w:r>
      <w:proofErr w:type="spellEnd"/>
      <w:r>
        <w:t xml:space="preserve">. J’ai </w:t>
      </w:r>
      <w:r w:rsidR="00543617">
        <w:t>commencé</w:t>
      </w:r>
      <w:r>
        <w:t xml:space="preserve"> par créer les différents visuels de mes menus et je me suis mis à </w:t>
      </w:r>
      <w:r w:rsidR="00A235F1">
        <w:t>coder</w:t>
      </w:r>
      <w:r>
        <w:t xml:space="preserve"> les différentes </w:t>
      </w:r>
      <w:r w:rsidR="00A235F1">
        <w:t>parties. En parallèle je travaillais sur la documentation du rapport de projet.</w:t>
      </w:r>
    </w:p>
    <w:p w14:paraId="13CBA010" w14:textId="77777777" w:rsidR="0092609D" w:rsidRDefault="0092609D" w:rsidP="006E5D44"/>
    <w:p w14:paraId="41049764" w14:textId="749B3004" w:rsidR="006E5D44" w:rsidRDefault="00146FF4" w:rsidP="006E5D44">
      <w:pPr>
        <w:pStyle w:val="Titre3"/>
      </w:pPr>
      <w:bookmarkStart w:id="122" w:name="_Toc104836240"/>
      <w:r>
        <w:t>Résultats</w:t>
      </w:r>
      <w:bookmarkEnd w:id="122"/>
    </w:p>
    <w:p w14:paraId="2F0B50D1" w14:textId="182E2863" w:rsidR="007B2A41" w:rsidRDefault="005F55A1" w:rsidP="00B30A55">
      <w:pPr>
        <w:rPr>
          <w:rFonts w:cs="Segoe UI"/>
        </w:rPr>
      </w:pPr>
      <w:r>
        <w:t>Finalemen</w:t>
      </w:r>
      <w:r w:rsidR="00B30A55">
        <w:t>t, pour vérifier ce qui a été implémenté, des tests ont été créer. Un test unitaire ajouté sur la fonctionnalité du système de vente car des vérifications doivent être faites sur le poisson.</w:t>
      </w:r>
      <w:r w:rsidR="00B30A55">
        <w:rPr>
          <w:rFonts w:cs="Segoe UI"/>
        </w:rPr>
        <w:t xml:space="preserve"> </w:t>
      </w:r>
    </w:p>
    <w:p w14:paraId="32408FCF" w14:textId="0D1DC6AF" w:rsidR="00A14378" w:rsidRDefault="00A14378" w:rsidP="007B2A41">
      <w:pPr>
        <w:rPr>
          <w:rFonts w:cs="Segoe UI"/>
        </w:rPr>
      </w:pPr>
    </w:p>
    <w:p w14:paraId="4A5BD667" w14:textId="4CCDDF43" w:rsidR="00A14378" w:rsidRDefault="00A14378" w:rsidP="007B2A41">
      <w:pPr>
        <w:rPr>
          <w:rFonts w:cs="Segoe UI"/>
        </w:rPr>
      </w:pPr>
    </w:p>
    <w:p w14:paraId="10FAD917" w14:textId="183D8A87" w:rsidR="00A14378" w:rsidRDefault="00A14378" w:rsidP="007B2A41">
      <w:pPr>
        <w:rPr>
          <w:rFonts w:cs="Segoe UI"/>
        </w:rPr>
      </w:pPr>
    </w:p>
    <w:p w14:paraId="0BF81ADD" w14:textId="20369ECE" w:rsidR="00A14378" w:rsidRDefault="00A14378" w:rsidP="007B2A41">
      <w:pPr>
        <w:rPr>
          <w:rFonts w:cs="Segoe UI"/>
        </w:rPr>
      </w:pPr>
    </w:p>
    <w:p w14:paraId="6A771754" w14:textId="3A4936D2" w:rsidR="00A14378" w:rsidRDefault="00A14378" w:rsidP="007B2A41">
      <w:pPr>
        <w:rPr>
          <w:rFonts w:cs="Segoe UI"/>
        </w:rPr>
      </w:pPr>
    </w:p>
    <w:p w14:paraId="25C8E20B" w14:textId="077D9679" w:rsidR="00A14378" w:rsidRDefault="00A14378" w:rsidP="007B2A41">
      <w:pPr>
        <w:rPr>
          <w:rFonts w:cs="Segoe UI"/>
        </w:rPr>
      </w:pPr>
    </w:p>
    <w:p w14:paraId="78024F3C" w14:textId="093319C2" w:rsidR="00A14378" w:rsidRDefault="00A14378" w:rsidP="007B2A41">
      <w:pPr>
        <w:rPr>
          <w:rFonts w:cs="Segoe UI"/>
        </w:rPr>
      </w:pPr>
    </w:p>
    <w:p w14:paraId="086FDCAE" w14:textId="3EDD44AA" w:rsidR="00A14378" w:rsidRDefault="00A14378" w:rsidP="007B2A41">
      <w:pPr>
        <w:rPr>
          <w:rFonts w:cs="Segoe UI"/>
        </w:rPr>
      </w:pPr>
    </w:p>
    <w:p w14:paraId="49A00E0A" w14:textId="66D0F9BA" w:rsidR="00A14378" w:rsidRDefault="00A14378" w:rsidP="007B2A41">
      <w:pPr>
        <w:rPr>
          <w:rFonts w:cs="Segoe UI"/>
        </w:rPr>
      </w:pPr>
    </w:p>
    <w:p w14:paraId="7A093AD8" w14:textId="0B0FDEC1" w:rsidR="00A14378" w:rsidRDefault="00A14378" w:rsidP="007B2A41">
      <w:pPr>
        <w:rPr>
          <w:rFonts w:cs="Segoe UI"/>
        </w:rPr>
      </w:pPr>
    </w:p>
    <w:p w14:paraId="7AE14104" w14:textId="6E772565" w:rsidR="00A14378" w:rsidRDefault="00A14378" w:rsidP="007B2A41">
      <w:pPr>
        <w:rPr>
          <w:rFonts w:cs="Segoe UI"/>
        </w:rPr>
      </w:pPr>
    </w:p>
    <w:p w14:paraId="6BE27DB6" w14:textId="77777777" w:rsidR="00A14378" w:rsidRPr="00090680" w:rsidRDefault="00A14378" w:rsidP="007B2A41">
      <w:pPr>
        <w:rPr>
          <w:rFonts w:cs="Segoe UI"/>
        </w:rPr>
      </w:pPr>
    </w:p>
    <w:p w14:paraId="56549FA4" w14:textId="4084CD48" w:rsidR="009D4618" w:rsidRPr="009D4618" w:rsidRDefault="007B2A41" w:rsidP="009D4618">
      <w:pPr>
        <w:pStyle w:val="Titre2"/>
        <w:rPr>
          <w:rFonts w:cs="Segoe UI"/>
          <w:iCs/>
        </w:rPr>
      </w:pPr>
      <w:bookmarkStart w:id="123" w:name="_Toc71703265"/>
      <w:bookmarkStart w:id="124" w:name="_Toc104297190"/>
      <w:bookmarkStart w:id="125" w:name="_Toc104836241"/>
      <w:r w:rsidRPr="00090680">
        <w:rPr>
          <w:rFonts w:cs="Segoe UI"/>
          <w:iCs/>
        </w:rPr>
        <w:t>Sources – Bibliographie</w:t>
      </w:r>
      <w:bookmarkEnd w:id="123"/>
      <w:bookmarkEnd w:id="124"/>
      <w:bookmarkEnd w:id="125"/>
    </w:p>
    <w:p w14:paraId="1A8CCCDC" w14:textId="6C068358" w:rsidR="007B2A41" w:rsidRPr="009D4618" w:rsidRDefault="007B2A41" w:rsidP="009D4618">
      <w:pPr>
        <w:rPr>
          <w:rFonts w:cs="Segoe UI"/>
          <w:color w:val="7E7EB9" w:themeColor="accent6" w:themeTint="99"/>
        </w:rPr>
      </w:pPr>
      <w:r w:rsidRPr="009D4618">
        <w:rPr>
          <w:rFonts w:cs="Segoe UI"/>
        </w:rPr>
        <w:t>Nom</w:t>
      </w:r>
      <w:r w:rsidR="009D4618">
        <w:rPr>
          <w:rFonts w:cs="Segoe UI"/>
        </w:rPr>
        <w:t>s</w:t>
      </w:r>
      <w:r w:rsidRPr="009D4618">
        <w:rPr>
          <w:rFonts w:cs="Segoe UI"/>
        </w:rPr>
        <w:t xml:space="preserve"> des zones de pêches :</w:t>
      </w:r>
      <w:r w:rsidRPr="009D4618">
        <w:rPr>
          <w:rFonts w:cs="Segoe UI"/>
          <w:color w:val="7E7EB9" w:themeColor="accent6" w:themeTint="99"/>
        </w:rPr>
        <w:t xml:space="preserve"> </w:t>
      </w:r>
      <w:hyperlink r:id="rId40" w:history="1">
        <w:r w:rsidRPr="009D4618">
          <w:rPr>
            <w:rStyle w:val="Lienhypertexte"/>
            <w:rFonts w:cs="Segoe UI"/>
          </w:rPr>
          <w:t>https://www.normandiefraicheurmer.fr/recettes-et-si-on-cuisinait/origine-des-produits-de-la-mer/43-zones-de-peche-monde.html</w:t>
        </w:r>
      </w:hyperlink>
    </w:p>
    <w:p w14:paraId="269BC141" w14:textId="77777777" w:rsidR="007B2A41" w:rsidRPr="009D4618" w:rsidRDefault="007B2A41" w:rsidP="009D4618">
      <w:pPr>
        <w:rPr>
          <w:rFonts w:cs="Segoe UI"/>
        </w:rPr>
      </w:pPr>
    </w:p>
    <w:p w14:paraId="4051B055" w14:textId="77777777" w:rsidR="007B2A41" w:rsidRPr="009D4618" w:rsidRDefault="007B2A41" w:rsidP="009D4618">
      <w:pPr>
        <w:rPr>
          <w:rFonts w:cs="Segoe UI"/>
        </w:rPr>
      </w:pPr>
      <w:r w:rsidRPr="009D4618">
        <w:rPr>
          <w:rFonts w:cs="Segoe UI"/>
        </w:rPr>
        <w:t xml:space="preserve">Image du bateau : </w:t>
      </w:r>
      <w:hyperlink r:id="rId41" w:history="1">
        <w:r w:rsidRPr="009D4618">
          <w:rPr>
            <w:rStyle w:val="Lienhypertexte"/>
            <w:rFonts w:cs="Segoe UI"/>
          </w:rPr>
          <w:t>http://www.clipartpanda.com/clipart_images/silver-king-custom-marine-42502007</w:t>
        </w:r>
      </w:hyperlink>
    </w:p>
    <w:p w14:paraId="18E67EEE" w14:textId="77777777" w:rsidR="007B2A41" w:rsidRPr="009D4618" w:rsidRDefault="007B2A41" w:rsidP="009D4618">
      <w:pPr>
        <w:rPr>
          <w:rFonts w:cs="Segoe UI"/>
        </w:rPr>
      </w:pPr>
    </w:p>
    <w:p w14:paraId="5DA01FF7" w14:textId="40BDC2F4" w:rsidR="007B2A41" w:rsidRDefault="007B2A41" w:rsidP="009D4618">
      <w:pPr>
        <w:rPr>
          <w:rStyle w:val="Lienhypertexte"/>
          <w:rFonts w:cs="Segoe UI"/>
        </w:rPr>
      </w:pPr>
      <w:r w:rsidRPr="009D4618">
        <w:rPr>
          <w:rFonts w:cs="Segoe UI"/>
        </w:rPr>
        <w:t xml:space="preserve">Image ombre de poisson : </w:t>
      </w:r>
      <w:hyperlink r:id="rId42" w:history="1">
        <w:r w:rsidRPr="009D4618">
          <w:rPr>
            <w:rStyle w:val="Lienhypertexte"/>
            <w:rFonts w:cs="Segoe UI"/>
          </w:rPr>
          <w:t>https://www.deviantart.com/absurdwordpreferred/art/Little-Fish-png-147138899</w:t>
        </w:r>
      </w:hyperlink>
    </w:p>
    <w:p w14:paraId="4AECD319" w14:textId="7A6B325B" w:rsidR="009D4618" w:rsidRDefault="009D4618" w:rsidP="009D4618">
      <w:pPr>
        <w:rPr>
          <w:rStyle w:val="Lienhypertexte"/>
          <w:rFonts w:cs="Segoe UI"/>
        </w:rPr>
      </w:pPr>
    </w:p>
    <w:p w14:paraId="77861B08" w14:textId="77777777" w:rsidR="009D4618" w:rsidRPr="009D4618" w:rsidRDefault="009D4618" w:rsidP="009D4618">
      <w:pPr>
        <w:rPr>
          <w:rStyle w:val="Lienhypertexte"/>
          <w:rFonts w:cs="Segoe UI"/>
        </w:rPr>
      </w:pPr>
      <w:r w:rsidRPr="009D4618">
        <w:rPr>
          <w:rFonts w:cs="Segoe UI"/>
        </w:rPr>
        <w:t xml:space="preserve">Images des poissons : </w:t>
      </w:r>
      <w:hyperlink r:id="rId43" w:history="1">
        <w:r w:rsidRPr="009D4618">
          <w:rPr>
            <w:rStyle w:val="Lienhypertexte"/>
            <w:rFonts w:cs="Segoe UI"/>
          </w:rPr>
          <w:t>https://www.hiclipart.com/</w:t>
        </w:r>
      </w:hyperlink>
    </w:p>
    <w:p w14:paraId="62F726B6" w14:textId="77777777" w:rsidR="007B2A41" w:rsidRPr="009D4618" w:rsidRDefault="007B2A41" w:rsidP="009D4618">
      <w:pPr>
        <w:rPr>
          <w:rFonts w:cs="Segoe UI"/>
          <w:color w:val="BFBFBF" w:themeColor="background2" w:themeShade="BF"/>
        </w:rPr>
      </w:pPr>
    </w:p>
    <w:p w14:paraId="1C5FB963" w14:textId="08D41F50" w:rsidR="009D4618" w:rsidRDefault="007B2A41" w:rsidP="009D4618">
      <w:pPr>
        <w:rPr>
          <w:rStyle w:val="Lienhypertexte"/>
          <w:rFonts w:cs="Segoe UI"/>
          <w:color w:val="000000"/>
          <w:u w:val="none"/>
        </w:rPr>
      </w:pPr>
      <w:r w:rsidRPr="009D4618">
        <w:rPr>
          <w:rStyle w:val="Lienhypertexte"/>
          <w:rFonts w:cs="Segoe UI"/>
          <w:color w:val="000000"/>
          <w:u w:val="none"/>
        </w:rPr>
        <w:t xml:space="preserve">Informations sur plusieurs espèces : </w:t>
      </w:r>
    </w:p>
    <w:p w14:paraId="7664D48A" w14:textId="59665372" w:rsidR="007B2A41" w:rsidRPr="009D4618" w:rsidRDefault="000B57B1" w:rsidP="009D4618">
      <w:pPr>
        <w:rPr>
          <w:rFonts w:cs="Segoe UI"/>
          <w:color w:val="7E7EB9" w:themeColor="accent6" w:themeTint="99"/>
        </w:rPr>
      </w:pPr>
      <w:hyperlink r:id="rId44" w:history="1">
        <w:r w:rsidR="009D4618" w:rsidRPr="009D4618">
          <w:rPr>
            <w:rStyle w:val="Lienhypertexte"/>
            <w:rFonts w:cs="Segoe UI"/>
          </w:rPr>
          <w:t>https://fr-academic.com/dic.nsf/frwiki/2022609</w:t>
        </w:r>
      </w:hyperlink>
    </w:p>
    <w:p w14:paraId="77A68B87" w14:textId="77777777" w:rsidR="009D4618" w:rsidRPr="009D4618" w:rsidRDefault="009D4618" w:rsidP="009D4618">
      <w:pPr>
        <w:rPr>
          <w:rFonts w:cs="Segoe UI"/>
        </w:rPr>
      </w:pPr>
    </w:p>
    <w:p w14:paraId="153A9F15" w14:textId="77777777" w:rsidR="007B2A41" w:rsidRPr="009D4618" w:rsidRDefault="000B57B1" w:rsidP="009D4618">
      <w:pPr>
        <w:rPr>
          <w:rFonts w:cs="Segoe UI"/>
          <w:color w:val="7E7EB9" w:themeColor="accent6" w:themeTint="99"/>
        </w:rPr>
      </w:pPr>
      <w:hyperlink r:id="rId45" w:history="1">
        <w:r w:rsidR="007B2A41" w:rsidRPr="009D4618">
          <w:rPr>
            <w:rStyle w:val="Lienhypertexte"/>
            <w:rFonts w:cs="Segoe UI"/>
          </w:rPr>
          <w:t>https://www.lapechetechnique.fr/tailles-legales-de-capture-en-mer-2022/</w:t>
        </w:r>
      </w:hyperlink>
    </w:p>
    <w:p w14:paraId="04F5A04E" w14:textId="77777777" w:rsidR="007B2A41" w:rsidRPr="009D4618" w:rsidRDefault="007B2A41" w:rsidP="009D4618">
      <w:pPr>
        <w:rPr>
          <w:rFonts w:cs="Segoe UI"/>
        </w:rPr>
      </w:pPr>
    </w:p>
    <w:p w14:paraId="5E13823D" w14:textId="1547BE77" w:rsidR="007B2A41" w:rsidRDefault="000B57B1" w:rsidP="009D4618">
      <w:pPr>
        <w:rPr>
          <w:rStyle w:val="Lienhypertexte"/>
          <w:rFonts w:cs="Segoe UI"/>
        </w:rPr>
      </w:pPr>
      <w:hyperlink r:id="rId46" w:history="1">
        <w:r w:rsidR="007B2A41" w:rsidRPr="009D4618">
          <w:rPr>
            <w:rStyle w:val="Lienhypertexte"/>
            <w:rFonts w:cs="Segoe UI"/>
          </w:rPr>
          <w:t>https://www.futura-sciences.com/planete/questions-reponses/poisson-poissons-10-especes-plus-pechees-9426/</w:t>
        </w:r>
      </w:hyperlink>
    </w:p>
    <w:p w14:paraId="7C629BAA" w14:textId="5EE4AC61" w:rsidR="009D4618" w:rsidRDefault="009D4618" w:rsidP="009D4618">
      <w:pPr>
        <w:rPr>
          <w:rStyle w:val="Lienhypertexte"/>
          <w:rFonts w:cs="Segoe UI"/>
        </w:rPr>
      </w:pPr>
    </w:p>
    <w:p w14:paraId="05B5E347" w14:textId="363F96B1" w:rsidR="009D4618" w:rsidRPr="009D4618" w:rsidRDefault="009D4618" w:rsidP="009D4618">
      <w:pPr>
        <w:rPr>
          <w:rStyle w:val="Lienhypertexte"/>
          <w:rFonts w:cs="Segoe UI"/>
        </w:rPr>
      </w:pPr>
      <w:r w:rsidRPr="009D4618">
        <w:rPr>
          <w:rFonts w:cs="Segoe UI"/>
          <w:color w:val="7E7EB9" w:themeColor="accent6" w:themeTint="99"/>
          <w:u w:val="single"/>
        </w:rPr>
        <w:t>https://en.wikipedia.org/wiki/Anchovy</w:t>
      </w:r>
    </w:p>
    <w:p w14:paraId="319FEA1A" w14:textId="77777777" w:rsidR="009D4618" w:rsidRDefault="009D4618" w:rsidP="009D4618">
      <w:pPr>
        <w:rPr>
          <w:rStyle w:val="Lienhypertexte"/>
          <w:rFonts w:cs="Segoe UI"/>
        </w:rPr>
      </w:pPr>
    </w:p>
    <w:p w14:paraId="4A32C925" w14:textId="6DFAD10D" w:rsidR="009D4618" w:rsidRPr="009D4618" w:rsidRDefault="009D4618" w:rsidP="009D4618">
      <w:pPr>
        <w:rPr>
          <w:rFonts w:cs="Segoe UI"/>
          <w:color w:val="7E7EB9" w:themeColor="accent6" w:themeTint="99"/>
        </w:rPr>
      </w:pPr>
      <w:r w:rsidRPr="009D4618">
        <w:rPr>
          <w:rStyle w:val="Lienhypertexte"/>
          <w:rFonts w:cs="Segoe UI"/>
        </w:rPr>
        <w:t>http://wpbp.sinica.edu.tw/</w:t>
      </w:r>
    </w:p>
    <w:p w14:paraId="2D7836F4" w14:textId="77777777" w:rsidR="007B2A41" w:rsidRPr="009D4618" w:rsidRDefault="007B2A41" w:rsidP="009D4618">
      <w:pPr>
        <w:rPr>
          <w:rFonts w:cs="Segoe UI"/>
        </w:rPr>
      </w:pPr>
    </w:p>
    <w:p w14:paraId="6137AE29" w14:textId="77777777" w:rsidR="007B2A41" w:rsidRPr="00090680" w:rsidRDefault="007B2A41" w:rsidP="007B2A41">
      <w:pPr>
        <w:rPr>
          <w:rFonts w:cs="Segoe UI"/>
          <w:i/>
        </w:rPr>
      </w:pPr>
    </w:p>
    <w:p w14:paraId="30213E2D" w14:textId="77777777" w:rsidR="007B2A41" w:rsidRPr="009D4618" w:rsidRDefault="007B2A41" w:rsidP="007B2A41">
      <w:pPr>
        <w:rPr>
          <w:rStyle w:val="Lienhypertexte"/>
          <w:rFonts w:cs="Segoe UI"/>
          <w:iCs/>
        </w:rPr>
      </w:pPr>
      <w:r w:rsidRPr="009D4618">
        <w:rPr>
          <w:rFonts w:cs="Segoe UI"/>
          <w:iCs/>
        </w:rPr>
        <w:t xml:space="preserve">Temps de fraicheur </w:t>
      </w:r>
      <w:hyperlink r:id="rId47" w:history="1">
        <w:r w:rsidRPr="009D4618">
          <w:rPr>
            <w:rStyle w:val="Lienhypertexte"/>
            <w:rFonts w:cs="Segoe UI"/>
            <w:iCs/>
          </w:rPr>
          <w:t>https://www.bloc-notes-culinaire.com/2019/08/criteres-de-fraicheur-du-poisson.html</w:t>
        </w:r>
      </w:hyperlink>
    </w:p>
    <w:p w14:paraId="1E899CD3" w14:textId="77777777" w:rsidR="007B2A41" w:rsidRPr="00090680" w:rsidRDefault="007B2A41" w:rsidP="007B2A41">
      <w:pPr>
        <w:rPr>
          <w:rStyle w:val="Lienhypertexte"/>
          <w:rFonts w:cs="Segoe UI"/>
          <w:i/>
        </w:rPr>
      </w:pPr>
    </w:p>
    <w:p w14:paraId="205200D4" w14:textId="7A3F0B4D" w:rsidR="007B2A41" w:rsidRPr="009D4618" w:rsidRDefault="007B2A41" w:rsidP="007B2A41">
      <w:pPr>
        <w:rPr>
          <w:rStyle w:val="Lienhypertexte"/>
          <w:rFonts w:cs="Segoe UI"/>
        </w:rPr>
      </w:pPr>
      <w:r w:rsidRPr="009D4618">
        <w:rPr>
          <w:rStyle w:val="Lienhypertexte"/>
          <w:rFonts w:cs="Segoe UI"/>
          <w:color w:val="000000"/>
          <w:u w:val="none"/>
        </w:rPr>
        <w:t xml:space="preserve">Ne trouvant de </w:t>
      </w:r>
      <w:r w:rsidR="009D4618" w:rsidRPr="009D4618">
        <w:rPr>
          <w:rStyle w:val="Lienhypertexte"/>
          <w:rFonts w:cs="Segoe UI"/>
          <w:color w:val="000000"/>
          <w:u w:val="none"/>
        </w:rPr>
        <w:t>réelle information</w:t>
      </w:r>
      <w:r w:rsidRPr="009D4618">
        <w:rPr>
          <w:rStyle w:val="Lienhypertexte"/>
          <w:rFonts w:cs="Segoe UI"/>
          <w:color w:val="000000"/>
          <w:u w:val="none"/>
        </w:rPr>
        <w:t xml:space="preserve"> sur le montant de l’amende sur la pêche de poissons trop petits ou trop jeûne, je me suis basé sur cette article </w:t>
      </w:r>
      <w:hyperlink r:id="rId48" w:history="1">
        <w:r w:rsidRPr="009D4618">
          <w:rPr>
            <w:rStyle w:val="Lienhypertexte"/>
            <w:rFonts w:cs="Segoe UI"/>
          </w:rPr>
          <w:t>https://france3-</w:t>
        </w:r>
        <w:r w:rsidRPr="009D4618">
          <w:rPr>
            <w:rStyle w:val="Lienhypertexte"/>
            <w:rFonts w:cs="Segoe UI"/>
          </w:rPr>
          <w:lastRenderedPageBreak/>
          <w:t>regions.francetvinfo.fr/normandie/seine-maritime/soupconnes-avoir-preleve-soles-trop-petites-pecheurs-sont-relaxes-1720665.html</w:t>
        </w:r>
      </w:hyperlink>
    </w:p>
    <w:p w14:paraId="04F68502" w14:textId="77777777" w:rsidR="007B2A41" w:rsidRPr="009D4618" w:rsidRDefault="007B2A41" w:rsidP="007B2A41">
      <w:pPr>
        <w:rPr>
          <w:rFonts w:cs="Segoe UI"/>
          <w:color w:val="7E7EB9" w:themeColor="accent6" w:themeTint="99"/>
        </w:rPr>
      </w:pPr>
      <w:r w:rsidRPr="009D4618">
        <w:rPr>
          <w:rStyle w:val="Lienhypertexte"/>
          <w:rFonts w:cs="Segoe UI"/>
        </w:rPr>
        <w:t>J’ai mis le montant à 1000 $.</w:t>
      </w:r>
    </w:p>
    <w:p w14:paraId="005955DA" w14:textId="063BAC9A" w:rsidR="007B2A41" w:rsidRDefault="007B2A41" w:rsidP="007B2A41">
      <w:pPr>
        <w:rPr>
          <w:rFonts w:cs="Segoe UI"/>
          <w:i/>
        </w:rPr>
      </w:pPr>
    </w:p>
    <w:p w14:paraId="3A593795" w14:textId="66CFDDF2" w:rsidR="00360CB7" w:rsidRPr="00360CB7" w:rsidRDefault="00360CB7" w:rsidP="007B2A41">
      <w:pPr>
        <w:rPr>
          <w:rFonts w:cs="Segoe UI"/>
        </w:rPr>
      </w:pPr>
      <w:r w:rsidRPr="009D4618">
        <w:rPr>
          <w:rFonts w:cs="Segoe UI"/>
        </w:rPr>
        <w:t xml:space="preserve">Pour les prix des espèces : </w:t>
      </w:r>
      <w:r w:rsidRPr="00360CB7">
        <w:rPr>
          <w:rFonts w:cs="Segoe UI"/>
          <w:color w:val="7E7EB9" w:themeColor="accent6" w:themeTint="99"/>
          <w:u w:val="single"/>
        </w:rPr>
        <w:t>https://rnm.franceagrimer.fr/</w:t>
      </w:r>
    </w:p>
    <w:p w14:paraId="673C0FEC" w14:textId="77777777" w:rsidR="00360CB7" w:rsidRPr="00090680" w:rsidRDefault="00360CB7" w:rsidP="007B2A41">
      <w:pPr>
        <w:rPr>
          <w:rFonts w:cs="Segoe UI"/>
          <w:i/>
        </w:rPr>
      </w:pPr>
    </w:p>
    <w:p w14:paraId="7E3F418A" w14:textId="6BB0ED68" w:rsidR="007B2A41" w:rsidRPr="00360CB7" w:rsidRDefault="007B2A41" w:rsidP="007B2A41">
      <w:pPr>
        <w:rPr>
          <w:rFonts w:cs="Segoe UI"/>
          <w:iCs/>
        </w:rPr>
      </w:pPr>
      <w:r w:rsidRPr="00360CB7">
        <w:rPr>
          <w:rFonts w:cs="Segoe UI"/>
          <w:iCs/>
        </w:rPr>
        <w:t xml:space="preserve">Pour le prix des poissons, nous avons discuté avec mon chef de projet. Il trouve plus judicieux de mettre les vrais prix des poissons même si ça ne rapporte pas énormément </w:t>
      </w:r>
      <w:r w:rsidR="00360CB7" w:rsidRPr="00360CB7">
        <w:rPr>
          <w:rFonts w:cs="Segoe UI"/>
          <w:iCs/>
        </w:rPr>
        <w:t>en termes</w:t>
      </w:r>
      <w:r w:rsidRPr="00360CB7">
        <w:rPr>
          <w:rFonts w:cs="Segoe UI"/>
          <w:iCs/>
        </w:rPr>
        <w:t xml:space="preserve"> d’argent.</w:t>
      </w:r>
    </w:p>
    <w:p w14:paraId="5BC257EC" w14:textId="77777777" w:rsidR="007B2A41" w:rsidRPr="00090680" w:rsidRDefault="007B2A41" w:rsidP="007B2A41">
      <w:pPr>
        <w:pStyle w:val="Titre2"/>
        <w:rPr>
          <w:rFonts w:cs="Segoe UI"/>
          <w:iCs/>
        </w:rPr>
      </w:pPr>
      <w:bookmarkStart w:id="126" w:name="_Toc25553330"/>
      <w:bookmarkStart w:id="127" w:name="_Toc71703266"/>
      <w:bookmarkStart w:id="128" w:name="_Toc104297191"/>
      <w:bookmarkStart w:id="129" w:name="_Toc104836242"/>
      <w:r w:rsidRPr="00090680">
        <w:rPr>
          <w:rFonts w:cs="Segoe UI"/>
          <w:iCs/>
        </w:rPr>
        <w:t xml:space="preserve">Journal de </w:t>
      </w:r>
      <w:bookmarkEnd w:id="126"/>
      <w:bookmarkEnd w:id="127"/>
      <w:r w:rsidRPr="00090680">
        <w:rPr>
          <w:rFonts w:cs="Segoe UI"/>
          <w:iCs/>
        </w:rPr>
        <w:t>travail</w:t>
      </w:r>
      <w:bookmarkStart w:id="130" w:name="_Toc25553331"/>
      <w:bookmarkEnd w:id="128"/>
      <w:bookmarkEnd w:id="129"/>
    </w:p>
    <w:tbl>
      <w:tblPr>
        <w:tblW w:w="8843" w:type="dxa"/>
        <w:tblCellMar>
          <w:left w:w="70" w:type="dxa"/>
          <w:right w:w="70" w:type="dxa"/>
        </w:tblCellMar>
        <w:tblLook w:val="04A0" w:firstRow="1" w:lastRow="0" w:firstColumn="1" w:lastColumn="0" w:noHBand="0" w:noVBand="1"/>
      </w:tblPr>
      <w:tblGrid>
        <w:gridCol w:w="580"/>
        <w:gridCol w:w="594"/>
        <w:gridCol w:w="541"/>
        <w:gridCol w:w="656"/>
        <w:gridCol w:w="1421"/>
        <w:gridCol w:w="1314"/>
        <w:gridCol w:w="4258"/>
      </w:tblGrid>
      <w:tr w:rsidR="005F4F6D" w:rsidRPr="005F4F6D" w14:paraId="3E6EDEF5" w14:textId="77777777" w:rsidTr="005F4F6D">
        <w:trPr>
          <w:trHeight w:val="300"/>
        </w:trPr>
        <w:tc>
          <w:tcPr>
            <w:tcW w:w="580" w:type="dxa"/>
            <w:tcBorders>
              <w:top w:val="single" w:sz="8" w:space="0" w:color="auto"/>
              <w:left w:val="single" w:sz="8" w:space="0" w:color="auto"/>
              <w:bottom w:val="single" w:sz="8" w:space="0" w:color="auto"/>
              <w:right w:val="single" w:sz="4" w:space="0" w:color="auto"/>
            </w:tcBorders>
            <w:shd w:val="clear" w:color="000000" w:fill="D7B2D8"/>
            <w:noWrap/>
            <w:vAlign w:val="center"/>
            <w:hideMark/>
          </w:tcPr>
          <w:p w14:paraId="204587A1"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Jour</w:t>
            </w:r>
          </w:p>
        </w:tc>
        <w:tc>
          <w:tcPr>
            <w:tcW w:w="520" w:type="dxa"/>
            <w:tcBorders>
              <w:top w:val="single" w:sz="8" w:space="0" w:color="auto"/>
              <w:left w:val="nil"/>
              <w:bottom w:val="single" w:sz="8" w:space="0" w:color="auto"/>
              <w:right w:val="single" w:sz="4" w:space="0" w:color="auto"/>
            </w:tcBorders>
            <w:shd w:val="clear" w:color="000000" w:fill="D7B2D8"/>
            <w:noWrap/>
            <w:vAlign w:val="center"/>
            <w:hideMark/>
          </w:tcPr>
          <w:p w14:paraId="2670EEC7"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Début</w:t>
            </w:r>
          </w:p>
        </w:tc>
        <w:tc>
          <w:tcPr>
            <w:tcW w:w="480" w:type="dxa"/>
            <w:tcBorders>
              <w:top w:val="single" w:sz="8" w:space="0" w:color="auto"/>
              <w:left w:val="nil"/>
              <w:bottom w:val="single" w:sz="8" w:space="0" w:color="auto"/>
              <w:right w:val="single" w:sz="4" w:space="0" w:color="auto"/>
            </w:tcBorders>
            <w:shd w:val="clear" w:color="000000" w:fill="D7B2D8"/>
            <w:noWrap/>
            <w:vAlign w:val="center"/>
            <w:hideMark/>
          </w:tcPr>
          <w:p w14:paraId="5585001D"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Fin</w:t>
            </w:r>
          </w:p>
        </w:tc>
        <w:tc>
          <w:tcPr>
            <w:tcW w:w="600" w:type="dxa"/>
            <w:tcBorders>
              <w:top w:val="single" w:sz="8" w:space="0" w:color="auto"/>
              <w:left w:val="nil"/>
              <w:bottom w:val="single" w:sz="8" w:space="0" w:color="auto"/>
              <w:right w:val="single" w:sz="4" w:space="0" w:color="auto"/>
            </w:tcBorders>
            <w:shd w:val="clear" w:color="000000" w:fill="D7B2D8"/>
            <w:noWrap/>
            <w:vAlign w:val="center"/>
            <w:hideMark/>
          </w:tcPr>
          <w:p w14:paraId="6A623EBC"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Temps</w:t>
            </w:r>
          </w:p>
        </w:tc>
        <w:tc>
          <w:tcPr>
            <w:tcW w:w="1311" w:type="dxa"/>
            <w:tcBorders>
              <w:top w:val="single" w:sz="8" w:space="0" w:color="auto"/>
              <w:left w:val="nil"/>
              <w:bottom w:val="single" w:sz="8" w:space="0" w:color="auto"/>
              <w:right w:val="nil"/>
            </w:tcBorders>
            <w:shd w:val="clear" w:color="000000" w:fill="D7B2D8"/>
            <w:noWrap/>
            <w:vAlign w:val="center"/>
            <w:hideMark/>
          </w:tcPr>
          <w:p w14:paraId="560DA9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Type</w:t>
            </w:r>
          </w:p>
        </w:tc>
        <w:tc>
          <w:tcPr>
            <w:tcW w:w="1204" w:type="dxa"/>
            <w:tcBorders>
              <w:top w:val="single" w:sz="8" w:space="0" w:color="auto"/>
              <w:left w:val="single" w:sz="12" w:space="0" w:color="auto"/>
              <w:bottom w:val="single" w:sz="8" w:space="0" w:color="auto"/>
              <w:right w:val="single" w:sz="4" w:space="0" w:color="auto"/>
            </w:tcBorders>
            <w:shd w:val="clear" w:color="000000" w:fill="D7B2D8"/>
            <w:vAlign w:val="center"/>
            <w:hideMark/>
          </w:tcPr>
          <w:p w14:paraId="65213A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Titre</w:t>
            </w:r>
          </w:p>
        </w:tc>
        <w:tc>
          <w:tcPr>
            <w:tcW w:w="4148" w:type="dxa"/>
            <w:tcBorders>
              <w:top w:val="single" w:sz="8" w:space="0" w:color="auto"/>
              <w:left w:val="nil"/>
              <w:bottom w:val="single" w:sz="8" w:space="0" w:color="auto"/>
              <w:right w:val="single" w:sz="4" w:space="0" w:color="auto"/>
            </w:tcBorders>
            <w:shd w:val="clear" w:color="000000" w:fill="D7B2D8"/>
            <w:vAlign w:val="center"/>
            <w:hideMark/>
          </w:tcPr>
          <w:p w14:paraId="46C2E8EE"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Description</w:t>
            </w:r>
          </w:p>
        </w:tc>
      </w:tr>
      <w:tr w:rsidR="005F4F6D" w:rsidRPr="005F4F6D" w14:paraId="3A3ABC83"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C37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897CD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2A4639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078D8F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5CC4B7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1D372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Prise de connaissance du cahier des charges</w:t>
            </w:r>
          </w:p>
        </w:tc>
        <w:tc>
          <w:tcPr>
            <w:tcW w:w="4148" w:type="dxa"/>
            <w:tcBorders>
              <w:top w:val="nil"/>
              <w:left w:val="nil"/>
              <w:bottom w:val="single" w:sz="4" w:space="0" w:color="auto"/>
              <w:right w:val="single" w:sz="4" w:space="0" w:color="auto"/>
            </w:tcBorders>
            <w:shd w:val="clear" w:color="auto" w:fill="auto"/>
            <w:vAlign w:val="center"/>
            <w:hideMark/>
          </w:tcPr>
          <w:p w14:paraId="27D1E4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Ayant reçu le cahier des charges, je me suis mis à lire les informations que contient ce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pris </w:t>
            </w:r>
            <w:proofErr w:type="spellStart"/>
            <w:r w:rsidRPr="005F4F6D">
              <w:rPr>
                <w:rFonts w:ascii="Arial" w:eastAsia="Times New Roman" w:hAnsi="Arial" w:cs="Arial"/>
                <w:sz w:val="16"/>
                <w:szCs w:val="16"/>
                <w:lang w:val="fr-CH" w:eastAsia="fr-CH"/>
              </w:rPr>
              <w:t>connaissaince</w:t>
            </w:r>
            <w:proofErr w:type="spellEnd"/>
            <w:r w:rsidRPr="005F4F6D">
              <w:rPr>
                <w:rFonts w:ascii="Arial" w:eastAsia="Times New Roman" w:hAnsi="Arial" w:cs="Arial"/>
                <w:sz w:val="16"/>
                <w:szCs w:val="16"/>
                <w:lang w:val="fr-CH" w:eastAsia="fr-CH"/>
              </w:rPr>
              <w:t xml:space="preserve"> des consignes et jugé si le projet est réalisable dans les temps.</w:t>
            </w:r>
          </w:p>
        </w:tc>
      </w:tr>
      <w:tr w:rsidR="005F4F6D" w:rsidRPr="005F4F6D" w14:paraId="21D6C51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5EC7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211E38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F6095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766E1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311" w:type="dxa"/>
            <w:tcBorders>
              <w:top w:val="nil"/>
              <w:left w:val="nil"/>
              <w:bottom w:val="single" w:sz="4" w:space="0" w:color="auto"/>
              <w:right w:val="nil"/>
            </w:tcBorders>
            <w:shd w:val="clear" w:color="auto" w:fill="auto"/>
            <w:vAlign w:val="center"/>
            <w:hideMark/>
          </w:tcPr>
          <w:p w14:paraId="20DB51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25h</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D276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Discution</w:t>
            </w:r>
            <w:proofErr w:type="spellEnd"/>
            <w:r w:rsidRPr="005F4F6D">
              <w:rPr>
                <w:rFonts w:ascii="Arial" w:eastAsia="Times New Roman" w:hAnsi="Arial" w:cs="Arial"/>
                <w:sz w:val="16"/>
                <w:szCs w:val="16"/>
                <w:lang w:val="fr-CH" w:eastAsia="fr-CH"/>
              </w:rPr>
              <w:t xml:space="preserve"> avec l'expert</w:t>
            </w:r>
          </w:p>
        </w:tc>
        <w:tc>
          <w:tcPr>
            <w:tcW w:w="4148" w:type="dxa"/>
            <w:tcBorders>
              <w:top w:val="nil"/>
              <w:left w:val="nil"/>
              <w:bottom w:val="single" w:sz="4" w:space="0" w:color="auto"/>
              <w:right w:val="single" w:sz="4" w:space="0" w:color="auto"/>
            </w:tcBorders>
            <w:shd w:val="clear" w:color="auto" w:fill="auto"/>
            <w:vAlign w:val="center"/>
            <w:hideMark/>
          </w:tcPr>
          <w:p w14:paraId="5D22F9D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avoir pris connaissance du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discuté avec l'expert pour expliquer mon ressentit. Il m'a, par la suite, suggéré des modifications dans le descriptif du projet. </w:t>
            </w:r>
          </w:p>
        </w:tc>
      </w:tr>
      <w:tr w:rsidR="005F4F6D" w:rsidRPr="005F4F6D" w14:paraId="15CEB2A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5472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0DAC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E1771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047470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02137C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8C06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6DA75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récupéré le Template d'un Diagramme de Gants que j'ai modifié pour qu'il soit plus adapté et j'ai planifié le déroulement de mon projet.</w:t>
            </w:r>
          </w:p>
        </w:tc>
      </w:tr>
      <w:tr w:rsidR="005F4F6D" w:rsidRPr="005F4F6D" w14:paraId="02C77D92"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80F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DE3A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2D8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4229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FC6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BBA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journal de travail</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570D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pris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qui était déjà mis à disposition pour le Pré-TPI et je l'ai modifié pour qu'il </w:t>
            </w:r>
            <w:proofErr w:type="spellStart"/>
            <w:r w:rsidRPr="005F4F6D">
              <w:rPr>
                <w:rFonts w:ascii="Arial" w:eastAsia="Times New Roman" w:hAnsi="Arial" w:cs="Arial"/>
                <w:sz w:val="16"/>
                <w:szCs w:val="16"/>
                <w:lang w:val="fr-CH" w:eastAsia="fr-CH"/>
              </w:rPr>
              <w:t>posséde</w:t>
            </w:r>
            <w:proofErr w:type="spellEnd"/>
            <w:r w:rsidRPr="005F4F6D">
              <w:rPr>
                <w:rFonts w:ascii="Arial" w:eastAsia="Times New Roman" w:hAnsi="Arial" w:cs="Arial"/>
                <w:sz w:val="16"/>
                <w:szCs w:val="16"/>
                <w:lang w:val="fr-CH" w:eastAsia="fr-CH"/>
              </w:rPr>
              <w:t xml:space="preserve"> les champs "Début" "Fin" et "Temps" et j'ai commencé à rédiger le journal</w:t>
            </w:r>
          </w:p>
        </w:tc>
      </w:tr>
      <w:tr w:rsidR="005F4F6D" w:rsidRPr="005F4F6D" w14:paraId="5D169A5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A28EE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4F5C531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23ECDB5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0A7A3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A27DD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5C05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Finition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4348DB6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retravaillé ma planification initiale et j'ai inséré les dernières données qui me manquaient.</w:t>
            </w:r>
          </w:p>
        </w:tc>
      </w:tr>
      <w:tr w:rsidR="005F4F6D" w:rsidRPr="005F4F6D" w14:paraId="135AAE8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1E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563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772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F584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A89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B6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53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reécrit</w:t>
            </w:r>
            <w:proofErr w:type="spellEnd"/>
            <w:r w:rsidRPr="005F4F6D">
              <w:rPr>
                <w:rFonts w:ascii="Arial" w:eastAsia="Times New Roman" w:hAnsi="Arial" w:cs="Arial"/>
                <w:sz w:val="16"/>
                <w:szCs w:val="16"/>
                <w:lang w:val="fr-CH" w:eastAsia="fr-CH"/>
              </w:rPr>
              <w:t>, mis au propre et continuer la rédaction de mon journal de bord.</w:t>
            </w:r>
          </w:p>
        </w:tc>
      </w:tr>
      <w:tr w:rsidR="005F4F6D" w:rsidRPr="005F4F6D" w14:paraId="3CC1FD6D" w14:textId="77777777" w:rsidTr="005F4F6D">
        <w:trPr>
          <w:trHeight w:val="21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8E5A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3DF464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3C8CE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29B132E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DFBCC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99D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w:t>
            </w:r>
            <w:proofErr w:type="spellStart"/>
            <w:r w:rsidRPr="005F4F6D">
              <w:rPr>
                <w:rFonts w:ascii="Arial" w:eastAsia="Times New Roman" w:hAnsi="Arial" w:cs="Arial"/>
                <w:sz w:val="16"/>
                <w:szCs w:val="16"/>
                <w:lang w:val="fr-CH" w:eastAsia="fr-CH"/>
              </w:rPr>
              <w:t>Revision</w:t>
            </w:r>
            <w:proofErr w:type="spellEnd"/>
            <w:r w:rsidRPr="005F4F6D">
              <w:rPr>
                <w:rFonts w:ascii="Arial" w:eastAsia="Times New Roman" w:hAnsi="Arial" w:cs="Arial"/>
                <w:sz w:val="16"/>
                <w:szCs w:val="16"/>
                <w:lang w:val="fr-CH" w:eastAsia="fr-CH"/>
              </w:rPr>
              <w:t xml:space="preserve"> et Signature du cahier des charges avec l'expert et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03E2FF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et l'expert se sont </w:t>
            </w:r>
            <w:proofErr w:type="spellStart"/>
            <w:r w:rsidRPr="005F4F6D">
              <w:rPr>
                <w:rFonts w:ascii="Arial" w:eastAsia="Times New Roman" w:hAnsi="Arial" w:cs="Arial"/>
                <w:sz w:val="16"/>
                <w:szCs w:val="16"/>
                <w:lang w:val="fr-CH" w:eastAsia="fr-CH"/>
              </w:rPr>
              <w:t>conserté</w:t>
            </w:r>
            <w:proofErr w:type="spellEnd"/>
            <w:r w:rsidRPr="005F4F6D">
              <w:rPr>
                <w:rFonts w:ascii="Arial" w:eastAsia="Times New Roman" w:hAnsi="Arial" w:cs="Arial"/>
                <w:sz w:val="16"/>
                <w:szCs w:val="16"/>
                <w:lang w:val="fr-CH" w:eastAsia="fr-CH"/>
              </w:rPr>
              <w:t xml:space="preserve"> pour revoir les objectifs du projet. On a, par la suite, discuté des changements. Ça a été </w:t>
            </w:r>
            <w:proofErr w:type="spellStart"/>
            <w:r w:rsidRPr="005F4F6D">
              <w:rPr>
                <w:rFonts w:ascii="Arial" w:eastAsia="Times New Roman" w:hAnsi="Arial" w:cs="Arial"/>
                <w:sz w:val="16"/>
                <w:szCs w:val="16"/>
                <w:lang w:val="fr-CH" w:eastAsia="fr-CH"/>
              </w:rPr>
              <w:t>decidé</w:t>
            </w:r>
            <w:proofErr w:type="spellEnd"/>
            <w:r w:rsidRPr="005F4F6D">
              <w:rPr>
                <w:rFonts w:ascii="Arial" w:eastAsia="Times New Roman" w:hAnsi="Arial" w:cs="Arial"/>
                <w:sz w:val="16"/>
                <w:szCs w:val="16"/>
                <w:lang w:val="fr-CH" w:eastAsia="fr-CH"/>
              </w:rPr>
              <w:t xml:space="preserve"> que toute la partie du système d'employé (embauche et salaire) sera retiré.</w:t>
            </w:r>
          </w:p>
        </w:tc>
      </w:tr>
      <w:tr w:rsidR="005F4F6D" w:rsidRPr="005F4F6D" w14:paraId="257539A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92426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7AE0F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23EF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30BB7B9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2380AC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A6BDB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6C458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la rédaction de mon journal de bord.</w:t>
            </w:r>
          </w:p>
        </w:tc>
      </w:tr>
      <w:tr w:rsidR="005F4F6D" w:rsidRPr="005F4F6D" w14:paraId="1DE5696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31DC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1CD813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881F8D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D3426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74B000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F1B4B2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rapport du projet</w:t>
            </w:r>
          </w:p>
        </w:tc>
        <w:tc>
          <w:tcPr>
            <w:tcW w:w="4148" w:type="dxa"/>
            <w:tcBorders>
              <w:top w:val="nil"/>
              <w:left w:val="nil"/>
              <w:bottom w:val="single" w:sz="4" w:space="0" w:color="auto"/>
              <w:right w:val="single" w:sz="4" w:space="0" w:color="auto"/>
            </w:tcBorders>
            <w:shd w:val="clear" w:color="auto" w:fill="auto"/>
            <w:vAlign w:val="center"/>
            <w:hideMark/>
          </w:tcPr>
          <w:p w14:paraId="751E13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commencé la rédaction de mon rapport de projet.</w:t>
            </w:r>
          </w:p>
        </w:tc>
      </w:tr>
      <w:tr w:rsidR="005F4F6D" w:rsidRPr="005F4F6D" w14:paraId="0C4495AA" w14:textId="77777777" w:rsidTr="000002D8">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0A60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A2209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6D9B7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695A82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045C9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03E9B9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Retravaille de la planification initiale</w:t>
            </w:r>
          </w:p>
        </w:tc>
        <w:tc>
          <w:tcPr>
            <w:tcW w:w="4148" w:type="dxa"/>
            <w:tcBorders>
              <w:top w:val="nil"/>
              <w:left w:val="nil"/>
              <w:bottom w:val="single" w:sz="4" w:space="0" w:color="auto"/>
              <w:right w:val="single" w:sz="4" w:space="0" w:color="auto"/>
            </w:tcBorders>
            <w:shd w:val="clear" w:color="auto" w:fill="auto"/>
            <w:vAlign w:val="center"/>
            <w:hideMark/>
          </w:tcPr>
          <w:p w14:paraId="1CE4B0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l'envoi de ma planification initiale. J'ai reçu un retour du deuxième expert qui m'indiquait que je n'avais pas mis de partie pour la documentation. Après avoir vu avec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j'ai ajouté de nouvelles lignes et </w:t>
            </w:r>
            <w:proofErr w:type="spellStart"/>
            <w:r w:rsidRPr="005F4F6D">
              <w:rPr>
                <w:rFonts w:ascii="Arial" w:eastAsia="Times New Roman" w:hAnsi="Arial" w:cs="Arial"/>
                <w:sz w:val="16"/>
                <w:szCs w:val="16"/>
                <w:lang w:val="fr-CH" w:eastAsia="fr-CH"/>
              </w:rPr>
              <w:t>remofifié</w:t>
            </w:r>
            <w:proofErr w:type="spellEnd"/>
            <w:r w:rsidRPr="005F4F6D">
              <w:rPr>
                <w:rFonts w:ascii="Arial" w:eastAsia="Times New Roman" w:hAnsi="Arial" w:cs="Arial"/>
                <w:sz w:val="16"/>
                <w:szCs w:val="16"/>
                <w:lang w:val="fr-CH" w:eastAsia="fr-CH"/>
              </w:rPr>
              <w:t xml:space="preserve"> certaines.</w:t>
            </w:r>
          </w:p>
        </w:tc>
      </w:tr>
      <w:tr w:rsidR="005F4F6D" w:rsidRPr="005F4F6D" w14:paraId="54689AA0"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E41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09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8A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E10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C75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7C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911B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1CCC506"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C00D8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577D6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D081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1073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single" w:sz="4" w:space="0" w:color="auto"/>
            </w:tcBorders>
            <w:shd w:val="clear" w:color="auto" w:fill="auto"/>
            <w:vAlign w:val="center"/>
            <w:hideMark/>
          </w:tcPr>
          <w:p w14:paraId="442C1A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B0138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8CF3FB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32D9117"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F33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01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B1F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639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585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252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story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3EF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et j'ai créé les différentes stories</w:t>
            </w:r>
          </w:p>
        </w:tc>
      </w:tr>
      <w:tr w:rsidR="005F4F6D" w:rsidRPr="005F4F6D" w14:paraId="37C8DDB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623CD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68190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480" w:type="dxa"/>
            <w:tcBorders>
              <w:top w:val="nil"/>
              <w:left w:val="nil"/>
              <w:bottom w:val="single" w:sz="4" w:space="0" w:color="auto"/>
              <w:right w:val="single" w:sz="4" w:space="0" w:color="auto"/>
            </w:tcBorders>
            <w:shd w:val="clear" w:color="auto" w:fill="auto"/>
            <w:vAlign w:val="center"/>
            <w:hideMark/>
          </w:tcPr>
          <w:p w14:paraId="239FE7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87DF2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nil"/>
              <w:left w:val="nil"/>
              <w:bottom w:val="single" w:sz="4" w:space="0" w:color="auto"/>
              <w:right w:val="nil"/>
            </w:tcBorders>
            <w:shd w:val="clear" w:color="auto" w:fill="auto"/>
            <w:vAlign w:val="center"/>
            <w:hideMark/>
          </w:tcPr>
          <w:p w14:paraId="22C731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EC4B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B1FA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2E75B5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EEDB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9710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0AE86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273A7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69DE4A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BE5D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Commencement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67DD613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débuté la </w:t>
            </w:r>
            <w:proofErr w:type="gramStart"/>
            <w:r w:rsidRPr="005F4F6D">
              <w:rPr>
                <w:rFonts w:ascii="Arial" w:eastAsia="Times New Roman" w:hAnsi="Arial" w:cs="Arial"/>
                <w:sz w:val="16"/>
                <w:szCs w:val="16"/>
                <w:lang w:val="fr-CH" w:eastAsia="fr-CH"/>
              </w:rPr>
              <w:t>conception  du</w:t>
            </w:r>
            <w:proofErr w:type="gramEnd"/>
            <w:r w:rsidRPr="005F4F6D">
              <w:rPr>
                <w:rFonts w:ascii="Arial" w:eastAsia="Times New Roman" w:hAnsi="Arial" w:cs="Arial"/>
                <w:sz w:val="16"/>
                <w:szCs w:val="16"/>
                <w:lang w:val="fr-CH" w:eastAsia="fr-CH"/>
              </w:rPr>
              <w:t xml:space="preserve"> travail </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réaliser à l'aide des diagrammes de flux. J'ai </w:t>
            </w:r>
            <w:proofErr w:type="gramStart"/>
            <w:r w:rsidRPr="005F4F6D">
              <w:rPr>
                <w:rFonts w:ascii="Arial" w:eastAsia="Times New Roman" w:hAnsi="Arial" w:cs="Arial"/>
                <w:sz w:val="16"/>
                <w:szCs w:val="16"/>
                <w:lang w:val="fr-CH" w:eastAsia="fr-CH"/>
              </w:rPr>
              <w:t>réfléchi  à</w:t>
            </w:r>
            <w:proofErr w:type="gramEnd"/>
            <w:r w:rsidRPr="005F4F6D">
              <w:rPr>
                <w:rFonts w:ascii="Arial" w:eastAsia="Times New Roman" w:hAnsi="Arial" w:cs="Arial"/>
                <w:sz w:val="16"/>
                <w:szCs w:val="16"/>
                <w:lang w:val="fr-CH" w:eastAsia="fr-CH"/>
              </w:rPr>
              <w:t xml:space="preserve"> la réalisation du système de zone de pêche.</w:t>
            </w:r>
          </w:p>
        </w:tc>
      </w:tr>
      <w:tr w:rsidR="005F4F6D" w:rsidRPr="005F4F6D" w14:paraId="5D9F4C38"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A7E2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3B12C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EFB35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3A3D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34F5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4C58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8FD6F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70BA1E0"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3BDA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6A3F4D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199F0A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0554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061F644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D570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Préparation de l'environnement de travail</w:t>
            </w:r>
          </w:p>
        </w:tc>
        <w:tc>
          <w:tcPr>
            <w:tcW w:w="4148" w:type="dxa"/>
            <w:tcBorders>
              <w:top w:val="nil"/>
              <w:left w:val="nil"/>
              <w:bottom w:val="single" w:sz="4" w:space="0" w:color="auto"/>
              <w:right w:val="single" w:sz="4" w:space="0" w:color="auto"/>
            </w:tcBorders>
            <w:shd w:val="clear" w:color="auto" w:fill="auto"/>
            <w:vAlign w:val="center"/>
            <w:hideMark/>
          </w:tcPr>
          <w:p w14:paraId="0ED907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lancé l'installation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2020. </w:t>
            </w: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intégré </w:t>
            </w:r>
            <w:proofErr w:type="spellStart"/>
            <w:r w:rsidRPr="005F4F6D">
              <w:rPr>
                <w:rFonts w:ascii="Arial" w:eastAsia="Times New Roman" w:hAnsi="Arial" w:cs="Arial"/>
                <w:sz w:val="16"/>
                <w:szCs w:val="16"/>
                <w:lang w:val="fr-CH" w:eastAsia="fr-CH"/>
              </w:rPr>
              <w:t>visual</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studion</w:t>
            </w:r>
            <w:proofErr w:type="spellEnd"/>
            <w:r w:rsidRPr="005F4F6D">
              <w:rPr>
                <w:rFonts w:ascii="Arial" w:eastAsia="Times New Roman" w:hAnsi="Arial" w:cs="Arial"/>
                <w:sz w:val="16"/>
                <w:szCs w:val="16"/>
                <w:lang w:val="fr-CH" w:eastAsia="fr-CH"/>
              </w:rPr>
              <w:t xml:space="preserve"> à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et mis en place le </w:t>
            </w:r>
            <w:proofErr w:type="spellStart"/>
            <w:r w:rsidRPr="005F4F6D">
              <w:rPr>
                <w:rFonts w:ascii="Arial" w:eastAsia="Times New Roman" w:hAnsi="Arial" w:cs="Arial"/>
                <w:sz w:val="16"/>
                <w:szCs w:val="16"/>
                <w:lang w:val="fr-CH" w:eastAsia="fr-CH"/>
              </w:rPr>
              <w:t>Github</w:t>
            </w:r>
            <w:proofErr w:type="spellEnd"/>
          </w:p>
        </w:tc>
      </w:tr>
      <w:tr w:rsidR="005F4F6D" w:rsidRPr="005F4F6D" w14:paraId="11340389"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DE6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5FA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40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2CB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28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B59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2D6E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AA2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4B0A94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3785D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B9E99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E757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5A871C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0C62786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8B0C8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Stories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710B9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proofErr w:type="gramStart"/>
            <w:r w:rsidRPr="005F4F6D">
              <w:rPr>
                <w:rFonts w:ascii="Arial" w:eastAsia="Times New Roman" w:hAnsi="Arial" w:cs="Arial"/>
                <w:sz w:val="16"/>
                <w:szCs w:val="16"/>
                <w:lang w:val="fr-CH" w:eastAsia="fr-CH"/>
              </w:rPr>
              <w:t>finit</w:t>
            </w:r>
            <w:proofErr w:type="spellEnd"/>
            <w:proofErr w:type="gramEnd"/>
            <w:r w:rsidRPr="005F4F6D">
              <w:rPr>
                <w:rFonts w:ascii="Arial" w:eastAsia="Times New Roman" w:hAnsi="Arial" w:cs="Arial"/>
                <w:sz w:val="16"/>
                <w:szCs w:val="16"/>
                <w:lang w:val="fr-CH" w:eastAsia="fr-CH"/>
              </w:rPr>
              <w:t xml:space="preserve"> d'ajouté d'autres stories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r>
      <w:tr w:rsidR="005F4F6D" w:rsidRPr="005F4F6D" w14:paraId="17EE7032"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A9A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22F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959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A3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E63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351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du projet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985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w:t>
            </w:r>
          </w:p>
        </w:tc>
      </w:tr>
      <w:tr w:rsidR="005F4F6D" w:rsidRPr="005F4F6D" w14:paraId="3495F06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52EA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54EBF3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AEE88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BEF2A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46925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B69B22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préparé mon </w:t>
            </w:r>
            <w:proofErr w:type="spellStart"/>
            <w:r w:rsidRPr="005F4F6D">
              <w:rPr>
                <w:rFonts w:ascii="Arial" w:eastAsia="Times New Roman" w:hAnsi="Arial" w:cs="Arial"/>
                <w:sz w:val="16"/>
                <w:szCs w:val="16"/>
                <w:lang w:val="fr-CH" w:eastAsia="fr-CH"/>
              </w:rPr>
              <w:t>envrionement</w:t>
            </w:r>
            <w:proofErr w:type="spellEnd"/>
            <w:r w:rsidRPr="005F4F6D">
              <w:rPr>
                <w:rFonts w:ascii="Arial" w:eastAsia="Times New Roman" w:hAnsi="Arial" w:cs="Arial"/>
                <w:sz w:val="16"/>
                <w:szCs w:val="16"/>
                <w:lang w:val="fr-CH" w:eastAsia="fr-CH"/>
              </w:rPr>
              <w:t xml:space="preserve"> de travail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0E38C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installé différent package qui me serviront pour le projet.</w:t>
            </w:r>
          </w:p>
        </w:tc>
      </w:tr>
      <w:tr w:rsidR="005F4F6D" w:rsidRPr="005F4F6D" w14:paraId="5467E6E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73353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70771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3A8C9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3D391B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2F344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A9E7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6292B1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mes différent diagramme</w:t>
            </w:r>
            <w:proofErr w:type="gramEnd"/>
            <w:r w:rsidRPr="005F4F6D">
              <w:rPr>
                <w:rFonts w:ascii="Arial" w:eastAsia="Times New Roman" w:hAnsi="Arial" w:cs="Arial"/>
                <w:sz w:val="16"/>
                <w:szCs w:val="16"/>
                <w:lang w:val="fr-CH" w:eastAsia="fr-CH"/>
              </w:rPr>
              <w:t xml:space="preserve"> de flux</w:t>
            </w:r>
          </w:p>
        </w:tc>
      </w:tr>
      <w:tr w:rsidR="005F4F6D" w:rsidRPr="005F4F6D" w14:paraId="5D24E9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111C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87C87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5C753C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600" w:type="dxa"/>
            <w:tcBorders>
              <w:top w:val="nil"/>
              <w:left w:val="nil"/>
              <w:bottom w:val="single" w:sz="4" w:space="0" w:color="auto"/>
              <w:right w:val="single" w:sz="4" w:space="0" w:color="auto"/>
            </w:tcBorders>
            <w:shd w:val="clear" w:color="auto" w:fill="auto"/>
            <w:vAlign w:val="center"/>
            <w:hideMark/>
          </w:tcPr>
          <w:p w14:paraId="18A551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9232C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7E50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9F027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B802986"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110F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659BD4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2625CD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3410E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1C62E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E143D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5EF4AC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mes différent diagramme</w:t>
            </w:r>
            <w:proofErr w:type="gramEnd"/>
            <w:r w:rsidRPr="005F4F6D">
              <w:rPr>
                <w:rFonts w:ascii="Arial" w:eastAsia="Times New Roman" w:hAnsi="Arial" w:cs="Arial"/>
                <w:sz w:val="16"/>
                <w:szCs w:val="16"/>
                <w:lang w:val="fr-CH" w:eastAsia="fr-CH"/>
              </w:rPr>
              <w:t xml:space="preserve"> de flux</w:t>
            </w:r>
          </w:p>
        </w:tc>
      </w:tr>
      <w:tr w:rsidR="005F4F6D" w:rsidRPr="005F4F6D" w14:paraId="324FFA3E"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5EE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E18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723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65E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5F5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DA0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5587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8382E4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3FDF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4A7706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5341B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1B8616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20DCA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12675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sprints,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6B13F8A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les sprints et j'ai </w:t>
            </w:r>
            <w:proofErr w:type="spellStart"/>
            <w:r w:rsidRPr="005F4F6D">
              <w:rPr>
                <w:rFonts w:ascii="Arial" w:eastAsia="Times New Roman" w:hAnsi="Arial" w:cs="Arial"/>
                <w:sz w:val="16"/>
                <w:szCs w:val="16"/>
                <w:lang w:val="fr-CH" w:eastAsia="fr-CH"/>
              </w:rPr>
              <w:t>remplie</w:t>
            </w:r>
            <w:proofErr w:type="spellEnd"/>
            <w:r w:rsidRPr="005F4F6D">
              <w:rPr>
                <w:rFonts w:ascii="Arial" w:eastAsia="Times New Roman" w:hAnsi="Arial" w:cs="Arial"/>
                <w:sz w:val="16"/>
                <w:szCs w:val="16"/>
                <w:lang w:val="fr-CH" w:eastAsia="fr-CH"/>
              </w:rPr>
              <w:t xml:space="preserve"> les différents champs des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de chaque stories</w:t>
            </w:r>
          </w:p>
        </w:tc>
      </w:tr>
      <w:tr w:rsidR="005F4F6D" w:rsidRPr="005F4F6D" w14:paraId="3FC80B7C"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38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87C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C16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A18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514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30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0213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1D35D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6D643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A9F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07C20F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3AD12E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5FB3D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26BFD6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3E636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avancé dans la création de diagramme de flux</w:t>
            </w:r>
          </w:p>
        </w:tc>
      </w:tr>
      <w:tr w:rsidR="005F4F6D" w:rsidRPr="005F4F6D" w14:paraId="7366CC32" w14:textId="77777777" w:rsidTr="005F4F6D">
        <w:trPr>
          <w:trHeight w:val="24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4C45C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C1A68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C18E1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1A0F0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763F29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36FD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du travail </w:t>
            </w:r>
            <w:proofErr w:type="spellStart"/>
            <w:r w:rsidRPr="005F4F6D">
              <w:rPr>
                <w:rFonts w:ascii="Arial" w:eastAsia="Times New Roman" w:hAnsi="Arial" w:cs="Arial"/>
                <w:sz w:val="16"/>
                <w:szCs w:val="16"/>
                <w:lang w:val="fr-CH" w:eastAsia="fr-CH"/>
              </w:rPr>
              <w:t>éffectué</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8A314E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discuté avec le Chef de projet pour faire un point sur les différentes choses qui a été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w:t>
            </w:r>
            <w:proofErr w:type="gramStart"/>
            <w:r w:rsidRPr="005F4F6D">
              <w:rPr>
                <w:rFonts w:ascii="Arial" w:eastAsia="Times New Roman" w:hAnsi="Arial" w:cs="Arial"/>
                <w:sz w:val="16"/>
                <w:szCs w:val="16"/>
                <w:lang w:val="fr-CH" w:eastAsia="fr-CH"/>
              </w:rPr>
              <w:t>Certaines formulation</w:t>
            </w:r>
            <w:proofErr w:type="gramEnd"/>
            <w:r w:rsidRPr="005F4F6D">
              <w:rPr>
                <w:rFonts w:ascii="Arial" w:eastAsia="Times New Roman" w:hAnsi="Arial" w:cs="Arial"/>
                <w:sz w:val="16"/>
                <w:szCs w:val="16"/>
                <w:lang w:val="fr-CH" w:eastAsia="fr-CH"/>
              </w:rPr>
              <w:t xml:space="preserve"> de phrase et logique de </w:t>
            </w:r>
            <w:proofErr w:type="spellStart"/>
            <w:r w:rsidRPr="005F4F6D">
              <w:rPr>
                <w:rFonts w:ascii="Arial" w:eastAsia="Times New Roman" w:hAnsi="Arial" w:cs="Arial"/>
                <w:sz w:val="16"/>
                <w:szCs w:val="16"/>
                <w:lang w:val="fr-CH" w:eastAsia="fr-CH"/>
              </w:rPr>
              <w:t>conceptiona</w:t>
            </w:r>
            <w:proofErr w:type="spellEnd"/>
            <w:r w:rsidRPr="005F4F6D">
              <w:rPr>
                <w:rFonts w:ascii="Arial" w:eastAsia="Times New Roman" w:hAnsi="Arial" w:cs="Arial"/>
                <w:sz w:val="16"/>
                <w:szCs w:val="16"/>
                <w:lang w:val="fr-CH" w:eastAsia="fr-CH"/>
              </w:rPr>
              <w:t xml:space="preserve"> a été revue et seront corrigé Les diagrammes de flux ont été, également, revue et seront corrigé</w:t>
            </w:r>
          </w:p>
        </w:tc>
      </w:tr>
      <w:tr w:rsidR="005F4F6D" w:rsidRPr="005F4F6D" w14:paraId="197CE2C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9B47C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2C292CC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42A857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4F2D63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1B5027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D14DE8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4AA04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8F8014D"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157C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3E593D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08A6B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594488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352245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E2CB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D9785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corrigé tous les points qui posait problème auquel on avait discuté avec mon chef de projet. </w:t>
            </w:r>
          </w:p>
        </w:tc>
      </w:tr>
      <w:tr w:rsidR="005F4F6D" w:rsidRPr="005F4F6D" w14:paraId="51B256D5"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6A4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4E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CBB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A2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5D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C1F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FF3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9E5A3A"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BA00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192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2C7C0C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DF5E3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D1921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3715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Avancement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44B523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avancé dans la création de diagrammes de flux</w:t>
            </w:r>
          </w:p>
        </w:tc>
      </w:tr>
      <w:tr w:rsidR="005F4F6D" w:rsidRPr="005F4F6D" w14:paraId="3D50C871"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857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39B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2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D1B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63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4EE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w:t>
            </w:r>
            <w:proofErr w:type="spellStart"/>
            <w:r w:rsidRPr="005F4F6D">
              <w:rPr>
                <w:rFonts w:ascii="Arial" w:eastAsia="Times New Roman" w:hAnsi="Arial" w:cs="Arial"/>
                <w:sz w:val="16"/>
                <w:szCs w:val="16"/>
                <w:lang w:val="fr-CH" w:eastAsia="fr-CH"/>
              </w:rPr>
              <w:t>élémenet</w:t>
            </w:r>
            <w:proofErr w:type="spellEnd"/>
            <w:r w:rsidRPr="005F4F6D">
              <w:rPr>
                <w:rFonts w:ascii="Arial" w:eastAsia="Times New Roman" w:hAnsi="Arial" w:cs="Arial"/>
                <w:sz w:val="16"/>
                <w:szCs w:val="16"/>
                <w:lang w:val="fr-CH" w:eastAsia="fr-CH"/>
              </w:rPr>
              <w:t xml:space="preserve"> dans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CE1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les diagrammes de flux dans le rapport de projet</w:t>
            </w:r>
          </w:p>
        </w:tc>
      </w:tr>
      <w:tr w:rsidR="005F4F6D" w:rsidRPr="005F4F6D" w14:paraId="7A44980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F2672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60F68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D248C0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2E1CE3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55082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C9F395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3687B0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FA44C3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4883D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9B5A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9708D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6DF08D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071AE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4493B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87DDD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Il restait quelques erreurs sur les diagrammes de flux, je les ai </w:t>
            </w:r>
            <w:proofErr w:type="gramStart"/>
            <w:r w:rsidRPr="005F4F6D">
              <w:rPr>
                <w:rFonts w:ascii="Arial" w:eastAsia="Times New Roman" w:hAnsi="Arial" w:cs="Arial"/>
                <w:sz w:val="16"/>
                <w:szCs w:val="16"/>
                <w:lang w:val="fr-CH" w:eastAsia="fr-CH"/>
              </w:rPr>
              <w:t>corrigé</w:t>
            </w:r>
            <w:proofErr w:type="gramEnd"/>
            <w:r w:rsidRPr="005F4F6D">
              <w:rPr>
                <w:rFonts w:ascii="Arial" w:eastAsia="Times New Roman" w:hAnsi="Arial" w:cs="Arial"/>
                <w:sz w:val="16"/>
                <w:szCs w:val="16"/>
                <w:lang w:val="fr-CH" w:eastAsia="fr-CH"/>
              </w:rPr>
              <w:t xml:space="preserve"> et mis sur le cahier des charges</w:t>
            </w:r>
          </w:p>
        </w:tc>
      </w:tr>
      <w:tr w:rsidR="005F4F6D" w:rsidRPr="005F4F6D" w14:paraId="063BC1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0D3E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2029C15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CEA3E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15F56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018381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1DCFE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BBE7FD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0031DF9"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D8876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73410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35EA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425C17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40 h</w:t>
            </w:r>
          </w:p>
        </w:tc>
        <w:tc>
          <w:tcPr>
            <w:tcW w:w="1311" w:type="dxa"/>
            <w:tcBorders>
              <w:top w:val="nil"/>
              <w:left w:val="nil"/>
              <w:bottom w:val="single" w:sz="4" w:space="0" w:color="auto"/>
              <w:right w:val="nil"/>
            </w:tcBorders>
            <w:shd w:val="clear" w:color="auto" w:fill="auto"/>
            <w:vAlign w:val="center"/>
            <w:hideMark/>
          </w:tcPr>
          <w:p w14:paraId="620896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7A77C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et ajout d'élément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3B5251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correction des stories "système économique", "zone de pêche" </w:t>
            </w:r>
            <w:proofErr w:type="gramStart"/>
            <w:r w:rsidRPr="005F4F6D">
              <w:rPr>
                <w:rFonts w:ascii="Arial" w:eastAsia="Times New Roman" w:hAnsi="Arial" w:cs="Arial"/>
                <w:sz w:val="16"/>
                <w:szCs w:val="16"/>
                <w:lang w:val="fr-CH" w:eastAsia="fr-CH"/>
              </w:rPr>
              <w:t>et  "</w:t>
            </w:r>
            <w:proofErr w:type="gramEnd"/>
            <w:r w:rsidRPr="005F4F6D">
              <w:rPr>
                <w:rFonts w:ascii="Arial" w:eastAsia="Times New Roman" w:hAnsi="Arial" w:cs="Arial"/>
                <w:sz w:val="16"/>
                <w:szCs w:val="16"/>
                <w:lang w:val="fr-CH" w:eastAsia="fr-CH"/>
              </w:rPr>
              <w:t>système de pêche"</w:t>
            </w:r>
          </w:p>
        </w:tc>
      </w:tr>
      <w:tr w:rsidR="005F4F6D" w:rsidRPr="005F4F6D" w14:paraId="58D48A29" w14:textId="77777777" w:rsidTr="00EB2687">
        <w:trPr>
          <w:trHeight w:val="346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1B59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158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4423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DB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BC21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2C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Commencement du projet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66D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débuté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réflléchi</w:t>
            </w:r>
            <w:proofErr w:type="spellEnd"/>
            <w:r w:rsidRPr="005F4F6D">
              <w:rPr>
                <w:rFonts w:ascii="Arial" w:eastAsia="Times New Roman" w:hAnsi="Arial" w:cs="Arial"/>
                <w:sz w:val="16"/>
                <w:szCs w:val="16"/>
                <w:lang w:val="fr-CH" w:eastAsia="fr-CH"/>
              </w:rPr>
              <w:t xml:space="preserve"> à l'apparence visuel et j'ai </w:t>
            </w:r>
            <w:proofErr w:type="spellStart"/>
            <w:r w:rsidRPr="005F4F6D">
              <w:rPr>
                <w:rFonts w:ascii="Arial" w:eastAsia="Times New Roman" w:hAnsi="Arial" w:cs="Arial"/>
                <w:sz w:val="16"/>
                <w:szCs w:val="16"/>
                <w:lang w:val="fr-CH" w:eastAsia="fr-CH"/>
              </w:rPr>
              <w:t>selectionné</w:t>
            </w:r>
            <w:proofErr w:type="spellEnd"/>
            <w:r w:rsidRPr="005F4F6D">
              <w:rPr>
                <w:rFonts w:ascii="Arial" w:eastAsia="Times New Roman" w:hAnsi="Arial" w:cs="Arial"/>
                <w:sz w:val="16"/>
                <w:szCs w:val="16"/>
                <w:lang w:val="fr-CH" w:eastAsia="fr-CH"/>
              </w:rPr>
              <w:t xml:space="preserve"> des </w:t>
            </w:r>
            <w:proofErr w:type="spellStart"/>
            <w:r w:rsidRPr="005F4F6D">
              <w:rPr>
                <w:rFonts w:ascii="Arial" w:eastAsia="Times New Roman" w:hAnsi="Arial" w:cs="Arial"/>
                <w:sz w:val="16"/>
                <w:szCs w:val="16"/>
                <w:lang w:val="fr-CH" w:eastAsia="fr-CH"/>
              </w:rPr>
              <w:t>illustarations</w:t>
            </w:r>
            <w:proofErr w:type="spellEnd"/>
            <w:r w:rsidRPr="005F4F6D">
              <w:rPr>
                <w:rFonts w:ascii="Arial" w:eastAsia="Times New Roman" w:hAnsi="Arial" w:cs="Arial"/>
                <w:sz w:val="16"/>
                <w:szCs w:val="16"/>
                <w:lang w:val="fr-CH" w:eastAsia="fr-CH"/>
              </w:rPr>
              <w:t xml:space="preserve"> pour le jeu. Site consulté pour les images :  http://www.clipartpanda.com/clipart_images/silver-king-custom-marine-42502007</w:t>
            </w:r>
            <w:r w:rsidRPr="005F4F6D">
              <w:rPr>
                <w:rFonts w:ascii="Arial" w:eastAsia="Times New Roman" w:hAnsi="Arial" w:cs="Arial"/>
                <w:sz w:val="16"/>
                <w:szCs w:val="16"/>
                <w:lang w:val="fr-CH" w:eastAsia="fr-CH"/>
              </w:rPr>
              <w:br/>
              <w:t>https://www.normandiefraicheurmer.fr/recettes-et-si-on-cuisinait/origine-des-produits-de-la-mer/43-zones-de-peche-monde.html</w:t>
            </w:r>
          </w:p>
        </w:tc>
      </w:tr>
      <w:tr w:rsidR="005F4F6D" w:rsidRPr="005F4F6D" w14:paraId="6228CBFA" w14:textId="77777777" w:rsidTr="00EB2687">
        <w:trPr>
          <w:trHeight w:val="229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53B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97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BA62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1C66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4A2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7B24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des différents systèmes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EB37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installé le packages </w:t>
            </w:r>
            <w:proofErr w:type="spellStart"/>
            <w:r w:rsidRPr="005F4F6D">
              <w:rPr>
                <w:rFonts w:ascii="Arial" w:eastAsia="Times New Roman" w:hAnsi="Arial" w:cs="Arial"/>
                <w:sz w:val="16"/>
                <w:szCs w:val="16"/>
                <w:lang w:val="fr-CH" w:eastAsia="fr-CH"/>
              </w:rPr>
              <w:t>TextMeshPro</w:t>
            </w:r>
            <w:proofErr w:type="spellEnd"/>
            <w:r w:rsidRPr="005F4F6D">
              <w:rPr>
                <w:rFonts w:ascii="Arial" w:eastAsia="Times New Roman" w:hAnsi="Arial" w:cs="Arial"/>
                <w:sz w:val="16"/>
                <w:szCs w:val="16"/>
                <w:lang w:val="fr-CH" w:eastAsia="fr-CH"/>
              </w:rPr>
              <w:t xml:space="preserve"> qui me permettra d'écrire des textes plus facilement. J'ai développé les fonctions d'ajout et de retrait d'argent, également, j'ai codé le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pour changer de </w:t>
            </w:r>
            <w:proofErr w:type="spellStart"/>
            <w:r w:rsidRPr="005F4F6D">
              <w:rPr>
                <w:rFonts w:ascii="Arial" w:eastAsia="Times New Roman" w:hAnsi="Arial" w:cs="Arial"/>
                <w:sz w:val="16"/>
                <w:szCs w:val="16"/>
                <w:lang w:val="fr-CH" w:eastAsia="fr-CH"/>
              </w:rPr>
              <w:t>scéne</w:t>
            </w:r>
            <w:proofErr w:type="spellEnd"/>
            <w:r w:rsidRPr="005F4F6D">
              <w:rPr>
                <w:rFonts w:ascii="Arial" w:eastAsia="Times New Roman" w:hAnsi="Arial" w:cs="Arial"/>
                <w:sz w:val="16"/>
                <w:szCs w:val="16"/>
                <w:lang w:val="fr-CH" w:eastAsia="fr-CH"/>
              </w:rPr>
              <w:t xml:space="preserve"> dans les différentes zones de pêches</w:t>
            </w:r>
          </w:p>
        </w:tc>
      </w:tr>
      <w:tr w:rsidR="005F4F6D" w:rsidRPr="005F4F6D" w14:paraId="1ED2D5E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26228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1C07F7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78ADDA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409185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29A817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A06C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57E06A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7CA219" w14:textId="77777777" w:rsidTr="005F4F6D">
        <w:trPr>
          <w:trHeight w:val="23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9646A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C609A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6100BF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C71D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15CC51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A5B6E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zone de pêche</w:t>
            </w:r>
          </w:p>
        </w:tc>
        <w:tc>
          <w:tcPr>
            <w:tcW w:w="4148" w:type="dxa"/>
            <w:tcBorders>
              <w:top w:val="nil"/>
              <w:left w:val="nil"/>
              <w:bottom w:val="single" w:sz="4" w:space="0" w:color="auto"/>
              <w:right w:val="single" w:sz="4" w:space="0" w:color="auto"/>
            </w:tcBorders>
            <w:shd w:val="clear" w:color="auto" w:fill="auto"/>
            <w:vAlign w:val="center"/>
            <w:hideMark/>
          </w:tcPr>
          <w:p w14:paraId="0098D05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d'une zone de pêche. Avec le bateau, la mer, les poissons, les différents boutons pour les menus. Site consulté pour les images : https://www.deviantart.com/absurdwordpreferred/art/Little-Fish-png-147138899</w:t>
            </w:r>
          </w:p>
        </w:tc>
      </w:tr>
      <w:tr w:rsidR="005F4F6D" w:rsidRPr="005F4F6D" w14:paraId="4656C69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56357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F1DB4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619D5B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C9E5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882B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F7528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D26D8C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A46EA1F"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A0E9F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E06CE0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61A833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2288F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392735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326E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19D1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commencé le développement du système de pêche. </w:t>
            </w:r>
            <w:proofErr w:type="gramStart"/>
            <w:r w:rsidRPr="005F4F6D">
              <w:rPr>
                <w:rFonts w:ascii="Arial" w:eastAsia="Times New Roman" w:hAnsi="Arial" w:cs="Arial"/>
                <w:sz w:val="16"/>
                <w:szCs w:val="16"/>
                <w:lang w:val="fr-CH" w:eastAsia="fr-CH"/>
              </w:rPr>
              <w:t>Deux jauge</w:t>
            </w:r>
            <w:proofErr w:type="gramEnd"/>
            <w:r w:rsidRPr="005F4F6D">
              <w:rPr>
                <w:rFonts w:ascii="Arial" w:eastAsia="Times New Roman" w:hAnsi="Arial" w:cs="Arial"/>
                <w:sz w:val="16"/>
                <w:szCs w:val="16"/>
                <w:lang w:val="fr-CH" w:eastAsia="fr-CH"/>
              </w:rPr>
              <w:t xml:space="preserve"> ont été implémenté pour la pêche. Ils ne sont pas </w:t>
            </w:r>
            <w:proofErr w:type="spellStart"/>
            <w:r w:rsidRPr="005F4F6D">
              <w:rPr>
                <w:rFonts w:ascii="Arial" w:eastAsia="Times New Roman" w:hAnsi="Arial" w:cs="Arial"/>
                <w:sz w:val="16"/>
                <w:szCs w:val="16"/>
                <w:lang w:val="fr-CH" w:eastAsia="fr-CH"/>
              </w:rPr>
              <w:t>entiérement</w:t>
            </w:r>
            <w:proofErr w:type="spellEnd"/>
            <w:r w:rsidRPr="005F4F6D">
              <w:rPr>
                <w:rFonts w:ascii="Arial" w:eastAsia="Times New Roman" w:hAnsi="Arial" w:cs="Arial"/>
                <w:sz w:val="16"/>
                <w:szCs w:val="16"/>
                <w:lang w:val="fr-CH" w:eastAsia="fr-CH"/>
              </w:rPr>
              <w:t xml:space="preserve"> opérationnel</w:t>
            </w:r>
          </w:p>
        </w:tc>
      </w:tr>
      <w:tr w:rsidR="005F4F6D" w:rsidRPr="005F4F6D" w14:paraId="6D03F3C1"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057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B7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F06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211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14D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67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Déplacements des poissons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6AEF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le système de déplacement des poissons aléatoirement dans la zone de pêche. </w:t>
            </w:r>
          </w:p>
        </w:tc>
      </w:tr>
      <w:tr w:rsidR="005F4F6D" w:rsidRPr="005F4F6D" w14:paraId="5268356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AB16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D954D8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63CBCB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600" w:type="dxa"/>
            <w:tcBorders>
              <w:top w:val="nil"/>
              <w:left w:val="nil"/>
              <w:bottom w:val="single" w:sz="4" w:space="0" w:color="auto"/>
              <w:right w:val="single" w:sz="4" w:space="0" w:color="auto"/>
            </w:tcBorders>
            <w:shd w:val="clear" w:color="auto" w:fill="auto"/>
            <w:vAlign w:val="center"/>
            <w:hideMark/>
          </w:tcPr>
          <w:p w14:paraId="1C58FA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1C9CA3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34E2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47D5068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jauges sont </w:t>
            </w:r>
            <w:proofErr w:type="gramStart"/>
            <w:r w:rsidRPr="005F4F6D">
              <w:rPr>
                <w:rFonts w:ascii="Arial" w:eastAsia="Times New Roman" w:hAnsi="Arial" w:cs="Arial"/>
                <w:sz w:val="16"/>
                <w:szCs w:val="16"/>
                <w:lang w:val="fr-CH" w:eastAsia="fr-CH"/>
              </w:rPr>
              <w:t>fonctionnel</w:t>
            </w:r>
            <w:proofErr w:type="gramEnd"/>
            <w:r w:rsidRPr="005F4F6D">
              <w:rPr>
                <w:rFonts w:ascii="Arial" w:eastAsia="Times New Roman" w:hAnsi="Arial" w:cs="Arial"/>
                <w:sz w:val="16"/>
                <w:szCs w:val="16"/>
                <w:lang w:val="fr-CH" w:eastAsia="fr-CH"/>
              </w:rPr>
              <w:t xml:space="preserve"> et détecte si la barre est à 100%</w:t>
            </w:r>
          </w:p>
        </w:tc>
      </w:tr>
      <w:tr w:rsidR="005F4F6D" w:rsidRPr="005F4F6D" w14:paraId="2A2E374E"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54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D76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4B5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47F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74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10F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000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D46CDB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0C83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5D2183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69C7A6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2B4B69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071078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F2CE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w:t>
            </w:r>
          </w:p>
        </w:tc>
        <w:tc>
          <w:tcPr>
            <w:tcW w:w="4148" w:type="dxa"/>
            <w:tcBorders>
              <w:top w:val="nil"/>
              <w:left w:val="nil"/>
              <w:bottom w:val="single" w:sz="4" w:space="0" w:color="auto"/>
              <w:right w:val="single" w:sz="4" w:space="0" w:color="auto"/>
            </w:tcBorders>
            <w:shd w:val="clear" w:color="auto" w:fill="auto"/>
            <w:vAlign w:val="center"/>
            <w:hideMark/>
          </w:tcPr>
          <w:p w14:paraId="06EDD6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débuté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J'ai utilisé le système de scriptable </w:t>
            </w:r>
            <w:proofErr w:type="spellStart"/>
            <w:r w:rsidRPr="005F4F6D">
              <w:rPr>
                <w:rFonts w:ascii="Arial" w:eastAsia="Times New Roman" w:hAnsi="Arial" w:cs="Arial"/>
                <w:sz w:val="16"/>
                <w:szCs w:val="16"/>
                <w:lang w:val="fr-CH" w:eastAsia="fr-CH"/>
              </w:rPr>
              <w:t>objects</w:t>
            </w:r>
            <w:proofErr w:type="spellEnd"/>
            <w:r w:rsidRPr="005F4F6D">
              <w:rPr>
                <w:rFonts w:ascii="Arial" w:eastAsia="Times New Roman" w:hAnsi="Arial" w:cs="Arial"/>
                <w:sz w:val="16"/>
                <w:szCs w:val="16"/>
                <w:lang w:val="fr-CH" w:eastAsia="fr-CH"/>
              </w:rPr>
              <w:t xml:space="preserve">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pour faire mes différents poissons</w:t>
            </w:r>
          </w:p>
        </w:tc>
      </w:tr>
      <w:tr w:rsidR="005F4F6D" w:rsidRPr="005F4F6D" w14:paraId="0681CF4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04EA3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3F54D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4B713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1E8382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3623CD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8069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 + recherches images</w:t>
            </w:r>
          </w:p>
        </w:tc>
        <w:tc>
          <w:tcPr>
            <w:tcW w:w="4148" w:type="dxa"/>
            <w:tcBorders>
              <w:top w:val="nil"/>
              <w:left w:val="nil"/>
              <w:bottom w:val="single" w:sz="4" w:space="0" w:color="auto"/>
              <w:right w:val="single" w:sz="4" w:space="0" w:color="auto"/>
            </w:tcBorders>
            <w:shd w:val="clear" w:color="auto" w:fill="auto"/>
            <w:vAlign w:val="center"/>
            <w:hideMark/>
          </w:tcPr>
          <w:p w14:paraId="575F851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https://www.hiclipart.com/</w:t>
            </w:r>
          </w:p>
        </w:tc>
      </w:tr>
      <w:tr w:rsidR="005F4F6D" w:rsidRPr="005F4F6D" w14:paraId="28FA71D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CF88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24B132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3CDBA5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156BD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79DC9C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B5369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9FBB9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2032211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ED53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6DAF7A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7FF951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1AB8F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3E488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4C2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rapport de projet </w:t>
            </w:r>
          </w:p>
        </w:tc>
        <w:tc>
          <w:tcPr>
            <w:tcW w:w="4148" w:type="dxa"/>
            <w:tcBorders>
              <w:top w:val="nil"/>
              <w:left w:val="nil"/>
              <w:bottom w:val="single" w:sz="4" w:space="0" w:color="auto"/>
              <w:right w:val="single" w:sz="4" w:space="0" w:color="auto"/>
            </w:tcBorders>
            <w:shd w:val="clear" w:color="auto" w:fill="auto"/>
            <w:vAlign w:val="center"/>
            <w:hideMark/>
          </w:tcPr>
          <w:p w14:paraId="5150B4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complêter</w:t>
            </w:r>
            <w:proofErr w:type="spellEnd"/>
            <w:r w:rsidRPr="005F4F6D">
              <w:rPr>
                <w:rFonts w:ascii="Arial" w:eastAsia="Times New Roman" w:hAnsi="Arial" w:cs="Arial"/>
                <w:sz w:val="16"/>
                <w:szCs w:val="16"/>
                <w:lang w:val="fr-CH" w:eastAsia="fr-CH"/>
              </w:rPr>
              <w:t xml:space="preserve"> mon rapport de projet</w:t>
            </w:r>
          </w:p>
        </w:tc>
      </w:tr>
      <w:tr w:rsidR="005F4F6D" w:rsidRPr="005F4F6D" w14:paraId="10AE974C"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BF0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56D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830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CC9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B19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2FF1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017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68A276FB"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4EF00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FE0AF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59BDCD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18D6BB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55h</w:t>
            </w:r>
          </w:p>
        </w:tc>
        <w:tc>
          <w:tcPr>
            <w:tcW w:w="1311" w:type="dxa"/>
            <w:tcBorders>
              <w:top w:val="nil"/>
              <w:left w:val="nil"/>
              <w:bottom w:val="single" w:sz="4" w:space="0" w:color="auto"/>
              <w:right w:val="nil"/>
            </w:tcBorders>
            <w:shd w:val="clear" w:color="auto" w:fill="auto"/>
            <w:vAlign w:val="center"/>
            <w:hideMark/>
          </w:tcPr>
          <w:p w14:paraId="096B47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39AD7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l'inventaire</w:t>
            </w:r>
          </w:p>
        </w:tc>
        <w:tc>
          <w:tcPr>
            <w:tcW w:w="4148" w:type="dxa"/>
            <w:tcBorders>
              <w:top w:val="nil"/>
              <w:left w:val="nil"/>
              <w:bottom w:val="single" w:sz="4" w:space="0" w:color="auto"/>
              <w:right w:val="single" w:sz="4" w:space="0" w:color="auto"/>
            </w:tcBorders>
            <w:shd w:val="clear" w:color="auto" w:fill="auto"/>
            <w:vAlign w:val="center"/>
            <w:hideMark/>
          </w:tcPr>
          <w:p w14:paraId="165C29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ajouté l'affichage de l'inventaire et l'affichage des poissons dans l'inventaire</w:t>
            </w:r>
          </w:p>
        </w:tc>
      </w:tr>
      <w:tr w:rsidR="005F4F6D" w:rsidRPr="005F4F6D" w14:paraId="2F1DDDD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B6A8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293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A73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7E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B95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315B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4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314490B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7D3ED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83EA5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664EA50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721F19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2E1970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04FD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Adaptation du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de pêche</w:t>
            </w:r>
          </w:p>
        </w:tc>
        <w:tc>
          <w:tcPr>
            <w:tcW w:w="4148" w:type="dxa"/>
            <w:tcBorders>
              <w:top w:val="nil"/>
              <w:left w:val="nil"/>
              <w:bottom w:val="single" w:sz="4" w:space="0" w:color="auto"/>
              <w:right w:val="single" w:sz="4" w:space="0" w:color="auto"/>
            </w:tcBorders>
            <w:shd w:val="clear" w:color="auto" w:fill="auto"/>
            <w:vAlign w:val="center"/>
            <w:hideMark/>
          </w:tcPr>
          <w:p w14:paraId="5774A75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 fonction qui permet d'attraper un poisson lorsqu'on gagne le mini-jeu de pêche</w:t>
            </w:r>
          </w:p>
        </w:tc>
      </w:tr>
      <w:tr w:rsidR="005F4F6D" w:rsidRPr="005F4F6D" w14:paraId="627032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6FB9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F20F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7EB479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CB5B4D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1E763D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ECF5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Inventaire</w:t>
            </w:r>
          </w:p>
        </w:tc>
        <w:tc>
          <w:tcPr>
            <w:tcW w:w="4148" w:type="dxa"/>
            <w:tcBorders>
              <w:top w:val="nil"/>
              <w:left w:val="nil"/>
              <w:bottom w:val="single" w:sz="4" w:space="0" w:color="auto"/>
              <w:right w:val="single" w:sz="4" w:space="0" w:color="auto"/>
            </w:tcBorders>
            <w:shd w:val="clear" w:color="auto" w:fill="auto"/>
            <w:vAlign w:val="center"/>
            <w:hideMark/>
          </w:tcPr>
          <w:p w14:paraId="41A4983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la</w:t>
            </w:r>
            <w:proofErr w:type="gramEnd"/>
            <w:r w:rsidRPr="005F4F6D">
              <w:rPr>
                <w:rFonts w:ascii="Arial" w:eastAsia="Times New Roman" w:hAnsi="Arial" w:cs="Arial"/>
                <w:sz w:val="16"/>
                <w:szCs w:val="16"/>
                <w:lang w:val="fr-CH" w:eastAsia="fr-CH"/>
              </w:rPr>
              <w:t xml:space="preserve"> méthode utilisé ne permet pas de générer une taille ou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aléaoire</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reréflechit</w:t>
            </w:r>
            <w:proofErr w:type="spellEnd"/>
            <w:r w:rsidRPr="005F4F6D">
              <w:rPr>
                <w:rFonts w:ascii="Arial" w:eastAsia="Times New Roman" w:hAnsi="Arial" w:cs="Arial"/>
                <w:sz w:val="16"/>
                <w:szCs w:val="16"/>
                <w:lang w:val="fr-CH" w:eastAsia="fr-CH"/>
              </w:rPr>
              <w:t xml:space="preserve"> à une nouvelle méthode</w:t>
            </w:r>
          </w:p>
        </w:tc>
      </w:tr>
      <w:tr w:rsidR="005F4F6D" w:rsidRPr="005F4F6D" w14:paraId="1A0DEBB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40B0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DB376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08C4CA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95D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0E8093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A6369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8915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13C7EF" w14:textId="77777777" w:rsidTr="000002D8">
        <w:trPr>
          <w:trHeight w:val="276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19A0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91FFB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0454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00231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E170C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54DF9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recherches</w:t>
            </w:r>
            <w:proofErr w:type="gramEnd"/>
            <w:r w:rsidRPr="005F4F6D">
              <w:rPr>
                <w:rFonts w:ascii="Arial" w:eastAsia="Times New Roman" w:hAnsi="Arial" w:cs="Arial"/>
                <w:sz w:val="16"/>
                <w:szCs w:val="16"/>
                <w:lang w:val="fr-CH" w:eastAsia="fr-CH"/>
              </w:rPr>
              <w:t xml:space="preserve"> d'informations pour les poissons</w:t>
            </w:r>
          </w:p>
        </w:tc>
        <w:tc>
          <w:tcPr>
            <w:tcW w:w="4148" w:type="dxa"/>
            <w:tcBorders>
              <w:top w:val="nil"/>
              <w:left w:val="nil"/>
              <w:bottom w:val="single" w:sz="4" w:space="0" w:color="auto"/>
              <w:right w:val="single" w:sz="4" w:space="0" w:color="auto"/>
            </w:tcBorders>
            <w:shd w:val="clear" w:color="auto" w:fill="auto"/>
            <w:vAlign w:val="center"/>
            <w:hideMark/>
          </w:tcPr>
          <w:p w14:paraId="0B7420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https://fr-academic.com/dic.nsf/frwiki/2022609 https://www.lapechetechnique.fr/tailles-legales-de-capture-en-mer-2022/ https://www.futura-sciences.com/planete/questions-reponses/poisson-poissons-10-especes-plus-pechees-9426/</w:t>
            </w:r>
          </w:p>
        </w:tc>
      </w:tr>
      <w:tr w:rsidR="005F4F6D" w:rsidRPr="005F4F6D" w14:paraId="5AA30756"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9C55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43FD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2317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1511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0C0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7383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5484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769A27AC"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5D60E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085A94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5FF90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84ABF2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369311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3259E7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153D95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l'implémentation</w:t>
            </w:r>
            <w:proofErr w:type="gramEnd"/>
            <w:r w:rsidRPr="005F4F6D">
              <w:rPr>
                <w:rFonts w:ascii="Arial" w:eastAsia="Times New Roman" w:hAnsi="Arial" w:cs="Arial"/>
                <w:sz w:val="16"/>
                <w:szCs w:val="16"/>
                <w:lang w:val="fr-CH" w:eastAsia="fr-CH"/>
              </w:rPr>
              <w:t xml:space="preserve"> du système d'inventaire  est </w:t>
            </w:r>
            <w:proofErr w:type="spellStart"/>
            <w:r w:rsidRPr="005F4F6D">
              <w:rPr>
                <w:rFonts w:ascii="Arial" w:eastAsia="Times New Roman" w:hAnsi="Arial" w:cs="Arial"/>
                <w:sz w:val="16"/>
                <w:szCs w:val="16"/>
                <w:lang w:val="fr-CH" w:eastAsia="fr-CH"/>
              </w:rPr>
              <w:t>difficle</w:t>
            </w:r>
            <w:proofErr w:type="spellEnd"/>
            <w:r w:rsidRPr="005F4F6D">
              <w:rPr>
                <w:rFonts w:ascii="Arial" w:eastAsia="Times New Roman" w:hAnsi="Arial" w:cs="Arial"/>
                <w:sz w:val="16"/>
                <w:szCs w:val="16"/>
                <w:lang w:val="fr-CH" w:eastAsia="fr-CH"/>
              </w:rPr>
              <w:t xml:space="preserve"> à gérer car je ne peux pas simplement ajouter un objet "poisson" dans une liste car chaque poisson ont une taille et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différent qui doit </w:t>
            </w:r>
            <w:proofErr w:type="spellStart"/>
            <w:r w:rsidRPr="005F4F6D">
              <w:rPr>
                <w:rFonts w:ascii="Arial" w:eastAsia="Times New Roman" w:hAnsi="Arial" w:cs="Arial"/>
                <w:sz w:val="16"/>
                <w:szCs w:val="16"/>
                <w:lang w:val="fr-CH" w:eastAsia="fr-CH"/>
              </w:rPr>
              <w:t>etre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gêré</w:t>
            </w:r>
            <w:proofErr w:type="spellEnd"/>
          </w:p>
        </w:tc>
      </w:tr>
      <w:tr w:rsidR="005F4F6D" w:rsidRPr="005F4F6D" w14:paraId="70A70926"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0F0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F60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39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035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51F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3DE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8663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0D93A13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316F2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326820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5FC5D9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443BDCC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47914A2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BD5C8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437F816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les</w:t>
            </w:r>
            <w:proofErr w:type="gramEnd"/>
            <w:r w:rsidRPr="005F4F6D">
              <w:rPr>
                <w:rFonts w:ascii="Arial" w:eastAsia="Times New Roman" w:hAnsi="Arial" w:cs="Arial"/>
                <w:sz w:val="16"/>
                <w:szCs w:val="16"/>
                <w:lang w:val="fr-CH" w:eastAsia="fr-CH"/>
              </w:rPr>
              <w:t xml:space="preserve"> poissons s'ajoute correctement dans l'inventaire. Chaque mini jeu gagné </w:t>
            </w:r>
            <w:proofErr w:type="spellStart"/>
            <w:r w:rsidRPr="005F4F6D">
              <w:rPr>
                <w:rFonts w:ascii="Arial" w:eastAsia="Times New Roman" w:hAnsi="Arial" w:cs="Arial"/>
                <w:sz w:val="16"/>
                <w:szCs w:val="16"/>
                <w:lang w:val="fr-CH" w:eastAsia="fr-CH"/>
              </w:rPr>
              <w:t>génére</w:t>
            </w:r>
            <w:proofErr w:type="spellEnd"/>
            <w:r w:rsidRPr="005F4F6D">
              <w:rPr>
                <w:rFonts w:ascii="Arial" w:eastAsia="Times New Roman" w:hAnsi="Arial" w:cs="Arial"/>
                <w:sz w:val="16"/>
                <w:szCs w:val="16"/>
                <w:lang w:val="fr-CH" w:eastAsia="fr-CH"/>
              </w:rPr>
              <w:t xml:space="preserve"> un poisson aléatoire dans l'inventaire</w:t>
            </w:r>
          </w:p>
        </w:tc>
      </w:tr>
      <w:tr w:rsidR="005F4F6D" w:rsidRPr="005F4F6D" w14:paraId="75A2F7E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39B695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C24B2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16EF22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F18D9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nil"/>
              <w:left w:val="nil"/>
              <w:bottom w:val="single" w:sz="4" w:space="0" w:color="auto"/>
              <w:right w:val="nil"/>
            </w:tcBorders>
            <w:shd w:val="clear" w:color="auto" w:fill="auto"/>
            <w:vAlign w:val="center"/>
            <w:hideMark/>
          </w:tcPr>
          <w:p w14:paraId="274E18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1A2A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BC9BE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88DD03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0E76A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DEB7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E7C8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4A37F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10 h</w:t>
            </w:r>
          </w:p>
        </w:tc>
        <w:tc>
          <w:tcPr>
            <w:tcW w:w="1311" w:type="dxa"/>
            <w:tcBorders>
              <w:top w:val="nil"/>
              <w:left w:val="nil"/>
              <w:bottom w:val="single" w:sz="4" w:space="0" w:color="auto"/>
              <w:right w:val="nil"/>
            </w:tcBorders>
            <w:shd w:val="clear" w:color="auto" w:fill="auto"/>
            <w:vAlign w:val="center"/>
            <w:hideMark/>
          </w:tcPr>
          <w:p w14:paraId="60744D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8D3ED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2559FEB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du nom du poisson dans l'inventaire</w:t>
            </w:r>
          </w:p>
        </w:tc>
      </w:tr>
      <w:tr w:rsidR="005F4F6D" w:rsidRPr="005F4F6D" w14:paraId="2CBC78D4"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79424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1DF104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10</w:t>
            </w:r>
          </w:p>
        </w:tc>
        <w:tc>
          <w:tcPr>
            <w:tcW w:w="480" w:type="dxa"/>
            <w:tcBorders>
              <w:top w:val="nil"/>
              <w:left w:val="nil"/>
              <w:bottom w:val="single" w:sz="4" w:space="0" w:color="auto"/>
              <w:right w:val="single" w:sz="4" w:space="0" w:color="auto"/>
            </w:tcBorders>
            <w:shd w:val="clear" w:color="auto" w:fill="auto"/>
            <w:vAlign w:val="center"/>
            <w:hideMark/>
          </w:tcPr>
          <w:p w14:paraId="423AE0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67D30FF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2717DE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B268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Nouvelle zone de pêche</w:t>
            </w:r>
          </w:p>
        </w:tc>
        <w:tc>
          <w:tcPr>
            <w:tcW w:w="4148" w:type="dxa"/>
            <w:tcBorders>
              <w:top w:val="nil"/>
              <w:left w:val="nil"/>
              <w:bottom w:val="single" w:sz="4" w:space="0" w:color="auto"/>
              <w:right w:val="single" w:sz="4" w:space="0" w:color="auto"/>
            </w:tcBorders>
            <w:shd w:val="clear" w:color="auto" w:fill="auto"/>
            <w:vAlign w:val="center"/>
            <w:hideMark/>
          </w:tcPr>
          <w:p w14:paraId="2C53FA7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Ajout d'une </w:t>
            </w:r>
            <w:proofErr w:type="spellStart"/>
            <w:r w:rsidRPr="005F4F6D">
              <w:rPr>
                <w:rFonts w:ascii="Arial" w:eastAsia="Times New Roman" w:hAnsi="Arial" w:cs="Arial"/>
                <w:sz w:val="16"/>
                <w:szCs w:val="16"/>
                <w:lang w:val="fr-CH" w:eastAsia="fr-CH"/>
              </w:rPr>
              <w:t>deusieme</w:t>
            </w:r>
            <w:proofErr w:type="spellEnd"/>
            <w:r w:rsidRPr="005F4F6D">
              <w:rPr>
                <w:rFonts w:ascii="Arial" w:eastAsia="Times New Roman" w:hAnsi="Arial" w:cs="Arial"/>
                <w:sz w:val="16"/>
                <w:szCs w:val="16"/>
                <w:lang w:val="fr-CH" w:eastAsia="fr-CH"/>
              </w:rPr>
              <w:t xml:space="preserve"> zone de pêche payante avec d'autres </w:t>
            </w:r>
            <w:proofErr w:type="spellStart"/>
            <w:r w:rsidRPr="005F4F6D">
              <w:rPr>
                <w:rFonts w:ascii="Arial" w:eastAsia="Times New Roman" w:hAnsi="Arial" w:cs="Arial"/>
                <w:sz w:val="16"/>
                <w:szCs w:val="16"/>
                <w:lang w:val="fr-CH" w:eastAsia="fr-CH"/>
              </w:rPr>
              <w:t>especes</w:t>
            </w:r>
            <w:proofErr w:type="spellEnd"/>
            <w:r w:rsidRPr="005F4F6D">
              <w:rPr>
                <w:rFonts w:ascii="Arial" w:eastAsia="Times New Roman" w:hAnsi="Arial" w:cs="Arial"/>
                <w:sz w:val="16"/>
                <w:szCs w:val="16"/>
                <w:lang w:val="fr-CH" w:eastAsia="fr-CH"/>
              </w:rPr>
              <w:t xml:space="preserve"> de poissons</w:t>
            </w:r>
          </w:p>
        </w:tc>
      </w:tr>
      <w:tr w:rsidR="005F4F6D" w:rsidRPr="005F4F6D" w14:paraId="34FE4A27"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5742F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654CAE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49BD5AA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04B61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6F3EA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89B20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B7F12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01FD8B45"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F99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439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C6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44D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2FE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B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BE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travaillé sur le moyen d'implémenter un système de vente. Les poissons de l'inventaire sont listés</w:t>
            </w:r>
          </w:p>
        </w:tc>
      </w:tr>
      <w:tr w:rsidR="005F4F6D" w:rsidRPr="005F4F6D" w14:paraId="2D0DD00E" w14:textId="77777777" w:rsidTr="00EB2687">
        <w:trPr>
          <w:trHeight w:val="238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6D47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504EE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DEBFA1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600" w:type="dxa"/>
            <w:tcBorders>
              <w:top w:val="nil"/>
              <w:left w:val="nil"/>
              <w:bottom w:val="single" w:sz="4" w:space="0" w:color="auto"/>
              <w:right w:val="single" w:sz="4" w:space="0" w:color="auto"/>
            </w:tcBorders>
            <w:shd w:val="clear" w:color="auto" w:fill="auto"/>
            <w:vAlign w:val="center"/>
            <w:hideMark/>
          </w:tcPr>
          <w:p w14:paraId="60E5E0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DEEFF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4D667A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 sur le temp de fraicheur des poissons</w:t>
            </w:r>
          </w:p>
        </w:tc>
        <w:tc>
          <w:tcPr>
            <w:tcW w:w="4148" w:type="dxa"/>
            <w:tcBorders>
              <w:top w:val="nil"/>
              <w:left w:val="nil"/>
              <w:bottom w:val="single" w:sz="4" w:space="0" w:color="auto"/>
              <w:right w:val="single" w:sz="4" w:space="0" w:color="auto"/>
            </w:tcBorders>
            <w:shd w:val="clear" w:color="auto" w:fill="auto"/>
            <w:vAlign w:val="center"/>
            <w:hideMark/>
          </w:tcPr>
          <w:p w14:paraId="30544C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trouvé l'information sur la fraîcheur d'un saumon à différentes températures sur https://www.bloc-notes-culinaire.com/2019/08/criteres-de-fraicheur-du-poisson.html. Je vais me baser là-dessus pour tous les poissons.</w:t>
            </w:r>
          </w:p>
        </w:tc>
      </w:tr>
      <w:tr w:rsidR="005F4F6D" w:rsidRPr="005F4F6D" w14:paraId="4862A2C3" w14:textId="77777777" w:rsidTr="00EB2687">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368B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47D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8C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94B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1A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8BD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DAB5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5D0C2EB9"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B0AE63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3C2F6C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024F44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nil"/>
              <w:left w:val="nil"/>
              <w:bottom w:val="single" w:sz="4" w:space="0" w:color="auto"/>
              <w:right w:val="single" w:sz="4" w:space="0" w:color="auto"/>
            </w:tcBorders>
            <w:shd w:val="clear" w:color="auto" w:fill="auto"/>
            <w:vAlign w:val="center"/>
            <w:hideMark/>
          </w:tcPr>
          <w:p w14:paraId="3612D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0C313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6327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de système </w:t>
            </w:r>
          </w:p>
        </w:tc>
        <w:tc>
          <w:tcPr>
            <w:tcW w:w="4148" w:type="dxa"/>
            <w:tcBorders>
              <w:top w:val="nil"/>
              <w:left w:val="nil"/>
              <w:bottom w:val="single" w:sz="4" w:space="0" w:color="auto"/>
              <w:right w:val="single" w:sz="4" w:space="0" w:color="auto"/>
            </w:tcBorders>
            <w:shd w:val="clear" w:color="auto" w:fill="auto"/>
            <w:vAlign w:val="center"/>
            <w:hideMark/>
          </w:tcPr>
          <w:p w14:paraId="6911704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4AA15B18"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7696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200CB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379DD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0544B0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2:</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37390C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2988F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Travaile</w:t>
            </w:r>
            <w:proofErr w:type="spellEnd"/>
            <w:r w:rsidRPr="005F4F6D">
              <w:rPr>
                <w:rFonts w:ascii="Arial" w:eastAsia="Times New Roman" w:hAnsi="Arial" w:cs="Arial"/>
                <w:sz w:val="16"/>
                <w:szCs w:val="16"/>
                <w:lang w:val="fr-CH" w:eastAsia="fr-CH"/>
              </w:rPr>
              <w:t xml:space="preserv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1C9ED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pense avoir du retard dans la documentation du rapport de projet. Je décide de prendre le temp de le remplir convenablement </w:t>
            </w:r>
          </w:p>
        </w:tc>
      </w:tr>
      <w:tr w:rsidR="005F4F6D" w:rsidRPr="005F4F6D" w14:paraId="6D3260D2"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3083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7F2EF9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35</w:t>
            </w:r>
          </w:p>
        </w:tc>
        <w:tc>
          <w:tcPr>
            <w:tcW w:w="480" w:type="dxa"/>
            <w:tcBorders>
              <w:top w:val="nil"/>
              <w:left w:val="nil"/>
              <w:bottom w:val="single" w:sz="4" w:space="0" w:color="auto"/>
              <w:right w:val="single" w:sz="4" w:space="0" w:color="auto"/>
            </w:tcBorders>
            <w:shd w:val="clear" w:color="auto" w:fill="auto"/>
            <w:vAlign w:val="center"/>
            <w:hideMark/>
          </w:tcPr>
          <w:p w14:paraId="482230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62A850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6E2965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52446D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BBE438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effectué la rédaction de mon journal de </w:t>
            </w:r>
            <w:proofErr w:type="gramStart"/>
            <w:r w:rsidRPr="005F4F6D">
              <w:rPr>
                <w:rFonts w:ascii="Arial" w:eastAsia="Times New Roman" w:hAnsi="Arial" w:cs="Arial"/>
                <w:sz w:val="16"/>
                <w:szCs w:val="16"/>
                <w:lang w:val="fr-CH" w:eastAsia="fr-CH"/>
              </w:rPr>
              <w:t>bord..</w:t>
            </w:r>
            <w:proofErr w:type="gramEnd"/>
          </w:p>
        </w:tc>
      </w:tr>
      <w:tr w:rsidR="005F4F6D" w:rsidRPr="005F4F6D" w14:paraId="421256AF"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0B948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1F0C47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3531ED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5779E3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7A137A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52C1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Visite du deuxième expert </w:t>
            </w:r>
          </w:p>
        </w:tc>
        <w:tc>
          <w:tcPr>
            <w:tcW w:w="4148" w:type="dxa"/>
            <w:tcBorders>
              <w:top w:val="nil"/>
              <w:left w:val="nil"/>
              <w:bottom w:val="single" w:sz="4" w:space="0" w:color="auto"/>
              <w:right w:val="single" w:sz="4" w:space="0" w:color="auto"/>
            </w:tcBorders>
            <w:shd w:val="clear" w:color="auto" w:fill="auto"/>
            <w:vAlign w:val="center"/>
            <w:hideMark/>
          </w:tcPr>
          <w:p w14:paraId="79DA2D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deuxième expert est passé pour faire la visite intermédiaire. Nous </w:t>
            </w:r>
            <w:proofErr w:type="spellStart"/>
            <w:r w:rsidRPr="005F4F6D">
              <w:rPr>
                <w:rFonts w:ascii="Arial" w:eastAsia="Times New Roman" w:hAnsi="Arial" w:cs="Arial"/>
                <w:sz w:val="16"/>
                <w:szCs w:val="16"/>
                <w:lang w:val="fr-CH" w:eastAsia="fr-CH"/>
              </w:rPr>
              <w:t>avon</w:t>
            </w:r>
            <w:proofErr w:type="spellEnd"/>
            <w:r w:rsidRPr="005F4F6D">
              <w:rPr>
                <w:rFonts w:ascii="Arial" w:eastAsia="Times New Roman" w:hAnsi="Arial" w:cs="Arial"/>
                <w:sz w:val="16"/>
                <w:szCs w:val="16"/>
                <w:lang w:val="fr-CH" w:eastAsia="fr-CH"/>
              </w:rPr>
              <w:t xml:space="preserve"> discuté de l'avancement du projet</w:t>
            </w:r>
          </w:p>
        </w:tc>
      </w:tr>
      <w:tr w:rsidR="005F4F6D" w:rsidRPr="005F4F6D" w14:paraId="06E1E743"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45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9DE97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4B612A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69B3721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15 h</w:t>
            </w:r>
          </w:p>
        </w:tc>
        <w:tc>
          <w:tcPr>
            <w:tcW w:w="1311" w:type="dxa"/>
            <w:tcBorders>
              <w:top w:val="nil"/>
              <w:left w:val="nil"/>
              <w:bottom w:val="single" w:sz="4" w:space="0" w:color="auto"/>
              <w:right w:val="nil"/>
            </w:tcBorders>
            <w:shd w:val="clear" w:color="auto" w:fill="auto"/>
            <w:vAlign w:val="center"/>
            <w:hideMark/>
          </w:tcPr>
          <w:p w14:paraId="242C5C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4DD090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EB0275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 Les poissons de l'inventaire sont listés avec leur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leur taille et leur prix. Le bouton de vente fonctionne mais les poissons ne se supprime pas de l'inventaire</w:t>
            </w:r>
          </w:p>
        </w:tc>
      </w:tr>
      <w:tr w:rsidR="005F4F6D" w:rsidRPr="005F4F6D" w14:paraId="0C3E91DC"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1A0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FB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EB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F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0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809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A43F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C57006E"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E55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EDA97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62EE5E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6DBB5E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481D3A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14A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Entretien ES Tech</w:t>
            </w:r>
          </w:p>
        </w:tc>
        <w:tc>
          <w:tcPr>
            <w:tcW w:w="4148" w:type="dxa"/>
            <w:tcBorders>
              <w:top w:val="nil"/>
              <w:left w:val="nil"/>
              <w:bottom w:val="single" w:sz="4" w:space="0" w:color="auto"/>
              <w:right w:val="single" w:sz="4" w:space="0" w:color="auto"/>
            </w:tcBorders>
            <w:shd w:val="clear" w:color="auto" w:fill="auto"/>
            <w:vAlign w:val="center"/>
            <w:hideMark/>
          </w:tcPr>
          <w:p w14:paraId="4382648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dû m'absenter, un moment, car je devais faire mon entretien pour Tech.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a été prévenu</w:t>
            </w:r>
          </w:p>
        </w:tc>
      </w:tr>
      <w:tr w:rsidR="005F4F6D" w:rsidRPr="005F4F6D" w14:paraId="0C391863" w14:textId="77777777" w:rsidTr="00EB2687">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B86C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E1624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28C1D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744F1C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1A11B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3FF8F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6E1DE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Les poissons se retire de </w:t>
            </w:r>
            <w:proofErr w:type="gramStart"/>
            <w:r w:rsidRPr="005F4F6D">
              <w:rPr>
                <w:rFonts w:ascii="Arial" w:eastAsia="Times New Roman" w:hAnsi="Arial" w:cs="Arial"/>
                <w:sz w:val="16"/>
                <w:szCs w:val="16"/>
                <w:lang w:val="fr-CH" w:eastAsia="fr-CH"/>
              </w:rPr>
              <w:t>l'inventaire  et</w:t>
            </w:r>
            <w:proofErr w:type="gramEnd"/>
            <w:r w:rsidRPr="005F4F6D">
              <w:rPr>
                <w:rFonts w:ascii="Arial" w:eastAsia="Times New Roman" w:hAnsi="Arial" w:cs="Arial"/>
                <w:sz w:val="16"/>
                <w:szCs w:val="16"/>
                <w:lang w:val="fr-CH" w:eastAsia="fr-CH"/>
              </w:rPr>
              <w:t xml:space="preserve"> la somme s'ajoute à l'agent du joueur</w:t>
            </w:r>
          </w:p>
        </w:tc>
      </w:tr>
      <w:tr w:rsidR="005F4F6D" w:rsidRPr="005F4F6D" w14:paraId="67350972"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94C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40A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0BF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488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206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AEF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0D2D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00B357F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B853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259BE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40</w:t>
            </w:r>
          </w:p>
        </w:tc>
        <w:tc>
          <w:tcPr>
            <w:tcW w:w="480" w:type="dxa"/>
            <w:tcBorders>
              <w:top w:val="nil"/>
              <w:left w:val="nil"/>
              <w:bottom w:val="single" w:sz="4" w:space="0" w:color="auto"/>
              <w:right w:val="single" w:sz="4" w:space="0" w:color="auto"/>
            </w:tcBorders>
            <w:shd w:val="clear" w:color="auto" w:fill="auto"/>
            <w:vAlign w:val="center"/>
            <w:hideMark/>
          </w:tcPr>
          <w:p w14:paraId="57DAFC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600" w:type="dxa"/>
            <w:tcBorders>
              <w:top w:val="nil"/>
              <w:left w:val="nil"/>
              <w:bottom w:val="single" w:sz="4" w:space="0" w:color="auto"/>
              <w:right w:val="single" w:sz="4" w:space="0" w:color="auto"/>
            </w:tcBorders>
            <w:shd w:val="clear" w:color="auto" w:fill="auto"/>
            <w:vAlign w:val="center"/>
            <w:hideMark/>
          </w:tcPr>
          <w:p w14:paraId="0702DC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13C48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9E5F0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4B0E0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4912529" w14:textId="77777777" w:rsidTr="005F4F6D">
        <w:trPr>
          <w:trHeight w:val="19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B41AE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1C448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05</w:t>
            </w:r>
          </w:p>
        </w:tc>
        <w:tc>
          <w:tcPr>
            <w:tcW w:w="480" w:type="dxa"/>
            <w:tcBorders>
              <w:top w:val="nil"/>
              <w:left w:val="nil"/>
              <w:bottom w:val="single" w:sz="4" w:space="0" w:color="auto"/>
              <w:right w:val="single" w:sz="4" w:space="0" w:color="auto"/>
            </w:tcBorders>
            <w:shd w:val="clear" w:color="auto" w:fill="auto"/>
            <w:vAlign w:val="center"/>
            <w:hideMark/>
          </w:tcPr>
          <w:p w14:paraId="020BD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1A94FE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60FD49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1884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2006EB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4C07841D"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F4B8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ED05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78C13E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35</w:t>
            </w:r>
          </w:p>
        </w:tc>
        <w:tc>
          <w:tcPr>
            <w:tcW w:w="600" w:type="dxa"/>
            <w:tcBorders>
              <w:top w:val="nil"/>
              <w:left w:val="nil"/>
              <w:bottom w:val="single" w:sz="4" w:space="0" w:color="auto"/>
              <w:right w:val="single" w:sz="4" w:space="0" w:color="auto"/>
            </w:tcBorders>
            <w:shd w:val="clear" w:color="auto" w:fill="auto"/>
            <w:vAlign w:val="center"/>
            <w:hideMark/>
          </w:tcPr>
          <w:p w14:paraId="2886AC5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45 h</w:t>
            </w:r>
          </w:p>
        </w:tc>
        <w:tc>
          <w:tcPr>
            <w:tcW w:w="1311" w:type="dxa"/>
            <w:tcBorders>
              <w:top w:val="nil"/>
              <w:left w:val="nil"/>
              <w:bottom w:val="single" w:sz="4" w:space="0" w:color="auto"/>
              <w:right w:val="nil"/>
            </w:tcBorders>
            <w:shd w:val="clear" w:color="auto" w:fill="auto"/>
            <w:vAlign w:val="center"/>
            <w:hideMark/>
          </w:tcPr>
          <w:p w14:paraId="518EF7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B5E3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menu de </w:t>
            </w:r>
            <w:proofErr w:type="spellStart"/>
            <w:r w:rsidRPr="005F4F6D">
              <w:rPr>
                <w:rFonts w:ascii="Arial" w:eastAsia="Times New Roman" w:hAnsi="Arial" w:cs="Arial"/>
                <w:sz w:val="16"/>
                <w:szCs w:val="16"/>
                <w:lang w:val="fr-CH" w:eastAsia="fr-CH"/>
              </w:rPr>
              <w:t>selection</w:t>
            </w:r>
            <w:proofErr w:type="spellEnd"/>
            <w:r w:rsidRPr="005F4F6D">
              <w:rPr>
                <w:rFonts w:ascii="Arial" w:eastAsia="Times New Roman" w:hAnsi="Arial" w:cs="Arial"/>
                <w:sz w:val="16"/>
                <w:szCs w:val="16"/>
                <w:lang w:val="fr-CH" w:eastAsia="fr-CH"/>
              </w:rPr>
              <w:t xml:space="preserve"> de zone de pêches</w:t>
            </w:r>
          </w:p>
        </w:tc>
        <w:tc>
          <w:tcPr>
            <w:tcW w:w="4148" w:type="dxa"/>
            <w:tcBorders>
              <w:top w:val="nil"/>
              <w:left w:val="nil"/>
              <w:bottom w:val="single" w:sz="4" w:space="0" w:color="auto"/>
              <w:right w:val="single" w:sz="4" w:space="0" w:color="auto"/>
            </w:tcBorders>
            <w:shd w:val="clear" w:color="auto" w:fill="auto"/>
            <w:vAlign w:val="center"/>
            <w:hideMark/>
          </w:tcPr>
          <w:p w14:paraId="00F181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Dans le menu de sélection de zone de pêche, un message de confirmation de paye a été ajouté lorsque le joueur appuie sur une zone payante. Un message de refus d'argent apparait lorsqu'il ne possède pas suffisamment d'argent</w:t>
            </w:r>
          </w:p>
        </w:tc>
      </w:tr>
      <w:tr w:rsidR="005F4F6D" w:rsidRPr="005F4F6D" w14:paraId="106FE1AE" w14:textId="77777777" w:rsidTr="000002D8">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418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361E85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9:</w:t>
            </w:r>
            <w:proofErr w:type="gramEnd"/>
            <w:r w:rsidRPr="005F4F6D">
              <w:rPr>
                <w:rFonts w:ascii="Arial" w:eastAsia="Times New Roman" w:hAnsi="Arial" w:cs="Arial"/>
                <w:sz w:val="16"/>
                <w:szCs w:val="16"/>
                <w:lang w:val="fr-CH" w:eastAsia="fr-CH"/>
              </w:rPr>
              <w:t>50</w:t>
            </w:r>
          </w:p>
        </w:tc>
        <w:tc>
          <w:tcPr>
            <w:tcW w:w="480" w:type="dxa"/>
            <w:tcBorders>
              <w:top w:val="nil"/>
              <w:left w:val="nil"/>
              <w:bottom w:val="single" w:sz="4" w:space="0" w:color="auto"/>
              <w:right w:val="single" w:sz="4" w:space="0" w:color="auto"/>
            </w:tcBorders>
            <w:shd w:val="clear" w:color="auto" w:fill="auto"/>
            <w:vAlign w:val="center"/>
            <w:hideMark/>
          </w:tcPr>
          <w:p w14:paraId="4BE750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03F630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16AD9B0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21EB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94468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A8455FF"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192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36F8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A20D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B156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FD6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6D2C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1826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CE8ED06"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1E41A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6E65F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11:</w:t>
            </w:r>
            <w:proofErr w:type="gramEnd"/>
            <w:r w:rsidRPr="005F4F6D">
              <w:rPr>
                <w:rFonts w:ascii="Arial" w:eastAsia="Times New Roman" w:hAnsi="Arial" w:cs="Arial"/>
                <w:sz w:val="16"/>
                <w:szCs w:val="16"/>
                <w:lang w:val="fr-CH" w:eastAsia="fr-CH"/>
              </w:rPr>
              <w:t>15</w:t>
            </w:r>
          </w:p>
        </w:tc>
        <w:tc>
          <w:tcPr>
            <w:tcW w:w="480" w:type="dxa"/>
            <w:tcBorders>
              <w:top w:val="nil"/>
              <w:left w:val="nil"/>
              <w:bottom w:val="single" w:sz="4" w:space="0" w:color="auto"/>
              <w:right w:val="single" w:sz="4" w:space="0" w:color="auto"/>
            </w:tcBorders>
            <w:shd w:val="clear" w:color="auto" w:fill="auto"/>
            <w:vAlign w:val="center"/>
            <w:hideMark/>
          </w:tcPr>
          <w:p w14:paraId="5EEE8B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0068F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55 h</w:t>
            </w:r>
          </w:p>
        </w:tc>
        <w:tc>
          <w:tcPr>
            <w:tcW w:w="1311" w:type="dxa"/>
            <w:tcBorders>
              <w:top w:val="nil"/>
              <w:left w:val="nil"/>
              <w:bottom w:val="single" w:sz="4" w:space="0" w:color="auto"/>
              <w:right w:val="nil"/>
            </w:tcBorders>
            <w:shd w:val="clear" w:color="auto" w:fill="auto"/>
            <w:vAlign w:val="center"/>
            <w:hideMark/>
          </w:tcPr>
          <w:p w14:paraId="5531C0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BCFF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DAACF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0AFE7E7"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D9DD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171C7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15:</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3B27B1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600" w:type="dxa"/>
            <w:tcBorders>
              <w:top w:val="nil"/>
              <w:left w:val="nil"/>
              <w:bottom w:val="single" w:sz="4" w:space="0" w:color="auto"/>
              <w:right w:val="single" w:sz="4" w:space="0" w:color="auto"/>
            </w:tcBorders>
            <w:shd w:val="clear" w:color="auto" w:fill="auto"/>
            <w:vAlign w:val="center"/>
            <w:hideMark/>
          </w:tcPr>
          <w:p w14:paraId="7CE11D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05 h</w:t>
            </w:r>
          </w:p>
        </w:tc>
        <w:tc>
          <w:tcPr>
            <w:tcW w:w="1311" w:type="dxa"/>
            <w:tcBorders>
              <w:top w:val="nil"/>
              <w:left w:val="nil"/>
              <w:bottom w:val="single" w:sz="4" w:space="0" w:color="auto"/>
              <w:right w:val="nil"/>
            </w:tcBorders>
            <w:shd w:val="clear" w:color="auto" w:fill="auto"/>
            <w:vAlign w:val="center"/>
            <w:hideMark/>
          </w:tcPr>
          <w:p w14:paraId="63347F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A01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527533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21F43104" w14:textId="77777777" w:rsidTr="00EB2687">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6065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783518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27FD1A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16:</w:t>
            </w:r>
            <w:proofErr w:type="gramEnd"/>
            <w:r w:rsidRPr="005F4F6D">
              <w:rPr>
                <w:rFonts w:ascii="Arial" w:eastAsia="Times New Roman" w:hAnsi="Arial" w:cs="Arial"/>
                <w:sz w:val="16"/>
                <w:szCs w:val="16"/>
                <w:lang w:val="fr-CH" w:eastAsia="fr-CH"/>
              </w:rPr>
              <w:t>55</w:t>
            </w:r>
          </w:p>
        </w:tc>
        <w:tc>
          <w:tcPr>
            <w:tcW w:w="600" w:type="dxa"/>
            <w:tcBorders>
              <w:top w:val="nil"/>
              <w:left w:val="nil"/>
              <w:bottom w:val="single" w:sz="4" w:space="0" w:color="auto"/>
              <w:right w:val="single" w:sz="4" w:space="0" w:color="auto"/>
            </w:tcBorders>
            <w:shd w:val="clear" w:color="auto" w:fill="auto"/>
            <w:vAlign w:val="center"/>
            <w:hideMark/>
          </w:tcPr>
          <w:p w14:paraId="33EE32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540529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527179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7C093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C9E2694"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929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315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8:</w:t>
            </w:r>
            <w:proofErr w:type="gramEnd"/>
            <w:r w:rsidRPr="005F4F6D">
              <w:rPr>
                <w:rFonts w:ascii="Arial" w:eastAsia="Times New Roman" w:hAnsi="Arial" w:cs="Arial"/>
                <w:sz w:val="16"/>
                <w:szCs w:val="16"/>
                <w:lang w:val="fr-CH" w:eastAsia="fr-CH"/>
              </w:rPr>
              <w:t>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9E5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CC8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40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2BE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0E39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8512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FE9E4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3AB4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2925266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00</w:t>
            </w:r>
          </w:p>
        </w:tc>
        <w:tc>
          <w:tcPr>
            <w:tcW w:w="480" w:type="dxa"/>
            <w:tcBorders>
              <w:top w:val="nil"/>
              <w:left w:val="nil"/>
              <w:bottom w:val="single" w:sz="4" w:space="0" w:color="auto"/>
              <w:right w:val="single" w:sz="4" w:space="0" w:color="auto"/>
            </w:tcBorders>
            <w:shd w:val="clear" w:color="auto" w:fill="auto"/>
            <w:vAlign w:val="center"/>
            <w:hideMark/>
          </w:tcPr>
          <w:p w14:paraId="113F0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600" w:type="dxa"/>
            <w:tcBorders>
              <w:top w:val="nil"/>
              <w:left w:val="nil"/>
              <w:bottom w:val="single" w:sz="4" w:space="0" w:color="auto"/>
              <w:right w:val="single" w:sz="4" w:space="0" w:color="auto"/>
            </w:tcBorders>
            <w:shd w:val="clear" w:color="auto" w:fill="auto"/>
            <w:vAlign w:val="center"/>
            <w:hideMark/>
          </w:tcPr>
          <w:p w14:paraId="3A9A65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503887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3AF7F0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EA98F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1B521C9D"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0A54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F5F0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20</w:t>
            </w:r>
          </w:p>
        </w:tc>
        <w:tc>
          <w:tcPr>
            <w:tcW w:w="480" w:type="dxa"/>
            <w:tcBorders>
              <w:top w:val="nil"/>
              <w:left w:val="nil"/>
              <w:bottom w:val="single" w:sz="4" w:space="0" w:color="auto"/>
              <w:right w:val="single" w:sz="4" w:space="0" w:color="auto"/>
            </w:tcBorders>
            <w:shd w:val="clear" w:color="auto" w:fill="auto"/>
            <w:vAlign w:val="center"/>
            <w:hideMark/>
          </w:tcPr>
          <w:p w14:paraId="2B80A9A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600" w:type="dxa"/>
            <w:tcBorders>
              <w:top w:val="nil"/>
              <w:left w:val="nil"/>
              <w:bottom w:val="single" w:sz="4" w:space="0" w:color="auto"/>
              <w:right w:val="single" w:sz="4" w:space="0" w:color="auto"/>
            </w:tcBorders>
            <w:shd w:val="clear" w:color="auto" w:fill="auto"/>
            <w:vAlign w:val="center"/>
            <w:hideMark/>
          </w:tcPr>
          <w:p w14:paraId="01FA7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20 h</w:t>
            </w:r>
          </w:p>
        </w:tc>
        <w:tc>
          <w:tcPr>
            <w:tcW w:w="1311" w:type="dxa"/>
            <w:tcBorders>
              <w:top w:val="nil"/>
              <w:left w:val="nil"/>
              <w:bottom w:val="single" w:sz="4" w:space="0" w:color="auto"/>
              <w:right w:val="nil"/>
            </w:tcBorders>
            <w:shd w:val="clear" w:color="auto" w:fill="auto"/>
            <w:vAlign w:val="center"/>
            <w:hideMark/>
          </w:tcPr>
          <w:p w14:paraId="014C07C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CD36A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écriture</w:t>
            </w:r>
            <w:proofErr w:type="gramEnd"/>
            <w:r w:rsidRPr="005F4F6D">
              <w:rPr>
                <w:rFonts w:ascii="Arial" w:eastAsia="Times New Roman" w:hAnsi="Arial" w:cs="Arial"/>
                <w:sz w:val="16"/>
                <w:szCs w:val="16"/>
                <w:lang w:val="fr-CH" w:eastAsia="fr-CH"/>
              </w:rPr>
              <w:t xml:space="preserv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5A5239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63DB500" w14:textId="77777777" w:rsidTr="005F4F6D">
        <w:trPr>
          <w:trHeight w:val="14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0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4E7F5B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10:</w:t>
            </w:r>
            <w:proofErr w:type="gramEnd"/>
            <w:r w:rsidRPr="005F4F6D">
              <w:rPr>
                <w:rFonts w:ascii="Arial" w:eastAsia="Times New Roman" w:hAnsi="Arial" w:cs="Arial"/>
                <w:sz w:val="16"/>
                <w:szCs w:val="16"/>
                <w:lang w:val="fr-CH" w:eastAsia="fr-CH"/>
              </w:rPr>
              <w:t>45</w:t>
            </w:r>
          </w:p>
        </w:tc>
        <w:tc>
          <w:tcPr>
            <w:tcW w:w="480" w:type="dxa"/>
            <w:tcBorders>
              <w:top w:val="nil"/>
              <w:left w:val="nil"/>
              <w:bottom w:val="single" w:sz="4" w:space="0" w:color="auto"/>
              <w:right w:val="single" w:sz="4" w:space="0" w:color="auto"/>
            </w:tcBorders>
            <w:shd w:val="clear" w:color="auto" w:fill="auto"/>
            <w:vAlign w:val="center"/>
            <w:hideMark/>
          </w:tcPr>
          <w:p w14:paraId="06F7B6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12:</w:t>
            </w:r>
            <w:proofErr w:type="gramEnd"/>
            <w:r w:rsidRPr="005F4F6D">
              <w:rPr>
                <w:rFonts w:ascii="Arial" w:eastAsia="Times New Roman" w:hAnsi="Arial" w:cs="Arial"/>
                <w:sz w:val="16"/>
                <w:szCs w:val="16"/>
                <w:lang w:val="fr-CH" w:eastAsia="fr-CH"/>
              </w:rPr>
              <w:t>15</w:t>
            </w:r>
          </w:p>
        </w:tc>
        <w:tc>
          <w:tcPr>
            <w:tcW w:w="600" w:type="dxa"/>
            <w:tcBorders>
              <w:top w:val="nil"/>
              <w:left w:val="nil"/>
              <w:bottom w:val="single" w:sz="4" w:space="0" w:color="auto"/>
              <w:right w:val="single" w:sz="4" w:space="0" w:color="auto"/>
            </w:tcBorders>
            <w:shd w:val="clear" w:color="auto" w:fill="auto"/>
            <w:vAlign w:val="center"/>
            <w:hideMark/>
          </w:tcPr>
          <w:p w14:paraId="68176C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w:t>
            </w:r>
            <w:proofErr w:type="gramEnd"/>
            <w:r w:rsidRPr="005F4F6D">
              <w:rPr>
                <w:rFonts w:ascii="Arial" w:eastAsia="Times New Roman" w:hAnsi="Arial" w:cs="Arial"/>
                <w:sz w:val="16"/>
                <w:szCs w:val="16"/>
                <w:lang w:val="fr-CH" w:eastAsia="fr-CH"/>
              </w:rPr>
              <w:t>25 h</w:t>
            </w:r>
          </w:p>
        </w:tc>
        <w:tc>
          <w:tcPr>
            <w:tcW w:w="1311" w:type="dxa"/>
            <w:tcBorders>
              <w:top w:val="nil"/>
              <w:left w:val="nil"/>
              <w:bottom w:val="single" w:sz="4" w:space="0" w:color="auto"/>
              <w:right w:val="nil"/>
            </w:tcBorders>
            <w:shd w:val="clear" w:color="auto" w:fill="auto"/>
            <w:vAlign w:val="center"/>
            <w:hideMark/>
          </w:tcPr>
          <w:p w14:paraId="65A932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70DC77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6A941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417122E4" w14:textId="77777777" w:rsidTr="000002D8">
        <w:trPr>
          <w:trHeight w:val="25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5592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05E2EA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13:</w:t>
            </w:r>
            <w:proofErr w:type="gramEnd"/>
            <w:r w:rsidRPr="005F4F6D">
              <w:rPr>
                <w:rFonts w:ascii="Arial" w:eastAsia="Times New Roman" w:hAnsi="Arial" w:cs="Arial"/>
                <w:sz w:val="16"/>
                <w:szCs w:val="16"/>
                <w:lang w:val="fr-CH" w:eastAsia="fr-CH"/>
              </w:rPr>
              <w:t>30</w:t>
            </w:r>
          </w:p>
        </w:tc>
        <w:tc>
          <w:tcPr>
            <w:tcW w:w="480" w:type="dxa"/>
            <w:tcBorders>
              <w:top w:val="nil"/>
              <w:left w:val="nil"/>
              <w:bottom w:val="single" w:sz="4" w:space="0" w:color="auto"/>
              <w:right w:val="single" w:sz="4" w:space="0" w:color="auto"/>
            </w:tcBorders>
            <w:shd w:val="clear" w:color="auto" w:fill="auto"/>
            <w:vAlign w:val="center"/>
            <w:hideMark/>
          </w:tcPr>
          <w:p w14:paraId="6D3CF0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14:</w:t>
            </w:r>
            <w:proofErr w:type="gramEnd"/>
            <w:r w:rsidRPr="005F4F6D">
              <w:rPr>
                <w:rFonts w:ascii="Arial" w:eastAsia="Times New Roman" w:hAnsi="Arial" w:cs="Arial"/>
                <w:sz w:val="16"/>
                <w:szCs w:val="16"/>
                <w:lang w:val="fr-CH" w:eastAsia="fr-CH"/>
              </w:rPr>
              <w:t>00</w:t>
            </w:r>
          </w:p>
        </w:tc>
        <w:tc>
          <w:tcPr>
            <w:tcW w:w="600" w:type="dxa"/>
            <w:tcBorders>
              <w:top w:val="nil"/>
              <w:left w:val="nil"/>
              <w:bottom w:val="single" w:sz="4" w:space="0" w:color="auto"/>
              <w:right w:val="single" w:sz="4" w:space="0" w:color="auto"/>
            </w:tcBorders>
            <w:shd w:val="clear" w:color="auto" w:fill="auto"/>
            <w:vAlign w:val="center"/>
            <w:hideMark/>
          </w:tcPr>
          <w:p w14:paraId="55F253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0:</w:t>
            </w:r>
            <w:proofErr w:type="gramEnd"/>
            <w:r w:rsidRPr="005F4F6D">
              <w:rPr>
                <w:rFonts w:ascii="Arial" w:eastAsia="Times New Roman" w:hAnsi="Arial" w:cs="Arial"/>
                <w:sz w:val="16"/>
                <w:szCs w:val="16"/>
                <w:lang w:val="fr-CH" w:eastAsia="fr-CH"/>
              </w:rPr>
              <w:t>30 h</w:t>
            </w:r>
          </w:p>
        </w:tc>
        <w:tc>
          <w:tcPr>
            <w:tcW w:w="1311" w:type="dxa"/>
            <w:tcBorders>
              <w:top w:val="nil"/>
              <w:left w:val="nil"/>
              <w:bottom w:val="single" w:sz="4" w:space="0" w:color="auto"/>
              <w:right w:val="nil"/>
            </w:tcBorders>
            <w:shd w:val="clear" w:color="auto" w:fill="auto"/>
            <w:vAlign w:val="center"/>
            <w:hideMark/>
          </w:tcPr>
          <w:p w14:paraId="4C6D414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6F3F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Test de projet</w:t>
            </w:r>
          </w:p>
        </w:tc>
        <w:tc>
          <w:tcPr>
            <w:tcW w:w="4148" w:type="dxa"/>
            <w:tcBorders>
              <w:top w:val="nil"/>
              <w:left w:val="nil"/>
              <w:bottom w:val="single" w:sz="4" w:space="0" w:color="auto"/>
              <w:right w:val="single" w:sz="4" w:space="0" w:color="auto"/>
            </w:tcBorders>
            <w:shd w:val="clear" w:color="auto" w:fill="auto"/>
            <w:vAlign w:val="center"/>
            <w:hideMark/>
          </w:tcPr>
          <w:p w14:paraId="44DF313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laissé </w:t>
            </w:r>
            <w:proofErr w:type="gramStart"/>
            <w:r w:rsidRPr="005F4F6D">
              <w:rPr>
                <w:rFonts w:ascii="Arial" w:eastAsia="Times New Roman" w:hAnsi="Arial" w:cs="Arial"/>
                <w:sz w:val="16"/>
                <w:szCs w:val="16"/>
                <w:lang w:val="fr-CH" w:eastAsia="fr-CH"/>
              </w:rPr>
              <w:t>deux camarade</w:t>
            </w:r>
            <w:proofErr w:type="gramEnd"/>
            <w:r w:rsidRPr="005F4F6D">
              <w:rPr>
                <w:rFonts w:ascii="Arial" w:eastAsia="Times New Roman" w:hAnsi="Arial" w:cs="Arial"/>
                <w:sz w:val="16"/>
                <w:szCs w:val="16"/>
                <w:lang w:val="fr-CH" w:eastAsia="fr-CH"/>
              </w:rPr>
              <w:t xml:space="preserve"> tester le jeu. Je ne leur ai rien expliqué, </w:t>
            </w:r>
            <w:proofErr w:type="spellStart"/>
            <w:r w:rsidRPr="005F4F6D">
              <w:rPr>
                <w:rFonts w:ascii="Arial" w:eastAsia="Times New Roman" w:hAnsi="Arial" w:cs="Arial"/>
                <w:sz w:val="16"/>
                <w:szCs w:val="16"/>
                <w:lang w:val="fr-CH" w:eastAsia="fr-CH"/>
              </w:rPr>
              <w:t>exprés</w:t>
            </w:r>
            <w:proofErr w:type="spellEnd"/>
            <w:r w:rsidRPr="005F4F6D">
              <w:rPr>
                <w:rFonts w:ascii="Arial" w:eastAsia="Times New Roman" w:hAnsi="Arial" w:cs="Arial"/>
                <w:sz w:val="16"/>
                <w:szCs w:val="16"/>
                <w:lang w:val="fr-CH" w:eastAsia="fr-CH"/>
              </w:rPr>
              <w:t xml:space="preserve">, pour voir si le jeu est facilement compréhensible. Ils ont </w:t>
            </w:r>
            <w:proofErr w:type="spellStart"/>
            <w:proofErr w:type="gramStart"/>
            <w:r w:rsidRPr="005F4F6D">
              <w:rPr>
                <w:rFonts w:ascii="Arial" w:eastAsia="Times New Roman" w:hAnsi="Arial" w:cs="Arial"/>
                <w:sz w:val="16"/>
                <w:szCs w:val="16"/>
                <w:lang w:val="fr-CH" w:eastAsia="fr-CH"/>
              </w:rPr>
              <w:t>prit</w:t>
            </w:r>
            <w:proofErr w:type="spellEnd"/>
            <w:proofErr w:type="gramEnd"/>
            <w:r w:rsidRPr="005F4F6D">
              <w:rPr>
                <w:rFonts w:ascii="Arial" w:eastAsia="Times New Roman" w:hAnsi="Arial" w:cs="Arial"/>
                <w:sz w:val="16"/>
                <w:szCs w:val="16"/>
                <w:lang w:val="fr-CH" w:eastAsia="fr-CH"/>
              </w:rPr>
              <w:t xml:space="preserve"> quelques secondes à comprendre le jeu de pêche mais sinon ils ont compris facilement. Ils n'ont pas décerné de bug en particulier.</w:t>
            </w:r>
          </w:p>
        </w:tc>
      </w:tr>
      <w:tr w:rsidR="005F4F6D" w:rsidRPr="005F4F6D" w14:paraId="75F12004"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458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621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4B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DD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C75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B50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92B5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719887B0"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63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717CC2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A3565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4D92EF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18EFCF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2F71B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1CD9FB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 possibilité de voir les informations du poissons a été implémenté</w:t>
            </w:r>
          </w:p>
        </w:tc>
      </w:tr>
      <w:tr w:rsidR="005F4F6D" w:rsidRPr="005F4F6D" w14:paraId="6A2D8935" w14:textId="77777777" w:rsidTr="005F4F6D">
        <w:trPr>
          <w:trHeight w:val="13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39A707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56D92C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64955E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14885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6359E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215D26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A368F8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Un </w:t>
            </w:r>
            <w:proofErr w:type="spellStart"/>
            <w:r w:rsidRPr="005F4F6D">
              <w:rPr>
                <w:rFonts w:ascii="Arial" w:eastAsia="Times New Roman" w:hAnsi="Arial" w:cs="Arial"/>
                <w:sz w:val="16"/>
                <w:szCs w:val="16"/>
                <w:lang w:val="fr-CH" w:eastAsia="fr-CH"/>
              </w:rPr>
              <w:t>boutton</w:t>
            </w:r>
            <w:proofErr w:type="spellEnd"/>
            <w:r w:rsidRPr="005F4F6D">
              <w:rPr>
                <w:rFonts w:ascii="Arial" w:eastAsia="Times New Roman" w:hAnsi="Arial" w:cs="Arial"/>
                <w:sz w:val="16"/>
                <w:szCs w:val="16"/>
                <w:lang w:val="fr-CH" w:eastAsia="fr-CH"/>
              </w:rPr>
              <w:t xml:space="preserve"> qui permet de </w:t>
            </w:r>
            <w:proofErr w:type="spellStart"/>
            <w:r w:rsidRPr="005F4F6D">
              <w:rPr>
                <w:rFonts w:ascii="Arial" w:eastAsia="Times New Roman" w:hAnsi="Arial" w:cs="Arial"/>
                <w:sz w:val="16"/>
                <w:szCs w:val="16"/>
                <w:lang w:val="fr-CH" w:eastAsia="fr-CH"/>
              </w:rPr>
              <w:t>rêlacher</w:t>
            </w:r>
            <w:proofErr w:type="spellEnd"/>
            <w:r w:rsidRPr="005F4F6D">
              <w:rPr>
                <w:rFonts w:ascii="Arial" w:eastAsia="Times New Roman" w:hAnsi="Arial" w:cs="Arial"/>
                <w:sz w:val="16"/>
                <w:szCs w:val="16"/>
                <w:lang w:val="fr-CH" w:eastAsia="fr-CH"/>
              </w:rPr>
              <w:t xml:space="preserve"> le poisson a été implémenté</w:t>
            </w:r>
          </w:p>
        </w:tc>
      </w:tr>
      <w:tr w:rsidR="005F4F6D" w:rsidRPr="005F4F6D" w14:paraId="5FE9A3EB" w14:textId="77777777" w:rsidTr="00EB2687">
        <w:trPr>
          <w:trHeight w:val="10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FF59B8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3C5D869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6B01B11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nil"/>
              <w:left w:val="nil"/>
              <w:bottom w:val="single" w:sz="4" w:space="0" w:color="auto"/>
              <w:right w:val="single" w:sz="4" w:space="0" w:color="auto"/>
            </w:tcBorders>
            <w:shd w:val="clear" w:color="auto" w:fill="auto"/>
            <w:vAlign w:val="center"/>
            <w:hideMark/>
          </w:tcPr>
          <w:p w14:paraId="3AF29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82FBB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A4407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EEE1D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Si un poisson est trop petit ou trop jeûne, l'information s'affiche en rouge dans l'inventaire. </w:t>
            </w:r>
          </w:p>
        </w:tc>
      </w:tr>
      <w:tr w:rsidR="005F4F6D" w:rsidRPr="005F4F6D" w14:paraId="78D8ADB1" w14:textId="77777777" w:rsidTr="00EB2687">
        <w:trPr>
          <w:trHeight w:val="157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269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23 mai</w:t>
            </w:r>
          </w:p>
        </w:tc>
        <w:tc>
          <w:tcPr>
            <w:tcW w:w="520" w:type="dxa"/>
            <w:tcBorders>
              <w:top w:val="single" w:sz="4" w:space="0" w:color="auto"/>
              <w:left w:val="nil"/>
              <w:bottom w:val="single" w:sz="4" w:space="0" w:color="auto"/>
              <w:right w:val="single" w:sz="4" w:space="0" w:color="auto"/>
            </w:tcBorders>
            <w:shd w:val="clear" w:color="auto" w:fill="auto"/>
            <w:vAlign w:val="center"/>
            <w:hideMark/>
          </w:tcPr>
          <w:p w14:paraId="0BD557D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14:paraId="1298C4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600" w:type="dxa"/>
            <w:tcBorders>
              <w:top w:val="single" w:sz="4" w:space="0" w:color="auto"/>
              <w:left w:val="nil"/>
              <w:bottom w:val="single" w:sz="4" w:space="0" w:color="auto"/>
              <w:right w:val="single" w:sz="4" w:space="0" w:color="auto"/>
            </w:tcBorders>
            <w:shd w:val="clear" w:color="auto" w:fill="auto"/>
            <w:vAlign w:val="center"/>
            <w:hideMark/>
          </w:tcPr>
          <w:p w14:paraId="09BFEE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2:30 h</w:t>
            </w:r>
          </w:p>
        </w:tc>
        <w:tc>
          <w:tcPr>
            <w:tcW w:w="1311" w:type="dxa"/>
            <w:tcBorders>
              <w:top w:val="single" w:sz="4" w:space="0" w:color="auto"/>
              <w:left w:val="nil"/>
              <w:bottom w:val="single" w:sz="4" w:space="0" w:color="auto"/>
              <w:right w:val="nil"/>
            </w:tcBorders>
            <w:shd w:val="clear" w:color="auto" w:fill="auto"/>
            <w:vAlign w:val="center"/>
            <w:hideMark/>
          </w:tcPr>
          <w:p w14:paraId="233484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12" w:space="0" w:color="auto"/>
              <w:bottom w:val="single" w:sz="4" w:space="0" w:color="auto"/>
              <w:right w:val="single" w:sz="4" w:space="0" w:color="auto"/>
            </w:tcBorders>
            <w:shd w:val="clear" w:color="auto" w:fill="auto"/>
            <w:vAlign w:val="center"/>
            <w:hideMark/>
          </w:tcPr>
          <w:p w14:paraId="30D0817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la partie vente.</w:t>
            </w:r>
          </w:p>
        </w:tc>
        <w:tc>
          <w:tcPr>
            <w:tcW w:w="4148" w:type="dxa"/>
            <w:tcBorders>
              <w:top w:val="single" w:sz="4" w:space="0" w:color="auto"/>
              <w:left w:val="nil"/>
              <w:bottom w:val="single" w:sz="4" w:space="0" w:color="auto"/>
              <w:right w:val="single" w:sz="4" w:space="0" w:color="auto"/>
            </w:tcBorders>
            <w:shd w:val="clear" w:color="auto" w:fill="auto"/>
            <w:vAlign w:val="center"/>
            <w:hideMark/>
          </w:tcPr>
          <w:p w14:paraId="4A033A1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fonctionnalité qui permet de recevoir une amende </w:t>
            </w:r>
            <w:proofErr w:type="spellStart"/>
            <w:r w:rsidRPr="005F4F6D">
              <w:rPr>
                <w:rFonts w:ascii="Arial" w:eastAsia="Times New Roman" w:hAnsi="Arial" w:cs="Arial"/>
                <w:sz w:val="16"/>
                <w:szCs w:val="16"/>
                <w:lang w:val="fr-CH" w:eastAsia="fr-CH"/>
              </w:rPr>
              <w:t>lorque</w:t>
            </w:r>
            <w:proofErr w:type="spellEnd"/>
            <w:r w:rsidRPr="005F4F6D">
              <w:rPr>
                <w:rFonts w:ascii="Arial" w:eastAsia="Times New Roman" w:hAnsi="Arial" w:cs="Arial"/>
                <w:sz w:val="16"/>
                <w:szCs w:val="16"/>
                <w:lang w:val="fr-CH" w:eastAsia="fr-CH"/>
              </w:rPr>
              <w:t xml:space="preserve"> nous vendons un poisson trop jeûne a été implémenté.</w:t>
            </w:r>
          </w:p>
        </w:tc>
      </w:tr>
      <w:tr w:rsidR="005F4F6D" w:rsidRPr="005F4F6D" w14:paraId="3F163964"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8C4C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40644A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480" w:type="dxa"/>
            <w:tcBorders>
              <w:top w:val="nil"/>
              <w:left w:val="nil"/>
              <w:bottom w:val="single" w:sz="4" w:space="0" w:color="auto"/>
              <w:right w:val="single" w:sz="4" w:space="0" w:color="auto"/>
            </w:tcBorders>
            <w:shd w:val="clear" w:color="auto" w:fill="auto"/>
            <w:vAlign w:val="center"/>
            <w:hideMark/>
          </w:tcPr>
          <w:p w14:paraId="627F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4D0257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6DF37D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1816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1F47E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80CDC1C"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A48E5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0DF47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766F0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313B3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3:45 h</w:t>
            </w:r>
          </w:p>
        </w:tc>
        <w:tc>
          <w:tcPr>
            <w:tcW w:w="1311" w:type="dxa"/>
            <w:tcBorders>
              <w:top w:val="nil"/>
              <w:left w:val="nil"/>
              <w:bottom w:val="single" w:sz="4" w:space="0" w:color="auto"/>
              <w:right w:val="nil"/>
            </w:tcBorders>
            <w:shd w:val="clear" w:color="auto" w:fill="auto"/>
            <w:vAlign w:val="center"/>
            <w:hideMark/>
          </w:tcPr>
          <w:p w14:paraId="65EB8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EB19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E42E9B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08FBA0A" w14:textId="77777777" w:rsidTr="005F4F6D">
        <w:trPr>
          <w:trHeight w:val="189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064F4B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C0CE27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35584B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600" w:type="dxa"/>
            <w:tcBorders>
              <w:top w:val="nil"/>
              <w:left w:val="nil"/>
              <w:bottom w:val="single" w:sz="4" w:space="0" w:color="auto"/>
              <w:right w:val="single" w:sz="4" w:space="0" w:color="auto"/>
            </w:tcBorders>
            <w:shd w:val="clear" w:color="auto" w:fill="auto"/>
            <w:vAlign w:val="center"/>
            <w:hideMark/>
          </w:tcPr>
          <w:p w14:paraId="1743A2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8C6F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E43E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52FA9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8C705F" w14:textId="77777777" w:rsidTr="000002D8">
        <w:trPr>
          <w:trHeight w:val="12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4E0C7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5E4711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676C9C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4CB4F7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5574FB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3CF9D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Rattrapage de test</w:t>
            </w:r>
          </w:p>
        </w:tc>
        <w:tc>
          <w:tcPr>
            <w:tcW w:w="4148" w:type="dxa"/>
            <w:tcBorders>
              <w:top w:val="nil"/>
              <w:left w:val="nil"/>
              <w:bottom w:val="single" w:sz="4" w:space="0" w:color="auto"/>
              <w:right w:val="single" w:sz="4" w:space="0" w:color="auto"/>
            </w:tcBorders>
            <w:shd w:val="clear" w:color="auto" w:fill="auto"/>
            <w:vAlign w:val="center"/>
            <w:hideMark/>
          </w:tcPr>
          <w:p w14:paraId="4ED557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rattraper un oral d'anglais</w:t>
            </w:r>
          </w:p>
        </w:tc>
      </w:tr>
      <w:tr w:rsidR="005F4F6D" w:rsidRPr="005F4F6D" w14:paraId="2B1B202E" w14:textId="77777777" w:rsidTr="000002D8">
        <w:trPr>
          <w:trHeight w:val="198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FD6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620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713E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417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92B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522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AA86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4558365" w14:textId="77777777" w:rsidTr="005F4F6D">
        <w:trPr>
          <w:trHeight w:val="165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AE57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D5A30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280F69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724337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17A859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80ED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D2C37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bl>
    <w:p w14:paraId="49B3ECA6" w14:textId="15C3BF77" w:rsidR="007B2A41" w:rsidRDefault="007B2A41" w:rsidP="007B2A41">
      <w:pPr>
        <w:rPr>
          <w:lang w:val="fr-CH"/>
        </w:rPr>
      </w:pPr>
    </w:p>
    <w:p w14:paraId="119501D0" w14:textId="209E490D" w:rsidR="00EB2687" w:rsidRPr="005F4F6D" w:rsidRDefault="00EB2687" w:rsidP="007B2A41">
      <w:pPr>
        <w:rPr>
          <w:lang w:val="fr-CH"/>
        </w:rPr>
      </w:pPr>
      <w:r>
        <w:rPr>
          <w:lang w:val="fr-CH"/>
        </w:rPr>
        <w:t xml:space="preserve">La colonne « remarque » du journal de travail a été retiré sur cette version pour qu’il puisse entrer dans la documentation. </w:t>
      </w:r>
      <w:r w:rsidR="00D5254C">
        <w:rPr>
          <w:lang w:val="fr-CH"/>
        </w:rPr>
        <w:t>Une version complète</w:t>
      </w:r>
      <w:r>
        <w:rPr>
          <w:lang w:val="fr-CH"/>
        </w:rPr>
        <w:t xml:space="preserve"> du journal de travail est disponible en annexe.</w:t>
      </w:r>
    </w:p>
    <w:p w14:paraId="168A7612" w14:textId="13652D82" w:rsidR="007B2A41" w:rsidRPr="00090680" w:rsidRDefault="007B2A41" w:rsidP="007B2A41">
      <w:pPr>
        <w:pStyle w:val="Titre2"/>
        <w:rPr>
          <w:rFonts w:cs="Segoe UI"/>
          <w:i/>
          <w:iCs/>
        </w:rPr>
      </w:pPr>
      <w:bookmarkStart w:id="131" w:name="_Toc71703267"/>
      <w:bookmarkStart w:id="132" w:name="_Toc104297192"/>
      <w:bookmarkStart w:id="133" w:name="_Toc104836243"/>
      <w:r w:rsidRPr="00090680">
        <w:rPr>
          <w:rFonts w:cs="Segoe UI"/>
          <w:iCs/>
        </w:rPr>
        <w:lastRenderedPageBreak/>
        <w:t>Manuel d'Installation</w:t>
      </w:r>
      <w:bookmarkEnd w:id="130"/>
      <w:bookmarkEnd w:id="131"/>
      <w:bookmarkEnd w:id="132"/>
      <w:bookmarkEnd w:id="133"/>
    </w:p>
    <w:p w14:paraId="5DCC3871" w14:textId="6557793F" w:rsidR="00C8137D" w:rsidRPr="00C8137D" w:rsidRDefault="00EB2687" w:rsidP="00C8137D">
      <w:pPr>
        <w:rPr>
          <w:rFonts w:cs="Segoe UI"/>
        </w:rPr>
      </w:pPr>
      <w:r>
        <w:rPr>
          <w:rFonts w:cs="Segoe UI"/>
        </w:rPr>
        <w:t xml:space="preserve">Pour accéder un projet, il faudra aller sur le GitHub du projet </w:t>
      </w:r>
      <w:r w:rsidR="00C8137D">
        <w:rPr>
          <w:rFonts w:cs="Segoe UI"/>
        </w:rPr>
        <w:t xml:space="preserve"> </w:t>
      </w:r>
      <w:hyperlink r:id="rId49" w:history="1">
        <w:r w:rsidR="00C8137D" w:rsidRPr="00C8137D">
          <w:rPr>
            <w:rStyle w:val="Lienhypertexte"/>
            <w:rFonts w:cs="Segoe UI"/>
          </w:rPr>
          <w:t>https://github.com/KevinGacon/Fishermen-TPI</w:t>
        </w:r>
      </w:hyperlink>
      <w:r w:rsidR="00C8137D">
        <w:rPr>
          <w:rFonts w:cs="Segoe UI"/>
          <w:color w:val="7E7EB9" w:themeColor="accent6" w:themeTint="99"/>
        </w:rPr>
        <w:t>,</w:t>
      </w:r>
      <w:r>
        <w:rPr>
          <w:rFonts w:cs="Segoe UI"/>
        </w:rPr>
        <w:t xml:space="preserve"> installer</w:t>
      </w:r>
      <w:r w:rsidR="00C8137D" w:rsidRPr="00C8137D">
        <w:rPr>
          <w:rFonts w:cs="Segoe UI"/>
        </w:rPr>
        <w:t xml:space="preserve"> la dernière release</w:t>
      </w:r>
      <w:r w:rsidR="00D5254C">
        <w:rPr>
          <w:rFonts w:cs="Segoe UI"/>
        </w:rPr>
        <w:t xml:space="preserve"> disponible, à faire attention car</w:t>
      </w:r>
      <w:r w:rsidR="00C8137D" w:rsidRPr="00C8137D">
        <w:rPr>
          <w:rFonts w:cs="Segoe UI"/>
        </w:rPr>
        <w:t xml:space="preserve"> le programme est compatible seulement sur la version Windows 10.</w:t>
      </w:r>
    </w:p>
    <w:p w14:paraId="58E05B3E" w14:textId="5AFEFE46" w:rsidR="007B2A41" w:rsidRPr="00C8137D" w:rsidRDefault="00C8137D" w:rsidP="00C8137D">
      <w:pPr>
        <w:rPr>
          <w:rFonts w:cs="Segoe UI"/>
        </w:rPr>
      </w:pPr>
      <w:r w:rsidRPr="00C8137D">
        <w:rPr>
          <w:rFonts w:cs="Segoe UI"/>
        </w:rPr>
        <w:t xml:space="preserve">Après avoir télécharger le jeu, </w:t>
      </w:r>
      <w:r>
        <w:rPr>
          <w:rFonts w:cs="Segoe UI"/>
        </w:rPr>
        <w:t>v</w:t>
      </w:r>
      <w:r w:rsidRPr="00C8137D">
        <w:rPr>
          <w:rFonts w:cs="Segoe UI"/>
        </w:rPr>
        <w:t>eillez</w:t>
      </w:r>
      <w:r>
        <w:rPr>
          <w:rFonts w:cs="Segoe UI"/>
        </w:rPr>
        <w:t xml:space="preserve"> à</w:t>
      </w:r>
      <w:r w:rsidRPr="00C8137D">
        <w:rPr>
          <w:rFonts w:cs="Segoe UI"/>
        </w:rPr>
        <w:t xml:space="preserve"> le </w:t>
      </w:r>
      <w:r w:rsidR="00175ED4">
        <w:rPr>
          <w:rFonts w:cs="Segoe UI"/>
        </w:rPr>
        <w:t xml:space="preserve">décompresser </w:t>
      </w:r>
      <w:r w:rsidRPr="00C8137D">
        <w:rPr>
          <w:rFonts w:cs="Segoe UI"/>
        </w:rPr>
        <w:t xml:space="preserve">et simplement lancer le jeu, en </w:t>
      </w:r>
      <w:r w:rsidR="00175ED4">
        <w:rPr>
          <w:rFonts w:cs="Segoe UI"/>
        </w:rPr>
        <w:t xml:space="preserve">ouvrant </w:t>
      </w:r>
      <w:r w:rsidR="00260BFE">
        <w:rPr>
          <w:rFonts w:cs="Segoe UI"/>
        </w:rPr>
        <w:t>le .exe</w:t>
      </w:r>
      <w:r w:rsidR="00386D33">
        <w:rPr>
          <w:rFonts w:cs="Segoe UI"/>
        </w:rPr>
        <w:fldChar w:fldCharType="begin"/>
      </w:r>
      <w:r w:rsidR="00386D33">
        <w:instrText xml:space="preserve"> XE "</w:instrText>
      </w:r>
      <w:r w:rsidR="00386D33" w:rsidRPr="00DA66FC">
        <w:rPr>
          <w:rFonts w:cs="Segoe UI"/>
        </w:rPr>
        <w:instrText>exe:</w:instrText>
      </w:r>
      <w:r w:rsidR="00386D33" w:rsidRPr="00DA66FC">
        <w:instrText>programme windows</w:instrText>
      </w:r>
      <w:r w:rsidR="00386D33">
        <w:instrText xml:space="preserve">" </w:instrText>
      </w:r>
      <w:r w:rsidR="00386D33">
        <w:rPr>
          <w:rFonts w:cs="Segoe UI"/>
        </w:rPr>
        <w:fldChar w:fldCharType="end"/>
      </w:r>
      <w:r w:rsidR="00D0198A">
        <w:rPr>
          <w:rFonts w:cs="Segoe UI"/>
        </w:rPr>
        <w:t xml:space="preserve"> « </w:t>
      </w:r>
      <w:proofErr w:type="spellStart"/>
      <w:r w:rsidR="00D0198A">
        <w:rPr>
          <w:rFonts w:cs="Segoe UI"/>
        </w:rPr>
        <w:t>Fishermen</w:t>
      </w:r>
      <w:proofErr w:type="spellEnd"/>
      <w:r w:rsidR="00D0198A">
        <w:rPr>
          <w:rFonts w:cs="Segoe UI"/>
        </w:rPr>
        <w:t> </w:t>
      </w:r>
      <w:r w:rsidR="00E75CF7">
        <w:rPr>
          <w:rFonts w:cs="Segoe UI"/>
        </w:rPr>
        <w:t>».</w:t>
      </w:r>
    </w:p>
    <w:p w14:paraId="32193709" w14:textId="4D591940" w:rsidR="007B2A41" w:rsidRPr="00090680" w:rsidRDefault="007B2A41" w:rsidP="007B2A41">
      <w:pPr>
        <w:pStyle w:val="Titre2"/>
        <w:rPr>
          <w:rFonts w:cs="Segoe UI"/>
          <w:i/>
          <w:iCs/>
        </w:rPr>
      </w:pPr>
      <w:bookmarkStart w:id="134" w:name="_Toc25553332"/>
      <w:bookmarkStart w:id="135" w:name="_Toc71703268"/>
      <w:bookmarkStart w:id="136" w:name="_Toc104297193"/>
      <w:bookmarkStart w:id="137" w:name="_Toc104836244"/>
      <w:r w:rsidRPr="00090680">
        <w:rPr>
          <w:rFonts w:cs="Segoe UI"/>
          <w:iCs/>
        </w:rPr>
        <w:t>Manuel d'</w:t>
      </w:r>
      <w:r w:rsidR="00E75CF7">
        <w:rPr>
          <w:rFonts w:cs="Segoe UI"/>
          <w:iCs/>
        </w:rPr>
        <w:t>u</w:t>
      </w:r>
      <w:r w:rsidRPr="00090680">
        <w:rPr>
          <w:rFonts w:cs="Segoe UI"/>
          <w:iCs/>
        </w:rPr>
        <w:t>tilisation</w:t>
      </w:r>
      <w:bookmarkEnd w:id="134"/>
      <w:bookmarkEnd w:id="135"/>
      <w:bookmarkEnd w:id="136"/>
      <w:bookmarkEnd w:id="137"/>
    </w:p>
    <w:p w14:paraId="1907C905" w14:textId="701551B7" w:rsidR="008167DD" w:rsidRDefault="00D5254C" w:rsidP="00D5254C">
      <w:r>
        <w:t>Aprè</w:t>
      </w:r>
      <w:r w:rsidR="00985914">
        <w:t xml:space="preserve">s </w:t>
      </w:r>
      <w:r>
        <w:t xml:space="preserve">avoir lancé le jeu pour la première fois, vous </w:t>
      </w:r>
      <w:r w:rsidR="005E6B27">
        <w:t xml:space="preserve">vous </w:t>
      </w:r>
      <w:r>
        <w:t xml:space="preserve">trouverez </w:t>
      </w:r>
      <w:r w:rsidR="005E6B27">
        <w:t>sur le menu de sélection de zones de pêches.</w:t>
      </w:r>
    </w:p>
    <w:p w14:paraId="7CECCE4A" w14:textId="77777777" w:rsidR="00E75CF7" w:rsidRPr="007901E2" w:rsidRDefault="00E75CF7" w:rsidP="00D5254C">
      <w:pPr>
        <w:rPr>
          <w:sz w:val="10"/>
          <w:szCs w:val="10"/>
        </w:rPr>
      </w:pPr>
    </w:p>
    <w:p w14:paraId="0C612220" w14:textId="23B2F3FB" w:rsidR="007B2A41" w:rsidRDefault="005E6B27" w:rsidP="007B2A41">
      <w:r>
        <w:t xml:space="preserve">Vous débuterez </w:t>
      </w:r>
      <w:r w:rsidR="00ED08F6">
        <w:t>sans</w:t>
      </w:r>
      <w:r>
        <w:t xml:space="preserve"> aucun argent et aucun poisson dans l’inventaire.</w:t>
      </w:r>
    </w:p>
    <w:p w14:paraId="2346AAD8" w14:textId="77777777" w:rsidR="00E75CF7" w:rsidRPr="007901E2" w:rsidRDefault="00E75CF7" w:rsidP="007B2A41">
      <w:pPr>
        <w:rPr>
          <w:sz w:val="10"/>
          <w:szCs w:val="10"/>
        </w:rPr>
      </w:pPr>
    </w:p>
    <w:p w14:paraId="3E3292AB" w14:textId="6914DEF5" w:rsidR="00D36EAF" w:rsidRDefault="00D36EAF" w:rsidP="007B2A41">
      <w:pPr>
        <w:rPr>
          <w:rFonts w:cs="Segoe UI"/>
        </w:rPr>
      </w:pPr>
      <w:r>
        <w:rPr>
          <w:rFonts w:cs="Segoe UI"/>
        </w:rPr>
        <w:t>Il y a deux boutons en haut à gauche qui servent à ouvrir et fermer l’inventaire et à retourner au menu de sélection de zones de pêches.</w:t>
      </w:r>
    </w:p>
    <w:p w14:paraId="60BA4993" w14:textId="77777777" w:rsidR="00E75CF7" w:rsidRPr="007901E2" w:rsidRDefault="00E75CF7" w:rsidP="007B2A41">
      <w:pPr>
        <w:rPr>
          <w:rFonts w:cs="Segoe UI"/>
          <w:sz w:val="10"/>
          <w:szCs w:val="10"/>
        </w:rPr>
      </w:pPr>
    </w:p>
    <w:p w14:paraId="664430AD" w14:textId="4AD64F1F" w:rsidR="00D36EAF" w:rsidRDefault="00912087" w:rsidP="007B2A41">
      <w:pPr>
        <w:rPr>
          <w:rFonts w:cs="Segoe UI"/>
        </w:rPr>
      </w:pPr>
      <w:r>
        <w:rPr>
          <w:rFonts w:cs="Segoe UI"/>
        </w:rPr>
        <w:t>Deux zones, pour l’instant</w:t>
      </w:r>
      <w:r w:rsidR="008167DD">
        <w:rPr>
          <w:rFonts w:cs="Segoe UI"/>
        </w:rPr>
        <w:t>,</w:t>
      </w:r>
      <w:r>
        <w:rPr>
          <w:rFonts w:cs="Segoe UI"/>
        </w:rPr>
        <w:t xml:space="preserve"> </w:t>
      </w:r>
      <w:r w:rsidR="008167DD">
        <w:rPr>
          <w:rFonts w:cs="Segoe UI"/>
        </w:rPr>
        <w:t xml:space="preserve">s’offrent au </w:t>
      </w:r>
      <w:r w:rsidR="00DB654A">
        <w:rPr>
          <w:rFonts w:cs="Segoe UI"/>
        </w:rPr>
        <w:t>vous</w:t>
      </w:r>
      <w:r>
        <w:rPr>
          <w:rFonts w:cs="Segoe UI"/>
        </w:rPr>
        <w:t xml:space="preserve">, la première zone qui est gratuite </w:t>
      </w:r>
      <w:r w:rsidR="00985914">
        <w:rPr>
          <w:rFonts w:cs="Segoe UI"/>
        </w:rPr>
        <w:t xml:space="preserve">et la deuxième qui coute </w:t>
      </w:r>
      <w:r w:rsidR="007901E2">
        <w:rPr>
          <w:rFonts w:cs="Segoe UI"/>
        </w:rPr>
        <w:t>55</w:t>
      </w:r>
      <w:r w:rsidR="00985914">
        <w:rPr>
          <w:rFonts w:cs="Segoe UI"/>
        </w:rPr>
        <w:t xml:space="preserve"> $</w:t>
      </w:r>
      <w:r w:rsidR="008167DD">
        <w:rPr>
          <w:rFonts w:cs="Segoe UI"/>
        </w:rPr>
        <w:t xml:space="preserve"> (prix du voyage)</w:t>
      </w:r>
      <w:r w:rsidR="00985914">
        <w:rPr>
          <w:rFonts w:cs="Segoe UI"/>
        </w:rPr>
        <w:t>.</w:t>
      </w:r>
    </w:p>
    <w:p w14:paraId="16727D23" w14:textId="477F5704" w:rsidR="00E75CF7" w:rsidRPr="007901E2" w:rsidRDefault="00E75CF7" w:rsidP="007B2A41">
      <w:pPr>
        <w:rPr>
          <w:rFonts w:cs="Segoe UI"/>
          <w:sz w:val="10"/>
          <w:szCs w:val="10"/>
        </w:rPr>
      </w:pPr>
    </w:p>
    <w:p w14:paraId="756E85AE" w14:textId="41376083" w:rsidR="007E2860" w:rsidRDefault="007E2860" w:rsidP="007B2A41">
      <w:pPr>
        <w:rPr>
          <w:rFonts w:cs="Segoe UI"/>
          <w:noProof/>
        </w:rPr>
      </w:pPr>
      <w:r>
        <w:rPr>
          <w:rFonts w:cs="Segoe UI"/>
        </w:rPr>
        <w:t>Il y a, également, un bouton « Marchés » qui ne sert à rien pour l’instant car il sert à vendre les poissons pêchés.</w:t>
      </w:r>
      <w:r w:rsidR="00642583" w:rsidRPr="00642583">
        <w:rPr>
          <w:rFonts w:cs="Segoe UI"/>
          <w:noProof/>
        </w:rPr>
        <w:t xml:space="preserve"> </w:t>
      </w:r>
    </w:p>
    <w:p w14:paraId="047E4F4B" w14:textId="77777777" w:rsidR="00E75CF7" w:rsidRPr="007901E2" w:rsidRDefault="00E75CF7" w:rsidP="007B2A41">
      <w:pPr>
        <w:rPr>
          <w:rFonts w:cs="Segoe UI"/>
          <w:sz w:val="10"/>
          <w:szCs w:val="10"/>
        </w:rPr>
      </w:pPr>
    </w:p>
    <w:p w14:paraId="7647ADA1" w14:textId="0A3ED575" w:rsidR="007E4999" w:rsidRDefault="00D0198A" w:rsidP="00E75CF7">
      <w:pPr>
        <w:spacing w:before="360" w:after="240"/>
        <w:rPr>
          <w:rFonts w:cs="Segoe UI"/>
        </w:rPr>
      </w:pPr>
      <w:r>
        <w:rPr>
          <w:rFonts w:cs="Segoe UI"/>
        </w:rPr>
        <w:t>Pour commencer, i</w:t>
      </w:r>
      <w:r w:rsidR="008167DD">
        <w:rPr>
          <w:rFonts w:cs="Segoe UI"/>
        </w:rPr>
        <w:t>l faudra</w:t>
      </w:r>
      <w:r>
        <w:rPr>
          <w:rFonts w:cs="Segoe UI"/>
        </w:rPr>
        <w:t>, donc,</w:t>
      </w:r>
      <w:r w:rsidR="008167DD">
        <w:rPr>
          <w:rFonts w:cs="Segoe UI"/>
        </w:rPr>
        <w:t xml:space="preserve"> accéder à la zone gratuite en cliquant dessus</w:t>
      </w:r>
      <w:r>
        <w:rPr>
          <w:rFonts w:cs="Segoe UI"/>
        </w:rPr>
        <w:t>.</w:t>
      </w:r>
    </w:p>
    <w:p w14:paraId="2547AA12" w14:textId="62F23B67" w:rsidR="007E4999" w:rsidRDefault="007901E2" w:rsidP="007B2A41">
      <w:pPr>
        <w:rPr>
          <w:rFonts w:cs="Segoe UI"/>
        </w:rPr>
      </w:pPr>
      <w:r>
        <w:rPr>
          <w:noProof/>
        </w:rPr>
        <mc:AlternateContent>
          <mc:Choice Requires="wps">
            <w:drawing>
              <wp:anchor distT="0" distB="0" distL="114300" distR="114300" simplePos="0" relativeHeight="251684864" behindDoc="0" locked="0" layoutInCell="1" allowOverlap="1" wp14:anchorId="01DDD3B0" wp14:editId="26A4DA2E">
                <wp:simplePos x="0" y="0"/>
                <wp:positionH relativeFrom="column">
                  <wp:posOffset>593090</wp:posOffset>
                </wp:positionH>
                <wp:positionV relativeFrom="paragraph">
                  <wp:posOffset>2986405</wp:posOffset>
                </wp:positionV>
                <wp:extent cx="4916170" cy="635"/>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916170" cy="635"/>
                        </a:xfrm>
                        <a:prstGeom prst="rect">
                          <a:avLst/>
                        </a:prstGeom>
                        <a:solidFill>
                          <a:prstClr val="white"/>
                        </a:solidFill>
                        <a:ln>
                          <a:noFill/>
                        </a:ln>
                      </wps:spPr>
                      <wps:txbx>
                        <w:txbxContent>
                          <w:p w14:paraId="0221BA3C" w14:textId="65DDE874" w:rsidR="007901E2" w:rsidRPr="0089301B" w:rsidRDefault="007901E2"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38" w:name="_Toc104834018"/>
                            <w:r w:rsidR="0056193B">
                              <w:rPr>
                                <w:rFonts w:cs="Segoe UI"/>
                                <w:noProof/>
                              </w:rPr>
                              <w:t>19</w:t>
                            </w:r>
                            <w:r>
                              <w:rPr>
                                <w:rFonts w:cs="Segoe UI"/>
                                <w:noProof/>
                              </w:rPr>
                              <w:fldChar w:fldCharType="end"/>
                            </w:r>
                            <w:r>
                              <w:t xml:space="preserve"> : </w:t>
                            </w:r>
                            <w:r w:rsidRPr="00490C6B">
                              <w:t>Illustration menu de sélection de zones de pêches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D3B0" id="Zone de texte 43" o:spid="_x0000_s1031" type="#_x0000_t202" style="position:absolute;margin-left:46.7pt;margin-top:235.15pt;width:38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" stroked="f">
                <v:textbox style="mso-fit-shape-to-text:t" inset="0,0,0,0">
                  <w:txbxContent>
                    <w:p w14:paraId="0221BA3C" w14:textId="65DDE874" w:rsidR="007901E2" w:rsidRPr="0089301B" w:rsidRDefault="007901E2" w:rsidP="007901E2">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39" w:name="_Toc104834018"/>
                      <w:r w:rsidR="0056193B">
                        <w:rPr>
                          <w:rFonts w:cs="Segoe UI"/>
                          <w:noProof/>
                        </w:rPr>
                        <w:t>19</w:t>
                      </w:r>
                      <w:r>
                        <w:rPr>
                          <w:rFonts w:cs="Segoe UI"/>
                          <w:noProof/>
                        </w:rPr>
                        <w:fldChar w:fldCharType="end"/>
                      </w:r>
                      <w:r>
                        <w:t xml:space="preserve"> : </w:t>
                      </w:r>
                      <w:r w:rsidRPr="00490C6B">
                        <w:t>Illustration menu de sélection de zones de pêches</w:t>
                      </w:r>
                      <w:bookmarkEnd w:id="139"/>
                    </w:p>
                  </w:txbxContent>
                </v:textbox>
              </v:shape>
            </w:pict>
          </mc:Fallback>
        </mc:AlternateContent>
      </w:r>
      <w:r>
        <w:rPr>
          <w:rFonts w:cs="Segoe UI"/>
          <w:noProof/>
        </w:rPr>
        <w:drawing>
          <wp:anchor distT="0" distB="0" distL="114300" distR="114300" simplePos="0" relativeHeight="251682816" behindDoc="0" locked="0" layoutInCell="1" allowOverlap="1" wp14:anchorId="36E95C95" wp14:editId="47CA23D5">
            <wp:simplePos x="0" y="0"/>
            <wp:positionH relativeFrom="column">
              <wp:posOffset>593090</wp:posOffset>
            </wp:positionH>
            <wp:positionV relativeFrom="paragraph">
              <wp:posOffset>160020</wp:posOffset>
            </wp:positionV>
            <wp:extent cx="4916227" cy="2769704"/>
            <wp:effectExtent l="0" t="0" r="0" b="0"/>
            <wp:wrapNone/>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6227" cy="276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43663" w14:textId="6705EF93" w:rsidR="007E4999" w:rsidRDefault="007E4999" w:rsidP="007B2A41">
      <w:pPr>
        <w:rPr>
          <w:rFonts w:cs="Segoe UI"/>
        </w:rPr>
      </w:pPr>
    </w:p>
    <w:p w14:paraId="7355ED6F" w14:textId="5180E37F" w:rsidR="007E4999" w:rsidRDefault="007E4999" w:rsidP="007B2A41">
      <w:pPr>
        <w:rPr>
          <w:rFonts w:cs="Segoe UI"/>
        </w:rPr>
      </w:pPr>
    </w:p>
    <w:p w14:paraId="58A4694F" w14:textId="53F094AF" w:rsidR="007E4999" w:rsidRDefault="007E4999" w:rsidP="007B2A41">
      <w:pPr>
        <w:rPr>
          <w:rFonts w:cs="Segoe UI"/>
        </w:rPr>
      </w:pPr>
    </w:p>
    <w:p w14:paraId="4F84EF64" w14:textId="14008DB1" w:rsidR="007E4999" w:rsidRDefault="007E4999" w:rsidP="007B2A41">
      <w:pPr>
        <w:rPr>
          <w:rFonts w:cs="Segoe UI"/>
        </w:rPr>
      </w:pPr>
    </w:p>
    <w:p w14:paraId="744887E7" w14:textId="5CEE618C" w:rsidR="00E47562" w:rsidRDefault="00E47562" w:rsidP="007B2A41">
      <w:pPr>
        <w:rPr>
          <w:rFonts w:cs="Segoe UI"/>
        </w:rPr>
      </w:pPr>
    </w:p>
    <w:p w14:paraId="40212508" w14:textId="684332CC" w:rsidR="00E47562" w:rsidRDefault="00E47562" w:rsidP="007B2A41">
      <w:pPr>
        <w:rPr>
          <w:rFonts w:cs="Segoe UI"/>
        </w:rPr>
      </w:pPr>
    </w:p>
    <w:p w14:paraId="7500B33E" w14:textId="1946FC01" w:rsidR="00E47562" w:rsidRDefault="00E47562" w:rsidP="007B2A41">
      <w:pPr>
        <w:rPr>
          <w:rFonts w:cs="Segoe UI"/>
        </w:rPr>
      </w:pPr>
    </w:p>
    <w:p w14:paraId="533E7952" w14:textId="5CF6E2F4" w:rsidR="00E47562" w:rsidRDefault="00E47562" w:rsidP="007B2A41">
      <w:pPr>
        <w:rPr>
          <w:rFonts w:cs="Segoe UI"/>
        </w:rPr>
      </w:pPr>
    </w:p>
    <w:p w14:paraId="10781FC6" w14:textId="1C142901" w:rsidR="00E47562" w:rsidRDefault="00E47562" w:rsidP="007B2A41">
      <w:pPr>
        <w:rPr>
          <w:rFonts w:cs="Segoe UI"/>
        </w:rPr>
      </w:pPr>
    </w:p>
    <w:p w14:paraId="2C7C02A7" w14:textId="079645C3" w:rsidR="00E47562" w:rsidRDefault="00E47562" w:rsidP="007B2A41">
      <w:pPr>
        <w:rPr>
          <w:rFonts w:cs="Segoe UI"/>
        </w:rPr>
      </w:pPr>
    </w:p>
    <w:p w14:paraId="53FA2D62" w14:textId="5D5A56C1" w:rsidR="00E47562" w:rsidRDefault="00E47562" w:rsidP="007B2A41">
      <w:pPr>
        <w:rPr>
          <w:rFonts w:cs="Segoe UI"/>
        </w:rPr>
      </w:pPr>
    </w:p>
    <w:p w14:paraId="71B95D56" w14:textId="707CDB55" w:rsidR="00E47562" w:rsidRDefault="00E47562" w:rsidP="007B2A41">
      <w:pPr>
        <w:rPr>
          <w:rFonts w:cs="Segoe UI"/>
        </w:rPr>
      </w:pPr>
    </w:p>
    <w:p w14:paraId="00F75048" w14:textId="528D6139" w:rsidR="00E47562" w:rsidRDefault="00E47562" w:rsidP="007B2A41">
      <w:pPr>
        <w:rPr>
          <w:rFonts w:cs="Segoe UI"/>
        </w:rPr>
      </w:pPr>
    </w:p>
    <w:p w14:paraId="426FA918" w14:textId="77777777" w:rsidR="00882509" w:rsidRDefault="00882509" w:rsidP="007B2A41">
      <w:pPr>
        <w:rPr>
          <w:rFonts w:cs="Segoe UI"/>
        </w:rPr>
      </w:pPr>
    </w:p>
    <w:p w14:paraId="10A0C453" w14:textId="77777777" w:rsidR="00882509" w:rsidRDefault="00882509" w:rsidP="007B2A41">
      <w:pPr>
        <w:rPr>
          <w:rFonts w:cs="Segoe UI"/>
        </w:rPr>
      </w:pPr>
    </w:p>
    <w:p w14:paraId="29A8AA30" w14:textId="77777777" w:rsidR="00882509" w:rsidRDefault="00882509" w:rsidP="007B2A41">
      <w:pPr>
        <w:rPr>
          <w:rFonts w:cs="Segoe UI"/>
        </w:rPr>
      </w:pPr>
    </w:p>
    <w:p w14:paraId="792B0568" w14:textId="77777777" w:rsidR="00882509" w:rsidRDefault="00882509" w:rsidP="007B2A41">
      <w:pPr>
        <w:rPr>
          <w:rFonts w:cs="Segoe UI"/>
        </w:rPr>
      </w:pPr>
    </w:p>
    <w:p w14:paraId="14D7B52E" w14:textId="4695BAC6" w:rsidR="007E549A" w:rsidRDefault="00F54121" w:rsidP="007B2A41">
      <w:pPr>
        <w:rPr>
          <w:rFonts w:cs="Segoe UI"/>
        </w:rPr>
      </w:pPr>
      <w:r>
        <w:rPr>
          <w:rFonts w:cs="Segoe UI"/>
        </w:rPr>
        <w:t>Vous arrivez à la zone de pêche</w:t>
      </w:r>
      <w:r w:rsidR="002A1E48">
        <w:rPr>
          <w:rFonts w:cs="Segoe UI"/>
        </w:rPr>
        <w:t xml:space="preserve"> gratuite</w:t>
      </w:r>
      <w:r>
        <w:rPr>
          <w:rFonts w:cs="Segoe UI"/>
        </w:rPr>
        <w:t xml:space="preserve">. Ici vous pouvez observer des poissons qui </w:t>
      </w:r>
      <w:r w:rsidR="00323A84">
        <w:rPr>
          <w:rFonts w:cs="Segoe UI"/>
        </w:rPr>
        <w:t>nagent et</w:t>
      </w:r>
      <w:r>
        <w:rPr>
          <w:rFonts w:cs="Segoe UI"/>
        </w:rPr>
        <w:t xml:space="preserve"> q</w:t>
      </w:r>
      <w:r w:rsidR="00323A84">
        <w:rPr>
          <w:rFonts w:cs="Segoe UI"/>
        </w:rPr>
        <w:t>u</w:t>
      </w:r>
      <w:r>
        <w:rPr>
          <w:rFonts w:cs="Segoe UI"/>
        </w:rPr>
        <w:t>i sont en nombre limité.</w:t>
      </w:r>
    </w:p>
    <w:p w14:paraId="4C0F6B96" w14:textId="0748BB91" w:rsidR="002A1E48" w:rsidRPr="0066585D" w:rsidRDefault="002A1E48" w:rsidP="007B2A41">
      <w:pPr>
        <w:rPr>
          <w:rFonts w:cs="Segoe UI"/>
          <w:szCs w:val="24"/>
        </w:rPr>
      </w:pPr>
    </w:p>
    <w:p w14:paraId="242519B1" w14:textId="647E471A" w:rsidR="002A1E48" w:rsidRDefault="002A1E48" w:rsidP="007B2A41">
      <w:pPr>
        <w:rPr>
          <w:rFonts w:cs="Segoe UI"/>
        </w:rPr>
      </w:pPr>
      <w:r>
        <w:rPr>
          <w:rFonts w:cs="Segoe UI"/>
        </w:rPr>
        <w:t>Dans cette zone, uniquement deux espèces de poissons peuvent être pêché</w:t>
      </w:r>
      <w:r w:rsidR="00B31A45">
        <w:rPr>
          <w:rFonts w:cs="Segoe UI"/>
        </w:rPr>
        <w:t xml:space="preserve"> (l’anchois et la sardine)</w:t>
      </w:r>
      <w:r>
        <w:rPr>
          <w:rFonts w:cs="Segoe UI"/>
        </w:rPr>
        <w:t>.</w:t>
      </w:r>
    </w:p>
    <w:p w14:paraId="0C7CEF7A" w14:textId="4A558E77" w:rsidR="00323A84" w:rsidRPr="0066585D" w:rsidRDefault="00323A84" w:rsidP="007B2A41">
      <w:pPr>
        <w:rPr>
          <w:rFonts w:cs="Segoe UI"/>
          <w:szCs w:val="24"/>
        </w:rPr>
      </w:pPr>
    </w:p>
    <w:p w14:paraId="659FEED4" w14:textId="21A62DA3" w:rsidR="002A1E48" w:rsidRDefault="00882509" w:rsidP="002A1E48">
      <w:pPr>
        <w:keepNext/>
        <w:spacing w:line="480" w:lineRule="auto"/>
        <w:rPr>
          <w:rFonts w:cs="Segoe UI"/>
        </w:rPr>
      </w:pPr>
      <w:r>
        <w:rPr>
          <w:rFonts w:cs="Segoe UI"/>
          <w:noProof/>
        </w:rPr>
        <w:drawing>
          <wp:anchor distT="0" distB="0" distL="114300" distR="114300" simplePos="0" relativeHeight="251685888" behindDoc="1" locked="0" layoutInCell="1" allowOverlap="1" wp14:anchorId="39B84D18" wp14:editId="5582E8F7">
            <wp:simplePos x="0" y="0"/>
            <wp:positionH relativeFrom="column">
              <wp:posOffset>-175260</wp:posOffset>
            </wp:positionH>
            <wp:positionV relativeFrom="paragraph">
              <wp:posOffset>519623</wp:posOffset>
            </wp:positionV>
            <wp:extent cx="6466840" cy="3640455"/>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6840"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A84">
        <w:rPr>
          <w:rFonts w:cs="Segoe UI"/>
        </w:rPr>
        <w:t xml:space="preserve">Vous pouvez commencer à </w:t>
      </w:r>
      <w:r w:rsidR="002A1E48">
        <w:rPr>
          <w:rFonts w:cs="Segoe UI"/>
        </w:rPr>
        <w:t>pêcher</w:t>
      </w:r>
      <w:r w:rsidR="00323A84">
        <w:rPr>
          <w:rFonts w:cs="Segoe UI"/>
        </w:rPr>
        <w:t xml:space="preserve"> un poisson un cliquant sur le bouton </w:t>
      </w:r>
      <w:r w:rsidR="002A1E48">
        <w:rPr>
          <w:rFonts w:cs="Segoe UI"/>
        </w:rPr>
        <w:t>« pêcher</w:t>
      </w:r>
      <w:r w:rsidR="00323A84">
        <w:rPr>
          <w:rFonts w:cs="Segoe UI"/>
        </w:rPr>
        <w:t> »</w:t>
      </w:r>
      <w:r w:rsidR="002A1E48">
        <w:rPr>
          <w:rFonts w:cs="Segoe UI"/>
        </w:rPr>
        <w:t>.</w:t>
      </w:r>
    </w:p>
    <w:p w14:paraId="71611472" w14:textId="65756A3B" w:rsidR="00882509" w:rsidRDefault="00882509" w:rsidP="002A1E48">
      <w:pPr>
        <w:keepNext/>
        <w:spacing w:line="480" w:lineRule="auto"/>
      </w:pPr>
    </w:p>
    <w:p w14:paraId="0F7C8057" w14:textId="647946E7" w:rsidR="00912D27" w:rsidRDefault="00882509" w:rsidP="002A1E48">
      <w:pPr>
        <w:pStyle w:val="Lgende"/>
      </w:pPr>
      <w:r>
        <w:rPr>
          <w:noProof/>
        </w:rPr>
        <mc:AlternateContent>
          <mc:Choice Requires="wps">
            <w:drawing>
              <wp:anchor distT="0" distB="0" distL="114300" distR="114300" simplePos="0" relativeHeight="251687936" behindDoc="0" locked="0" layoutInCell="1" allowOverlap="1" wp14:anchorId="52912FEC" wp14:editId="286BCC99">
                <wp:simplePos x="0" y="0"/>
                <wp:positionH relativeFrom="column">
                  <wp:posOffset>-175260</wp:posOffset>
                </wp:positionH>
                <wp:positionV relativeFrom="paragraph">
                  <wp:posOffset>3545840</wp:posOffset>
                </wp:positionV>
                <wp:extent cx="4227195"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4227195" cy="635"/>
                        </a:xfrm>
                        <a:prstGeom prst="rect">
                          <a:avLst/>
                        </a:prstGeom>
                        <a:solidFill>
                          <a:prstClr val="white"/>
                        </a:solidFill>
                        <a:ln>
                          <a:noFill/>
                        </a:ln>
                      </wps:spPr>
                      <wps:txbx>
                        <w:txbxContent>
                          <w:p w14:paraId="3D839D7E" w14:textId="220D3E45" w:rsidR="0066585D" w:rsidRPr="009C4BF7" w:rsidRDefault="0066585D"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0" w:name="_Toc104834019"/>
                            <w:r w:rsidR="0056193B">
                              <w:rPr>
                                <w:rFonts w:cs="Segoe UI"/>
                                <w:noProof/>
                              </w:rPr>
                              <w:t>20</w:t>
                            </w:r>
                            <w:r>
                              <w:rPr>
                                <w:rFonts w:cs="Segoe UI"/>
                                <w:noProof/>
                              </w:rPr>
                              <w:fldChar w:fldCharType="end"/>
                            </w:r>
                            <w:r>
                              <w:t xml:space="preserve"> : </w:t>
                            </w:r>
                            <w:r w:rsidRPr="00CF089F">
                              <w:t>Illustration d'une zone de pêche</w:t>
                            </w:r>
                            <w:r w:rsidR="00DB3739">
                              <w:t xml:space="preserve"> 1</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2FEC" id="Zone de texte 46" o:spid="_x0000_s1032" type="#_x0000_t202" style="position:absolute;margin-left:-13.8pt;margin-top:279.2pt;width:332.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u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" stroked="f">
                <v:textbox style="mso-fit-shape-to-text:t" inset="0,0,0,0">
                  <w:txbxContent>
                    <w:p w14:paraId="3D839D7E" w14:textId="220D3E45" w:rsidR="0066585D" w:rsidRPr="009C4BF7" w:rsidRDefault="0066585D" w:rsidP="0066585D">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1" w:name="_Toc104834019"/>
                      <w:r w:rsidR="0056193B">
                        <w:rPr>
                          <w:rFonts w:cs="Segoe UI"/>
                          <w:noProof/>
                        </w:rPr>
                        <w:t>20</w:t>
                      </w:r>
                      <w:r>
                        <w:rPr>
                          <w:rFonts w:cs="Segoe UI"/>
                          <w:noProof/>
                        </w:rPr>
                        <w:fldChar w:fldCharType="end"/>
                      </w:r>
                      <w:r>
                        <w:t xml:space="preserve"> : </w:t>
                      </w:r>
                      <w:r w:rsidRPr="00CF089F">
                        <w:t>Illustration d'une zone de pêche</w:t>
                      </w:r>
                      <w:r w:rsidR="00DB3739">
                        <w:t xml:space="preserve"> 1</w:t>
                      </w:r>
                      <w:bookmarkEnd w:id="141"/>
                    </w:p>
                  </w:txbxContent>
                </v:textbox>
                <w10:wrap type="topAndBottom"/>
              </v:shape>
            </w:pict>
          </mc:Fallback>
        </mc:AlternateContent>
      </w:r>
    </w:p>
    <w:p w14:paraId="54CE5069" w14:textId="09EFB8A6" w:rsidR="00882509" w:rsidRDefault="00882509" w:rsidP="002A1E48">
      <w:pPr>
        <w:pStyle w:val="Lgende"/>
      </w:pPr>
    </w:p>
    <w:p w14:paraId="4C8B5D05" w14:textId="197C62CF" w:rsidR="00882509" w:rsidRDefault="00882509" w:rsidP="002A1E48">
      <w:pPr>
        <w:pStyle w:val="Lgende"/>
      </w:pPr>
    </w:p>
    <w:p w14:paraId="53E75872" w14:textId="6D38DE8F" w:rsidR="00882509" w:rsidRDefault="00882509" w:rsidP="002A1E48">
      <w:pPr>
        <w:pStyle w:val="Lgende"/>
      </w:pPr>
    </w:p>
    <w:p w14:paraId="39BF094A" w14:textId="70D420BD" w:rsidR="00882509" w:rsidRDefault="00882509" w:rsidP="002A1E48">
      <w:pPr>
        <w:pStyle w:val="Lgende"/>
      </w:pPr>
    </w:p>
    <w:p w14:paraId="14F8F018" w14:textId="2D1F7EE5" w:rsidR="00882509" w:rsidRDefault="00882509" w:rsidP="002A1E48">
      <w:pPr>
        <w:pStyle w:val="Lgende"/>
      </w:pPr>
    </w:p>
    <w:p w14:paraId="2C53D72F" w14:textId="2772DE33" w:rsidR="00882509" w:rsidRDefault="00882509" w:rsidP="002A1E48">
      <w:pPr>
        <w:pStyle w:val="Lgende"/>
      </w:pPr>
    </w:p>
    <w:p w14:paraId="7CC2FFDF" w14:textId="5FDF1ACD" w:rsidR="00882509" w:rsidRDefault="00882509" w:rsidP="002A1E48">
      <w:pPr>
        <w:pStyle w:val="Lgende"/>
      </w:pPr>
    </w:p>
    <w:p w14:paraId="0D141001" w14:textId="55B6AE8F" w:rsidR="00882509" w:rsidRDefault="00882509" w:rsidP="002A1E48">
      <w:pPr>
        <w:pStyle w:val="Lgende"/>
      </w:pPr>
    </w:p>
    <w:p w14:paraId="5C5386A1" w14:textId="0B60B0CC" w:rsidR="00882509" w:rsidRDefault="00882509" w:rsidP="002A1E48">
      <w:pPr>
        <w:pStyle w:val="Lgende"/>
      </w:pPr>
    </w:p>
    <w:p w14:paraId="176B4194" w14:textId="08BF787A" w:rsidR="00882509" w:rsidRDefault="00882509" w:rsidP="002A1E48">
      <w:pPr>
        <w:pStyle w:val="Lgende"/>
      </w:pPr>
    </w:p>
    <w:p w14:paraId="347D8C28" w14:textId="4F7697F9" w:rsidR="00882509" w:rsidRDefault="00882509" w:rsidP="002A1E48">
      <w:pPr>
        <w:pStyle w:val="Lgende"/>
      </w:pPr>
    </w:p>
    <w:p w14:paraId="13B10333" w14:textId="08D489E8" w:rsidR="00882509" w:rsidRDefault="00882509" w:rsidP="002A1E48">
      <w:pPr>
        <w:pStyle w:val="Lgende"/>
      </w:pPr>
    </w:p>
    <w:p w14:paraId="5CBB3C9B" w14:textId="1610F069" w:rsidR="00882509" w:rsidRDefault="00882509" w:rsidP="002A1E48">
      <w:pPr>
        <w:pStyle w:val="Lgende"/>
      </w:pPr>
    </w:p>
    <w:p w14:paraId="67A94603" w14:textId="63EFC8A4" w:rsidR="00882509" w:rsidRDefault="00882509" w:rsidP="002A1E48">
      <w:pPr>
        <w:pStyle w:val="Lgende"/>
      </w:pPr>
    </w:p>
    <w:p w14:paraId="00F11678" w14:textId="77777777" w:rsidR="00882509" w:rsidRDefault="00882509" w:rsidP="002A1E48">
      <w:pPr>
        <w:pStyle w:val="Lgende"/>
      </w:pPr>
    </w:p>
    <w:p w14:paraId="0A8D207B" w14:textId="77777777" w:rsidR="00882509" w:rsidRDefault="00882509" w:rsidP="002A1E48">
      <w:pPr>
        <w:pStyle w:val="Lgende"/>
      </w:pPr>
    </w:p>
    <w:p w14:paraId="5A05914C" w14:textId="3EDB9E2E" w:rsidR="00912D27" w:rsidRDefault="00912D27" w:rsidP="00912D27">
      <w:r>
        <w:t>Lorsque le mini-jeu de pêche démarre vous voyez trois jauges. 2 en haut et 1 à droite.</w:t>
      </w:r>
    </w:p>
    <w:p w14:paraId="0A4F5191" w14:textId="3BF7B9BC" w:rsidR="00912D27" w:rsidRDefault="0066585D" w:rsidP="00912D27">
      <w:r>
        <w:t>La première jauge en haut, le plus gros, est la jauge de progression qui permet d’attraper le poisson. Vous récupérer un poisson et le mini jeu s’arrête lorsque la jauge atteint 100 %.</w:t>
      </w:r>
    </w:p>
    <w:p w14:paraId="299D275C" w14:textId="77777777" w:rsidR="00882509" w:rsidRDefault="00882509" w:rsidP="00912D27"/>
    <w:p w14:paraId="7F20C6DB" w14:textId="3C4C3098" w:rsidR="0066585D" w:rsidRDefault="0066585D" w:rsidP="00912D27">
      <w:r>
        <w:t>La jauge juste en-dessous vous indique le moment où vous allez perdre. Vous perdez lorsque celle-ci atteint 0%</w:t>
      </w:r>
    </w:p>
    <w:p w14:paraId="17F2FD9D" w14:textId="0CFBACFF" w:rsidR="0066585D" w:rsidRDefault="0066585D" w:rsidP="00912D27">
      <w:r>
        <w:t xml:space="preserve">Et la dernière à droite contient </w:t>
      </w:r>
      <w:r w:rsidR="00882509">
        <w:t>deux symboles</w:t>
      </w:r>
      <w:r>
        <w:t xml:space="preserve"> un avec un poisson et </w:t>
      </w:r>
      <w:r w:rsidR="00882509">
        <w:t>l’</w:t>
      </w:r>
      <w:r w:rsidR="004F372E">
        <w:t>autre représenté par une barre</w:t>
      </w:r>
      <w:r w:rsidR="00882509">
        <w:t>.</w:t>
      </w:r>
    </w:p>
    <w:p w14:paraId="2E286B6F" w14:textId="77777777" w:rsidR="00882509" w:rsidRDefault="00882509" w:rsidP="00912D27"/>
    <w:p w14:paraId="0E4C7E83" w14:textId="5FAE4F06" w:rsidR="00882509" w:rsidRDefault="00882509" w:rsidP="00912D27">
      <w:r>
        <w:t>Vous, vous contrôlez la barre. Vous pouvez la faire monter un faisant clique gauche ou en appuyant sur la barre d’espace.</w:t>
      </w:r>
    </w:p>
    <w:p w14:paraId="3D1A80E2" w14:textId="77777777" w:rsidR="00882509" w:rsidRDefault="00882509" w:rsidP="00912D27"/>
    <w:p w14:paraId="47CE5E92" w14:textId="26C0D770" w:rsidR="00882509" w:rsidRDefault="00882509" w:rsidP="00912D27">
      <w:r>
        <w:t xml:space="preserve">Votre but est de mettre cette barre sur le symbole de poisson pour faire </w:t>
      </w:r>
      <w:r w:rsidR="000760E0">
        <w:t>augmenter</w:t>
      </w:r>
      <w:r>
        <w:t xml:space="preserve"> la barre de progression avant que la jauge qui vous fait perdre atteint 0%</w:t>
      </w:r>
      <w:r w:rsidR="00FC3AD0">
        <w:t xml:space="preserve">. </w:t>
      </w:r>
    </w:p>
    <w:p w14:paraId="4F15AE64" w14:textId="0AA3E9B7" w:rsidR="00FC3AD0" w:rsidRDefault="00FC3AD0" w:rsidP="00912D27">
      <w:r>
        <w:t xml:space="preserve">(Vous pouvez appuyer sur la touche « o » </w:t>
      </w:r>
      <w:r w:rsidR="00416BCC">
        <w:t>pour</w:t>
      </w:r>
      <w:r>
        <w:t xml:space="preserve"> gagner le mini-jeu</w:t>
      </w:r>
      <w:r w:rsidR="006577DE">
        <w:t xml:space="preserve"> en trichant</w:t>
      </w:r>
      <w:r>
        <w:t>)</w:t>
      </w:r>
    </w:p>
    <w:p w14:paraId="2DDE0E23" w14:textId="77777777" w:rsidR="007E549A" w:rsidRDefault="00882509" w:rsidP="007B2A41">
      <w:pPr>
        <w:rPr>
          <w:rFonts w:cs="Segoe UI"/>
        </w:rPr>
      </w:pPr>
      <w:r>
        <w:rPr>
          <w:noProof/>
        </w:rPr>
        <mc:AlternateContent>
          <mc:Choice Requires="wps">
            <w:drawing>
              <wp:anchor distT="0" distB="0" distL="114300" distR="114300" simplePos="0" relativeHeight="251691008" behindDoc="0" locked="0" layoutInCell="1" allowOverlap="1" wp14:anchorId="52ED5FF2" wp14:editId="6B08B14A">
                <wp:simplePos x="0" y="0"/>
                <wp:positionH relativeFrom="column">
                  <wp:posOffset>156210</wp:posOffset>
                </wp:positionH>
                <wp:positionV relativeFrom="paragraph">
                  <wp:posOffset>3686616</wp:posOffset>
                </wp:positionV>
                <wp:extent cx="577723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5777230" cy="635"/>
                        </a:xfrm>
                        <a:prstGeom prst="rect">
                          <a:avLst/>
                        </a:prstGeom>
                        <a:solidFill>
                          <a:prstClr val="white"/>
                        </a:solidFill>
                        <a:ln>
                          <a:noFill/>
                        </a:ln>
                      </wps:spPr>
                      <wps:txbx>
                        <w:txbxContent>
                          <w:p w14:paraId="1F73C9E2" w14:textId="1F91F056" w:rsidR="00882509" w:rsidRPr="002D0ECF" w:rsidRDefault="00882509"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2" w:name="_Toc104834020"/>
                            <w:r w:rsidR="0056193B">
                              <w:rPr>
                                <w:rFonts w:cs="Segoe UI"/>
                                <w:noProof/>
                              </w:rPr>
                              <w:t>21</w:t>
                            </w:r>
                            <w:r>
                              <w:rPr>
                                <w:rFonts w:cs="Segoe UI"/>
                                <w:noProof/>
                              </w:rPr>
                              <w:fldChar w:fldCharType="end"/>
                            </w:r>
                            <w:r>
                              <w:t xml:space="preserve"> : </w:t>
                            </w:r>
                            <w:r w:rsidRPr="00AB324C">
                              <w:t xml:space="preserve">Illustration </w:t>
                            </w:r>
                            <w:r>
                              <w:t>du mini-jeu de pêche 1</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D5FF2" id="Zone de texte 47" o:spid="_x0000_s1033" type="#_x0000_t202" style="position:absolute;margin-left:12.3pt;margin-top:290.3pt;width:454.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sc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9lsekM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" stroked="f">
                <v:textbox style="mso-fit-shape-to-text:t" inset="0,0,0,0">
                  <w:txbxContent>
                    <w:p w14:paraId="1F73C9E2" w14:textId="1F91F056" w:rsidR="00882509" w:rsidRPr="002D0ECF" w:rsidRDefault="00882509" w:rsidP="0088250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43" w:name="_Toc104834020"/>
                      <w:r w:rsidR="0056193B">
                        <w:rPr>
                          <w:rFonts w:cs="Segoe UI"/>
                          <w:noProof/>
                        </w:rPr>
                        <w:t>21</w:t>
                      </w:r>
                      <w:r>
                        <w:rPr>
                          <w:rFonts w:cs="Segoe UI"/>
                          <w:noProof/>
                        </w:rPr>
                        <w:fldChar w:fldCharType="end"/>
                      </w:r>
                      <w:r>
                        <w:t xml:space="preserve"> : </w:t>
                      </w:r>
                      <w:r w:rsidRPr="00AB324C">
                        <w:t xml:space="preserve">Illustration </w:t>
                      </w:r>
                      <w:r>
                        <w:t>du mini-jeu de pêche 1</w:t>
                      </w:r>
                      <w:bookmarkEnd w:id="143"/>
                    </w:p>
                  </w:txbxContent>
                </v:textbox>
                <w10:wrap type="topAndBottom"/>
              </v:shape>
            </w:pict>
          </mc:Fallback>
        </mc:AlternateContent>
      </w:r>
    </w:p>
    <w:p w14:paraId="6F04C219" w14:textId="5290C076" w:rsidR="007E549A" w:rsidRDefault="00882509" w:rsidP="007B2A41">
      <w:pPr>
        <w:rPr>
          <w:rFonts w:cs="Segoe UI"/>
        </w:rPr>
      </w:pPr>
      <w:r>
        <w:rPr>
          <w:rFonts w:cs="Segoe UI"/>
          <w:noProof/>
        </w:rPr>
        <w:drawing>
          <wp:anchor distT="0" distB="0" distL="114300" distR="114300" simplePos="0" relativeHeight="251688960" behindDoc="0" locked="0" layoutInCell="1" allowOverlap="1" wp14:anchorId="0AB6736D" wp14:editId="27D71EE3">
            <wp:simplePos x="0" y="0"/>
            <wp:positionH relativeFrom="column">
              <wp:posOffset>138237</wp:posOffset>
            </wp:positionH>
            <wp:positionV relativeFrom="paragraph">
              <wp:posOffset>131058</wp:posOffset>
            </wp:positionV>
            <wp:extent cx="5777230" cy="325945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723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2AF2D" w14:textId="1BA1F438" w:rsidR="007E549A" w:rsidRDefault="007E549A" w:rsidP="007B2A41">
      <w:pPr>
        <w:rPr>
          <w:rFonts w:cs="Segoe UI"/>
        </w:rPr>
      </w:pPr>
    </w:p>
    <w:p w14:paraId="2F22DC31" w14:textId="67660117" w:rsidR="00882509" w:rsidRDefault="00882509" w:rsidP="007B2A41">
      <w:pPr>
        <w:rPr>
          <w:rFonts w:cs="Segoe UI"/>
        </w:rPr>
      </w:pPr>
    </w:p>
    <w:p w14:paraId="20AB7A0F" w14:textId="512ECBDD" w:rsidR="000760E0" w:rsidRDefault="000760E0" w:rsidP="000760E0">
      <w:pPr>
        <w:keepNext/>
      </w:pPr>
      <w:r>
        <w:lastRenderedPageBreak/>
        <w:t>Lorsque vous mettez la barre sur le poisson, la barre s’affichera en vert.</w:t>
      </w:r>
    </w:p>
    <w:p w14:paraId="213145DB" w14:textId="5DB4B0A4" w:rsidR="000760E0" w:rsidRDefault="000760E0" w:rsidP="000760E0">
      <w:pPr>
        <w:keepNext/>
      </w:pPr>
      <w:r>
        <w:t>Cela vous indique la barre de progression augmente</w:t>
      </w:r>
    </w:p>
    <w:p w14:paraId="07B6601C" w14:textId="1C35578D" w:rsidR="000760E0" w:rsidRDefault="00DB3739" w:rsidP="000760E0">
      <w:pPr>
        <w:pStyle w:val="Lgende"/>
        <w:rPr>
          <w:rFonts w:cs="Segoe UI"/>
        </w:rPr>
      </w:pPr>
      <w:r>
        <w:rPr>
          <w:rFonts w:cs="Segoe UI"/>
          <w:noProof/>
        </w:rPr>
        <w:drawing>
          <wp:anchor distT="0" distB="0" distL="114300" distR="114300" simplePos="0" relativeHeight="251692032" behindDoc="0" locked="0" layoutInCell="1" allowOverlap="1" wp14:anchorId="34AB4170" wp14:editId="5FD6CFBC">
            <wp:simplePos x="0" y="0"/>
            <wp:positionH relativeFrom="column">
              <wp:posOffset>-5715</wp:posOffset>
            </wp:positionH>
            <wp:positionV relativeFrom="paragraph">
              <wp:posOffset>137707</wp:posOffset>
            </wp:positionV>
            <wp:extent cx="6085205" cy="3421380"/>
            <wp:effectExtent l="0" t="0" r="0" b="762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57EC928C" w14:textId="7494E895" w:rsidR="00882509" w:rsidRDefault="000760E0" w:rsidP="000760E0">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44" w:name="_Toc104834021"/>
      <w:r w:rsidR="0056193B">
        <w:rPr>
          <w:rFonts w:cs="Segoe UI"/>
          <w:noProof/>
        </w:rPr>
        <w:t>22</w:t>
      </w:r>
      <w:r>
        <w:rPr>
          <w:rFonts w:cs="Segoe UI"/>
        </w:rPr>
        <w:fldChar w:fldCharType="end"/>
      </w:r>
      <w:r>
        <w:t xml:space="preserve"> : </w:t>
      </w:r>
      <w:r w:rsidRPr="00E86089">
        <w:t xml:space="preserve">Illustration du mini-jeu de pêche </w:t>
      </w:r>
      <w:r>
        <w:t>2</w:t>
      </w:r>
      <w:bookmarkEnd w:id="144"/>
    </w:p>
    <w:p w14:paraId="1DF0427B" w14:textId="7516236A" w:rsidR="00882509" w:rsidRDefault="00DB3739" w:rsidP="007B2A41">
      <w:pPr>
        <w:rPr>
          <w:rFonts w:cs="Segoe UI"/>
        </w:rPr>
      </w:pPr>
      <w:r>
        <w:rPr>
          <w:rFonts w:cs="Segoe UI"/>
        </w:rPr>
        <w:t>Lorsque vous avez pêché tous les poissons de la zone, le bouton se grise et vous ne pouvez plus attraper d’autres poissons.</w:t>
      </w:r>
    </w:p>
    <w:p w14:paraId="2AB94D28" w14:textId="77777777" w:rsidR="00DB3739" w:rsidRDefault="00DB3739" w:rsidP="00DB3739">
      <w:pPr>
        <w:keepNext/>
      </w:pPr>
      <w:r>
        <w:rPr>
          <w:rFonts w:cs="Segoe UI"/>
          <w:noProof/>
        </w:rPr>
        <w:drawing>
          <wp:inline distT="0" distB="0" distL="0" distR="0" wp14:anchorId="2F421B3F" wp14:editId="161C1D7A">
            <wp:extent cx="6085205" cy="3421380"/>
            <wp:effectExtent l="0" t="0" r="0" b="7620"/>
            <wp:docPr id="49" name="Image 49" descr="Une image contenant texte, eau, bateau,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eau, bateau, ciel&#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3821DC28" w14:textId="673539EF" w:rsidR="00882509" w:rsidRDefault="00DB3739" w:rsidP="00DB3739">
      <w:pPr>
        <w:pStyle w:val="Lgende"/>
        <w:rPr>
          <w:rFonts w:cs="Segoe UI"/>
        </w:rPr>
      </w:pPr>
      <w:r>
        <w:rPr>
          <w:rFonts w:cs="Segoe UI"/>
        </w:rPr>
        <w:fldChar w:fldCharType="begin"/>
      </w:r>
      <w:r>
        <w:rPr>
          <w:rFonts w:cs="Segoe UI"/>
        </w:rPr>
        <w:instrText xml:space="preserve"> SEQ Figure \* ARABIC </w:instrText>
      </w:r>
      <w:r>
        <w:rPr>
          <w:rFonts w:cs="Segoe UI"/>
        </w:rPr>
        <w:fldChar w:fldCharType="separate"/>
      </w:r>
      <w:bookmarkStart w:id="145" w:name="_Toc104834022"/>
      <w:r w:rsidR="0056193B">
        <w:rPr>
          <w:rFonts w:cs="Segoe UI"/>
          <w:noProof/>
        </w:rPr>
        <w:t>23</w:t>
      </w:r>
      <w:r>
        <w:rPr>
          <w:rFonts w:cs="Segoe UI"/>
        </w:rPr>
        <w:fldChar w:fldCharType="end"/>
      </w:r>
      <w:r>
        <w:t xml:space="preserve"> : </w:t>
      </w:r>
      <w:r w:rsidRPr="00153B8E">
        <w:t xml:space="preserve">Illustration d'une zone de pêche </w:t>
      </w:r>
      <w:r>
        <w:t>2</w:t>
      </w:r>
      <w:bookmarkEnd w:id="145"/>
    </w:p>
    <w:p w14:paraId="7380DC9F" w14:textId="051CBF6B" w:rsidR="00882509" w:rsidRDefault="00882509" w:rsidP="007B2A41">
      <w:pPr>
        <w:rPr>
          <w:rFonts w:cs="Segoe UI"/>
        </w:rPr>
      </w:pPr>
    </w:p>
    <w:p w14:paraId="61DCC22C" w14:textId="075E4D28" w:rsidR="00882509" w:rsidRDefault="00882509" w:rsidP="007B2A41">
      <w:pPr>
        <w:rPr>
          <w:rFonts w:cs="Segoe UI"/>
        </w:rPr>
      </w:pPr>
    </w:p>
    <w:p w14:paraId="6781C1EE" w14:textId="6585741A" w:rsidR="00882509" w:rsidRDefault="00DB3739" w:rsidP="007B2A41">
      <w:pPr>
        <w:rPr>
          <w:rFonts w:cs="Segoe UI"/>
        </w:rPr>
      </w:pPr>
      <w:r>
        <w:rPr>
          <w:rFonts w:cs="Segoe UI"/>
        </w:rPr>
        <w:lastRenderedPageBreak/>
        <w:t>Après avoir pêché quelques poissons vous pouvez les consulter dans votre stock de poisson en cliquant sur le symbole de caisse en haut à droite depuis n’importe où.</w:t>
      </w:r>
    </w:p>
    <w:p w14:paraId="405185C3" w14:textId="4A624A82" w:rsidR="00882509" w:rsidRDefault="00882509" w:rsidP="007B2A41">
      <w:pPr>
        <w:rPr>
          <w:rFonts w:cs="Segoe UI"/>
        </w:rPr>
      </w:pPr>
    </w:p>
    <w:p w14:paraId="3D69DA8D" w14:textId="77777777" w:rsidR="00DB3739" w:rsidRDefault="00DB3739" w:rsidP="00DB3739">
      <w:pPr>
        <w:keepNext/>
      </w:pPr>
      <w:r>
        <w:rPr>
          <w:rFonts w:cs="Segoe UI"/>
          <w:noProof/>
        </w:rPr>
        <w:drawing>
          <wp:inline distT="0" distB="0" distL="0" distR="0" wp14:anchorId="4C6B3BC1" wp14:editId="48E02CB6">
            <wp:extent cx="6085205" cy="3421380"/>
            <wp:effectExtent l="0" t="0" r="0" b="762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inline>
        </w:drawing>
      </w:r>
    </w:p>
    <w:p w14:paraId="29136DA6" w14:textId="187BCDDE" w:rsidR="007E46D6" w:rsidRDefault="00DB3739" w:rsidP="00DB3739">
      <w:pPr>
        <w:pStyle w:val="Lgende"/>
      </w:pPr>
      <w:r>
        <w:rPr>
          <w:rFonts w:cs="Segoe UI"/>
        </w:rPr>
        <w:fldChar w:fldCharType="begin"/>
      </w:r>
      <w:r>
        <w:rPr>
          <w:rFonts w:cs="Segoe UI"/>
        </w:rPr>
        <w:instrText xml:space="preserve"> SEQ Figure \* ARABIC </w:instrText>
      </w:r>
      <w:r>
        <w:rPr>
          <w:rFonts w:cs="Segoe UI"/>
        </w:rPr>
        <w:fldChar w:fldCharType="separate"/>
      </w:r>
      <w:bookmarkStart w:id="146" w:name="_Toc104834023"/>
      <w:r w:rsidR="0056193B">
        <w:rPr>
          <w:rFonts w:cs="Segoe UI"/>
          <w:noProof/>
        </w:rPr>
        <w:t>24</w:t>
      </w:r>
      <w:r>
        <w:rPr>
          <w:rFonts w:cs="Segoe UI"/>
        </w:rPr>
        <w:fldChar w:fldCharType="end"/>
      </w:r>
      <w:r>
        <w:t xml:space="preserve"> : </w:t>
      </w:r>
      <w:r w:rsidRPr="00666444">
        <w:t xml:space="preserve">Illustration </w:t>
      </w:r>
      <w:r>
        <w:t>inventaire 1</w:t>
      </w:r>
      <w:bookmarkEnd w:id="146"/>
    </w:p>
    <w:p w14:paraId="7AC9535F" w14:textId="3E93BDDE" w:rsidR="007E46D6" w:rsidRDefault="00B76CE4" w:rsidP="007E46D6">
      <w:r>
        <w:rPr>
          <w:noProof/>
        </w:rPr>
        <mc:AlternateContent>
          <mc:Choice Requires="wps">
            <w:drawing>
              <wp:anchor distT="0" distB="0" distL="114300" distR="114300" simplePos="0" relativeHeight="251695104" behindDoc="0" locked="0" layoutInCell="1" allowOverlap="1" wp14:anchorId="5CCF8FF0" wp14:editId="2A0C629B">
                <wp:simplePos x="0" y="0"/>
                <wp:positionH relativeFrom="column">
                  <wp:posOffset>405020</wp:posOffset>
                </wp:positionH>
                <wp:positionV relativeFrom="paragraph">
                  <wp:posOffset>4171490</wp:posOffset>
                </wp:positionV>
                <wp:extent cx="608520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9232FC8" w14:textId="199F9EA6" w:rsidR="00117920" w:rsidRPr="00665A0A" w:rsidRDefault="00117920"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47" w:name="_Toc104834024"/>
                            <w:r w:rsidR="0056193B">
                              <w:rPr>
                                <w:noProof/>
                              </w:rPr>
                              <w:t>25</w:t>
                            </w:r>
                            <w:r>
                              <w:rPr>
                                <w:noProof/>
                              </w:rPr>
                              <w:fldChar w:fldCharType="end"/>
                            </w:r>
                            <w:r>
                              <w:t xml:space="preserve"> : </w:t>
                            </w:r>
                            <w:r w:rsidRPr="0039528C">
                              <w:t xml:space="preserve">Illustration inventaire </w:t>
                            </w:r>
                            <w:r>
                              <w:t>2</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F8FF0" id="Zone de texte 53" o:spid="_x0000_s1034" type="#_x0000_t202" style="position:absolute;margin-left:31.9pt;margin-top:328.45pt;width:479.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" stroked="f">
                <v:textbox style="mso-fit-shape-to-text:t" inset="0,0,0,0">
                  <w:txbxContent>
                    <w:p w14:paraId="19232FC8" w14:textId="199F9EA6" w:rsidR="00117920" w:rsidRPr="00665A0A" w:rsidRDefault="00117920" w:rsidP="00117920">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48" w:name="_Toc104834024"/>
                      <w:r w:rsidR="0056193B">
                        <w:rPr>
                          <w:noProof/>
                        </w:rPr>
                        <w:t>25</w:t>
                      </w:r>
                      <w:r>
                        <w:rPr>
                          <w:noProof/>
                        </w:rPr>
                        <w:fldChar w:fldCharType="end"/>
                      </w:r>
                      <w:r>
                        <w:t xml:space="preserve"> : </w:t>
                      </w:r>
                      <w:r w:rsidRPr="0039528C">
                        <w:t xml:space="preserve">Illustration inventaire </w:t>
                      </w:r>
                      <w:r>
                        <w:t>2</w:t>
                      </w:r>
                      <w:bookmarkEnd w:id="148"/>
                    </w:p>
                  </w:txbxContent>
                </v:textbox>
                <w10:wrap type="topAndBottom"/>
              </v:shape>
            </w:pict>
          </mc:Fallback>
        </mc:AlternateContent>
      </w:r>
      <w:r>
        <w:rPr>
          <w:noProof/>
        </w:rPr>
        <w:drawing>
          <wp:anchor distT="0" distB="0" distL="114300" distR="114300" simplePos="0" relativeHeight="251693056" behindDoc="0" locked="0" layoutInCell="1" allowOverlap="1" wp14:anchorId="58F22BAA" wp14:editId="699DD1BB">
            <wp:simplePos x="0" y="0"/>
            <wp:positionH relativeFrom="column">
              <wp:posOffset>403576</wp:posOffset>
            </wp:positionH>
            <wp:positionV relativeFrom="paragraph">
              <wp:posOffset>1151255</wp:posOffset>
            </wp:positionV>
            <wp:extent cx="5327015" cy="2995295"/>
            <wp:effectExtent l="0" t="0" r="6985"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7015"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D6">
        <w:t>Certains des poissons peuvent être soit trop petit ou soit trop jeune</w:t>
      </w:r>
      <w:r w:rsidR="00117920">
        <w:t xml:space="preserve"> ou plus frais</w:t>
      </w:r>
      <w:r>
        <w:t xml:space="preserve"> (vous pouvez appuyer sur la touche « t » pour accélérer le temp et ainsi tester la fraicheur du poisson)</w:t>
      </w:r>
      <w:r w:rsidR="007E46D6">
        <w:t>. Dans ce cas l’information s’affiche en rouge. Vous pouvez cliquer dessus pour obtenir plus d’information</w:t>
      </w:r>
      <w:r w:rsidR="00117920">
        <w:t xml:space="preserve"> et le relâcher</w:t>
      </w:r>
      <w:r w:rsidR="00716E9E">
        <w:t xml:space="preserve"> pour ne pas recevoir d’amende en les vendant.</w:t>
      </w:r>
    </w:p>
    <w:p w14:paraId="745FCB78" w14:textId="1A0DAD3D" w:rsidR="007E46D6" w:rsidRDefault="007E46D6" w:rsidP="007E46D6">
      <w:pPr>
        <w:pStyle w:val="Titre"/>
        <w:framePr w:wrap="around"/>
      </w:pPr>
    </w:p>
    <w:p w14:paraId="3603B929" w14:textId="77777777" w:rsidR="00386978" w:rsidRDefault="00386978" w:rsidP="007E46D6"/>
    <w:p w14:paraId="720DE76C" w14:textId="77777777" w:rsidR="00386978" w:rsidRDefault="00386978" w:rsidP="007E46D6"/>
    <w:p w14:paraId="73522A91" w14:textId="77777777" w:rsidR="00386978" w:rsidRDefault="00386978" w:rsidP="007E46D6"/>
    <w:p w14:paraId="19BBAD57" w14:textId="1A741B90" w:rsidR="007E46D6" w:rsidRDefault="00716E9E" w:rsidP="007E46D6">
      <w:r>
        <w:t>Après avoir</w:t>
      </w:r>
      <w:r w:rsidR="00F26B15">
        <w:t xml:space="preserve"> relâché les poissons illégaux, vous pouvez retourner au menu de sélection de zones de pêche en cliquant sur le symbole de planète en haut à droite.</w:t>
      </w:r>
    </w:p>
    <w:p w14:paraId="0CA70B5B" w14:textId="77777777" w:rsidR="00386978" w:rsidRDefault="00386978" w:rsidP="007E46D6"/>
    <w:p w14:paraId="76B6E080" w14:textId="7F6B54B5" w:rsidR="00F26B15" w:rsidRDefault="00F26B15" w:rsidP="007E46D6">
      <w:r>
        <w:t>Pour pouvoir vendre les poissons, vous devez accéder aux marchés. Pour ça, vous devez cliquer sur le bouton « marchés ».</w:t>
      </w:r>
    </w:p>
    <w:p w14:paraId="539D9BDD" w14:textId="77777777" w:rsidR="00386978" w:rsidRDefault="00386978" w:rsidP="007E46D6"/>
    <w:p w14:paraId="276789DB" w14:textId="5E66BCF8" w:rsidR="00F26B15" w:rsidRDefault="00F26B15" w:rsidP="007E46D6">
      <w:r>
        <w:t>Ici, vous avez la liste de tous vos poissons</w:t>
      </w:r>
      <w:r w:rsidR="001A340D">
        <w:t>. Il n’y pas d’indication pour les poissons illégaux dans le marché. Faites, donc, bien le tri dans le stock avant de vendre.</w:t>
      </w:r>
    </w:p>
    <w:p w14:paraId="0408BE59" w14:textId="77777777" w:rsidR="00BA2259" w:rsidRDefault="00BA2259" w:rsidP="007E46D6"/>
    <w:p w14:paraId="79903124" w14:textId="5200CEC2" w:rsidR="00386978" w:rsidRDefault="00386978" w:rsidP="007E46D6">
      <w:r>
        <w:rPr>
          <w:noProof/>
        </w:rPr>
        <w:drawing>
          <wp:anchor distT="0" distB="0" distL="114300" distR="114300" simplePos="0" relativeHeight="251696128" behindDoc="0" locked="0" layoutInCell="1" allowOverlap="1" wp14:anchorId="6659BD3E" wp14:editId="05BEEC10">
            <wp:simplePos x="0" y="0"/>
            <wp:positionH relativeFrom="column">
              <wp:posOffset>120015</wp:posOffset>
            </wp:positionH>
            <wp:positionV relativeFrom="paragraph">
              <wp:posOffset>454770</wp:posOffset>
            </wp:positionV>
            <wp:extent cx="6085205" cy="3421380"/>
            <wp:effectExtent l="0" t="0" r="0" b="762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anchor>
        </w:drawing>
      </w:r>
    </w:p>
    <w:p w14:paraId="75BF5CEA" w14:textId="266C6151" w:rsidR="00386978" w:rsidRDefault="00386978" w:rsidP="007E46D6">
      <w:r>
        <w:rPr>
          <w:noProof/>
        </w:rPr>
        <mc:AlternateContent>
          <mc:Choice Requires="wps">
            <w:drawing>
              <wp:anchor distT="0" distB="0" distL="114300" distR="114300" simplePos="0" relativeHeight="251698176" behindDoc="0" locked="0" layoutInCell="1" allowOverlap="1" wp14:anchorId="51190CD2" wp14:editId="69934B22">
                <wp:simplePos x="0" y="0"/>
                <wp:positionH relativeFrom="column">
                  <wp:posOffset>120015</wp:posOffset>
                </wp:positionH>
                <wp:positionV relativeFrom="paragraph">
                  <wp:posOffset>3722151</wp:posOffset>
                </wp:positionV>
                <wp:extent cx="6085205"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1684654D" w14:textId="41D2A3CE" w:rsidR="001A340D" w:rsidRPr="00AF5B5F" w:rsidRDefault="001A340D"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49" w:name="_Toc104834025"/>
                            <w:r w:rsidR="0056193B">
                              <w:rPr>
                                <w:noProof/>
                              </w:rPr>
                              <w:t>26</w:t>
                            </w:r>
                            <w:r>
                              <w:rPr>
                                <w:noProof/>
                              </w:rPr>
                              <w:fldChar w:fldCharType="end"/>
                            </w:r>
                            <w:r>
                              <w:t xml:space="preserve"> : </w:t>
                            </w:r>
                            <w:r w:rsidRPr="00AC6235">
                              <w:t xml:space="preserve">Illustration </w:t>
                            </w:r>
                            <w:r>
                              <w:t>marché vente de poissons 1</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90CD2" id="Zone de texte 55" o:spid="_x0000_s1035" type="#_x0000_t202" style="position:absolute;margin-left:9.45pt;margin-top:293.1pt;width:479.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" stroked="f">
                <v:textbox style="mso-fit-shape-to-text:t" inset="0,0,0,0">
                  <w:txbxContent>
                    <w:p w14:paraId="1684654D" w14:textId="41D2A3CE" w:rsidR="001A340D" w:rsidRPr="00AF5B5F" w:rsidRDefault="001A340D" w:rsidP="001A340D">
                      <w:pPr>
                        <w:pStyle w:val="Lgende"/>
                        <w:rPr>
                          <w:noProof/>
                          <w:color w:val="000000"/>
                          <w:sz w:val="24"/>
                          <w:szCs w:val="20"/>
                        </w:rPr>
                      </w:pPr>
                      <w:r>
                        <w:rPr>
                          <w:noProof/>
                        </w:rPr>
                        <w:fldChar w:fldCharType="begin"/>
                      </w:r>
                      <w:r>
                        <w:rPr>
                          <w:noProof/>
                        </w:rPr>
                        <w:instrText xml:space="preserve"> SEQ Figure \* ARABIC </w:instrText>
                      </w:r>
                      <w:r>
                        <w:rPr>
                          <w:noProof/>
                        </w:rPr>
                        <w:fldChar w:fldCharType="separate"/>
                      </w:r>
                      <w:bookmarkStart w:id="150" w:name="_Toc104834025"/>
                      <w:r w:rsidR="0056193B">
                        <w:rPr>
                          <w:noProof/>
                        </w:rPr>
                        <w:t>26</w:t>
                      </w:r>
                      <w:r>
                        <w:rPr>
                          <w:noProof/>
                        </w:rPr>
                        <w:fldChar w:fldCharType="end"/>
                      </w:r>
                      <w:r>
                        <w:t xml:space="preserve"> : </w:t>
                      </w:r>
                      <w:r w:rsidRPr="00AC6235">
                        <w:t xml:space="preserve">Illustration </w:t>
                      </w:r>
                      <w:r>
                        <w:t>marché vente de poissons 1</w:t>
                      </w:r>
                      <w:bookmarkEnd w:id="150"/>
                    </w:p>
                  </w:txbxContent>
                </v:textbox>
                <w10:wrap type="topAndBottom"/>
              </v:shape>
            </w:pict>
          </mc:Fallback>
        </mc:AlternateContent>
      </w:r>
    </w:p>
    <w:p w14:paraId="240E47B6" w14:textId="7B230AE1" w:rsidR="00882509" w:rsidRDefault="00882509" w:rsidP="00DB3739">
      <w:pPr>
        <w:pStyle w:val="Lgende"/>
        <w:rPr>
          <w:rFonts w:cs="Segoe UI"/>
        </w:rPr>
      </w:pPr>
    </w:p>
    <w:p w14:paraId="3B92FDA1" w14:textId="4DCD904B" w:rsidR="00882509" w:rsidRDefault="00882509" w:rsidP="007B2A41">
      <w:pPr>
        <w:rPr>
          <w:rFonts w:cs="Segoe UI"/>
        </w:rPr>
      </w:pPr>
    </w:p>
    <w:p w14:paraId="62256164" w14:textId="4F16127E" w:rsidR="0023704B" w:rsidRDefault="0023704B" w:rsidP="007B2A41">
      <w:pPr>
        <w:rPr>
          <w:rFonts w:cs="Segoe UI"/>
        </w:rPr>
      </w:pPr>
    </w:p>
    <w:p w14:paraId="1CD04B76" w14:textId="7DEB9F9E" w:rsidR="0023704B" w:rsidRDefault="0023704B" w:rsidP="007B2A41">
      <w:pPr>
        <w:rPr>
          <w:rFonts w:cs="Segoe UI"/>
        </w:rPr>
      </w:pPr>
    </w:p>
    <w:p w14:paraId="5357619D" w14:textId="5A48AF8E" w:rsidR="0023704B" w:rsidRDefault="0023704B" w:rsidP="007B2A41">
      <w:pPr>
        <w:rPr>
          <w:rFonts w:cs="Segoe UI"/>
        </w:rPr>
      </w:pPr>
    </w:p>
    <w:p w14:paraId="3183CD87" w14:textId="28707FF2" w:rsidR="0023704B" w:rsidRDefault="0023704B" w:rsidP="007B2A41">
      <w:pPr>
        <w:rPr>
          <w:rFonts w:cs="Segoe UI"/>
        </w:rPr>
      </w:pPr>
    </w:p>
    <w:p w14:paraId="569FF82E" w14:textId="77777777" w:rsidR="00BA2259" w:rsidRDefault="00BA2259" w:rsidP="007B2A41">
      <w:pPr>
        <w:rPr>
          <w:rFonts w:cs="Segoe UI"/>
        </w:rPr>
      </w:pPr>
    </w:p>
    <w:p w14:paraId="1B571487" w14:textId="1445D8EF" w:rsidR="0023704B" w:rsidRDefault="001C4B71" w:rsidP="007B2A41">
      <w:pPr>
        <w:rPr>
          <w:rFonts w:cs="Segoe UI"/>
        </w:rPr>
      </w:pPr>
      <w:r>
        <w:rPr>
          <w:rFonts w:cs="Segoe UI"/>
        </w:rPr>
        <w:lastRenderedPageBreak/>
        <w:t xml:space="preserve">Vous pouvez sélectionner les poissons que vous souhaitez vendre </w:t>
      </w:r>
      <w:r w:rsidR="00E36CDA">
        <w:rPr>
          <w:rFonts w:cs="Segoe UI"/>
        </w:rPr>
        <w:t>en</w:t>
      </w:r>
      <w:r>
        <w:rPr>
          <w:rFonts w:cs="Segoe UI"/>
        </w:rPr>
        <w:t xml:space="preserve"> cliquant dessus. Ça fera mettre à jour la somme au-dessus du bouton vendre</w:t>
      </w:r>
    </w:p>
    <w:p w14:paraId="0734A27E" w14:textId="1C617ED0" w:rsidR="0023704B" w:rsidRDefault="0023704B" w:rsidP="007B2A41">
      <w:pPr>
        <w:rPr>
          <w:rFonts w:cs="Segoe UI"/>
        </w:rPr>
      </w:pPr>
    </w:p>
    <w:p w14:paraId="2D25A171" w14:textId="5B25B733" w:rsidR="0023704B" w:rsidRDefault="00C502BF" w:rsidP="007B2A41">
      <w:pPr>
        <w:rPr>
          <w:rFonts w:cs="Segoe UI"/>
        </w:rPr>
      </w:pPr>
      <w:r>
        <w:rPr>
          <w:rFonts w:cs="Segoe UI"/>
          <w:noProof/>
        </w:rPr>
        <w:drawing>
          <wp:anchor distT="0" distB="0" distL="114300" distR="114300" simplePos="0" relativeHeight="251699200" behindDoc="0" locked="0" layoutInCell="1" allowOverlap="1" wp14:anchorId="6F00A529" wp14:editId="6B85095D">
            <wp:simplePos x="0" y="0"/>
            <wp:positionH relativeFrom="column">
              <wp:posOffset>-5715</wp:posOffset>
            </wp:positionH>
            <wp:positionV relativeFrom="paragraph">
              <wp:posOffset>569201</wp:posOffset>
            </wp:positionV>
            <wp:extent cx="6101080" cy="343662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1080" cy="3436620"/>
                    </a:xfrm>
                    <a:prstGeom prst="rect">
                      <a:avLst/>
                    </a:prstGeom>
                    <a:noFill/>
                    <a:ln>
                      <a:noFill/>
                    </a:ln>
                  </pic:spPr>
                </pic:pic>
              </a:graphicData>
            </a:graphic>
          </wp:anchor>
        </w:drawing>
      </w:r>
      <w:r w:rsidR="00BA2259">
        <w:rPr>
          <w:noProof/>
        </w:rPr>
        <mc:AlternateContent>
          <mc:Choice Requires="wps">
            <w:drawing>
              <wp:anchor distT="0" distB="0" distL="114300" distR="114300" simplePos="0" relativeHeight="251701248" behindDoc="0" locked="0" layoutInCell="1" allowOverlap="1" wp14:anchorId="3C141E38" wp14:editId="77DA3178">
                <wp:simplePos x="0" y="0"/>
                <wp:positionH relativeFrom="column">
                  <wp:posOffset>-5715</wp:posOffset>
                </wp:positionH>
                <wp:positionV relativeFrom="paragraph">
                  <wp:posOffset>4015105</wp:posOffset>
                </wp:positionV>
                <wp:extent cx="6101080" cy="635"/>
                <wp:effectExtent l="0" t="0" r="0" b="0"/>
                <wp:wrapTopAndBottom/>
                <wp:docPr id="57" name="Zone de texte 57"/>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wps:spPr>
                      <wps:txbx>
                        <w:txbxContent>
                          <w:p w14:paraId="75A19256" w14:textId="6AAC66A5" w:rsidR="00BA2259" w:rsidRPr="00431757" w:rsidRDefault="00BA2259"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1" w:name="_Toc104834026"/>
                            <w:r w:rsidR="0056193B">
                              <w:rPr>
                                <w:rFonts w:cs="Segoe UI"/>
                                <w:noProof/>
                              </w:rPr>
                              <w:t>27</w:t>
                            </w:r>
                            <w:r>
                              <w:rPr>
                                <w:rFonts w:cs="Segoe UI"/>
                                <w:noProof/>
                              </w:rPr>
                              <w:fldChar w:fldCharType="end"/>
                            </w:r>
                            <w:r>
                              <w:t xml:space="preserve"> :</w:t>
                            </w:r>
                            <w:r w:rsidRPr="008A2964">
                              <w:t xml:space="preserve"> Illustration marché vente de poissons </w:t>
                            </w:r>
                            <w:r>
                              <w:t>2</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41E38" id="Zone de texte 57" o:spid="_x0000_s1036" type="#_x0000_t202" style="position:absolute;margin-left:-.45pt;margin-top:316.15pt;width:480.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" stroked="f">
                <v:textbox style="mso-fit-shape-to-text:t" inset="0,0,0,0">
                  <w:txbxContent>
                    <w:p w14:paraId="75A19256" w14:textId="6AAC66A5" w:rsidR="00BA2259" w:rsidRPr="00431757" w:rsidRDefault="00BA2259" w:rsidP="00BA2259">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2" w:name="_Toc104834026"/>
                      <w:r w:rsidR="0056193B">
                        <w:rPr>
                          <w:rFonts w:cs="Segoe UI"/>
                          <w:noProof/>
                        </w:rPr>
                        <w:t>27</w:t>
                      </w:r>
                      <w:r>
                        <w:rPr>
                          <w:rFonts w:cs="Segoe UI"/>
                          <w:noProof/>
                        </w:rPr>
                        <w:fldChar w:fldCharType="end"/>
                      </w:r>
                      <w:r>
                        <w:t xml:space="preserve"> :</w:t>
                      </w:r>
                      <w:r w:rsidRPr="008A2964">
                        <w:t xml:space="preserve"> Illustration marché vente de poissons </w:t>
                      </w:r>
                      <w:r>
                        <w:t>2</w:t>
                      </w:r>
                      <w:bookmarkEnd w:id="152"/>
                    </w:p>
                  </w:txbxContent>
                </v:textbox>
                <w10:wrap type="topAndBottom"/>
              </v:shape>
            </w:pict>
          </mc:Fallback>
        </mc:AlternateContent>
      </w:r>
      <w:r w:rsidR="00E36CDA">
        <w:rPr>
          <w:rFonts w:cs="Segoe UI"/>
        </w:rPr>
        <w:t>Lorsque vous avez finit de sélection les poissons vous pouvez cliquer sur le bouton « vendre ».</w:t>
      </w:r>
    </w:p>
    <w:p w14:paraId="50F1FC4A" w14:textId="031AFFD9" w:rsidR="0056193B" w:rsidRDefault="0056193B" w:rsidP="007B2A41">
      <w:pPr>
        <w:rPr>
          <w:rFonts w:cs="Segoe UI"/>
        </w:rPr>
      </w:pPr>
    </w:p>
    <w:p w14:paraId="1510728B" w14:textId="299548AC" w:rsidR="007E549A" w:rsidRDefault="00FC3AD0" w:rsidP="007B2A41">
      <w:pPr>
        <w:rPr>
          <w:rFonts w:cs="Segoe UI"/>
        </w:rPr>
      </w:pPr>
      <w:r>
        <w:rPr>
          <w:rFonts w:cs="Segoe UI"/>
          <w:noProof/>
        </w:rPr>
        <w:drawing>
          <wp:anchor distT="0" distB="0" distL="114300" distR="114300" simplePos="0" relativeHeight="251702272" behindDoc="0" locked="0" layoutInCell="1" allowOverlap="1" wp14:anchorId="5E47C62C" wp14:editId="27A4FFD3">
            <wp:simplePos x="0" y="0"/>
            <wp:positionH relativeFrom="column">
              <wp:posOffset>687070</wp:posOffset>
            </wp:positionH>
            <wp:positionV relativeFrom="paragraph">
              <wp:posOffset>572770</wp:posOffset>
            </wp:positionV>
            <wp:extent cx="4949825" cy="2783205"/>
            <wp:effectExtent l="0" t="0" r="3175"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9825"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93B">
        <w:rPr>
          <w:noProof/>
        </w:rPr>
        <mc:AlternateContent>
          <mc:Choice Requires="wps">
            <w:drawing>
              <wp:anchor distT="0" distB="0" distL="114300" distR="114300" simplePos="0" relativeHeight="251704320" behindDoc="0" locked="0" layoutInCell="1" allowOverlap="1" wp14:anchorId="76E745FB" wp14:editId="27C9B411">
                <wp:simplePos x="0" y="0"/>
                <wp:positionH relativeFrom="column">
                  <wp:posOffset>687070</wp:posOffset>
                </wp:positionH>
                <wp:positionV relativeFrom="paragraph">
                  <wp:posOffset>3359150</wp:posOffset>
                </wp:positionV>
                <wp:extent cx="4949825" cy="635"/>
                <wp:effectExtent l="0" t="0" r="0" b="0"/>
                <wp:wrapTopAndBottom/>
                <wp:docPr id="59" name="Zone de texte 59"/>
                <wp:cNvGraphicFramePr/>
                <a:graphic xmlns:a="http://schemas.openxmlformats.org/drawingml/2006/main">
                  <a:graphicData uri="http://schemas.microsoft.com/office/word/2010/wordprocessingShape">
                    <wps:wsp>
                      <wps:cNvSpPr txBox="1"/>
                      <wps:spPr>
                        <a:xfrm>
                          <a:off x="0" y="0"/>
                          <a:ext cx="4949825" cy="635"/>
                        </a:xfrm>
                        <a:prstGeom prst="rect">
                          <a:avLst/>
                        </a:prstGeom>
                        <a:solidFill>
                          <a:prstClr val="white"/>
                        </a:solidFill>
                        <a:ln>
                          <a:noFill/>
                        </a:ln>
                      </wps:spPr>
                      <wps:txbx>
                        <w:txbxContent>
                          <w:p w14:paraId="3E552F38" w14:textId="2A4DB4AE" w:rsidR="0056193B" w:rsidRPr="00BA5602" w:rsidRDefault="0056193B"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3" w:name="_Toc104834027"/>
                            <w:r>
                              <w:rPr>
                                <w:rFonts w:cs="Segoe UI"/>
                                <w:noProof/>
                              </w:rPr>
                              <w:t>28</w:t>
                            </w:r>
                            <w:r>
                              <w:rPr>
                                <w:rFonts w:cs="Segoe UI"/>
                                <w:noProof/>
                              </w:rPr>
                              <w:fldChar w:fldCharType="end"/>
                            </w:r>
                            <w:r>
                              <w:t xml:space="preserve"> : </w:t>
                            </w:r>
                            <w:r w:rsidRPr="005E311D">
                              <w:t xml:space="preserve">Illustration marché </w:t>
                            </w:r>
                            <w:r>
                              <w:t>amende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745FB" id="Zone de texte 59" o:spid="_x0000_s1037" type="#_x0000_t202" style="position:absolute;margin-left:54.1pt;margin-top:264.5pt;width:389.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nSwGwIAAEAEAAAOAAAAZHJzL2Uyb0RvYy54bWysU8Fu2zAMvQ/YPwi6L06ytm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" stroked="f">
                <v:textbox style="mso-fit-shape-to-text:t" inset="0,0,0,0">
                  <w:txbxContent>
                    <w:p w14:paraId="3E552F38" w14:textId="2A4DB4AE" w:rsidR="0056193B" w:rsidRPr="00BA5602" w:rsidRDefault="0056193B" w:rsidP="0056193B">
                      <w:pPr>
                        <w:pStyle w:val="Lgende"/>
                        <w:rPr>
                          <w:rFonts w:cs="Segoe UI"/>
                          <w:noProof/>
                          <w:color w:val="000000"/>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154" w:name="_Toc104834027"/>
                      <w:r>
                        <w:rPr>
                          <w:rFonts w:cs="Segoe UI"/>
                          <w:noProof/>
                        </w:rPr>
                        <w:t>28</w:t>
                      </w:r>
                      <w:r>
                        <w:rPr>
                          <w:rFonts w:cs="Segoe UI"/>
                          <w:noProof/>
                        </w:rPr>
                        <w:fldChar w:fldCharType="end"/>
                      </w:r>
                      <w:r>
                        <w:t xml:space="preserve"> : </w:t>
                      </w:r>
                      <w:r w:rsidRPr="005E311D">
                        <w:t xml:space="preserve">Illustration marché </w:t>
                      </w:r>
                      <w:r>
                        <w:t>amende</w:t>
                      </w:r>
                      <w:bookmarkEnd w:id="154"/>
                    </w:p>
                  </w:txbxContent>
                </v:textbox>
                <w10:wrap type="topAndBottom"/>
              </v:shape>
            </w:pict>
          </mc:Fallback>
        </mc:AlternateContent>
      </w:r>
      <w:r w:rsidR="00C502BF">
        <w:rPr>
          <w:rFonts w:cs="Segoe UI"/>
        </w:rPr>
        <w:t>Si vous vendez des poissons illégaux vous recevrez une amende de 1000 $ par poisson illégaux</w:t>
      </w:r>
      <w:r w:rsidR="0056193B">
        <w:rPr>
          <w:rFonts w:cs="Segoe UI"/>
        </w:rPr>
        <w:t>.</w:t>
      </w:r>
    </w:p>
    <w:p w14:paraId="444E4482" w14:textId="1DDC6547" w:rsidR="0056193B" w:rsidRDefault="0056193B" w:rsidP="007B2A41">
      <w:pPr>
        <w:rPr>
          <w:rFonts w:cs="Segoe UI"/>
        </w:rPr>
      </w:pPr>
    </w:p>
    <w:p w14:paraId="73F84B27" w14:textId="45AA81F6" w:rsidR="007E549A" w:rsidRDefault="00B76CE4" w:rsidP="007B2A41">
      <w:pPr>
        <w:rPr>
          <w:rFonts w:cs="Segoe UI"/>
        </w:rPr>
      </w:pPr>
      <w:r>
        <w:rPr>
          <w:rFonts w:cs="Segoe UI"/>
        </w:rPr>
        <w:lastRenderedPageBreak/>
        <w:t>Lorsque</w:t>
      </w:r>
      <w:r w:rsidR="00FC3AD0">
        <w:rPr>
          <w:rFonts w:cs="Segoe UI"/>
        </w:rPr>
        <w:t xml:space="preserve"> vous aurez assez</w:t>
      </w:r>
      <w:r>
        <w:rPr>
          <w:rFonts w:cs="Segoe UI"/>
        </w:rPr>
        <w:t xml:space="preserve"> d’argent (Vous pouvez appuyer sur la touche « + » du clavier numérique pour avoir plus d’argent et « - </w:t>
      </w:r>
      <w:r w:rsidR="00B82D1D">
        <w:rPr>
          <w:rFonts w:cs="Segoe UI"/>
        </w:rPr>
        <w:t>» pour</w:t>
      </w:r>
      <w:r>
        <w:rPr>
          <w:rFonts w:cs="Segoe UI"/>
        </w:rPr>
        <w:t xml:space="preserve"> retirer de </w:t>
      </w:r>
      <w:r w:rsidR="00B82D1D">
        <w:rPr>
          <w:rFonts w:cs="Segoe UI"/>
        </w:rPr>
        <w:t>l’argent)</w:t>
      </w:r>
    </w:p>
    <w:p w14:paraId="6E5B3DF7" w14:textId="71E30BE8" w:rsidR="0056193B" w:rsidRDefault="0056193B" w:rsidP="007B2A41">
      <w:pPr>
        <w:rPr>
          <w:rFonts w:cs="Segoe UI"/>
        </w:rPr>
      </w:pPr>
    </w:p>
    <w:p w14:paraId="447432E6" w14:textId="007FC4BD" w:rsidR="0056193B" w:rsidRPr="00090680" w:rsidRDefault="00510BF2" w:rsidP="007B2A41">
      <w:pPr>
        <w:rPr>
          <w:rFonts w:cs="Segoe UI"/>
        </w:rPr>
      </w:pPr>
      <w:r>
        <w:rPr>
          <w:rFonts w:cs="Segoe UI"/>
        </w:rPr>
        <w:t>Vous avez la possibilité de rejoindre la deuxième zone qui contient plus d’espèce de poissons et qui rapporte plus.</w:t>
      </w:r>
    </w:p>
    <w:p w14:paraId="7FC828B9" w14:textId="2DB59A7D" w:rsidR="00367AC1" w:rsidRDefault="007B2A41" w:rsidP="00DE298A">
      <w:pPr>
        <w:pStyle w:val="Titre2"/>
        <w:rPr>
          <w:rFonts w:cs="Segoe UI"/>
          <w:iCs/>
        </w:rPr>
      </w:pPr>
      <w:bookmarkStart w:id="155" w:name="_Toc71703270"/>
      <w:bookmarkStart w:id="156" w:name="_Toc104297194"/>
      <w:bookmarkStart w:id="157" w:name="_Toc104836245"/>
      <w:r w:rsidRPr="00090680">
        <w:rPr>
          <w:rFonts w:cs="Segoe UI"/>
          <w:iCs/>
        </w:rPr>
        <w:t>Archives du projet</w:t>
      </w:r>
      <w:bookmarkStart w:id="158" w:name="_Toc25553334"/>
      <w:bookmarkEnd w:id="155"/>
      <w:bookmarkEnd w:id="156"/>
      <w:bookmarkEnd w:id="157"/>
      <w:r w:rsidRPr="00090680">
        <w:rPr>
          <w:rFonts w:cs="Segoe UI"/>
          <w:iCs/>
        </w:rPr>
        <w:t xml:space="preserve"> </w:t>
      </w:r>
      <w:bookmarkEnd w:id="158"/>
    </w:p>
    <w:p w14:paraId="2AF47D83" w14:textId="77777777" w:rsidR="00DE298A" w:rsidRPr="00DE298A" w:rsidRDefault="00DE298A" w:rsidP="00DE298A"/>
    <w:p w14:paraId="4C9B668E" w14:textId="259C1FC8" w:rsidR="00F71E74" w:rsidRPr="005F4F6D" w:rsidRDefault="00F71E74" w:rsidP="00F71E74">
      <w:pPr>
        <w:pStyle w:val="Titre3"/>
        <w:rPr>
          <w:lang w:val="fr-CH"/>
        </w:rPr>
      </w:pPr>
      <w:bookmarkStart w:id="159" w:name="_Toc104836246"/>
      <w:r w:rsidRPr="005F4F6D">
        <w:rPr>
          <w:lang w:val="fr-CH"/>
        </w:rPr>
        <w:t>Archives Documentations</w:t>
      </w:r>
      <w:bookmarkEnd w:id="159"/>
    </w:p>
    <w:p w14:paraId="02BCEEA2" w14:textId="67B57C11" w:rsidR="00F71E74" w:rsidRPr="005F4F6D" w:rsidRDefault="000B57B1" w:rsidP="00F71E74">
      <w:pPr>
        <w:rPr>
          <w:rFonts w:cs="Segoe UI"/>
          <w:iCs/>
          <w:color w:val="7E7EB9" w:themeColor="accent6" w:themeTint="99"/>
          <w:lang w:val="fr-CH"/>
        </w:rPr>
      </w:pPr>
      <w:hyperlink r:id="rId60" w:history="1">
        <w:r w:rsidR="00F10720" w:rsidRPr="005F4F6D">
          <w:rPr>
            <w:rStyle w:val="Lienhypertexte"/>
            <w:rFonts w:cs="Segoe UI"/>
            <w:iCs/>
            <w:lang w:val="fr-CH"/>
          </w:rPr>
          <w:t>https://github.com/KevinGacon/Fishermen-TPI/tree/main/Documentations</w:t>
        </w:r>
      </w:hyperlink>
    </w:p>
    <w:p w14:paraId="61004BDE" w14:textId="415DCC74" w:rsidR="00F10720" w:rsidRPr="005F4F6D" w:rsidRDefault="00F10720" w:rsidP="00F71E74">
      <w:pPr>
        <w:rPr>
          <w:rFonts w:cs="Segoe UI"/>
          <w:iCs/>
          <w:lang w:val="fr-CH"/>
        </w:rPr>
      </w:pPr>
    </w:p>
    <w:p w14:paraId="251B7C9E" w14:textId="09C15EF8" w:rsidR="00F71E74" w:rsidRPr="009A3073" w:rsidRDefault="000B57B1" w:rsidP="00F71E74">
      <w:pPr>
        <w:rPr>
          <w:rFonts w:cs="Segoe UI"/>
          <w:iCs/>
          <w:color w:val="7E7EB9" w:themeColor="accent6" w:themeTint="99"/>
        </w:rPr>
      </w:pPr>
      <w:hyperlink r:id="rId61" w:history="1">
        <w:r w:rsidR="00F10720" w:rsidRPr="009A3073">
          <w:rPr>
            <w:rStyle w:val="Lienhypertexte"/>
            <w:rFonts w:cs="Segoe UI"/>
            <w:iCs/>
          </w:rPr>
          <w:t>Documentation</w:t>
        </w:r>
        <w:r w:rsidR="00F71E74" w:rsidRPr="009A3073">
          <w:rPr>
            <w:rStyle w:val="Lienhypertexte"/>
            <w:rFonts w:cs="Segoe UI"/>
            <w:iCs/>
          </w:rPr>
          <w:t xml:space="preserve"> 1.00</w:t>
        </w:r>
      </w:hyperlink>
    </w:p>
    <w:p w14:paraId="40FF8E61" w14:textId="3D67DEF5" w:rsidR="00F10720" w:rsidRPr="009A3073" w:rsidRDefault="000B57B1" w:rsidP="00F10720">
      <w:pPr>
        <w:rPr>
          <w:rFonts w:cs="Segoe UI"/>
          <w:iCs/>
          <w:color w:val="7E7EB9" w:themeColor="accent6" w:themeTint="99"/>
        </w:rPr>
      </w:pPr>
      <w:hyperlink r:id="rId62" w:history="1">
        <w:r w:rsidR="00F10720" w:rsidRPr="009A3073">
          <w:rPr>
            <w:rStyle w:val="Lienhypertexte"/>
            <w:rFonts w:cs="Segoe UI"/>
            <w:iCs/>
          </w:rPr>
          <w:t>Documentation 2.00</w:t>
        </w:r>
      </w:hyperlink>
    </w:p>
    <w:p w14:paraId="3F6AB67A" w14:textId="27D2047A" w:rsidR="00F10720" w:rsidRPr="009A3073" w:rsidRDefault="00525C19" w:rsidP="00F10720">
      <w:pPr>
        <w:rPr>
          <w:rStyle w:val="Lienhypertexte"/>
          <w:rFonts w:cs="Segoe UI"/>
          <w:iCs/>
        </w:rPr>
      </w:pP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"https://github.com/KevinGacon/Fishermen-TPI/tree/main/Documentations/10.05.2022" </w:instrText>
      </w:r>
      <w:r w:rsidRPr="009A3073">
        <w:rPr>
          <w:rFonts w:cs="Segoe UI"/>
          <w:iCs/>
          <w:color w:val="7E7EB9" w:themeColor="accent6" w:themeTint="99"/>
        </w:rPr>
        <w:fldChar w:fldCharType="separate"/>
      </w:r>
      <w:r w:rsidR="00F10720" w:rsidRPr="009A3073">
        <w:rPr>
          <w:rStyle w:val="Lienhypertexte"/>
          <w:rFonts w:cs="Segoe UI"/>
          <w:iCs/>
        </w:rPr>
        <w:t>Documentation 3.00</w:t>
      </w:r>
    </w:p>
    <w:p w14:paraId="7BE7301F" w14:textId="2418A513"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"https://github.com/KevinGacon/Fishermen-TPI/tree/main/Documentations/13.05.2022" </w:instrText>
      </w:r>
      <w:r w:rsidRPr="009A3073">
        <w:rPr>
          <w:rFonts w:cs="Segoe UI"/>
          <w:iCs/>
          <w:color w:val="7E7EB9" w:themeColor="accent6" w:themeTint="99"/>
        </w:rPr>
        <w:fldChar w:fldCharType="separate"/>
      </w:r>
      <w:r w:rsidR="00F10720" w:rsidRPr="009A3073">
        <w:rPr>
          <w:rStyle w:val="Lienhypertexte"/>
          <w:rFonts w:cs="Segoe UI"/>
          <w:iCs/>
        </w:rPr>
        <w:t>Documentation 4.00</w:t>
      </w:r>
    </w:p>
    <w:p w14:paraId="6F2E123D" w14:textId="223C1454"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"https://github.com/KevinGacon/Fishermen-TPI/tree/main/Documentations/17.05.2022" </w:instrText>
      </w:r>
      <w:r w:rsidRPr="009A3073">
        <w:rPr>
          <w:rFonts w:cs="Segoe UI"/>
          <w:iCs/>
          <w:color w:val="7E7EB9" w:themeColor="accent6" w:themeTint="99"/>
        </w:rPr>
        <w:fldChar w:fldCharType="separate"/>
      </w:r>
      <w:r w:rsidR="00F10720" w:rsidRPr="009A3073">
        <w:rPr>
          <w:rStyle w:val="Lienhypertexte"/>
          <w:rFonts w:cs="Segoe UI"/>
          <w:iCs/>
        </w:rPr>
        <w:t>Documentation 5.00</w:t>
      </w:r>
    </w:p>
    <w:p w14:paraId="49215988" w14:textId="4EDAD035" w:rsidR="00F10720" w:rsidRPr="00D26889" w:rsidRDefault="00525C19" w:rsidP="00F10720">
      <w:pPr>
        <w:rPr>
          <w:rStyle w:val="Lienhypertexte"/>
          <w:rFonts w:cs="Segoe UI"/>
          <w:iCs/>
        </w:rPr>
      </w:pPr>
      <w:r w:rsidRPr="009A3073">
        <w:rPr>
          <w:rFonts w:cs="Segoe UI"/>
          <w:iCs/>
          <w:color w:val="7E7EB9" w:themeColor="accent6" w:themeTint="99"/>
        </w:rPr>
        <w:fldChar w:fldCharType="end"/>
      </w:r>
      <w:r w:rsidRPr="00D26889">
        <w:rPr>
          <w:rFonts w:cs="Segoe UI"/>
          <w:iCs/>
          <w:color w:val="7E7EB9" w:themeColor="accent6" w:themeTint="99"/>
        </w:rPr>
        <w:fldChar w:fldCharType="begin"/>
      </w:r>
      <w:r w:rsidRPr="00D26889">
        <w:rPr>
          <w:rFonts w:cs="Segoe UI"/>
          <w:iCs/>
          <w:color w:val="7E7EB9" w:themeColor="accent6" w:themeTint="99"/>
        </w:rPr>
        <w:instrText xml:space="preserve"> HYPERLINK "https://github.com/KevinGacon/Fishermen-TPI/tree/main/Documentations/20.05.2022" </w:instrText>
      </w:r>
      <w:r w:rsidRPr="00D26889">
        <w:rPr>
          <w:rFonts w:cs="Segoe UI"/>
          <w:iCs/>
          <w:color w:val="7E7EB9" w:themeColor="accent6" w:themeTint="99"/>
        </w:rPr>
        <w:fldChar w:fldCharType="separate"/>
      </w:r>
      <w:r w:rsidR="00F10720" w:rsidRPr="00D26889">
        <w:rPr>
          <w:rStyle w:val="Lienhypertexte"/>
          <w:rFonts w:cs="Segoe UI"/>
          <w:iCs/>
        </w:rPr>
        <w:t>Documentation 6.00</w:t>
      </w:r>
    </w:p>
    <w:p w14:paraId="557EAD76" w14:textId="3AFDE8B0" w:rsidR="00F10720" w:rsidRPr="00F10720" w:rsidRDefault="00525C19" w:rsidP="00F10720">
      <w:pPr>
        <w:rPr>
          <w:rFonts w:cs="Segoe UI"/>
          <w:iCs/>
        </w:rPr>
      </w:pPr>
      <w:r w:rsidRPr="00D26889">
        <w:rPr>
          <w:rFonts w:cs="Segoe UI"/>
          <w:iCs/>
          <w:color w:val="7E7EB9" w:themeColor="accent6" w:themeTint="99"/>
        </w:rPr>
        <w:fldChar w:fldCharType="end"/>
      </w:r>
      <w:hyperlink r:id="rId63" w:history="1">
        <w:r w:rsidR="00F10720" w:rsidRPr="00F10720">
          <w:rPr>
            <w:rStyle w:val="Lienhypertexte"/>
            <w:rFonts w:cs="Segoe UI"/>
            <w:iCs/>
            <w:color w:val="000000"/>
            <w:u w:val="none"/>
          </w:rPr>
          <w:t>Documentation 7.00</w:t>
        </w:r>
      </w:hyperlink>
    </w:p>
    <w:p w14:paraId="2D5C0CFB" w14:textId="77777777" w:rsidR="00F10720" w:rsidRPr="00767CD6" w:rsidRDefault="00F10720" w:rsidP="00F71E74">
      <w:pPr>
        <w:rPr>
          <w:rFonts w:cs="Segoe UI"/>
          <w:iCs/>
          <w:color w:val="7E7EB9" w:themeColor="accent6" w:themeTint="99"/>
        </w:rPr>
      </w:pPr>
    </w:p>
    <w:p w14:paraId="5457EFE7" w14:textId="77777777" w:rsidR="00F71E74" w:rsidRPr="00F71E74" w:rsidRDefault="00F71E74" w:rsidP="00F71E74"/>
    <w:p w14:paraId="67983FD5" w14:textId="5DAC5520" w:rsidR="00767CD6" w:rsidRPr="007B747D" w:rsidRDefault="00767CD6" w:rsidP="00767CD6">
      <w:pPr>
        <w:pStyle w:val="Titre3"/>
        <w:rPr>
          <w:lang w:val="fr-CH"/>
        </w:rPr>
      </w:pPr>
      <w:bookmarkStart w:id="160" w:name="_Toc104836247"/>
      <w:r w:rsidRPr="007B747D">
        <w:rPr>
          <w:lang w:val="fr-CH"/>
        </w:rPr>
        <w:t>Archives Releases</w:t>
      </w:r>
      <w:bookmarkEnd w:id="160"/>
    </w:p>
    <w:p w14:paraId="53432ECD" w14:textId="61F3F697" w:rsidR="0027263E" w:rsidRPr="007B747D" w:rsidRDefault="000B57B1" w:rsidP="00767CD6">
      <w:pPr>
        <w:rPr>
          <w:rFonts w:cs="Segoe UI"/>
          <w:iCs/>
          <w:color w:val="7E7EB9" w:themeColor="accent6" w:themeTint="99"/>
          <w:lang w:val="fr-CH"/>
        </w:rPr>
      </w:pPr>
      <w:hyperlink r:id="rId64" w:history="1">
        <w:r w:rsidR="00767CD6" w:rsidRPr="007B747D">
          <w:rPr>
            <w:rStyle w:val="Lienhypertexte"/>
            <w:rFonts w:cs="Segoe UI"/>
            <w:iCs/>
            <w:lang w:val="fr-CH"/>
          </w:rPr>
          <w:t>https://github.com/KevinGacon/Fishermen-TPI/releases</w:t>
        </w:r>
      </w:hyperlink>
    </w:p>
    <w:p w14:paraId="6747DA1E" w14:textId="77777777" w:rsidR="00767CD6" w:rsidRPr="007B747D" w:rsidRDefault="00767CD6" w:rsidP="00767CD6">
      <w:pPr>
        <w:rPr>
          <w:rFonts w:cs="Segoe UI"/>
          <w:iCs/>
          <w:lang w:val="fr-CH"/>
        </w:rPr>
      </w:pPr>
    </w:p>
    <w:p w14:paraId="022B2D12" w14:textId="4D6CCCA7" w:rsidR="00767CD6" w:rsidRPr="00EB6527" w:rsidRDefault="000B57B1" w:rsidP="00767CD6">
      <w:pPr>
        <w:rPr>
          <w:rFonts w:cs="Segoe UI"/>
          <w:iCs/>
          <w:color w:val="7E7EB9" w:themeColor="accent6" w:themeTint="99"/>
          <w:lang w:val="fr-CH"/>
        </w:rPr>
      </w:pPr>
      <w:hyperlink r:id="rId65"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1.00</w:t>
        </w:r>
      </w:hyperlink>
    </w:p>
    <w:p w14:paraId="4C962895" w14:textId="221DB46C" w:rsidR="00767CD6" w:rsidRPr="00EB6527" w:rsidRDefault="000B57B1" w:rsidP="00767CD6">
      <w:pPr>
        <w:rPr>
          <w:rFonts w:cs="Segoe UI"/>
          <w:iCs/>
          <w:color w:val="7E7EB9" w:themeColor="accent6" w:themeTint="99"/>
          <w:lang w:val="fr-CH"/>
        </w:rPr>
      </w:pPr>
      <w:hyperlink r:id="rId66"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2.00</w:t>
        </w:r>
      </w:hyperlink>
    </w:p>
    <w:p w14:paraId="76E63EFE" w14:textId="77777777" w:rsidR="00767CD6" w:rsidRPr="00EB6527" w:rsidRDefault="00767CD6" w:rsidP="00767CD6">
      <w:pPr>
        <w:rPr>
          <w:rFonts w:cs="Segoe UI"/>
          <w:iCs/>
          <w:lang w:val="fr-CH"/>
        </w:rPr>
      </w:pPr>
    </w:p>
    <w:p w14:paraId="0EE3BE88" w14:textId="2904E85D" w:rsidR="0027263E" w:rsidRPr="00EB6527" w:rsidRDefault="0027263E" w:rsidP="00D90CAE">
      <w:pPr>
        <w:rPr>
          <w:rFonts w:cs="Segoe UI"/>
          <w:i/>
          <w:lang w:val="fr-CH"/>
        </w:rPr>
      </w:pPr>
    </w:p>
    <w:p w14:paraId="5490F594" w14:textId="7B61FC11" w:rsidR="00D90CAE" w:rsidRPr="00D90CAE" w:rsidRDefault="00D90CAE" w:rsidP="00D90CAE">
      <w:pPr>
        <w:pStyle w:val="Titre3"/>
      </w:pPr>
      <w:bookmarkStart w:id="161" w:name="_Toc104836248"/>
      <w:r w:rsidRPr="00D90CAE">
        <w:t>Archives répertoires du projet</w:t>
      </w:r>
      <w:bookmarkEnd w:id="161"/>
    </w:p>
    <w:p w14:paraId="77193BC8" w14:textId="77777777" w:rsidR="00D90CAE" w:rsidRDefault="00D90CAE" w:rsidP="00D90CAE">
      <w:pPr>
        <w:rPr>
          <w:rFonts w:cs="Segoe UI"/>
          <w:iCs/>
          <w:color w:val="7E7EB9" w:themeColor="accent6" w:themeTint="99"/>
        </w:rPr>
      </w:pPr>
    </w:p>
    <w:p w14:paraId="6256546C" w14:textId="08F74497" w:rsidR="00D90CAE" w:rsidRPr="00D90CAE" w:rsidRDefault="000B57B1" w:rsidP="00D90CAE">
      <w:pPr>
        <w:rPr>
          <w:rFonts w:cs="Segoe UI"/>
          <w:iCs/>
          <w:color w:val="7E7EB9" w:themeColor="accent6" w:themeTint="99"/>
        </w:rPr>
      </w:pPr>
      <w:hyperlink r:id="rId67" w:history="1">
        <w:r w:rsidR="00D90CAE" w:rsidRPr="00D90CAE">
          <w:rPr>
            <w:rStyle w:val="Lienhypertexte"/>
            <w:rFonts w:cs="Segoe UI"/>
            <w:iCs/>
          </w:rPr>
          <w:t>https://github.com/KevinGacon/Fishermen-TPI/commits/main</w:t>
        </w:r>
      </w:hyperlink>
    </w:p>
    <w:p w14:paraId="3C52EE69" w14:textId="77777777" w:rsidR="00D90CAE" w:rsidRDefault="00D90CAE" w:rsidP="00D90CAE">
      <w:pPr>
        <w:rPr>
          <w:rFonts w:cs="Segoe UI"/>
          <w:i/>
        </w:rPr>
      </w:pPr>
    </w:p>
    <w:p w14:paraId="742A8474" w14:textId="4FD2818E" w:rsidR="0027263E" w:rsidRDefault="0027263E" w:rsidP="00AD1FB1">
      <w:pPr>
        <w:ind w:left="426"/>
        <w:rPr>
          <w:rFonts w:cs="Segoe UI"/>
          <w:i/>
        </w:rPr>
      </w:pPr>
    </w:p>
    <w:p w14:paraId="00EF1EF4" w14:textId="77777777" w:rsidR="00A15CED" w:rsidRDefault="00A15CED" w:rsidP="00A15CED">
      <w:pPr>
        <w:rPr>
          <w:rFonts w:cs="Segoe UI"/>
          <w:i/>
        </w:rPr>
      </w:pPr>
    </w:p>
    <w:p w14:paraId="22A37055" w14:textId="77777777" w:rsidR="00DB654A" w:rsidRDefault="00DB654A" w:rsidP="00AD1FB1">
      <w:pPr>
        <w:ind w:left="426"/>
        <w:rPr>
          <w:rFonts w:cs="Segoe UI"/>
          <w:i/>
        </w:rPr>
      </w:pPr>
    </w:p>
    <w:p w14:paraId="7504C47D" w14:textId="0D3AF00D" w:rsidR="0027263E" w:rsidRPr="0027263E" w:rsidRDefault="0027263E" w:rsidP="0027263E">
      <w:pPr>
        <w:pStyle w:val="Titre2"/>
        <w:rPr>
          <w:rFonts w:cs="Segoe UI"/>
          <w:i/>
          <w:iCs/>
        </w:rPr>
      </w:pPr>
      <w:bookmarkStart w:id="162" w:name="_Toc104836249"/>
      <w:r w:rsidRPr="0027263E">
        <w:rPr>
          <w:rFonts w:cs="Segoe UI"/>
          <w:iCs/>
        </w:rPr>
        <w:lastRenderedPageBreak/>
        <w:t>Table des illustrations</w:t>
      </w:r>
      <w:bookmarkEnd w:id="162"/>
    </w:p>
    <w:p w14:paraId="6F9710FD" w14:textId="77777777" w:rsidR="00DB654A" w:rsidRDefault="00DB654A" w:rsidP="0027263E">
      <w:pPr>
        <w:rPr>
          <w:rFonts w:cs="Segoe UI"/>
          <w:i/>
        </w:rPr>
      </w:pPr>
    </w:p>
    <w:p w14:paraId="339A197F" w14:textId="7B4031D6" w:rsidR="006431B7" w:rsidRDefault="0027263E">
      <w:pPr>
        <w:pStyle w:val="Tabledesillustrations"/>
        <w:tabs>
          <w:tab w:val="right" w:leader="dot" w:pos="9592"/>
        </w:tabs>
        <w:rPr>
          <w:rFonts w:eastAsiaTheme="minorEastAsia"/>
          <w:noProof/>
          <w:color w:val="auto"/>
          <w:sz w:val="22"/>
          <w:szCs w:val="22"/>
          <w:lang w:val="fr-CH" w:eastAsia="fr-CH"/>
        </w:rPr>
      </w:pPr>
      <w:r>
        <w:rPr>
          <w:rFonts w:cs="Segoe UI"/>
          <w:i/>
        </w:rPr>
        <w:fldChar w:fldCharType="begin"/>
      </w:r>
      <w:r>
        <w:rPr>
          <w:rFonts w:cs="Segoe UI"/>
          <w:i/>
        </w:rPr>
        <w:instrText xml:space="preserve"> TOC \h \z \c "Figure" </w:instrText>
      </w:r>
      <w:r>
        <w:rPr>
          <w:rFonts w:cs="Segoe UI"/>
          <w:i/>
        </w:rPr>
        <w:fldChar w:fldCharType="separate"/>
      </w:r>
      <w:hyperlink w:anchor="_Toc104834000" w:history="1">
        <w:r w:rsidR="006431B7" w:rsidRPr="004D6545">
          <w:rPr>
            <w:rStyle w:val="Lienhypertexte"/>
            <w:rFonts w:cs="Segoe UI"/>
            <w:noProof/>
          </w:rPr>
          <w:t>1</w:t>
        </w:r>
        <w:r w:rsidR="006431B7" w:rsidRPr="004D6545">
          <w:rPr>
            <w:rStyle w:val="Lienhypertexte"/>
            <w:noProof/>
          </w:rPr>
          <w:t xml:space="preserve"> : Planification initiale</w:t>
        </w:r>
        <w:r w:rsidR="006431B7">
          <w:rPr>
            <w:noProof/>
            <w:webHidden/>
          </w:rPr>
          <w:tab/>
        </w:r>
        <w:r w:rsidR="006431B7">
          <w:rPr>
            <w:noProof/>
            <w:webHidden/>
          </w:rPr>
          <w:fldChar w:fldCharType="begin"/>
        </w:r>
        <w:r w:rsidR="006431B7">
          <w:rPr>
            <w:noProof/>
            <w:webHidden/>
          </w:rPr>
          <w:instrText xml:space="preserve"> PAGEREF _Toc104834000 \h </w:instrText>
        </w:r>
        <w:r w:rsidR="006431B7">
          <w:rPr>
            <w:noProof/>
            <w:webHidden/>
          </w:rPr>
        </w:r>
        <w:r w:rsidR="006431B7">
          <w:rPr>
            <w:noProof/>
            <w:webHidden/>
          </w:rPr>
          <w:fldChar w:fldCharType="separate"/>
        </w:r>
        <w:r w:rsidR="006431B7">
          <w:rPr>
            <w:noProof/>
            <w:webHidden/>
          </w:rPr>
          <w:t>9</w:t>
        </w:r>
        <w:r w:rsidR="006431B7">
          <w:rPr>
            <w:noProof/>
            <w:webHidden/>
          </w:rPr>
          <w:fldChar w:fldCharType="end"/>
        </w:r>
      </w:hyperlink>
    </w:p>
    <w:p w14:paraId="39D0E24C" w14:textId="4876A202" w:rsidR="006431B7" w:rsidRDefault="006431B7">
      <w:pPr>
        <w:pStyle w:val="Tabledesillustrations"/>
        <w:tabs>
          <w:tab w:val="right" w:leader="dot" w:pos="9592"/>
        </w:tabs>
        <w:rPr>
          <w:rFonts w:eastAsiaTheme="minorEastAsia"/>
          <w:noProof/>
          <w:color w:val="auto"/>
          <w:sz w:val="22"/>
          <w:szCs w:val="22"/>
          <w:lang w:val="fr-CH" w:eastAsia="fr-CH"/>
        </w:rPr>
      </w:pPr>
      <w:hyperlink r:id="rId68" w:anchor="_Toc104834001" w:history="1">
        <w:r w:rsidRPr="004D6545">
          <w:rPr>
            <w:rStyle w:val="Lienhypertexte"/>
            <w:rFonts w:cs="Segoe UI"/>
            <w:noProof/>
          </w:rPr>
          <w:t>2</w:t>
        </w:r>
        <w:r w:rsidRPr="004D6545">
          <w:rPr>
            <w:rStyle w:val="Lienhypertexte"/>
            <w:noProof/>
          </w:rPr>
          <w:t xml:space="preserve"> : Planification détaillée semaine 1</w:t>
        </w:r>
        <w:r>
          <w:rPr>
            <w:noProof/>
            <w:webHidden/>
          </w:rPr>
          <w:tab/>
        </w:r>
        <w:r>
          <w:rPr>
            <w:noProof/>
            <w:webHidden/>
          </w:rPr>
          <w:fldChar w:fldCharType="begin"/>
        </w:r>
        <w:r>
          <w:rPr>
            <w:noProof/>
            <w:webHidden/>
          </w:rPr>
          <w:instrText xml:space="preserve"> PAGEREF _Toc104834001 \h </w:instrText>
        </w:r>
        <w:r>
          <w:rPr>
            <w:noProof/>
            <w:webHidden/>
          </w:rPr>
        </w:r>
        <w:r>
          <w:rPr>
            <w:noProof/>
            <w:webHidden/>
          </w:rPr>
          <w:fldChar w:fldCharType="separate"/>
        </w:r>
        <w:r>
          <w:rPr>
            <w:noProof/>
            <w:webHidden/>
          </w:rPr>
          <w:t>10</w:t>
        </w:r>
        <w:r>
          <w:rPr>
            <w:noProof/>
            <w:webHidden/>
          </w:rPr>
          <w:fldChar w:fldCharType="end"/>
        </w:r>
      </w:hyperlink>
    </w:p>
    <w:p w14:paraId="1D864A30" w14:textId="23154CEF"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2" w:history="1">
        <w:r w:rsidRPr="004D6545">
          <w:rPr>
            <w:rStyle w:val="Lienhypertexte"/>
            <w:rFonts w:cs="Segoe UI"/>
            <w:noProof/>
          </w:rPr>
          <w:t>3</w:t>
        </w:r>
        <w:r w:rsidRPr="004D6545">
          <w:rPr>
            <w:rStyle w:val="Lienhypertexte"/>
            <w:noProof/>
          </w:rPr>
          <w:t xml:space="preserve"> : Planification détaillée semaine 2</w:t>
        </w:r>
        <w:r>
          <w:rPr>
            <w:noProof/>
            <w:webHidden/>
          </w:rPr>
          <w:tab/>
        </w:r>
        <w:r>
          <w:rPr>
            <w:noProof/>
            <w:webHidden/>
          </w:rPr>
          <w:fldChar w:fldCharType="begin"/>
        </w:r>
        <w:r>
          <w:rPr>
            <w:noProof/>
            <w:webHidden/>
          </w:rPr>
          <w:instrText xml:space="preserve"> PAGEREF _Toc104834002 \h </w:instrText>
        </w:r>
        <w:r>
          <w:rPr>
            <w:noProof/>
            <w:webHidden/>
          </w:rPr>
        </w:r>
        <w:r>
          <w:rPr>
            <w:noProof/>
            <w:webHidden/>
          </w:rPr>
          <w:fldChar w:fldCharType="separate"/>
        </w:r>
        <w:r>
          <w:rPr>
            <w:noProof/>
            <w:webHidden/>
          </w:rPr>
          <w:t>11</w:t>
        </w:r>
        <w:r>
          <w:rPr>
            <w:noProof/>
            <w:webHidden/>
          </w:rPr>
          <w:fldChar w:fldCharType="end"/>
        </w:r>
      </w:hyperlink>
    </w:p>
    <w:p w14:paraId="43D8DF57" w14:textId="74E7572E"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3" w:history="1">
        <w:r w:rsidRPr="004D6545">
          <w:rPr>
            <w:rStyle w:val="Lienhypertexte"/>
            <w:rFonts w:cs="Segoe UI"/>
            <w:noProof/>
          </w:rPr>
          <w:t>4</w:t>
        </w:r>
        <w:r w:rsidRPr="004D6545">
          <w:rPr>
            <w:rStyle w:val="Lienhypertexte"/>
            <w:noProof/>
          </w:rPr>
          <w:t xml:space="preserve"> : Planification détaillée semaine 3</w:t>
        </w:r>
        <w:r>
          <w:rPr>
            <w:noProof/>
            <w:webHidden/>
          </w:rPr>
          <w:tab/>
        </w:r>
        <w:r>
          <w:rPr>
            <w:noProof/>
            <w:webHidden/>
          </w:rPr>
          <w:fldChar w:fldCharType="begin"/>
        </w:r>
        <w:r>
          <w:rPr>
            <w:noProof/>
            <w:webHidden/>
          </w:rPr>
          <w:instrText xml:space="preserve"> PAGEREF _Toc104834003 \h </w:instrText>
        </w:r>
        <w:r>
          <w:rPr>
            <w:noProof/>
            <w:webHidden/>
          </w:rPr>
        </w:r>
        <w:r>
          <w:rPr>
            <w:noProof/>
            <w:webHidden/>
          </w:rPr>
          <w:fldChar w:fldCharType="separate"/>
        </w:r>
        <w:r>
          <w:rPr>
            <w:noProof/>
            <w:webHidden/>
          </w:rPr>
          <w:t>12</w:t>
        </w:r>
        <w:r>
          <w:rPr>
            <w:noProof/>
            <w:webHidden/>
          </w:rPr>
          <w:fldChar w:fldCharType="end"/>
        </w:r>
      </w:hyperlink>
    </w:p>
    <w:p w14:paraId="71FCE684" w14:textId="4C052BC6"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4" w:history="1">
        <w:r w:rsidRPr="004D6545">
          <w:rPr>
            <w:rStyle w:val="Lienhypertexte"/>
            <w:rFonts w:cs="Segoe UI"/>
            <w:noProof/>
          </w:rPr>
          <w:t>5</w:t>
        </w:r>
        <w:r w:rsidRPr="004D6545">
          <w:rPr>
            <w:rStyle w:val="Lienhypertexte"/>
            <w:noProof/>
          </w:rPr>
          <w:t xml:space="preserve"> : Planification détaillée semaine 4</w:t>
        </w:r>
        <w:r>
          <w:rPr>
            <w:noProof/>
            <w:webHidden/>
          </w:rPr>
          <w:tab/>
        </w:r>
        <w:r>
          <w:rPr>
            <w:noProof/>
            <w:webHidden/>
          </w:rPr>
          <w:fldChar w:fldCharType="begin"/>
        </w:r>
        <w:r>
          <w:rPr>
            <w:noProof/>
            <w:webHidden/>
          </w:rPr>
          <w:instrText xml:space="preserve"> PAGEREF _Toc104834004 \h </w:instrText>
        </w:r>
        <w:r>
          <w:rPr>
            <w:noProof/>
            <w:webHidden/>
          </w:rPr>
        </w:r>
        <w:r>
          <w:rPr>
            <w:noProof/>
            <w:webHidden/>
          </w:rPr>
          <w:fldChar w:fldCharType="separate"/>
        </w:r>
        <w:r>
          <w:rPr>
            <w:noProof/>
            <w:webHidden/>
          </w:rPr>
          <w:t>13</w:t>
        </w:r>
        <w:r>
          <w:rPr>
            <w:noProof/>
            <w:webHidden/>
          </w:rPr>
          <w:fldChar w:fldCharType="end"/>
        </w:r>
      </w:hyperlink>
    </w:p>
    <w:p w14:paraId="0E2454F6" w14:textId="1D23FCE2"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5" w:history="1">
        <w:r w:rsidRPr="004D6545">
          <w:rPr>
            <w:rStyle w:val="Lienhypertexte"/>
            <w:noProof/>
            <w:lang w:val="fr-CH"/>
          </w:rPr>
          <w:t>6</w:t>
        </w:r>
        <w:r w:rsidRPr="004D6545">
          <w:rPr>
            <w:rStyle w:val="Lienhypertexte"/>
            <w:noProof/>
          </w:rPr>
          <w:t xml:space="preserve"> : Planification détaillée semaine 5</w:t>
        </w:r>
        <w:r>
          <w:rPr>
            <w:noProof/>
            <w:webHidden/>
          </w:rPr>
          <w:tab/>
        </w:r>
        <w:r>
          <w:rPr>
            <w:noProof/>
            <w:webHidden/>
          </w:rPr>
          <w:fldChar w:fldCharType="begin"/>
        </w:r>
        <w:r>
          <w:rPr>
            <w:noProof/>
            <w:webHidden/>
          </w:rPr>
          <w:instrText xml:space="preserve"> PAGEREF _Toc104834005 \h </w:instrText>
        </w:r>
        <w:r>
          <w:rPr>
            <w:noProof/>
            <w:webHidden/>
          </w:rPr>
        </w:r>
        <w:r>
          <w:rPr>
            <w:noProof/>
            <w:webHidden/>
          </w:rPr>
          <w:fldChar w:fldCharType="separate"/>
        </w:r>
        <w:r>
          <w:rPr>
            <w:noProof/>
            <w:webHidden/>
          </w:rPr>
          <w:t>14</w:t>
        </w:r>
        <w:r>
          <w:rPr>
            <w:noProof/>
            <w:webHidden/>
          </w:rPr>
          <w:fldChar w:fldCharType="end"/>
        </w:r>
      </w:hyperlink>
    </w:p>
    <w:p w14:paraId="22DC1059" w14:textId="6B661D04"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6" w:history="1">
        <w:r w:rsidRPr="004D6545">
          <w:rPr>
            <w:rStyle w:val="Lienhypertexte"/>
            <w:rFonts w:cs="Segoe UI"/>
            <w:noProof/>
          </w:rPr>
          <w:t>7 : diagramme de zones de pêche</w:t>
        </w:r>
        <w:r>
          <w:rPr>
            <w:noProof/>
            <w:webHidden/>
          </w:rPr>
          <w:tab/>
        </w:r>
        <w:r>
          <w:rPr>
            <w:noProof/>
            <w:webHidden/>
          </w:rPr>
          <w:fldChar w:fldCharType="begin"/>
        </w:r>
        <w:r>
          <w:rPr>
            <w:noProof/>
            <w:webHidden/>
          </w:rPr>
          <w:instrText xml:space="preserve"> PAGEREF _Toc104834006 \h </w:instrText>
        </w:r>
        <w:r>
          <w:rPr>
            <w:noProof/>
            <w:webHidden/>
          </w:rPr>
        </w:r>
        <w:r>
          <w:rPr>
            <w:noProof/>
            <w:webHidden/>
          </w:rPr>
          <w:fldChar w:fldCharType="separate"/>
        </w:r>
        <w:r>
          <w:rPr>
            <w:noProof/>
            <w:webHidden/>
          </w:rPr>
          <w:t>15</w:t>
        </w:r>
        <w:r>
          <w:rPr>
            <w:noProof/>
            <w:webHidden/>
          </w:rPr>
          <w:fldChar w:fldCharType="end"/>
        </w:r>
      </w:hyperlink>
    </w:p>
    <w:p w14:paraId="6F6BFBE6" w14:textId="08015186"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7" w:history="1">
        <w:r w:rsidRPr="004D6545">
          <w:rPr>
            <w:rStyle w:val="Lienhypertexte"/>
            <w:rFonts w:cs="Segoe UI"/>
            <w:noProof/>
          </w:rPr>
          <w:t>8 : Mini-Jeu de pêche</w:t>
        </w:r>
        <w:r>
          <w:rPr>
            <w:noProof/>
            <w:webHidden/>
          </w:rPr>
          <w:tab/>
        </w:r>
        <w:r>
          <w:rPr>
            <w:noProof/>
            <w:webHidden/>
          </w:rPr>
          <w:fldChar w:fldCharType="begin"/>
        </w:r>
        <w:r>
          <w:rPr>
            <w:noProof/>
            <w:webHidden/>
          </w:rPr>
          <w:instrText xml:space="preserve"> PAGEREF _Toc104834007 \h </w:instrText>
        </w:r>
        <w:r>
          <w:rPr>
            <w:noProof/>
            <w:webHidden/>
          </w:rPr>
        </w:r>
        <w:r>
          <w:rPr>
            <w:noProof/>
            <w:webHidden/>
          </w:rPr>
          <w:fldChar w:fldCharType="separate"/>
        </w:r>
        <w:r>
          <w:rPr>
            <w:noProof/>
            <w:webHidden/>
          </w:rPr>
          <w:t>16</w:t>
        </w:r>
        <w:r>
          <w:rPr>
            <w:noProof/>
            <w:webHidden/>
          </w:rPr>
          <w:fldChar w:fldCharType="end"/>
        </w:r>
      </w:hyperlink>
    </w:p>
    <w:p w14:paraId="1CAB9108" w14:textId="4C06467E"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08" w:history="1">
        <w:r w:rsidRPr="004D6545">
          <w:rPr>
            <w:rStyle w:val="Lienhypertexte"/>
            <w:rFonts w:cs="Segoe UI"/>
            <w:noProof/>
          </w:rPr>
          <w:t>9 : Vente de poissons</w:t>
        </w:r>
        <w:r>
          <w:rPr>
            <w:noProof/>
            <w:webHidden/>
          </w:rPr>
          <w:tab/>
        </w:r>
        <w:r>
          <w:rPr>
            <w:noProof/>
            <w:webHidden/>
          </w:rPr>
          <w:fldChar w:fldCharType="begin"/>
        </w:r>
        <w:r>
          <w:rPr>
            <w:noProof/>
            <w:webHidden/>
          </w:rPr>
          <w:instrText xml:space="preserve"> PAGEREF _Toc104834008 \h </w:instrText>
        </w:r>
        <w:r>
          <w:rPr>
            <w:noProof/>
            <w:webHidden/>
          </w:rPr>
        </w:r>
        <w:r>
          <w:rPr>
            <w:noProof/>
            <w:webHidden/>
          </w:rPr>
          <w:fldChar w:fldCharType="separate"/>
        </w:r>
        <w:r>
          <w:rPr>
            <w:noProof/>
            <w:webHidden/>
          </w:rPr>
          <w:t>17</w:t>
        </w:r>
        <w:r>
          <w:rPr>
            <w:noProof/>
            <w:webHidden/>
          </w:rPr>
          <w:fldChar w:fldCharType="end"/>
        </w:r>
      </w:hyperlink>
    </w:p>
    <w:p w14:paraId="7CE797B9" w14:textId="0BA0F5BC" w:rsidR="006431B7" w:rsidRDefault="006431B7">
      <w:pPr>
        <w:pStyle w:val="Tabledesillustrations"/>
        <w:tabs>
          <w:tab w:val="right" w:leader="dot" w:pos="9592"/>
        </w:tabs>
        <w:rPr>
          <w:rFonts w:eastAsiaTheme="minorEastAsia"/>
          <w:noProof/>
          <w:color w:val="auto"/>
          <w:sz w:val="22"/>
          <w:szCs w:val="22"/>
          <w:lang w:val="fr-CH" w:eastAsia="fr-CH"/>
        </w:rPr>
      </w:pPr>
      <w:hyperlink r:id="rId69" w:anchor="_Toc104834009" w:history="1">
        <w:r w:rsidRPr="004D6545">
          <w:rPr>
            <w:rStyle w:val="Lienhypertexte"/>
            <w:noProof/>
          </w:rPr>
          <w:t>10 : Maquette menu de sélection de Zones de pêches</w:t>
        </w:r>
        <w:r>
          <w:rPr>
            <w:noProof/>
            <w:webHidden/>
          </w:rPr>
          <w:tab/>
        </w:r>
        <w:r>
          <w:rPr>
            <w:noProof/>
            <w:webHidden/>
          </w:rPr>
          <w:fldChar w:fldCharType="begin"/>
        </w:r>
        <w:r>
          <w:rPr>
            <w:noProof/>
            <w:webHidden/>
          </w:rPr>
          <w:instrText xml:space="preserve"> PAGEREF _Toc104834009 \h </w:instrText>
        </w:r>
        <w:r>
          <w:rPr>
            <w:noProof/>
            <w:webHidden/>
          </w:rPr>
        </w:r>
        <w:r>
          <w:rPr>
            <w:noProof/>
            <w:webHidden/>
          </w:rPr>
          <w:fldChar w:fldCharType="separate"/>
        </w:r>
        <w:r>
          <w:rPr>
            <w:noProof/>
            <w:webHidden/>
          </w:rPr>
          <w:t>18</w:t>
        </w:r>
        <w:r>
          <w:rPr>
            <w:noProof/>
            <w:webHidden/>
          </w:rPr>
          <w:fldChar w:fldCharType="end"/>
        </w:r>
      </w:hyperlink>
    </w:p>
    <w:p w14:paraId="5BB4A0C5" w14:textId="3FAF66A6" w:rsidR="006431B7" w:rsidRDefault="006431B7">
      <w:pPr>
        <w:pStyle w:val="Tabledesillustrations"/>
        <w:tabs>
          <w:tab w:val="right" w:leader="dot" w:pos="9592"/>
        </w:tabs>
        <w:rPr>
          <w:rFonts w:eastAsiaTheme="minorEastAsia"/>
          <w:noProof/>
          <w:color w:val="auto"/>
          <w:sz w:val="22"/>
          <w:szCs w:val="22"/>
          <w:lang w:val="fr-CH" w:eastAsia="fr-CH"/>
        </w:rPr>
      </w:pPr>
      <w:hyperlink r:id="rId70" w:anchor="_Toc104834010" w:history="1">
        <w:r w:rsidRPr="004D6545">
          <w:rPr>
            <w:rStyle w:val="Lienhypertexte"/>
            <w:noProof/>
          </w:rPr>
          <w:t>11: Maquette d'une zone de pêches</w:t>
        </w:r>
        <w:r>
          <w:rPr>
            <w:noProof/>
            <w:webHidden/>
          </w:rPr>
          <w:tab/>
        </w:r>
        <w:r>
          <w:rPr>
            <w:noProof/>
            <w:webHidden/>
          </w:rPr>
          <w:fldChar w:fldCharType="begin"/>
        </w:r>
        <w:r>
          <w:rPr>
            <w:noProof/>
            <w:webHidden/>
          </w:rPr>
          <w:instrText xml:space="preserve"> PAGEREF _Toc104834010 \h </w:instrText>
        </w:r>
        <w:r>
          <w:rPr>
            <w:noProof/>
            <w:webHidden/>
          </w:rPr>
        </w:r>
        <w:r>
          <w:rPr>
            <w:noProof/>
            <w:webHidden/>
          </w:rPr>
          <w:fldChar w:fldCharType="separate"/>
        </w:r>
        <w:r>
          <w:rPr>
            <w:noProof/>
            <w:webHidden/>
          </w:rPr>
          <w:t>19</w:t>
        </w:r>
        <w:r>
          <w:rPr>
            <w:noProof/>
            <w:webHidden/>
          </w:rPr>
          <w:fldChar w:fldCharType="end"/>
        </w:r>
      </w:hyperlink>
    </w:p>
    <w:p w14:paraId="3B889C7A" w14:textId="6BCFAFD6" w:rsidR="006431B7" w:rsidRDefault="006431B7">
      <w:pPr>
        <w:pStyle w:val="Tabledesillustrations"/>
        <w:tabs>
          <w:tab w:val="right" w:leader="dot" w:pos="9592"/>
        </w:tabs>
        <w:rPr>
          <w:rFonts w:eastAsiaTheme="minorEastAsia"/>
          <w:noProof/>
          <w:color w:val="auto"/>
          <w:sz w:val="22"/>
          <w:szCs w:val="22"/>
          <w:lang w:val="fr-CH" w:eastAsia="fr-CH"/>
        </w:rPr>
      </w:pPr>
      <w:hyperlink r:id="rId71" w:anchor="_Toc104834011" w:history="1">
        <w:r w:rsidRPr="004D6545">
          <w:rPr>
            <w:rStyle w:val="Lienhypertexte"/>
            <w:rFonts w:cs="Segoe UI"/>
            <w:noProof/>
          </w:rPr>
          <w:t>12</w:t>
        </w:r>
        <w:r w:rsidRPr="004D6545">
          <w:rPr>
            <w:rStyle w:val="Lienhypertexte"/>
            <w:noProof/>
          </w:rPr>
          <w:t xml:space="preserve"> : Maquette mini jeu de pêche</w:t>
        </w:r>
        <w:r>
          <w:rPr>
            <w:noProof/>
            <w:webHidden/>
          </w:rPr>
          <w:tab/>
        </w:r>
        <w:r>
          <w:rPr>
            <w:noProof/>
            <w:webHidden/>
          </w:rPr>
          <w:fldChar w:fldCharType="begin"/>
        </w:r>
        <w:r>
          <w:rPr>
            <w:noProof/>
            <w:webHidden/>
          </w:rPr>
          <w:instrText xml:space="preserve"> PAGEREF _Toc104834011 \h </w:instrText>
        </w:r>
        <w:r>
          <w:rPr>
            <w:noProof/>
            <w:webHidden/>
          </w:rPr>
        </w:r>
        <w:r>
          <w:rPr>
            <w:noProof/>
            <w:webHidden/>
          </w:rPr>
          <w:fldChar w:fldCharType="separate"/>
        </w:r>
        <w:r>
          <w:rPr>
            <w:noProof/>
            <w:webHidden/>
          </w:rPr>
          <w:t>20</w:t>
        </w:r>
        <w:r>
          <w:rPr>
            <w:noProof/>
            <w:webHidden/>
          </w:rPr>
          <w:fldChar w:fldCharType="end"/>
        </w:r>
      </w:hyperlink>
    </w:p>
    <w:p w14:paraId="02E7D847" w14:textId="6348F88B" w:rsidR="006431B7" w:rsidRDefault="006431B7">
      <w:pPr>
        <w:pStyle w:val="Tabledesillustrations"/>
        <w:tabs>
          <w:tab w:val="right" w:leader="dot" w:pos="9592"/>
        </w:tabs>
        <w:rPr>
          <w:rFonts w:eastAsiaTheme="minorEastAsia"/>
          <w:noProof/>
          <w:color w:val="auto"/>
          <w:sz w:val="22"/>
          <w:szCs w:val="22"/>
          <w:lang w:val="fr-CH" w:eastAsia="fr-CH"/>
        </w:rPr>
      </w:pPr>
      <w:hyperlink r:id="rId72" w:anchor="_Toc104834012" w:history="1">
        <w:r w:rsidRPr="004D6545">
          <w:rPr>
            <w:rStyle w:val="Lienhypertexte"/>
            <w:rFonts w:cs="Segoe UI"/>
            <w:noProof/>
          </w:rPr>
          <w:t>13</w:t>
        </w:r>
        <w:r w:rsidRPr="004D6545">
          <w:rPr>
            <w:rStyle w:val="Lienhypertexte"/>
            <w:noProof/>
          </w:rPr>
          <w:t xml:space="preserve"> : Maquette de l’inventaire</w:t>
        </w:r>
        <w:r>
          <w:rPr>
            <w:noProof/>
            <w:webHidden/>
          </w:rPr>
          <w:tab/>
        </w:r>
        <w:r>
          <w:rPr>
            <w:noProof/>
            <w:webHidden/>
          </w:rPr>
          <w:fldChar w:fldCharType="begin"/>
        </w:r>
        <w:r>
          <w:rPr>
            <w:noProof/>
            <w:webHidden/>
          </w:rPr>
          <w:instrText xml:space="preserve"> PAGEREF _Toc104834012 \h </w:instrText>
        </w:r>
        <w:r>
          <w:rPr>
            <w:noProof/>
            <w:webHidden/>
          </w:rPr>
        </w:r>
        <w:r>
          <w:rPr>
            <w:noProof/>
            <w:webHidden/>
          </w:rPr>
          <w:fldChar w:fldCharType="separate"/>
        </w:r>
        <w:r>
          <w:rPr>
            <w:noProof/>
            <w:webHidden/>
          </w:rPr>
          <w:t>21</w:t>
        </w:r>
        <w:r>
          <w:rPr>
            <w:noProof/>
            <w:webHidden/>
          </w:rPr>
          <w:fldChar w:fldCharType="end"/>
        </w:r>
      </w:hyperlink>
    </w:p>
    <w:p w14:paraId="1360DB1C" w14:textId="352AD747"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13" w:history="1">
        <w:r w:rsidRPr="004D6545">
          <w:rPr>
            <w:rStyle w:val="Lienhypertexte"/>
            <w:rFonts w:cs="Segoe UI"/>
            <w:noProof/>
          </w:rPr>
          <w:t>14</w:t>
        </w:r>
        <w:r w:rsidRPr="004D6545">
          <w:rPr>
            <w:rStyle w:val="Lienhypertexte"/>
            <w:noProof/>
          </w:rPr>
          <w:t xml:space="preserve"> : Planification finale</w:t>
        </w:r>
        <w:r>
          <w:rPr>
            <w:noProof/>
            <w:webHidden/>
          </w:rPr>
          <w:tab/>
        </w:r>
        <w:r>
          <w:rPr>
            <w:noProof/>
            <w:webHidden/>
          </w:rPr>
          <w:fldChar w:fldCharType="begin"/>
        </w:r>
        <w:r>
          <w:rPr>
            <w:noProof/>
            <w:webHidden/>
          </w:rPr>
          <w:instrText xml:space="preserve"> PAGEREF _Toc104834013 \h </w:instrText>
        </w:r>
        <w:r>
          <w:rPr>
            <w:noProof/>
            <w:webHidden/>
          </w:rPr>
        </w:r>
        <w:r>
          <w:rPr>
            <w:noProof/>
            <w:webHidden/>
          </w:rPr>
          <w:fldChar w:fldCharType="separate"/>
        </w:r>
        <w:r>
          <w:rPr>
            <w:noProof/>
            <w:webHidden/>
          </w:rPr>
          <w:t>23</w:t>
        </w:r>
        <w:r>
          <w:rPr>
            <w:noProof/>
            <w:webHidden/>
          </w:rPr>
          <w:fldChar w:fldCharType="end"/>
        </w:r>
      </w:hyperlink>
    </w:p>
    <w:p w14:paraId="05C28750" w14:textId="3EC8C6B5"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14" w:history="1">
        <w:r w:rsidRPr="004D6545">
          <w:rPr>
            <w:rStyle w:val="Lienhypertexte"/>
            <w:noProof/>
          </w:rPr>
          <w:t>15 : Stories IceScrum</w:t>
        </w:r>
        <w:r>
          <w:rPr>
            <w:noProof/>
            <w:webHidden/>
          </w:rPr>
          <w:tab/>
        </w:r>
        <w:r>
          <w:rPr>
            <w:noProof/>
            <w:webHidden/>
          </w:rPr>
          <w:fldChar w:fldCharType="begin"/>
        </w:r>
        <w:r>
          <w:rPr>
            <w:noProof/>
            <w:webHidden/>
          </w:rPr>
          <w:instrText xml:space="preserve"> PAGEREF _Toc104834014 \h </w:instrText>
        </w:r>
        <w:r>
          <w:rPr>
            <w:noProof/>
            <w:webHidden/>
          </w:rPr>
        </w:r>
        <w:r>
          <w:rPr>
            <w:noProof/>
            <w:webHidden/>
          </w:rPr>
          <w:fldChar w:fldCharType="separate"/>
        </w:r>
        <w:r>
          <w:rPr>
            <w:noProof/>
            <w:webHidden/>
          </w:rPr>
          <w:t>23</w:t>
        </w:r>
        <w:r>
          <w:rPr>
            <w:noProof/>
            <w:webHidden/>
          </w:rPr>
          <w:fldChar w:fldCharType="end"/>
        </w:r>
      </w:hyperlink>
    </w:p>
    <w:p w14:paraId="12CDACC8" w14:textId="28A65CED"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15" w:history="1">
        <w:r w:rsidRPr="004D6545">
          <w:rPr>
            <w:rStyle w:val="Lienhypertexte"/>
            <w:noProof/>
          </w:rPr>
          <w:t>16 : Version de Unity</w:t>
        </w:r>
        <w:r>
          <w:rPr>
            <w:noProof/>
            <w:webHidden/>
          </w:rPr>
          <w:tab/>
        </w:r>
        <w:r>
          <w:rPr>
            <w:noProof/>
            <w:webHidden/>
          </w:rPr>
          <w:fldChar w:fldCharType="begin"/>
        </w:r>
        <w:r>
          <w:rPr>
            <w:noProof/>
            <w:webHidden/>
          </w:rPr>
          <w:instrText xml:space="preserve"> PAGEREF _Toc104834015 \h </w:instrText>
        </w:r>
        <w:r>
          <w:rPr>
            <w:noProof/>
            <w:webHidden/>
          </w:rPr>
        </w:r>
        <w:r>
          <w:rPr>
            <w:noProof/>
            <w:webHidden/>
          </w:rPr>
          <w:fldChar w:fldCharType="separate"/>
        </w:r>
        <w:r>
          <w:rPr>
            <w:noProof/>
            <w:webHidden/>
          </w:rPr>
          <w:t>27</w:t>
        </w:r>
        <w:r>
          <w:rPr>
            <w:noProof/>
            <w:webHidden/>
          </w:rPr>
          <w:fldChar w:fldCharType="end"/>
        </w:r>
      </w:hyperlink>
    </w:p>
    <w:p w14:paraId="776A2847" w14:textId="4EBD5174"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16" w:history="1">
        <w:r w:rsidRPr="004D6545">
          <w:rPr>
            <w:rStyle w:val="Lienhypertexte"/>
            <w:noProof/>
          </w:rPr>
          <w:t>17 : Version de Windows</w:t>
        </w:r>
        <w:r>
          <w:rPr>
            <w:noProof/>
            <w:webHidden/>
          </w:rPr>
          <w:tab/>
        </w:r>
        <w:r>
          <w:rPr>
            <w:noProof/>
            <w:webHidden/>
          </w:rPr>
          <w:fldChar w:fldCharType="begin"/>
        </w:r>
        <w:r>
          <w:rPr>
            <w:noProof/>
            <w:webHidden/>
          </w:rPr>
          <w:instrText xml:space="preserve"> PAGEREF _Toc104834016 \h </w:instrText>
        </w:r>
        <w:r>
          <w:rPr>
            <w:noProof/>
            <w:webHidden/>
          </w:rPr>
        </w:r>
        <w:r>
          <w:rPr>
            <w:noProof/>
            <w:webHidden/>
          </w:rPr>
          <w:fldChar w:fldCharType="separate"/>
        </w:r>
        <w:r>
          <w:rPr>
            <w:noProof/>
            <w:webHidden/>
          </w:rPr>
          <w:t>28</w:t>
        </w:r>
        <w:r>
          <w:rPr>
            <w:noProof/>
            <w:webHidden/>
          </w:rPr>
          <w:fldChar w:fldCharType="end"/>
        </w:r>
      </w:hyperlink>
    </w:p>
    <w:p w14:paraId="3E9831C4" w14:textId="429DCE48"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17" w:history="1">
        <w:r w:rsidRPr="004D6545">
          <w:rPr>
            <w:rStyle w:val="Lienhypertexte"/>
            <w:noProof/>
          </w:rPr>
          <w:t>18 : Version de Visual Studio</w:t>
        </w:r>
        <w:r>
          <w:rPr>
            <w:noProof/>
            <w:webHidden/>
          </w:rPr>
          <w:tab/>
        </w:r>
        <w:r>
          <w:rPr>
            <w:noProof/>
            <w:webHidden/>
          </w:rPr>
          <w:fldChar w:fldCharType="begin"/>
        </w:r>
        <w:r>
          <w:rPr>
            <w:noProof/>
            <w:webHidden/>
          </w:rPr>
          <w:instrText xml:space="preserve"> PAGEREF _Toc104834017 \h </w:instrText>
        </w:r>
        <w:r>
          <w:rPr>
            <w:noProof/>
            <w:webHidden/>
          </w:rPr>
        </w:r>
        <w:r>
          <w:rPr>
            <w:noProof/>
            <w:webHidden/>
          </w:rPr>
          <w:fldChar w:fldCharType="separate"/>
        </w:r>
        <w:r>
          <w:rPr>
            <w:noProof/>
            <w:webHidden/>
          </w:rPr>
          <w:t>28</w:t>
        </w:r>
        <w:r>
          <w:rPr>
            <w:noProof/>
            <w:webHidden/>
          </w:rPr>
          <w:fldChar w:fldCharType="end"/>
        </w:r>
      </w:hyperlink>
    </w:p>
    <w:p w14:paraId="6FB9FD59" w14:textId="253B899A" w:rsidR="006431B7" w:rsidRDefault="006431B7">
      <w:pPr>
        <w:pStyle w:val="Tabledesillustrations"/>
        <w:tabs>
          <w:tab w:val="right" w:leader="dot" w:pos="9592"/>
        </w:tabs>
        <w:rPr>
          <w:rFonts w:eastAsiaTheme="minorEastAsia"/>
          <w:noProof/>
          <w:color w:val="auto"/>
          <w:sz w:val="22"/>
          <w:szCs w:val="22"/>
          <w:lang w:val="fr-CH" w:eastAsia="fr-CH"/>
        </w:rPr>
      </w:pPr>
      <w:hyperlink r:id="rId73" w:anchor="_Toc104834018" w:history="1">
        <w:r w:rsidRPr="004D6545">
          <w:rPr>
            <w:rStyle w:val="Lienhypertexte"/>
            <w:rFonts w:cs="Segoe UI"/>
            <w:noProof/>
          </w:rPr>
          <w:t>19</w:t>
        </w:r>
        <w:r w:rsidRPr="004D6545">
          <w:rPr>
            <w:rStyle w:val="Lienhypertexte"/>
            <w:noProof/>
          </w:rPr>
          <w:t xml:space="preserve"> : Illustration menu de sélection de zones de pêches</w:t>
        </w:r>
        <w:r>
          <w:rPr>
            <w:noProof/>
            <w:webHidden/>
          </w:rPr>
          <w:tab/>
        </w:r>
        <w:r>
          <w:rPr>
            <w:noProof/>
            <w:webHidden/>
          </w:rPr>
          <w:fldChar w:fldCharType="begin"/>
        </w:r>
        <w:r>
          <w:rPr>
            <w:noProof/>
            <w:webHidden/>
          </w:rPr>
          <w:instrText xml:space="preserve"> PAGEREF _Toc104834018 \h </w:instrText>
        </w:r>
        <w:r>
          <w:rPr>
            <w:noProof/>
            <w:webHidden/>
          </w:rPr>
        </w:r>
        <w:r>
          <w:rPr>
            <w:noProof/>
            <w:webHidden/>
          </w:rPr>
          <w:fldChar w:fldCharType="separate"/>
        </w:r>
        <w:r>
          <w:rPr>
            <w:noProof/>
            <w:webHidden/>
          </w:rPr>
          <w:t>53</w:t>
        </w:r>
        <w:r>
          <w:rPr>
            <w:noProof/>
            <w:webHidden/>
          </w:rPr>
          <w:fldChar w:fldCharType="end"/>
        </w:r>
      </w:hyperlink>
    </w:p>
    <w:p w14:paraId="4D3934AB" w14:textId="5826E9F9" w:rsidR="006431B7" w:rsidRDefault="006431B7">
      <w:pPr>
        <w:pStyle w:val="Tabledesillustrations"/>
        <w:tabs>
          <w:tab w:val="right" w:leader="dot" w:pos="9592"/>
        </w:tabs>
        <w:rPr>
          <w:rFonts w:eastAsiaTheme="minorEastAsia"/>
          <w:noProof/>
          <w:color w:val="auto"/>
          <w:sz w:val="22"/>
          <w:szCs w:val="22"/>
          <w:lang w:val="fr-CH" w:eastAsia="fr-CH"/>
        </w:rPr>
      </w:pPr>
      <w:hyperlink r:id="rId74" w:anchor="_Toc104834019" w:history="1">
        <w:r w:rsidRPr="004D6545">
          <w:rPr>
            <w:rStyle w:val="Lienhypertexte"/>
            <w:rFonts w:cs="Segoe UI"/>
            <w:noProof/>
          </w:rPr>
          <w:t>20</w:t>
        </w:r>
        <w:r w:rsidRPr="004D6545">
          <w:rPr>
            <w:rStyle w:val="Lienhypertexte"/>
            <w:noProof/>
          </w:rPr>
          <w:t xml:space="preserve"> : Illustration d'une zone de pêche 1</w:t>
        </w:r>
        <w:r>
          <w:rPr>
            <w:noProof/>
            <w:webHidden/>
          </w:rPr>
          <w:tab/>
        </w:r>
        <w:r>
          <w:rPr>
            <w:noProof/>
            <w:webHidden/>
          </w:rPr>
          <w:fldChar w:fldCharType="begin"/>
        </w:r>
        <w:r>
          <w:rPr>
            <w:noProof/>
            <w:webHidden/>
          </w:rPr>
          <w:instrText xml:space="preserve"> PAGEREF _Toc104834019 \h </w:instrText>
        </w:r>
        <w:r>
          <w:rPr>
            <w:noProof/>
            <w:webHidden/>
          </w:rPr>
        </w:r>
        <w:r>
          <w:rPr>
            <w:noProof/>
            <w:webHidden/>
          </w:rPr>
          <w:fldChar w:fldCharType="separate"/>
        </w:r>
        <w:r>
          <w:rPr>
            <w:noProof/>
            <w:webHidden/>
          </w:rPr>
          <w:t>54</w:t>
        </w:r>
        <w:r>
          <w:rPr>
            <w:noProof/>
            <w:webHidden/>
          </w:rPr>
          <w:fldChar w:fldCharType="end"/>
        </w:r>
      </w:hyperlink>
    </w:p>
    <w:p w14:paraId="26A66F58" w14:textId="5D59DFAC" w:rsidR="006431B7" w:rsidRDefault="006431B7">
      <w:pPr>
        <w:pStyle w:val="Tabledesillustrations"/>
        <w:tabs>
          <w:tab w:val="right" w:leader="dot" w:pos="9592"/>
        </w:tabs>
        <w:rPr>
          <w:rFonts w:eastAsiaTheme="minorEastAsia"/>
          <w:noProof/>
          <w:color w:val="auto"/>
          <w:sz w:val="22"/>
          <w:szCs w:val="22"/>
          <w:lang w:val="fr-CH" w:eastAsia="fr-CH"/>
        </w:rPr>
      </w:pPr>
      <w:hyperlink r:id="rId75" w:anchor="_Toc104834020" w:history="1">
        <w:r w:rsidRPr="004D6545">
          <w:rPr>
            <w:rStyle w:val="Lienhypertexte"/>
            <w:rFonts w:cs="Segoe UI"/>
            <w:noProof/>
          </w:rPr>
          <w:t>21</w:t>
        </w:r>
        <w:r w:rsidRPr="004D6545">
          <w:rPr>
            <w:rStyle w:val="Lienhypertexte"/>
            <w:noProof/>
          </w:rPr>
          <w:t xml:space="preserve"> : Illustration du mini-jeu de pêche 1</w:t>
        </w:r>
        <w:r>
          <w:rPr>
            <w:noProof/>
            <w:webHidden/>
          </w:rPr>
          <w:tab/>
        </w:r>
        <w:r>
          <w:rPr>
            <w:noProof/>
            <w:webHidden/>
          </w:rPr>
          <w:fldChar w:fldCharType="begin"/>
        </w:r>
        <w:r>
          <w:rPr>
            <w:noProof/>
            <w:webHidden/>
          </w:rPr>
          <w:instrText xml:space="preserve"> PAGEREF _Toc104834020 \h </w:instrText>
        </w:r>
        <w:r>
          <w:rPr>
            <w:noProof/>
            <w:webHidden/>
          </w:rPr>
        </w:r>
        <w:r>
          <w:rPr>
            <w:noProof/>
            <w:webHidden/>
          </w:rPr>
          <w:fldChar w:fldCharType="separate"/>
        </w:r>
        <w:r>
          <w:rPr>
            <w:noProof/>
            <w:webHidden/>
          </w:rPr>
          <w:t>55</w:t>
        </w:r>
        <w:r>
          <w:rPr>
            <w:noProof/>
            <w:webHidden/>
          </w:rPr>
          <w:fldChar w:fldCharType="end"/>
        </w:r>
      </w:hyperlink>
    </w:p>
    <w:p w14:paraId="5A0A5A09" w14:textId="660A2B5B"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21" w:history="1">
        <w:r w:rsidRPr="004D6545">
          <w:rPr>
            <w:rStyle w:val="Lienhypertexte"/>
            <w:rFonts w:cs="Segoe UI"/>
            <w:noProof/>
          </w:rPr>
          <w:t>22</w:t>
        </w:r>
        <w:r w:rsidRPr="004D6545">
          <w:rPr>
            <w:rStyle w:val="Lienhypertexte"/>
            <w:noProof/>
          </w:rPr>
          <w:t xml:space="preserve"> : Illustration du mini-jeu de pêche 2</w:t>
        </w:r>
        <w:r>
          <w:rPr>
            <w:noProof/>
            <w:webHidden/>
          </w:rPr>
          <w:tab/>
        </w:r>
        <w:r>
          <w:rPr>
            <w:noProof/>
            <w:webHidden/>
          </w:rPr>
          <w:fldChar w:fldCharType="begin"/>
        </w:r>
        <w:r>
          <w:rPr>
            <w:noProof/>
            <w:webHidden/>
          </w:rPr>
          <w:instrText xml:space="preserve"> PAGEREF _Toc104834021 \h </w:instrText>
        </w:r>
        <w:r>
          <w:rPr>
            <w:noProof/>
            <w:webHidden/>
          </w:rPr>
        </w:r>
        <w:r>
          <w:rPr>
            <w:noProof/>
            <w:webHidden/>
          </w:rPr>
          <w:fldChar w:fldCharType="separate"/>
        </w:r>
        <w:r>
          <w:rPr>
            <w:noProof/>
            <w:webHidden/>
          </w:rPr>
          <w:t>56</w:t>
        </w:r>
        <w:r>
          <w:rPr>
            <w:noProof/>
            <w:webHidden/>
          </w:rPr>
          <w:fldChar w:fldCharType="end"/>
        </w:r>
      </w:hyperlink>
    </w:p>
    <w:p w14:paraId="5A2CE7A8" w14:textId="7E623BBE"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22" w:history="1">
        <w:r w:rsidRPr="004D6545">
          <w:rPr>
            <w:rStyle w:val="Lienhypertexte"/>
            <w:rFonts w:cs="Segoe UI"/>
            <w:noProof/>
          </w:rPr>
          <w:t>23</w:t>
        </w:r>
        <w:r w:rsidRPr="004D6545">
          <w:rPr>
            <w:rStyle w:val="Lienhypertexte"/>
            <w:noProof/>
          </w:rPr>
          <w:t xml:space="preserve"> : Illustration d'une zone de pêche 2</w:t>
        </w:r>
        <w:r>
          <w:rPr>
            <w:noProof/>
            <w:webHidden/>
          </w:rPr>
          <w:tab/>
        </w:r>
        <w:r>
          <w:rPr>
            <w:noProof/>
            <w:webHidden/>
          </w:rPr>
          <w:fldChar w:fldCharType="begin"/>
        </w:r>
        <w:r>
          <w:rPr>
            <w:noProof/>
            <w:webHidden/>
          </w:rPr>
          <w:instrText xml:space="preserve"> PAGEREF _Toc104834022 \h </w:instrText>
        </w:r>
        <w:r>
          <w:rPr>
            <w:noProof/>
            <w:webHidden/>
          </w:rPr>
        </w:r>
        <w:r>
          <w:rPr>
            <w:noProof/>
            <w:webHidden/>
          </w:rPr>
          <w:fldChar w:fldCharType="separate"/>
        </w:r>
        <w:r>
          <w:rPr>
            <w:noProof/>
            <w:webHidden/>
          </w:rPr>
          <w:t>56</w:t>
        </w:r>
        <w:r>
          <w:rPr>
            <w:noProof/>
            <w:webHidden/>
          </w:rPr>
          <w:fldChar w:fldCharType="end"/>
        </w:r>
      </w:hyperlink>
    </w:p>
    <w:p w14:paraId="07BFF073" w14:textId="79B53A01" w:rsidR="006431B7" w:rsidRDefault="006431B7">
      <w:pPr>
        <w:pStyle w:val="Tabledesillustrations"/>
        <w:tabs>
          <w:tab w:val="right" w:leader="dot" w:pos="9592"/>
        </w:tabs>
        <w:rPr>
          <w:rFonts w:eastAsiaTheme="minorEastAsia"/>
          <w:noProof/>
          <w:color w:val="auto"/>
          <w:sz w:val="22"/>
          <w:szCs w:val="22"/>
          <w:lang w:val="fr-CH" w:eastAsia="fr-CH"/>
        </w:rPr>
      </w:pPr>
      <w:hyperlink w:anchor="_Toc104834023" w:history="1">
        <w:r w:rsidRPr="004D6545">
          <w:rPr>
            <w:rStyle w:val="Lienhypertexte"/>
            <w:rFonts w:cs="Segoe UI"/>
            <w:noProof/>
          </w:rPr>
          <w:t>24</w:t>
        </w:r>
        <w:r w:rsidRPr="004D6545">
          <w:rPr>
            <w:rStyle w:val="Lienhypertexte"/>
            <w:noProof/>
          </w:rPr>
          <w:t xml:space="preserve"> : Illustration inventaire 1</w:t>
        </w:r>
        <w:r>
          <w:rPr>
            <w:noProof/>
            <w:webHidden/>
          </w:rPr>
          <w:tab/>
        </w:r>
        <w:r>
          <w:rPr>
            <w:noProof/>
            <w:webHidden/>
          </w:rPr>
          <w:fldChar w:fldCharType="begin"/>
        </w:r>
        <w:r>
          <w:rPr>
            <w:noProof/>
            <w:webHidden/>
          </w:rPr>
          <w:instrText xml:space="preserve"> PAGEREF _Toc104834023 \h </w:instrText>
        </w:r>
        <w:r>
          <w:rPr>
            <w:noProof/>
            <w:webHidden/>
          </w:rPr>
        </w:r>
        <w:r>
          <w:rPr>
            <w:noProof/>
            <w:webHidden/>
          </w:rPr>
          <w:fldChar w:fldCharType="separate"/>
        </w:r>
        <w:r>
          <w:rPr>
            <w:noProof/>
            <w:webHidden/>
          </w:rPr>
          <w:t>57</w:t>
        </w:r>
        <w:r>
          <w:rPr>
            <w:noProof/>
            <w:webHidden/>
          </w:rPr>
          <w:fldChar w:fldCharType="end"/>
        </w:r>
      </w:hyperlink>
    </w:p>
    <w:p w14:paraId="69782C23" w14:textId="3F3BB497" w:rsidR="006431B7" w:rsidRDefault="006431B7">
      <w:pPr>
        <w:pStyle w:val="Tabledesillustrations"/>
        <w:tabs>
          <w:tab w:val="right" w:leader="dot" w:pos="9592"/>
        </w:tabs>
        <w:rPr>
          <w:rFonts w:eastAsiaTheme="minorEastAsia"/>
          <w:noProof/>
          <w:color w:val="auto"/>
          <w:sz w:val="22"/>
          <w:szCs w:val="22"/>
          <w:lang w:val="fr-CH" w:eastAsia="fr-CH"/>
        </w:rPr>
      </w:pPr>
      <w:hyperlink r:id="rId76" w:anchor="_Toc104834024" w:history="1">
        <w:r w:rsidRPr="004D6545">
          <w:rPr>
            <w:rStyle w:val="Lienhypertexte"/>
            <w:noProof/>
          </w:rPr>
          <w:t>25 : Illustration inventaire 2</w:t>
        </w:r>
        <w:r>
          <w:rPr>
            <w:noProof/>
            <w:webHidden/>
          </w:rPr>
          <w:tab/>
        </w:r>
        <w:r>
          <w:rPr>
            <w:noProof/>
            <w:webHidden/>
          </w:rPr>
          <w:fldChar w:fldCharType="begin"/>
        </w:r>
        <w:r>
          <w:rPr>
            <w:noProof/>
            <w:webHidden/>
          </w:rPr>
          <w:instrText xml:space="preserve"> PAGEREF _Toc104834024 \h </w:instrText>
        </w:r>
        <w:r>
          <w:rPr>
            <w:noProof/>
            <w:webHidden/>
          </w:rPr>
        </w:r>
        <w:r>
          <w:rPr>
            <w:noProof/>
            <w:webHidden/>
          </w:rPr>
          <w:fldChar w:fldCharType="separate"/>
        </w:r>
        <w:r>
          <w:rPr>
            <w:noProof/>
            <w:webHidden/>
          </w:rPr>
          <w:t>57</w:t>
        </w:r>
        <w:r>
          <w:rPr>
            <w:noProof/>
            <w:webHidden/>
          </w:rPr>
          <w:fldChar w:fldCharType="end"/>
        </w:r>
      </w:hyperlink>
    </w:p>
    <w:p w14:paraId="42423C0B" w14:textId="626715C0" w:rsidR="006431B7" w:rsidRDefault="006431B7">
      <w:pPr>
        <w:pStyle w:val="Tabledesillustrations"/>
        <w:tabs>
          <w:tab w:val="right" w:leader="dot" w:pos="9592"/>
        </w:tabs>
        <w:rPr>
          <w:rFonts w:eastAsiaTheme="minorEastAsia"/>
          <w:noProof/>
          <w:color w:val="auto"/>
          <w:sz w:val="22"/>
          <w:szCs w:val="22"/>
          <w:lang w:val="fr-CH" w:eastAsia="fr-CH"/>
        </w:rPr>
      </w:pPr>
      <w:hyperlink r:id="rId77" w:anchor="_Toc104834025" w:history="1">
        <w:r w:rsidRPr="004D6545">
          <w:rPr>
            <w:rStyle w:val="Lienhypertexte"/>
            <w:noProof/>
          </w:rPr>
          <w:t>26 : Illustration marché vente de poissons 1</w:t>
        </w:r>
        <w:r>
          <w:rPr>
            <w:noProof/>
            <w:webHidden/>
          </w:rPr>
          <w:tab/>
        </w:r>
        <w:r>
          <w:rPr>
            <w:noProof/>
            <w:webHidden/>
          </w:rPr>
          <w:fldChar w:fldCharType="begin"/>
        </w:r>
        <w:r>
          <w:rPr>
            <w:noProof/>
            <w:webHidden/>
          </w:rPr>
          <w:instrText xml:space="preserve"> PAGEREF _Toc104834025 \h </w:instrText>
        </w:r>
        <w:r>
          <w:rPr>
            <w:noProof/>
            <w:webHidden/>
          </w:rPr>
        </w:r>
        <w:r>
          <w:rPr>
            <w:noProof/>
            <w:webHidden/>
          </w:rPr>
          <w:fldChar w:fldCharType="separate"/>
        </w:r>
        <w:r>
          <w:rPr>
            <w:noProof/>
            <w:webHidden/>
          </w:rPr>
          <w:t>58</w:t>
        </w:r>
        <w:r>
          <w:rPr>
            <w:noProof/>
            <w:webHidden/>
          </w:rPr>
          <w:fldChar w:fldCharType="end"/>
        </w:r>
      </w:hyperlink>
    </w:p>
    <w:p w14:paraId="0206391B" w14:textId="73A07279" w:rsidR="006431B7" w:rsidRDefault="006431B7">
      <w:pPr>
        <w:pStyle w:val="Tabledesillustrations"/>
        <w:tabs>
          <w:tab w:val="right" w:leader="dot" w:pos="9592"/>
        </w:tabs>
        <w:rPr>
          <w:rFonts w:eastAsiaTheme="minorEastAsia"/>
          <w:noProof/>
          <w:color w:val="auto"/>
          <w:sz w:val="22"/>
          <w:szCs w:val="22"/>
          <w:lang w:val="fr-CH" w:eastAsia="fr-CH"/>
        </w:rPr>
      </w:pPr>
      <w:hyperlink r:id="rId78" w:anchor="_Toc104834026" w:history="1">
        <w:r w:rsidRPr="004D6545">
          <w:rPr>
            <w:rStyle w:val="Lienhypertexte"/>
            <w:rFonts w:cs="Segoe UI"/>
            <w:noProof/>
          </w:rPr>
          <w:t>27</w:t>
        </w:r>
        <w:r w:rsidRPr="004D6545">
          <w:rPr>
            <w:rStyle w:val="Lienhypertexte"/>
            <w:noProof/>
          </w:rPr>
          <w:t xml:space="preserve"> : Illustration marché vente de poissons 2</w:t>
        </w:r>
        <w:r>
          <w:rPr>
            <w:noProof/>
            <w:webHidden/>
          </w:rPr>
          <w:tab/>
        </w:r>
        <w:r>
          <w:rPr>
            <w:noProof/>
            <w:webHidden/>
          </w:rPr>
          <w:fldChar w:fldCharType="begin"/>
        </w:r>
        <w:r>
          <w:rPr>
            <w:noProof/>
            <w:webHidden/>
          </w:rPr>
          <w:instrText xml:space="preserve"> PAGEREF _Toc104834026 \h </w:instrText>
        </w:r>
        <w:r>
          <w:rPr>
            <w:noProof/>
            <w:webHidden/>
          </w:rPr>
        </w:r>
        <w:r>
          <w:rPr>
            <w:noProof/>
            <w:webHidden/>
          </w:rPr>
          <w:fldChar w:fldCharType="separate"/>
        </w:r>
        <w:r>
          <w:rPr>
            <w:noProof/>
            <w:webHidden/>
          </w:rPr>
          <w:t>59</w:t>
        </w:r>
        <w:r>
          <w:rPr>
            <w:noProof/>
            <w:webHidden/>
          </w:rPr>
          <w:fldChar w:fldCharType="end"/>
        </w:r>
      </w:hyperlink>
    </w:p>
    <w:p w14:paraId="43C982BF" w14:textId="0657295F" w:rsidR="006431B7" w:rsidRDefault="006431B7">
      <w:pPr>
        <w:pStyle w:val="Tabledesillustrations"/>
        <w:tabs>
          <w:tab w:val="right" w:leader="dot" w:pos="9592"/>
        </w:tabs>
        <w:rPr>
          <w:rFonts w:eastAsiaTheme="minorEastAsia"/>
          <w:noProof/>
          <w:color w:val="auto"/>
          <w:sz w:val="22"/>
          <w:szCs w:val="22"/>
          <w:lang w:val="fr-CH" w:eastAsia="fr-CH"/>
        </w:rPr>
      </w:pPr>
      <w:hyperlink r:id="rId79" w:anchor="_Toc104834027" w:history="1">
        <w:r w:rsidRPr="004D6545">
          <w:rPr>
            <w:rStyle w:val="Lienhypertexte"/>
            <w:rFonts w:cs="Segoe UI"/>
            <w:noProof/>
          </w:rPr>
          <w:t>28</w:t>
        </w:r>
        <w:r w:rsidRPr="004D6545">
          <w:rPr>
            <w:rStyle w:val="Lienhypertexte"/>
            <w:noProof/>
          </w:rPr>
          <w:t xml:space="preserve"> : Illustration marché amende</w:t>
        </w:r>
        <w:r>
          <w:rPr>
            <w:noProof/>
            <w:webHidden/>
          </w:rPr>
          <w:tab/>
        </w:r>
        <w:r>
          <w:rPr>
            <w:noProof/>
            <w:webHidden/>
          </w:rPr>
          <w:fldChar w:fldCharType="begin"/>
        </w:r>
        <w:r>
          <w:rPr>
            <w:noProof/>
            <w:webHidden/>
          </w:rPr>
          <w:instrText xml:space="preserve"> PAGEREF _Toc104834027 \h </w:instrText>
        </w:r>
        <w:r>
          <w:rPr>
            <w:noProof/>
            <w:webHidden/>
          </w:rPr>
        </w:r>
        <w:r>
          <w:rPr>
            <w:noProof/>
            <w:webHidden/>
          </w:rPr>
          <w:fldChar w:fldCharType="separate"/>
        </w:r>
        <w:r>
          <w:rPr>
            <w:noProof/>
            <w:webHidden/>
          </w:rPr>
          <w:t>59</w:t>
        </w:r>
        <w:r>
          <w:rPr>
            <w:noProof/>
            <w:webHidden/>
          </w:rPr>
          <w:fldChar w:fldCharType="end"/>
        </w:r>
      </w:hyperlink>
    </w:p>
    <w:p w14:paraId="02E094FC" w14:textId="24A9AD3C" w:rsidR="0027263E" w:rsidRPr="00AD1FB1" w:rsidRDefault="0027263E" w:rsidP="00AD1FB1">
      <w:pPr>
        <w:ind w:left="426"/>
        <w:rPr>
          <w:rFonts w:cs="Segoe UI"/>
          <w:i/>
        </w:rPr>
      </w:pPr>
      <w:r>
        <w:rPr>
          <w:rFonts w:cs="Segoe UI"/>
          <w:i/>
        </w:rPr>
        <w:fldChar w:fldCharType="end"/>
      </w:r>
    </w:p>
    <w:p w14:paraId="67BCC461" w14:textId="77777777" w:rsidR="007B2A41" w:rsidRPr="00090680" w:rsidRDefault="007B2A41" w:rsidP="007B2A41">
      <w:pPr>
        <w:rPr>
          <w:rFonts w:cs="Segoe UI"/>
          <w:szCs w:val="14"/>
        </w:rPr>
      </w:pPr>
    </w:p>
    <w:p w14:paraId="335B3144" w14:textId="7D999429" w:rsidR="00B554AA" w:rsidRDefault="00B554AA" w:rsidP="007B2A41">
      <w:pPr>
        <w:rPr>
          <w:rStyle w:val="lev"/>
        </w:rPr>
      </w:pPr>
      <w:r>
        <w:rPr>
          <w:noProof/>
          <w:lang w:val="fr-CH" w:eastAsia="fr-CH"/>
        </w:rPr>
        <w:drawing>
          <wp:anchor distT="0" distB="0" distL="114300" distR="114300" simplePos="0" relativeHeight="251661312" behindDoc="0" locked="0" layoutInCell="1" allowOverlap="1" wp14:anchorId="38A0F9F0" wp14:editId="1C2BE138">
            <wp:simplePos x="0" y="0"/>
            <wp:positionH relativeFrom="column">
              <wp:posOffset>-2274570</wp:posOffset>
            </wp:positionH>
            <wp:positionV relativeFrom="paragraph">
              <wp:posOffset>5513705</wp:posOffset>
            </wp:positionV>
            <wp:extent cx="1365250" cy="685800"/>
            <wp:effectExtent l="0" t="0" r="6350"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54AA" w:rsidSect="00B25BFF">
      <w:type w:val="continuous"/>
      <w:pgSz w:w="11906" w:h="16838" w:code="9"/>
      <w:pgMar w:top="425" w:right="1152" w:bottom="720" w:left="1152"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49A21" w14:textId="77777777" w:rsidR="000B57B1" w:rsidRDefault="000B57B1" w:rsidP="00A91D75">
      <w:r>
        <w:separator/>
      </w:r>
    </w:p>
  </w:endnote>
  <w:endnote w:type="continuationSeparator" w:id="0">
    <w:p w14:paraId="7E680DE9" w14:textId="77777777" w:rsidR="000B57B1" w:rsidRDefault="000B57B1"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ADB6" w14:textId="05488025" w:rsidR="005A73F1" w:rsidRPr="00790ABB" w:rsidRDefault="005A73F1" w:rsidP="00F7263C">
    <w:pPr>
      <w:pStyle w:val="Pieddepage"/>
      <w:tabs>
        <w:tab w:val="center" w:pos="4743"/>
        <w:tab w:val="left" w:pos="5088"/>
        <w:tab w:val="left" w:pos="5376"/>
      </w:tabs>
      <w:ind w:left="0"/>
      <w:rPr>
        <w:color w:val="000000"/>
      </w:rPr>
    </w:pPr>
    <w:r w:rsidRPr="00790ABB">
      <w:rPr>
        <w:noProof/>
        <w:color w:val="000000"/>
        <w:lang w:val="fr-CH" w:eastAsia="fr-CH"/>
      </w:rPr>
      <mc:AlternateContent>
        <mc:Choice Requires="wps">
          <w:drawing>
            <wp:anchor distT="0" distB="0" distL="114300" distR="114300" simplePos="0" relativeHeight="251659264" behindDoc="0" locked="0" layoutInCell="1" allowOverlap="1" wp14:anchorId="71EE8522" wp14:editId="13EFB075">
              <wp:simplePos x="0" y="0"/>
              <wp:positionH relativeFrom="column">
                <wp:posOffset>6020972</wp:posOffset>
              </wp:positionH>
              <wp:positionV relativeFrom="paragraph">
                <wp:posOffset>62767</wp:posOffset>
              </wp:positionV>
              <wp:extent cx="804059" cy="306315"/>
              <wp:effectExtent l="0" t="0" r="15240" b="0"/>
              <wp:wrapNone/>
              <wp:docPr id="20" name="Zone de texte 20"/>
              <wp:cNvGraphicFramePr/>
              <a:graphic xmlns:a="http://schemas.openxmlformats.org/drawingml/2006/main">
                <a:graphicData uri="http://schemas.microsoft.com/office/word/2010/wordprocessingShape">
                  <wps:wsp>
                    <wps:cNvSpPr txBox="1"/>
                    <wps:spPr>
                      <a:xfrm>
                        <a:off x="0" y="0"/>
                        <a:ext cx="804059" cy="30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E8522" id="_x0000_t202" coordsize="21600,21600" o:spt="202" path="m,l,21600r21600,l21600,xe">
              <v:stroke joinstyle="miter"/>
              <v:path gradientshapeok="t" o:connecttype="rect"/>
            </v:shapetype>
            <v:shape id="Zone de texte 20" o:spid="_x0000_s1038" type="#_x0000_t202" style="position:absolute;margin-left:474.1pt;margin-top:4.95pt;width:63.3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" filled="f" stroked="f" strokeweight=".5pt">
              <v:textbox inset="0,0,0,0">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v:textbox>
            </v:shape>
          </w:pict>
        </mc:Fallback>
      </mc:AlternateContent>
    </w:r>
    <w:r w:rsidRPr="00790ABB">
      <w:rPr>
        <w:noProof/>
        <w:color w:val="000000"/>
        <w:lang w:val="fr-CH" w:eastAsia="fr-CH"/>
      </w:rPr>
      <mc:AlternateContent>
        <mc:Choice Requires="wps">
          <w:drawing>
            <wp:anchor distT="0" distB="0" distL="114300" distR="114300" simplePos="0" relativeHeight="251672576" behindDoc="1" locked="0" layoutInCell="1" allowOverlap="1" wp14:anchorId="39394C5A" wp14:editId="576ABD17">
              <wp:simplePos x="0" y="0"/>
              <wp:positionH relativeFrom="column">
                <wp:posOffset>6020874</wp:posOffset>
              </wp:positionH>
              <wp:positionV relativeFrom="paragraph">
                <wp:posOffset>22860</wp:posOffset>
              </wp:positionV>
              <wp:extent cx="802005" cy="360045"/>
              <wp:effectExtent l="0" t="0" r="0" b="1905"/>
              <wp:wrapNone/>
              <wp:docPr id="25" name="Rectangle : avec coin arrondi 25"/>
              <wp:cNvGraphicFramePr/>
              <a:graphic xmlns:a="http://schemas.openxmlformats.org/drawingml/2006/main">
                <a:graphicData uri="http://schemas.microsoft.com/office/word/2010/wordprocessingShape">
                  <wps:wsp>
                    <wps:cNvSpPr/>
                    <wps:spPr>
                      <a:xfrm flipH="1">
                        <a:off x="0" y="0"/>
                        <a:ext cx="802005" cy="360045"/>
                      </a:xfrm>
                      <a:prstGeom prst="round1Rect">
                        <a:avLst>
                          <a:gd name="adj" fmla="val 48301"/>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D166" id="Rectangle : avec coin arrondi 25" o:spid="_x0000_s1026" style="position:absolute;margin-left:474.1pt;margin-top:1.8pt;width:63.15pt;height:28.35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005,3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" path="m,l628100,v96045,,173905,77860,173905,173905l802005,360045,,360045,,xe" fillcolor="#473d6c [3208]" stroked="f" strokeweight="2pt">
              <v:path arrowok="t" o:connecttype="custom" o:connectlocs="0,0;628100,0;802005,173905;802005,360045;0,360045;0,0" o:connectangles="0,0,0,0,0,0"/>
            </v:shape>
          </w:pict>
        </mc:Fallback>
      </mc:AlternateContent>
    </w:r>
    <w:r w:rsidRPr="00790ABB">
      <w:rPr>
        <w:color w:val="000000"/>
      </w:rPr>
      <w:t>Mardi, 24 mai 2022</w:t>
    </w:r>
    <w:r w:rsidRPr="00790ABB">
      <w:rPr>
        <w:color w:val="000000"/>
      </w:rPr>
      <w:tab/>
      <w:t>Kevin GACON</w:t>
    </w:r>
    <w:r w:rsidRPr="00790ABB">
      <w:rPr>
        <w:color w:val="000000"/>
      </w:rPr>
      <w:tab/>
    </w:r>
  </w:p>
  <w:p w14:paraId="69124CD3" w14:textId="4968B2A1" w:rsidR="005A73F1" w:rsidRDefault="005A73F1">
    <w:pPr>
      <w:pStyle w:val="Pieddepage"/>
    </w:pPr>
    <w:r w:rsidRPr="00293AFF">
      <w:rPr>
        <w:noProof/>
        <w:color w:val="11817E"/>
        <w:lang w:val="fr-CH" w:eastAsia="fr-CH"/>
      </w:rPr>
      <mc:AlternateContent>
        <mc:Choice Requires="wps">
          <w:drawing>
            <wp:anchor distT="0" distB="0" distL="114300" distR="114300" simplePos="0" relativeHeight="251660288" behindDoc="0" locked="0" layoutInCell="1" allowOverlap="1" wp14:anchorId="32FB2A25" wp14:editId="5CEEBAEA">
              <wp:simplePos x="0" y="0"/>
              <wp:positionH relativeFrom="column">
                <wp:posOffset>-381000</wp:posOffset>
              </wp:positionH>
              <wp:positionV relativeFrom="paragraph">
                <wp:posOffset>47625</wp:posOffset>
              </wp:positionV>
              <wp:extent cx="1677670" cy="0"/>
              <wp:effectExtent l="19050" t="19050" r="17780" b="38100"/>
              <wp:wrapNone/>
              <wp:docPr id="17" name="Connecteur droit 17" descr="ligne droite"/>
              <wp:cNvGraphicFramePr/>
              <a:graphic xmlns:a="http://schemas.openxmlformats.org/drawingml/2006/main">
                <a:graphicData uri="http://schemas.microsoft.com/office/word/2010/wordprocessingShape">
                  <wps:wsp>
                    <wps:cNvCnPr/>
                    <wps:spPr>
                      <a:xfrm flipH="1">
                        <a:off x="0" y="0"/>
                        <a:ext cx="167767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1D65E" id="Connecteur droit 17" o:spid="_x0000_s1026" alt="ligne droite"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5pt" to="1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" strokecolor="#473d6c [3208]" strokeweight="4.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C3A72" w14:textId="77777777" w:rsidR="000B57B1" w:rsidRDefault="000B57B1" w:rsidP="00A91D75">
      <w:r>
        <w:separator/>
      </w:r>
    </w:p>
  </w:footnote>
  <w:footnote w:type="continuationSeparator" w:id="0">
    <w:p w14:paraId="3C980D82" w14:textId="77777777" w:rsidR="000B57B1" w:rsidRDefault="000B57B1"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9450" w14:textId="78373D86" w:rsidR="005A73F1" w:rsidRDefault="005A73F1"/>
  <w:p w14:paraId="51C9D8CB" w14:textId="68C253F3" w:rsidR="005A73F1" w:rsidRDefault="005A73F1"/>
  <w:tbl>
    <w:tblPr>
      <w:tblW w:w="10213" w:type="dxa"/>
      <w:tblInd w:w="-284" w:type="dxa"/>
      <w:tblCellMar>
        <w:left w:w="0" w:type="dxa"/>
        <w:right w:w="0" w:type="dxa"/>
      </w:tblCellMar>
      <w:tblLook w:val="0000" w:firstRow="0" w:lastRow="0" w:firstColumn="0" w:lastColumn="0" w:noHBand="0" w:noVBand="0"/>
    </w:tblPr>
    <w:tblGrid>
      <w:gridCol w:w="6"/>
      <w:gridCol w:w="10201"/>
      <w:gridCol w:w="6"/>
    </w:tblGrid>
    <w:tr w:rsidR="005A73F1" w14:paraId="0C01977B" w14:textId="382A237B" w:rsidTr="0027290B">
      <w:trPr>
        <w:trHeight w:val="990"/>
      </w:trPr>
      <w:tc>
        <w:tcPr>
          <w:tcW w:w="6" w:type="dxa"/>
        </w:tcPr>
        <w:p w14:paraId="1232E238" w14:textId="1AAA6DC9" w:rsidR="005A73F1" w:rsidRDefault="005A73F1" w:rsidP="00A7217A">
          <w:pPr>
            <w:pStyle w:val="En-tte"/>
            <w:spacing w:after="0"/>
          </w:pPr>
        </w:p>
      </w:tc>
      <w:tc>
        <w:tcPr>
          <w:tcW w:w="10201" w:type="dxa"/>
        </w:tcPr>
        <w:p w14:paraId="03D582D5" w14:textId="70EC3F7F" w:rsidR="005A73F1" w:rsidRPr="00CD5A28" w:rsidRDefault="005A73F1" w:rsidP="0027290B">
          <w:pPr>
            <w:pStyle w:val="En-tte"/>
            <w:spacing w:after="0"/>
            <w:ind w:left="5379" w:hanging="5387"/>
            <w:jc w:val="center"/>
            <w:rPr>
              <w:rFonts w:cs="Segoe UI"/>
              <w:noProof/>
              <w:szCs w:val="24"/>
            </w:rPr>
          </w:pPr>
          <w:r w:rsidRPr="00AB1D46">
            <w:rPr>
              <w:noProof/>
              <w:lang w:val="fr-CH" w:eastAsia="fr-CH"/>
            </w:rPr>
            <mc:AlternateContent>
              <mc:Choice Requires="wps">
                <w:drawing>
                  <wp:anchor distT="0" distB="0" distL="114300" distR="114300" simplePos="0" relativeHeight="251671552" behindDoc="0" locked="0" layoutInCell="1" allowOverlap="1" wp14:anchorId="479E09E4" wp14:editId="44A159C0">
                    <wp:simplePos x="0" y="0"/>
                    <wp:positionH relativeFrom="column">
                      <wp:posOffset>466725</wp:posOffset>
                    </wp:positionH>
                    <wp:positionV relativeFrom="paragraph">
                      <wp:posOffset>346222</wp:posOffset>
                    </wp:positionV>
                    <wp:extent cx="5624122" cy="0"/>
                    <wp:effectExtent l="19050" t="19050" r="15240" b="38100"/>
                    <wp:wrapNone/>
                    <wp:docPr id="21" name="Connecteur droit 17" descr="ligne droite"/>
                    <wp:cNvGraphicFramePr/>
                    <a:graphic xmlns:a="http://schemas.openxmlformats.org/drawingml/2006/main">
                      <a:graphicData uri="http://schemas.microsoft.com/office/word/2010/wordprocessingShape">
                        <wps:wsp>
                          <wps:cNvCnPr/>
                          <wps:spPr>
                            <a:xfrm flipH="1">
                              <a:off x="0" y="0"/>
                              <a:ext cx="5624122" cy="0"/>
                            </a:xfrm>
                            <a:prstGeom prst="line">
                              <a:avLst/>
                            </a:prstGeom>
                            <a:ln w="57150">
                              <a:solidFill>
                                <a:schemeClr val="accent5"/>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9EB1C" id="Connecteur droit 17" o:spid="_x0000_s1026" alt="ligne droite"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25pt" to="479.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" strokecolor="#473d6c [3208]" strokeweight="4.5pt"/>
                </w:pict>
              </mc:Fallback>
            </mc:AlternateContent>
          </w:r>
          <w:r w:rsidRPr="00AB1D46">
            <w:rPr>
              <w:rFonts w:cs="Segoe UI"/>
              <w:noProof/>
              <w:sz w:val="40"/>
              <w:szCs w:val="40"/>
              <w:lang w:val="fr-CH" w:eastAsia="fr-CH"/>
            </w:rPr>
            <w:drawing>
              <wp:anchor distT="0" distB="0" distL="114300" distR="114300" simplePos="0" relativeHeight="251669504" behindDoc="0" locked="0" layoutInCell="1" allowOverlap="1" wp14:anchorId="62A9A012" wp14:editId="5C062A84">
                <wp:simplePos x="0" y="0"/>
                <wp:positionH relativeFrom="column">
                  <wp:posOffset>-4863</wp:posOffset>
                </wp:positionH>
                <wp:positionV relativeFrom="paragraph">
                  <wp:posOffset>-260731</wp:posOffset>
                </wp:positionV>
                <wp:extent cx="867104" cy="435568"/>
                <wp:effectExtent l="0" t="0" r="0" b="3175"/>
                <wp:wrapNone/>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104" cy="43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D46">
            <w:rPr>
              <w:rFonts w:cs="Segoe UI"/>
              <w:noProof/>
              <w:szCs w:val="24"/>
            </w:rPr>
            <w:t>Dossier de projet | Fishermen</w:t>
          </w:r>
        </w:p>
      </w:tc>
      <w:tc>
        <w:tcPr>
          <w:tcW w:w="6" w:type="dxa"/>
        </w:tcPr>
        <w:p w14:paraId="43A00A76" w14:textId="63CE7E70" w:rsidR="005A73F1" w:rsidRDefault="005A73F1" w:rsidP="00A7217A">
          <w:pPr>
            <w:pStyle w:val="En-tte"/>
            <w:spacing w:after="0"/>
            <w:rPr>
              <w:rFonts w:cs="Segoe UI"/>
              <w:noProof/>
              <w:sz w:val="40"/>
              <w:szCs w:val="40"/>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DBE"/>
    <w:multiLevelType w:val="hybridMultilevel"/>
    <w:tmpl w:val="596E666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6030A0"/>
    <w:multiLevelType w:val="hybridMultilevel"/>
    <w:tmpl w:val="FFF4EC3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D85B47"/>
    <w:multiLevelType w:val="hybridMultilevel"/>
    <w:tmpl w:val="0360F572"/>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B92941"/>
    <w:multiLevelType w:val="hybridMultilevel"/>
    <w:tmpl w:val="DB42EC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D1258"/>
    <w:multiLevelType w:val="hybridMultilevel"/>
    <w:tmpl w:val="5C08043C"/>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741F37"/>
    <w:multiLevelType w:val="hybridMultilevel"/>
    <w:tmpl w:val="FB36D83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964D10"/>
    <w:multiLevelType w:val="hybridMultilevel"/>
    <w:tmpl w:val="64DA807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5F407B"/>
    <w:multiLevelType w:val="hybridMultilevel"/>
    <w:tmpl w:val="38FEB9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0237BD"/>
    <w:multiLevelType w:val="hybridMultilevel"/>
    <w:tmpl w:val="7726662E"/>
    <w:lvl w:ilvl="0" w:tplc="100C0003">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4F2A49B5"/>
    <w:multiLevelType w:val="hybridMultilevel"/>
    <w:tmpl w:val="2514C7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3572FA"/>
    <w:multiLevelType w:val="hybridMultilevel"/>
    <w:tmpl w:val="85C2F6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7336D1B"/>
    <w:multiLevelType w:val="hybridMultilevel"/>
    <w:tmpl w:val="E8222370"/>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6A307BB4"/>
    <w:multiLevelType w:val="hybridMultilevel"/>
    <w:tmpl w:val="F3941608"/>
    <w:lvl w:ilvl="0" w:tplc="100C0003">
      <w:start w:val="1"/>
      <w:numFmt w:val="bullet"/>
      <w:lvlText w:val="o"/>
      <w:lvlJc w:val="left"/>
      <w:pPr>
        <w:ind w:left="938" w:hanging="360"/>
      </w:pPr>
      <w:rPr>
        <w:rFonts w:ascii="Courier New" w:hAnsi="Courier New" w:cs="Courier New" w:hint="default"/>
      </w:rPr>
    </w:lvl>
    <w:lvl w:ilvl="1" w:tplc="100C0003" w:tentative="1">
      <w:start w:val="1"/>
      <w:numFmt w:val="bullet"/>
      <w:lvlText w:val="o"/>
      <w:lvlJc w:val="left"/>
      <w:pPr>
        <w:ind w:left="1658" w:hanging="360"/>
      </w:pPr>
      <w:rPr>
        <w:rFonts w:ascii="Courier New" w:hAnsi="Courier New" w:cs="Courier New" w:hint="default"/>
      </w:rPr>
    </w:lvl>
    <w:lvl w:ilvl="2" w:tplc="100C0005" w:tentative="1">
      <w:start w:val="1"/>
      <w:numFmt w:val="bullet"/>
      <w:lvlText w:val=""/>
      <w:lvlJc w:val="left"/>
      <w:pPr>
        <w:ind w:left="2378" w:hanging="360"/>
      </w:pPr>
      <w:rPr>
        <w:rFonts w:ascii="Wingdings" w:hAnsi="Wingdings" w:hint="default"/>
      </w:rPr>
    </w:lvl>
    <w:lvl w:ilvl="3" w:tplc="100C0001" w:tentative="1">
      <w:start w:val="1"/>
      <w:numFmt w:val="bullet"/>
      <w:lvlText w:val=""/>
      <w:lvlJc w:val="left"/>
      <w:pPr>
        <w:ind w:left="3098" w:hanging="360"/>
      </w:pPr>
      <w:rPr>
        <w:rFonts w:ascii="Symbol" w:hAnsi="Symbol" w:hint="default"/>
      </w:rPr>
    </w:lvl>
    <w:lvl w:ilvl="4" w:tplc="100C0003" w:tentative="1">
      <w:start w:val="1"/>
      <w:numFmt w:val="bullet"/>
      <w:lvlText w:val="o"/>
      <w:lvlJc w:val="left"/>
      <w:pPr>
        <w:ind w:left="3818" w:hanging="360"/>
      </w:pPr>
      <w:rPr>
        <w:rFonts w:ascii="Courier New" w:hAnsi="Courier New" w:cs="Courier New" w:hint="default"/>
      </w:rPr>
    </w:lvl>
    <w:lvl w:ilvl="5" w:tplc="100C0005" w:tentative="1">
      <w:start w:val="1"/>
      <w:numFmt w:val="bullet"/>
      <w:lvlText w:val=""/>
      <w:lvlJc w:val="left"/>
      <w:pPr>
        <w:ind w:left="4538" w:hanging="360"/>
      </w:pPr>
      <w:rPr>
        <w:rFonts w:ascii="Wingdings" w:hAnsi="Wingdings" w:hint="default"/>
      </w:rPr>
    </w:lvl>
    <w:lvl w:ilvl="6" w:tplc="100C0001" w:tentative="1">
      <w:start w:val="1"/>
      <w:numFmt w:val="bullet"/>
      <w:lvlText w:val=""/>
      <w:lvlJc w:val="left"/>
      <w:pPr>
        <w:ind w:left="5258" w:hanging="360"/>
      </w:pPr>
      <w:rPr>
        <w:rFonts w:ascii="Symbol" w:hAnsi="Symbol" w:hint="default"/>
      </w:rPr>
    </w:lvl>
    <w:lvl w:ilvl="7" w:tplc="100C0003" w:tentative="1">
      <w:start w:val="1"/>
      <w:numFmt w:val="bullet"/>
      <w:lvlText w:val="o"/>
      <w:lvlJc w:val="left"/>
      <w:pPr>
        <w:ind w:left="5978" w:hanging="360"/>
      </w:pPr>
      <w:rPr>
        <w:rFonts w:ascii="Courier New" w:hAnsi="Courier New" w:cs="Courier New" w:hint="default"/>
      </w:rPr>
    </w:lvl>
    <w:lvl w:ilvl="8" w:tplc="100C0005" w:tentative="1">
      <w:start w:val="1"/>
      <w:numFmt w:val="bullet"/>
      <w:lvlText w:val=""/>
      <w:lvlJc w:val="left"/>
      <w:pPr>
        <w:ind w:left="6698" w:hanging="360"/>
      </w:pPr>
      <w:rPr>
        <w:rFonts w:ascii="Wingdings" w:hAnsi="Wingdings" w:hint="default"/>
      </w:rPr>
    </w:lvl>
  </w:abstractNum>
  <w:abstractNum w:abstractNumId="17" w15:restartNumberingAfterBreak="0">
    <w:nsid w:val="70FD5757"/>
    <w:multiLevelType w:val="hybridMultilevel"/>
    <w:tmpl w:val="FF108BF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84772635">
    <w:abstractNumId w:val="14"/>
  </w:num>
  <w:num w:numId="2" w16cid:durableId="721249314">
    <w:abstractNumId w:val="6"/>
  </w:num>
  <w:num w:numId="3" w16cid:durableId="119302703">
    <w:abstractNumId w:val="2"/>
  </w:num>
  <w:num w:numId="4" w16cid:durableId="1875656589">
    <w:abstractNumId w:val="1"/>
  </w:num>
  <w:num w:numId="5" w16cid:durableId="414133399">
    <w:abstractNumId w:val="15"/>
  </w:num>
  <w:num w:numId="6" w16cid:durableId="87047382">
    <w:abstractNumId w:val="11"/>
  </w:num>
  <w:num w:numId="7" w16cid:durableId="442307779">
    <w:abstractNumId w:val="3"/>
  </w:num>
  <w:num w:numId="8" w16cid:durableId="974874540">
    <w:abstractNumId w:val="13"/>
  </w:num>
  <w:num w:numId="9" w16cid:durableId="2066683177">
    <w:abstractNumId w:val="16"/>
  </w:num>
  <w:num w:numId="10" w16cid:durableId="1030498451">
    <w:abstractNumId w:val="4"/>
  </w:num>
  <w:num w:numId="11" w16cid:durableId="895313228">
    <w:abstractNumId w:val="10"/>
  </w:num>
  <w:num w:numId="12" w16cid:durableId="1865288962">
    <w:abstractNumId w:val="8"/>
  </w:num>
  <w:num w:numId="13" w16cid:durableId="963195137">
    <w:abstractNumId w:val="9"/>
  </w:num>
  <w:num w:numId="14" w16cid:durableId="1283993855">
    <w:abstractNumId w:val="7"/>
  </w:num>
  <w:num w:numId="15" w16cid:durableId="998919458">
    <w:abstractNumId w:val="12"/>
  </w:num>
  <w:num w:numId="16" w16cid:durableId="660741275">
    <w:abstractNumId w:val="5"/>
  </w:num>
  <w:num w:numId="17" w16cid:durableId="2144884659">
    <w:abstractNumId w:val="17"/>
  </w:num>
  <w:num w:numId="18" w16cid:durableId="358359233">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4AA"/>
    <w:rsid w:val="000002D8"/>
    <w:rsid w:val="0000329E"/>
    <w:rsid w:val="0001142C"/>
    <w:rsid w:val="00014A50"/>
    <w:rsid w:val="0002111D"/>
    <w:rsid w:val="000233EF"/>
    <w:rsid w:val="000253CA"/>
    <w:rsid w:val="000614BC"/>
    <w:rsid w:val="00071229"/>
    <w:rsid w:val="000760E0"/>
    <w:rsid w:val="000813DD"/>
    <w:rsid w:val="000B57B1"/>
    <w:rsid w:val="000C4B9C"/>
    <w:rsid w:val="000E0BF7"/>
    <w:rsid w:val="000E55B9"/>
    <w:rsid w:val="000E789D"/>
    <w:rsid w:val="000F66E7"/>
    <w:rsid w:val="00111954"/>
    <w:rsid w:val="001156A9"/>
    <w:rsid w:val="00116696"/>
    <w:rsid w:val="00117920"/>
    <w:rsid w:val="00130DB1"/>
    <w:rsid w:val="00131C94"/>
    <w:rsid w:val="00146FF4"/>
    <w:rsid w:val="001505A8"/>
    <w:rsid w:val="001518CA"/>
    <w:rsid w:val="001725DA"/>
    <w:rsid w:val="0017459D"/>
    <w:rsid w:val="00175ED4"/>
    <w:rsid w:val="00184B35"/>
    <w:rsid w:val="001865F2"/>
    <w:rsid w:val="001907D8"/>
    <w:rsid w:val="001A340D"/>
    <w:rsid w:val="001A6990"/>
    <w:rsid w:val="001B5C8F"/>
    <w:rsid w:val="001C4B71"/>
    <w:rsid w:val="001C5A64"/>
    <w:rsid w:val="001D48FD"/>
    <w:rsid w:val="001E59F3"/>
    <w:rsid w:val="001E6620"/>
    <w:rsid w:val="00205223"/>
    <w:rsid w:val="002063EE"/>
    <w:rsid w:val="002200F5"/>
    <w:rsid w:val="002225CB"/>
    <w:rsid w:val="00224363"/>
    <w:rsid w:val="00226FF2"/>
    <w:rsid w:val="0023704B"/>
    <w:rsid w:val="00241426"/>
    <w:rsid w:val="002601CD"/>
    <w:rsid w:val="00260BFE"/>
    <w:rsid w:val="0027263E"/>
    <w:rsid w:val="00272787"/>
    <w:rsid w:val="0027290B"/>
    <w:rsid w:val="00274BB7"/>
    <w:rsid w:val="00281700"/>
    <w:rsid w:val="00282723"/>
    <w:rsid w:val="00283EC3"/>
    <w:rsid w:val="00293AFF"/>
    <w:rsid w:val="002A0B17"/>
    <w:rsid w:val="002A1E48"/>
    <w:rsid w:val="002A40CA"/>
    <w:rsid w:val="002D7F5A"/>
    <w:rsid w:val="002E0131"/>
    <w:rsid w:val="002E3602"/>
    <w:rsid w:val="002F4F58"/>
    <w:rsid w:val="003044D5"/>
    <w:rsid w:val="003100CB"/>
    <w:rsid w:val="0031080A"/>
    <w:rsid w:val="003112F6"/>
    <w:rsid w:val="00311B58"/>
    <w:rsid w:val="0031411F"/>
    <w:rsid w:val="00323A84"/>
    <w:rsid w:val="003267F7"/>
    <w:rsid w:val="00342438"/>
    <w:rsid w:val="003556CB"/>
    <w:rsid w:val="00360CB7"/>
    <w:rsid w:val="00367AC1"/>
    <w:rsid w:val="00374CFF"/>
    <w:rsid w:val="00386978"/>
    <w:rsid w:val="00386D33"/>
    <w:rsid w:val="00397602"/>
    <w:rsid w:val="003A1FAB"/>
    <w:rsid w:val="003D7AFD"/>
    <w:rsid w:val="003E7988"/>
    <w:rsid w:val="003F429C"/>
    <w:rsid w:val="003F730C"/>
    <w:rsid w:val="00416BCC"/>
    <w:rsid w:val="0041770C"/>
    <w:rsid w:val="00420014"/>
    <w:rsid w:val="004210FC"/>
    <w:rsid w:val="004362A7"/>
    <w:rsid w:val="0043646C"/>
    <w:rsid w:val="00441E6C"/>
    <w:rsid w:val="0046111C"/>
    <w:rsid w:val="00476CEE"/>
    <w:rsid w:val="00481AF8"/>
    <w:rsid w:val="004A3170"/>
    <w:rsid w:val="004B3472"/>
    <w:rsid w:val="004D76BE"/>
    <w:rsid w:val="004E0AA8"/>
    <w:rsid w:val="004E6273"/>
    <w:rsid w:val="004F372E"/>
    <w:rsid w:val="00510BF2"/>
    <w:rsid w:val="005207A2"/>
    <w:rsid w:val="00522468"/>
    <w:rsid w:val="00525C19"/>
    <w:rsid w:val="00531B97"/>
    <w:rsid w:val="00543617"/>
    <w:rsid w:val="00544256"/>
    <w:rsid w:val="005470C6"/>
    <w:rsid w:val="0056193B"/>
    <w:rsid w:val="005725E4"/>
    <w:rsid w:val="00577305"/>
    <w:rsid w:val="005816C7"/>
    <w:rsid w:val="0059660E"/>
    <w:rsid w:val="005A6992"/>
    <w:rsid w:val="005A73F1"/>
    <w:rsid w:val="005B11F5"/>
    <w:rsid w:val="005C2E0B"/>
    <w:rsid w:val="005C31BE"/>
    <w:rsid w:val="005E6B27"/>
    <w:rsid w:val="005E755C"/>
    <w:rsid w:val="005F4F6D"/>
    <w:rsid w:val="005F55A1"/>
    <w:rsid w:val="00611B8A"/>
    <w:rsid w:val="006361B4"/>
    <w:rsid w:val="00642583"/>
    <w:rsid w:val="006431B7"/>
    <w:rsid w:val="00652DBA"/>
    <w:rsid w:val="006577DE"/>
    <w:rsid w:val="0066585D"/>
    <w:rsid w:val="00665C1A"/>
    <w:rsid w:val="00674F83"/>
    <w:rsid w:val="00680BB6"/>
    <w:rsid w:val="00683D56"/>
    <w:rsid w:val="0069484C"/>
    <w:rsid w:val="00695702"/>
    <w:rsid w:val="006D5534"/>
    <w:rsid w:val="006E5530"/>
    <w:rsid w:val="006E5D44"/>
    <w:rsid w:val="006F138B"/>
    <w:rsid w:val="006F5E4F"/>
    <w:rsid w:val="006F5E7B"/>
    <w:rsid w:val="00716E9E"/>
    <w:rsid w:val="00721295"/>
    <w:rsid w:val="00721E57"/>
    <w:rsid w:val="00732239"/>
    <w:rsid w:val="00736389"/>
    <w:rsid w:val="00760843"/>
    <w:rsid w:val="00767CD6"/>
    <w:rsid w:val="00773194"/>
    <w:rsid w:val="007756CE"/>
    <w:rsid w:val="007901E2"/>
    <w:rsid w:val="00790ABB"/>
    <w:rsid w:val="00791C67"/>
    <w:rsid w:val="007B0DFA"/>
    <w:rsid w:val="007B2A41"/>
    <w:rsid w:val="007B747D"/>
    <w:rsid w:val="007C2753"/>
    <w:rsid w:val="007C45F9"/>
    <w:rsid w:val="007C749D"/>
    <w:rsid w:val="007D62C6"/>
    <w:rsid w:val="007E2860"/>
    <w:rsid w:val="007E46D6"/>
    <w:rsid w:val="007E4999"/>
    <w:rsid w:val="007E549A"/>
    <w:rsid w:val="007E5E59"/>
    <w:rsid w:val="007F1CBD"/>
    <w:rsid w:val="007F2A73"/>
    <w:rsid w:val="0081321F"/>
    <w:rsid w:val="008167DD"/>
    <w:rsid w:val="00823D33"/>
    <w:rsid w:val="00843308"/>
    <w:rsid w:val="00845C67"/>
    <w:rsid w:val="00860BE9"/>
    <w:rsid w:val="008759A8"/>
    <w:rsid w:val="0088068D"/>
    <w:rsid w:val="00882509"/>
    <w:rsid w:val="008A19FD"/>
    <w:rsid w:val="008A200B"/>
    <w:rsid w:val="008B46AB"/>
    <w:rsid w:val="008C7787"/>
    <w:rsid w:val="008E460A"/>
    <w:rsid w:val="008E707B"/>
    <w:rsid w:val="00903B6E"/>
    <w:rsid w:val="00911CD5"/>
    <w:rsid w:val="00912087"/>
    <w:rsid w:val="00912D27"/>
    <w:rsid w:val="00917C05"/>
    <w:rsid w:val="009210A6"/>
    <w:rsid w:val="00922626"/>
    <w:rsid w:val="00924378"/>
    <w:rsid w:val="00925EEB"/>
    <w:rsid w:val="00925FA8"/>
    <w:rsid w:val="0092609D"/>
    <w:rsid w:val="00931BA6"/>
    <w:rsid w:val="00944D7A"/>
    <w:rsid w:val="00950038"/>
    <w:rsid w:val="00952C65"/>
    <w:rsid w:val="00953DD3"/>
    <w:rsid w:val="0096286B"/>
    <w:rsid w:val="00965ACF"/>
    <w:rsid w:val="009820F8"/>
    <w:rsid w:val="00985914"/>
    <w:rsid w:val="00990700"/>
    <w:rsid w:val="00997DB2"/>
    <w:rsid w:val="009A0F76"/>
    <w:rsid w:val="009A3073"/>
    <w:rsid w:val="009A787F"/>
    <w:rsid w:val="009C1015"/>
    <w:rsid w:val="009C33CD"/>
    <w:rsid w:val="009D4618"/>
    <w:rsid w:val="009E0AD5"/>
    <w:rsid w:val="009F0EC7"/>
    <w:rsid w:val="009F2D34"/>
    <w:rsid w:val="00A03BCD"/>
    <w:rsid w:val="00A14378"/>
    <w:rsid w:val="00A15CED"/>
    <w:rsid w:val="00A235F1"/>
    <w:rsid w:val="00A25CB1"/>
    <w:rsid w:val="00A25F9A"/>
    <w:rsid w:val="00A30C3F"/>
    <w:rsid w:val="00A37667"/>
    <w:rsid w:val="00A47C09"/>
    <w:rsid w:val="00A5240B"/>
    <w:rsid w:val="00A5650C"/>
    <w:rsid w:val="00A61855"/>
    <w:rsid w:val="00A63AF8"/>
    <w:rsid w:val="00A7217A"/>
    <w:rsid w:val="00A72F15"/>
    <w:rsid w:val="00A75B03"/>
    <w:rsid w:val="00A761E0"/>
    <w:rsid w:val="00A86068"/>
    <w:rsid w:val="00A91D75"/>
    <w:rsid w:val="00AB1D46"/>
    <w:rsid w:val="00AC343A"/>
    <w:rsid w:val="00AD1FB1"/>
    <w:rsid w:val="00AF55E0"/>
    <w:rsid w:val="00B03AAA"/>
    <w:rsid w:val="00B22A95"/>
    <w:rsid w:val="00B25BFF"/>
    <w:rsid w:val="00B30A55"/>
    <w:rsid w:val="00B31A45"/>
    <w:rsid w:val="00B43097"/>
    <w:rsid w:val="00B554AA"/>
    <w:rsid w:val="00B57BDA"/>
    <w:rsid w:val="00B600CF"/>
    <w:rsid w:val="00B604AA"/>
    <w:rsid w:val="00B632FE"/>
    <w:rsid w:val="00B67A86"/>
    <w:rsid w:val="00B73B54"/>
    <w:rsid w:val="00B76CE4"/>
    <w:rsid w:val="00B82D1D"/>
    <w:rsid w:val="00B83768"/>
    <w:rsid w:val="00BA2259"/>
    <w:rsid w:val="00BB10BA"/>
    <w:rsid w:val="00BB10C7"/>
    <w:rsid w:val="00BC273A"/>
    <w:rsid w:val="00BC59EB"/>
    <w:rsid w:val="00BC7EC9"/>
    <w:rsid w:val="00BD4171"/>
    <w:rsid w:val="00BE1BB3"/>
    <w:rsid w:val="00BF3D67"/>
    <w:rsid w:val="00C07FC9"/>
    <w:rsid w:val="00C22441"/>
    <w:rsid w:val="00C502BF"/>
    <w:rsid w:val="00C50FEA"/>
    <w:rsid w:val="00C52CBC"/>
    <w:rsid w:val="00C62F33"/>
    <w:rsid w:val="00C6323A"/>
    <w:rsid w:val="00C64033"/>
    <w:rsid w:val="00C75736"/>
    <w:rsid w:val="00C8137D"/>
    <w:rsid w:val="00C87193"/>
    <w:rsid w:val="00CA5B03"/>
    <w:rsid w:val="00CA603E"/>
    <w:rsid w:val="00CB27A1"/>
    <w:rsid w:val="00CB457D"/>
    <w:rsid w:val="00CB491D"/>
    <w:rsid w:val="00CD5A28"/>
    <w:rsid w:val="00D0198A"/>
    <w:rsid w:val="00D06901"/>
    <w:rsid w:val="00D26889"/>
    <w:rsid w:val="00D35775"/>
    <w:rsid w:val="00D36EAF"/>
    <w:rsid w:val="00D476F7"/>
    <w:rsid w:val="00D5254C"/>
    <w:rsid w:val="00D55CBC"/>
    <w:rsid w:val="00D80FAF"/>
    <w:rsid w:val="00D812FB"/>
    <w:rsid w:val="00D83B44"/>
    <w:rsid w:val="00D8631A"/>
    <w:rsid w:val="00D87CD8"/>
    <w:rsid w:val="00D90CAE"/>
    <w:rsid w:val="00D978D3"/>
    <w:rsid w:val="00DA02C8"/>
    <w:rsid w:val="00DA0495"/>
    <w:rsid w:val="00DB1874"/>
    <w:rsid w:val="00DB3739"/>
    <w:rsid w:val="00DB654A"/>
    <w:rsid w:val="00DD618A"/>
    <w:rsid w:val="00DE298A"/>
    <w:rsid w:val="00DF1CFA"/>
    <w:rsid w:val="00DF673C"/>
    <w:rsid w:val="00E02E88"/>
    <w:rsid w:val="00E0758A"/>
    <w:rsid w:val="00E12D01"/>
    <w:rsid w:val="00E36CDA"/>
    <w:rsid w:val="00E370F4"/>
    <w:rsid w:val="00E4694D"/>
    <w:rsid w:val="00E47562"/>
    <w:rsid w:val="00E523C3"/>
    <w:rsid w:val="00E5388E"/>
    <w:rsid w:val="00E6016B"/>
    <w:rsid w:val="00E72D23"/>
    <w:rsid w:val="00E75CF7"/>
    <w:rsid w:val="00E75F47"/>
    <w:rsid w:val="00E84ABF"/>
    <w:rsid w:val="00E94B95"/>
    <w:rsid w:val="00EA18AB"/>
    <w:rsid w:val="00EA64AB"/>
    <w:rsid w:val="00EB09F0"/>
    <w:rsid w:val="00EB1058"/>
    <w:rsid w:val="00EB2687"/>
    <w:rsid w:val="00EB4550"/>
    <w:rsid w:val="00EB6527"/>
    <w:rsid w:val="00ED08F6"/>
    <w:rsid w:val="00ED6905"/>
    <w:rsid w:val="00EE0153"/>
    <w:rsid w:val="00EE618D"/>
    <w:rsid w:val="00EE71C5"/>
    <w:rsid w:val="00EF64C7"/>
    <w:rsid w:val="00F03027"/>
    <w:rsid w:val="00F0713A"/>
    <w:rsid w:val="00F10720"/>
    <w:rsid w:val="00F16F2D"/>
    <w:rsid w:val="00F26B15"/>
    <w:rsid w:val="00F36FF6"/>
    <w:rsid w:val="00F44446"/>
    <w:rsid w:val="00F44DC4"/>
    <w:rsid w:val="00F5297E"/>
    <w:rsid w:val="00F54121"/>
    <w:rsid w:val="00F559D5"/>
    <w:rsid w:val="00F67E3F"/>
    <w:rsid w:val="00F71E74"/>
    <w:rsid w:val="00F7263C"/>
    <w:rsid w:val="00F84780"/>
    <w:rsid w:val="00F95CF0"/>
    <w:rsid w:val="00FB66D5"/>
    <w:rsid w:val="00FC3AD0"/>
    <w:rsid w:val="00FD21E2"/>
    <w:rsid w:val="00FD6848"/>
    <w:rsid w:val="00FE07A1"/>
    <w:rsid w:val="00FE0D74"/>
    <w:rsid w:val="00FE3D2C"/>
    <w:rsid w:val="00FE6105"/>
    <w:rsid w:val="00FF54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57473C"/>
  <w15:docId w15:val="{C3AC73BE-FCBB-430B-A537-C8A883A3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C05"/>
    <w:pPr>
      <w:spacing w:after="0" w:line="360" w:lineRule="auto"/>
      <w:contextualSpacing/>
    </w:pPr>
    <w:rPr>
      <w:color w:val="000000"/>
      <w:sz w:val="24"/>
    </w:rPr>
  </w:style>
  <w:style w:type="paragraph" w:styleId="Titre1">
    <w:name w:val="heading 1"/>
    <w:basedOn w:val="Normal"/>
    <w:next w:val="Normal"/>
    <w:link w:val="Titre1Car"/>
    <w:uiPriority w:val="7"/>
    <w:qFormat/>
    <w:rsid w:val="00EA18AB"/>
    <w:pPr>
      <w:pageBreakBefore/>
      <w:shd w:val="clear" w:color="auto" w:fill="E5E3F0" w:themeFill="text1" w:themeFillTint="1A"/>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rsid w:val="00B83768"/>
    <w:pPr>
      <w:keepNext/>
      <w:keepLines/>
      <w:pBdr>
        <w:top w:val="single" w:sz="4" w:space="1" w:color="auto"/>
      </w:pBdr>
      <w:spacing w:before="240"/>
      <w:outlineLvl w:val="1"/>
    </w:pPr>
    <w:rPr>
      <w:rFonts w:asciiTheme="majorHAnsi" w:eastAsiaTheme="majorEastAsia" w:hAnsiTheme="majorHAnsi" w:cstheme="majorBidi"/>
      <w:b/>
      <w:bCs/>
      <w:color w:val="887CB5" w:themeColor="accent5" w:themeTint="99"/>
      <w:sz w:val="40"/>
    </w:rPr>
  </w:style>
  <w:style w:type="paragraph" w:styleId="Titre3">
    <w:name w:val="heading 3"/>
    <w:basedOn w:val="Normal"/>
    <w:next w:val="Normal"/>
    <w:link w:val="Titre3Car"/>
    <w:uiPriority w:val="7"/>
    <w:unhideWhenUsed/>
    <w:qFormat/>
    <w:rsid w:val="00A761E0"/>
    <w:pPr>
      <w:keepNext/>
      <w:keepLines/>
      <w:pBdr>
        <w:bottom w:val="dashed" w:sz="4" w:space="1" w:color="auto"/>
      </w:pBdr>
      <w:spacing w:after="60" w:line="240" w:lineRule="auto"/>
      <w:ind w:left="28" w:right="28"/>
      <w:outlineLvl w:val="2"/>
    </w:pPr>
    <w:rPr>
      <w:rFonts w:asciiTheme="majorHAnsi" w:eastAsiaTheme="majorEastAsia" w:hAnsiTheme="majorHAnsi" w:cstheme="majorBidi"/>
      <w:b/>
      <w:color w:val="11817E"/>
      <w:sz w:val="32"/>
      <w:szCs w:val="24"/>
    </w:rPr>
  </w:style>
  <w:style w:type="paragraph" w:styleId="Titre4">
    <w:name w:val="heading 4"/>
    <w:basedOn w:val="Normal"/>
    <w:next w:val="Normal"/>
    <w:link w:val="Titre4Car"/>
    <w:uiPriority w:val="7"/>
    <w:unhideWhenUsed/>
    <w:qFormat/>
    <w:rsid w:val="007F2A73"/>
    <w:pPr>
      <w:keepNext/>
      <w:keepLines/>
      <w:spacing w:before="40"/>
      <w:outlineLvl w:val="3"/>
    </w:pPr>
    <w:rPr>
      <w:rFonts w:asciiTheme="majorHAnsi" w:eastAsiaTheme="majorEastAsia" w:hAnsiTheme="majorHAnsi" w:cstheme="majorBidi"/>
      <w:iCs/>
      <w:color w:val="11817E"/>
    </w:rPr>
  </w:style>
  <w:style w:type="paragraph" w:styleId="Titre5">
    <w:name w:val="heading 5"/>
    <w:basedOn w:val="Normal"/>
    <w:next w:val="Normal"/>
    <w:link w:val="Titre5Car"/>
    <w:uiPriority w:val="7"/>
    <w:semiHidden/>
    <w:unhideWhenUsed/>
    <w:qFormat/>
    <w:rsid w:val="007B2A41"/>
    <w:pPr>
      <w:keepNext/>
      <w:keepLines/>
      <w:spacing w:before="40"/>
      <w:outlineLvl w:val="4"/>
    </w:pPr>
    <w:rPr>
      <w:rFonts w:asciiTheme="majorHAnsi" w:eastAsiaTheme="majorEastAsia" w:hAnsiTheme="majorHAnsi" w:cstheme="majorBidi"/>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pPr>
      <w:spacing w:after="380" w:line="240" w:lineRule="auto"/>
    </w:pPr>
  </w:style>
  <w:style w:type="character" w:customStyle="1" w:styleId="En-tteCar">
    <w:name w:val="En-tête Car"/>
    <w:basedOn w:val="Policepardfaut"/>
    <w:link w:val="En-tte"/>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A761E0"/>
    <w:rPr>
      <w:rFonts w:asciiTheme="majorHAnsi" w:eastAsiaTheme="majorEastAsia" w:hAnsiTheme="majorHAnsi" w:cstheme="majorBidi"/>
      <w:b/>
      <w:color w:val="11817E"/>
      <w:sz w:val="32"/>
      <w:szCs w:val="24"/>
    </w:rPr>
  </w:style>
  <w:style w:type="paragraph" w:styleId="Titre">
    <w:name w:val="Title"/>
    <w:basedOn w:val="Normal"/>
    <w:link w:val="TitreCar"/>
    <w:uiPriority w:val="1"/>
    <w:qFormat/>
    <w:rsid w:val="00B554AA"/>
    <w:pPr>
      <w:framePr w:hSpace="180" w:wrap="around" w:vAnchor="text" w:hAnchor="text" w:x="-19" w:y="9067"/>
      <w:spacing w:line="240" w:lineRule="auto"/>
    </w:pPr>
    <w:rPr>
      <w:rFonts w:asciiTheme="majorHAnsi" w:eastAsiaTheme="majorEastAsia" w:hAnsiTheme="majorHAnsi" w:cstheme="majorBidi"/>
      <w:b/>
      <w:bCs/>
      <w:sz w:val="72"/>
      <w:szCs w:val="90"/>
    </w:rPr>
  </w:style>
  <w:style w:type="character" w:customStyle="1" w:styleId="TitreCar">
    <w:name w:val="Titre Car"/>
    <w:basedOn w:val="Policepardfaut"/>
    <w:link w:val="Titre"/>
    <w:uiPriority w:val="1"/>
    <w:rsid w:val="00B554AA"/>
    <w:rPr>
      <w:rFonts w:asciiTheme="majorHAnsi" w:eastAsiaTheme="majorEastAsia" w:hAnsiTheme="majorHAnsi" w:cstheme="majorBidi"/>
      <w:b/>
      <w:bCs/>
      <w:color w:val="262140" w:themeColor="text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sid w:val="003267F7"/>
    <w:rPr>
      <w:rFonts w:asciiTheme="minorHAnsi" w:hAnsiTheme="minorHAnsi"/>
      <w:b w:val="0"/>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rsid w:val="0046111C"/>
    <w:pPr>
      <w:spacing w:line="240" w:lineRule="auto"/>
      <w:ind w:left="29" w:right="144"/>
    </w:pPr>
    <w:rPr>
      <w:color w:val="11817E"/>
    </w:rPr>
  </w:style>
  <w:style w:type="paragraph" w:styleId="TM1">
    <w:name w:val="toc 1"/>
    <w:basedOn w:val="Normal"/>
    <w:next w:val="Normal"/>
    <w:autoRedefine/>
    <w:uiPriority w:val="39"/>
    <w:unhideWhenUsed/>
    <w:pPr>
      <w:spacing w:before="120" w:after="120"/>
    </w:pPr>
    <w:rPr>
      <w:rFonts w:cstheme="minorHAnsi"/>
      <w:b/>
      <w:bCs/>
      <w:caps/>
      <w:sz w:val="20"/>
    </w:rPr>
  </w:style>
  <w:style w:type="character" w:customStyle="1" w:styleId="Titre1Car">
    <w:name w:val="Titre 1 Car"/>
    <w:basedOn w:val="Policepardfaut"/>
    <w:link w:val="Titre1"/>
    <w:uiPriority w:val="7"/>
    <w:rsid w:val="00EA18AB"/>
    <w:rPr>
      <w:rFonts w:asciiTheme="majorHAnsi" w:eastAsiaTheme="majorEastAsia" w:hAnsiTheme="majorHAnsi" w:cstheme="majorBidi"/>
      <w:b/>
      <w:bCs/>
      <w:caps/>
      <w:color w:val="262140" w:themeColor="text1"/>
      <w:sz w:val="48"/>
      <w:shd w:val="clear" w:color="auto" w:fill="E5E3F0" w:themeFill="text1" w:themeFillTint="1A"/>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sid w:val="00B83768"/>
    <w:rPr>
      <w:rFonts w:asciiTheme="majorHAnsi" w:eastAsiaTheme="majorEastAsia" w:hAnsiTheme="majorHAnsi" w:cstheme="majorBidi"/>
      <w:b/>
      <w:bCs/>
      <w:color w:val="887CB5" w:themeColor="accent5" w:themeTint="99"/>
      <w:sz w:val="40"/>
    </w:rPr>
  </w:style>
  <w:style w:type="paragraph" w:styleId="Citation">
    <w:name w:val="Quote"/>
    <w:basedOn w:val="Normal"/>
    <w:next w:val="Normal"/>
    <w:link w:val="CitationCar"/>
    <w:uiPriority w:val="3"/>
    <w:unhideWhenUsed/>
    <w:qFormat/>
    <w:rsid w:val="0046111C"/>
    <w:pPr>
      <w:spacing w:line="240" w:lineRule="auto"/>
    </w:pPr>
    <w:rPr>
      <w:b/>
      <w:i/>
      <w:iCs/>
      <w:color w:val="11817E"/>
      <w:kern w:val="20"/>
      <w:sz w:val="36"/>
    </w:rPr>
  </w:style>
  <w:style w:type="character" w:customStyle="1" w:styleId="CitationCar">
    <w:name w:val="Citation Car"/>
    <w:basedOn w:val="Policepardfaut"/>
    <w:link w:val="Citation"/>
    <w:uiPriority w:val="3"/>
    <w:rsid w:val="0046111C"/>
    <w:rPr>
      <w:b/>
      <w:i/>
      <w:iCs/>
      <w:color w:val="11817E"/>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rsid w:val="0046111C"/>
    <w:pPr>
      <w:spacing w:after="60" w:line="240" w:lineRule="auto"/>
      <w:ind w:left="-2318" w:right="29"/>
    </w:pPr>
    <w:rPr>
      <w:b/>
      <w:bCs/>
      <w:color w:val="11817E"/>
      <w:sz w:val="36"/>
    </w:rPr>
  </w:style>
  <w:style w:type="paragraph" w:styleId="Lgende">
    <w:name w:val="caption"/>
    <w:basedOn w:val="Normal"/>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131C94"/>
    <w:pPr>
      <w:ind w:left="240"/>
    </w:pPr>
    <w:rPr>
      <w:rFonts w:cstheme="minorHAnsi"/>
      <w:sz w:val="20"/>
    </w:rPr>
  </w:style>
  <w:style w:type="character" w:styleId="Lienhypertexte">
    <w:name w:val="Hyperlink"/>
    <w:basedOn w:val="Policepardfaut"/>
    <w:uiPriority w:val="99"/>
    <w:unhideWhenUsed/>
    <w:rsid w:val="0081321F"/>
    <w:rPr>
      <w:color w:val="7E7EB9" w:themeColor="accent6" w:themeTint="99"/>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itre4Car">
    <w:name w:val="Titre 4 Car"/>
    <w:basedOn w:val="Policepardfaut"/>
    <w:link w:val="Titre4"/>
    <w:uiPriority w:val="7"/>
    <w:rsid w:val="007F2A73"/>
    <w:rPr>
      <w:rFonts w:asciiTheme="majorHAnsi" w:eastAsiaTheme="majorEastAsia" w:hAnsiTheme="majorHAnsi" w:cstheme="majorBidi"/>
      <w:iCs/>
      <w:color w:val="11817E"/>
      <w:sz w:val="24"/>
    </w:rPr>
  </w:style>
  <w:style w:type="character" w:customStyle="1" w:styleId="Titre5Car">
    <w:name w:val="Titre 5 Car"/>
    <w:basedOn w:val="Policepardfaut"/>
    <w:link w:val="Titre5"/>
    <w:uiPriority w:val="7"/>
    <w:semiHidden/>
    <w:rsid w:val="007B2A41"/>
    <w:rPr>
      <w:rFonts w:asciiTheme="majorHAnsi" w:eastAsiaTheme="majorEastAsia" w:hAnsiTheme="majorHAnsi" w:cstheme="majorBidi"/>
      <w:color w:val="ECBD17" w:themeColor="accent1" w:themeShade="BF"/>
      <w:sz w:val="24"/>
    </w:rPr>
  </w:style>
  <w:style w:type="paragraph" w:customStyle="1" w:styleId="Retraitnormal1">
    <w:name w:val="Retrait normal1"/>
    <w:basedOn w:val="Normal"/>
    <w:rsid w:val="007B2A41"/>
    <w:pPr>
      <w:numPr>
        <w:numId w:val="3"/>
      </w:numPr>
      <w:spacing w:line="240" w:lineRule="auto"/>
      <w:contextualSpacing w:val="0"/>
    </w:pPr>
    <w:rPr>
      <w:rFonts w:ascii="Times New Roman" w:eastAsia="Times New Roman" w:hAnsi="Times New Roman" w:cs="Times New Roman"/>
      <w:color w:val="auto"/>
      <w:sz w:val="18"/>
      <w:szCs w:val="18"/>
      <w:lang w:val="fr-CH" w:eastAsia="fr-CH"/>
    </w:rPr>
  </w:style>
  <w:style w:type="paragraph" w:customStyle="1" w:styleId="Default">
    <w:name w:val="Default"/>
    <w:rsid w:val="007B2A41"/>
    <w:pPr>
      <w:autoSpaceDE w:val="0"/>
      <w:autoSpaceDN w:val="0"/>
      <w:adjustRightInd w:val="0"/>
      <w:spacing w:after="0" w:line="240" w:lineRule="auto"/>
    </w:pPr>
    <w:rPr>
      <w:rFonts w:ascii="Arial" w:eastAsia="Times New Roman" w:hAnsi="Arial" w:cs="Arial"/>
      <w:color w:val="000000"/>
      <w:sz w:val="24"/>
      <w:szCs w:val="24"/>
      <w:lang w:val="fr-CH" w:eastAsia="fr-CH"/>
    </w:rPr>
  </w:style>
  <w:style w:type="paragraph" w:styleId="Paragraphedeliste">
    <w:name w:val="List Paragraph"/>
    <w:basedOn w:val="Normal"/>
    <w:uiPriority w:val="34"/>
    <w:qFormat/>
    <w:rsid w:val="004210FC"/>
    <w:pPr>
      <w:spacing w:line="240" w:lineRule="auto"/>
      <w:ind w:left="720"/>
    </w:pPr>
    <w:rPr>
      <w:rFonts w:ascii="Century Gothic" w:eastAsia="Times New Roman" w:hAnsi="Century Gothic" w:cs="Times New Roman"/>
      <w:color w:val="auto"/>
      <w:sz w:val="20"/>
      <w:lang w:val="fr-CH" w:eastAsia="fr-FR"/>
    </w:rPr>
  </w:style>
  <w:style w:type="paragraph" w:styleId="TM3">
    <w:name w:val="toc 3"/>
    <w:basedOn w:val="Normal"/>
    <w:next w:val="Normal"/>
    <w:autoRedefine/>
    <w:uiPriority w:val="39"/>
    <w:unhideWhenUsed/>
    <w:rsid w:val="00131C94"/>
    <w:pPr>
      <w:ind w:left="480"/>
    </w:pPr>
    <w:rPr>
      <w:rFonts w:cstheme="minorHAnsi"/>
      <w:iCs/>
      <w:sz w:val="20"/>
    </w:rPr>
  </w:style>
  <w:style w:type="paragraph" w:styleId="TM4">
    <w:name w:val="toc 4"/>
    <w:basedOn w:val="Normal"/>
    <w:next w:val="Normal"/>
    <w:autoRedefine/>
    <w:uiPriority w:val="39"/>
    <w:unhideWhenUsed/>
    <w:rsid w:val="00274BB7"/>
    <w:pPr>
      <w:ind w:left="720"/>
    </w:pPr>
    <w:rPr>
      <w:rFonts w:cstheme="minorHAnsi"/>
      <w:sz w:val="18"/>
      <w:szCs w:val="18"/>
    </w:rPr>
  </w:style>
  <w:style w:type="paragraph" w:styleId="TM5">
    <w:name w:val="toc 5"/>
    <w:basedOn w:val="Normal"/>
    <w:next w:val="Normal"/>
    <w:autoRedefine/>
    <w:uiPriority w:val="39"/>
    <w:unhideWhenUsed/>
    <w:rsid w:val="00274BB7"/>
    <w:pPr>
      <w:ind w:left="960"/>
    </w:pPr>
    <w:rPr>
      <w:rFonts w:cstheme="minorHAnsi"/>
      <w:sz w:val="18"/>
      <w:szCs w:val="18"/>
    </w:rPr>
  </w:style>
  <w:style w:type="paragraph" w:styleId="TM6">
    <w:name w:val="toc 6"/>
    <w:basedOn w:val="Normal"/>
    <w:next w:val="Normal"/>
    <w:autoRedefine/>
    <w:uiPriority w:val="39"/>
    <w:unhideWhenUsed/>
    <w:rsid w:val="00274BB7"/>
    <w:pPr>
      <w:ind w:left="1200"/>
    </w:pPr>
    <w:rPr>
      <w:rFonts w:cstheme="minorHAnsi"/>
      <w:sz w:val="18"/>
      <w:szCs w:val="18"/>
    </w:rPr>
  </w:style>
  <w:style w:type="paragraph" w:styleId="TM7">
    <w:name w:val="toc 7"/>
    <w:basedOn w:val="Normal"/>
    <w:next w:val="Normal"/>
    <w:autoRedefine/>
    <w:uiPriority w:val="39"/>
    <w:unhideWhenUsed/>
    <w:rsid w:val="00274BB7"/>
    <w:pPr>
      <w:ind w:left="1440"/>
    </w:pPr>
    <w:rPr>
      <w:rFonts w:cstheme="minorHAnsi"/>
      <w:sz w:val="18"/>
      <w:szCs w:val="18"/>
    </w:rPr>
  </w:style>
  <w:style w:type="paragraph" w:styleId="TM8">
    <w:name w:val="toc 8"/>
    <w:basedOn w:val="Normal"/>
    <w:next w:val="Normal"/>
    <w:autoRedefine/>
    <w:uiPriority w:val="39"/>
    <w:unhideWhenUsed/>
    <w:rsid w:val="00274BB7"/>
    <w:pPr>
      <w:ind w:left="1680"/>
    </w:pPr>
    <w:rPr>
      <w:rFonts w:cstheme="minorHAnsi"/>
      <w:sz w:val="18"/>
      <w:szCs w:val="18"/>
    </w:rPr>
  </w:style>
  <w:style w:type="paragraph" w:styleId="TM9">
    <w:name w:val="toc 9"/>
    <w:basedOn w:val="Normal"/>
    <w:next w:val="Normal"/>
    <w:autoRedefine/>
    <w:uiPriority w:val="39"/>
    <w:unhideWhenUsed/>
    <w:rsid w:val="00274BB7"/>
    <w:pPr>
      <w:ind w:left="1920"/>
    </w:pPr>
    <w:rPr>
      <w:rFonts w:cstheme="minorHAnsi"/>
      <w:sz w:val="18"/>
      <w:szCs w:val="18"/>
    </w:rPr>
  </w:style>
  <w:style w:type="character" w:customStyle="1" w:styleId="Mentionnonrsolue1">
    <w:name w:val="Mention non résolue1"/>
    <w:basedOn w:val="Policepardfaut"/>
    <w:uiPriority w:val="99"/>
    <w:semiHidden/>
    <w:unhideWhenUsed/>
    <w:rsid w:val="00D06901"/>
    <w:rPr>
      <w:color w:val="605E5C"/>
      <w:shd w:val="clear" w:color="auto" w:fill="E1DFDD"/>
    </w:rPr>
  </w:style>
  <w:style w:type="character" w:styleId="Lienhypertextesuivivisit">
    <w:name w:val="FollowedHyperlink"/>
    <w:basedOn w:val="Policepardfaut"/>
    <w:uiPriority w:val="99"/>
    <w:semiHidden/>
    <w:unhideWhenUsed/>
    <w:rsid w:val="00FF54BA"/>
    <w:rPr>
      <w:color w:val="ECBE18" w:themeColor="followedHyperlink"/>
      <w:u w:val="single"/>
    </w:rPr>
  </w:style>
  <w:style w:type="paragraph" w:styleId="Tabledesillustrations">
    <w:name w:val="table of figures"/>
    <w:basedOn w:val="Normal"/>
    <w:next w:val="Normal"/>
    <w:uiPriority w:val="99"/>
    <w:unhideWhenUsed/>
    <w:rsid w:val="0027263E"/>
  </w:style>
  <w:style w:type="paragraph" w:customStyle="1" w:styleId="msonormal0">
    <w:name w:val="msonormal"/>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Cs w:val="24"/>
      <w:lang w:val="fr-CH" w:eastAsia="fr-CH"/>
    </w:rPr>
  </w:style>
  <w:style w:type="paragraph" w:customStyle="1" w:styleId="xl65">
    <w:name w:val="xl65"/>
    <w:basedOn w:val="Normal"/>
    <w:rsid w:val="005F4F6D"/>
    <w:pPr>
      <w:pBdr>
        <w:top w:val="single" w:sz="8" w:space="0" w:color="auto"/>
        <w:left w:val="single" w:sz="8"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6">
    <w:name w:val="xl66"/>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7">
    <w:name w:val="xl67"/>
    <w:basedOn w:val="Normal"/>
    <w:rsid w:val="005F4F6D"/>
    <w:pPr>
      <w:pBdr>
        <w:top w:val="single" w:sz="8" w:space="0" w:color="auto"/>
        <w:left w:val="single" w:sz="4" w:space="0" w:color="auto"/>
        <w:bottom w:val="single" w:sz="8"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8">
    <w:name w:val="xl68"/>
    <w:basedOn w:val="Normal"/>
    <w:rsid w:val="005F4F6D"/>
    <w:pPr>
      <w:pBdr>
        <w:top w:val="single" w:sz="8" w:space="0" w:color="auto"/>
        <w:left w:val="single" w:sz="12"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9">
    <w:name w:val="xl69"/>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70">
    <w:name w:val="xl70"/>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 w:val="16"/>
      <w:szCs w:val="16"/>
      <w:lang w:val="fr-CH" w:eastAsia="fr-CH"/>
    </w:rPr>
  </w:style>
  <w:style w:type="paragraph" w:customStyle="1" w:styleId="xl71">
    <w:name w:val="xl71"/>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2">
    <w:name w:val="xl72"/>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3">
    <w:name w:val="xl73"/>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4">
    <w:name w:val="xl74"/>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5">
    <w:name w:val="xl75"/>
    <w:basedOn w:val="Normal"/>
    <w:rsid w:val="005F4F6D"/>
    <w:pPr>
      <w:pBdr>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6">
    <w:name w:val="xl76"/>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7">
    <w:name w:val="xl77"/>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8">
    <w:name w:val="xl78"/>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9">
    <w:name w:val="xl79"/>
    <w:basedOn w:val="Normal"/>
    <w:rsid w:val="005F4F6D"/>
    <w:pPr>
      <w:pBdr>
        <w:top w:val="single" w:sz="4" w:space="0" w:color="auto"/>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0">
    <w:name w:val="xl80"/>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1">
    <w:name w:val="xl81"/>
    <w:basedOn w:val="Normal"/>
    <w:rsid w:val="005F4F6D"/>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2">
    <w:name w:val="xl82"/>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3">
    <w:name w:val="xl83"/>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4">
    <w:name w:val="xl84"/>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5">
    <w:name w:val="xl85"/>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6">
    <w:name w:val="xl86"/>
    <w:basedOn w:val="Normal"/>
    <w:rsid w:val="005F4F6D"/>
    <w:pPr>
      <w:spacing w:before="100" w:beforeAutospacing="1" w:after="100" w:afterAutospacing="1" w:line="240" w:lineRule="auto"/>
      <w:contextualSpacing w:val="0"/>
      <w:textAlignment w:val="center"/>
    </w:pPr>
    <w:rPr>
      <w:rFonts w:ascii="Times New Roman" w:eastAsia="Times New Roman" w:hAnsi="Times New Roman" w:cs="Times New Roman"/>
      <w:color w:val="auto"/>
      <w:sz w:val="16"/>
      <w:szCs w:val="16"/>
      <w:lang w:val="fr-CH" w:eastAsia="fr-CH"/>
    </w:rPr>
  </w:style>
  <w:style w:type="paragraph" w:styleId="Index1">
    <w:name w:val="index 1"/>
    <w:basedOn w:val="Normal"/>
    <w:next w:val="Normal"/>
    <w:autoRedefine/>
    <w:uiPriority w:val="99"/>
    <w:unhideWhenUsed/>
    <w:rsid w:val="006F5E7B"/>
    <w:pPr>
      <w:ind w:left="240" w:hanging="240"/>
    </w:pPr>
    <w:rPr>
      <w:rFonts w:cstheme="minorHAnsi"/>
      <w:sz w:val="18"/>
      <w:szCs w:val="18"/>
    </w:rPr>
  </w:style>
  <w:style w:type="paragraph" w:styleId="Titreindex">
    <w:name w:val="index heading"/>
    <w:basedOn w:val="Normal"/>
    <w:next w:val="Index1"/>
    <w:uiPriority w:val="99"/>
    <w:unhideWhenUsed/>
    <w:rsid w:val="006F5E7B"/>
    <w:pPr>
      <w:pBdr>
        <w:top w:val="single" w:sz="12" w:space="0" w:color="auto"/>
      </w:pBdr>
      <w:spacing w:before="360" w:after="240"/>
    </w:pPr>
    <w:rPr>
      <w:rFonts w:cstheme="minorHAnsi"/>
      <w:b/>
      <w:bCs/>
      <w:i/>
      <w:iCs/>
      <w:sz w:val="26"/>
      <w:szCs w:val="26"/>
    </w:rPr>
  </w:style>
  <w:style w:type="paragraph" w:styleId="Index2">
    <w:name w:val="index 2"/>
    <w:basedOn w:val="Normal"/>
    <w:next w:val="Normal"/>
    <w:autoRedefine/>
    <w:uiPriority w:val="99"/>
    <w:unhideWhenUsed/>
    <w:rsid w:val="006F5E7B"/>
    <w:pPr>
      <w:ind w:left="480" w:hanging="240"/>
    </w:pPr>
    <w:rPr>
      <w:rFonts w:cstheme="minorHAnsi"/>
      <w:sz w:val="18"/>
      <w:szCs w:val="18"/>
    </w:rPr>
  </w:style>
  <w:style w:type="paragraph" w:styleId="Index3">
    <w:name w:val="index 3"/>
    <w:basedOn w:val="Normal"/>
    <w:next w:val="Normal"/>
    <w:autoRedefine/>
    <w:uiPriority w:val="99"/>
    <w:unhideWhenUsed/>
    <w:rsid w:val="006F5E7B"/>
    <w:pPr>
      <w:ind w:left="720" w:hanging="240"/>
    </w:pPr>
    <w:rPr>
      <w:rFonts w:cstheme="minorHAnsi"/>
      <w:sz w:val="18"/>
      <w:szCs w:val="18"/>
    </w:rPr>
  </w:style>
  <w:style w:type="paragraph" w:styleId="Index4">
    <w:name w:val="index 4"/>
    <w:basedOn w:val="Normal"/>
    <w:next w:val="Normal"/>
    <w:autoRedefine/>
    <w:uiPriority w:val="99"/>
    <w:unhideWhenUsed/>
    <w:rsid w:val="006F5E7B"/>
    <w:pPr>
      <w:ind w:left="960" w:hanging="240"/>
    </w:pPr>
    <w:rPr>
      <w:rFonts w:cstheme="minorHAnsi"/>
      <w:sz w:val="18"/>
      <w:szCs w:val="18"/>
    </w:rPr>
  </w:style>
  <w:style w:type="paragraph" w:styleId="Index5">
    <w:name w:val="index 5"/>
    <w:basedOn w:val="Normal"/>
    <w:next w:val="Normal"/>
    <w:autoRedefine/>
    <w:uiPriority w:val="99"/>
    <w:unhideWhenUsed/>
    <w:rsid w:val="006F5E7B"/>
    <w:pPr>
      <w:ind w:left="1200" w:hanging="240"/>
    </w:pPr>
    <w:rPr>
      <w:rFonts w:cstheme="minorHAnsi"/>
      <w:sz w:val="18"/>
      <w:szCs w:val="18"/>
    </w:rPr>
  </w:style>
  <w:style w:type="paragraph" w:styleId="Index6">
    <w:name w:val="index 6"/>
    <w:basedOn w:val="Normal"/>
    <w:next w:val="Normal"/>
    <w:autoRedefine/>
    <w:uiPriority w:val="99"/>
    <w:unhideWhenUsed/>
    <w:rsid w:val="006F5E7B"/>
    <w:pPr>
      <w:ind w:left="1440" w:hanging="240"/>
    </w:pPr>
    <w:rPr>
      <w:rFonts w:cstheme="minorHAnsi"/>
      <w:sz w:val="18"/>
      <w:szCs w:val="18"/>
    </w:rPr>
  </w:style>
  <w:style w:type="paragraph" w:styleId="Index7">
    <w:name w:val="index 7"/>
    <w:basedOn w:val="Normal"/>
    <w:next w:val="Normal"/>
    <w:autoRedefine/>
    <w:uiPriority w:val="99"/>
    <w:unhideWhenUsed/>
    <w:rsid w:val="006F5E7B"/>
    <w:pPr>
      <w:ind w:left="1680" w:hanging="240"/>
    </w:pPr>
    <w:rPr>
      <w:rFonts w:cstheme="minorHAnsi"/>
      <w:sz w:val="18"/>
      <w:szCs w:val="18"/>
    </w:rPr>
  </w:style>
  <w:style w:type="paragraph" w:styleId="Index8">
    <w:name w:val="index 8"/>
    <w:basedOn w:val="Normal"/>
    <w:next w:val="Normal"/>
    <w:autoRedefine/>
    <w:uiPriority w:val="99"/>
    <w:unhideWhenUsed/>
    <w:rsid w:val="006F5E7B"/>
    <w:pPr>
      <w:ind w:left="1920" w:hanging="240"/>
    </w:pPr>
    <w:rPr>
      <w:rFonts w:cstheme="minorHAnsi"/>
      <w:sz w:val="18"/>
      <w:szCs w:val="18"/>
    </w:rPr>
  </w:style>
  <w:style w:type="paragraph" w:styleId="Index9">
    <w:name w:val="index 9"/>
    <w:basedOn w:val="Normal"/>
    <w:next w:val="Normal"/>
    <w:autoRedefine/>
    <w:uiPriority w:val="99"/>
    <w:unhideWhenUsed/>
    <w:rsid w:val="006F5E7B"/>
    <w:pPr>
      <w:ind w:left="2160" w:hanging="24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30501">
      <w:bodyDiv w:val="1"/>
      <w:marLeft w:val="0"/>
      <w:marRight w:val="0"/>
      <w:marTop w:val="0"/>
      <w:marBottom w:val="0"/>
      <w:divBdr>
        <w:top w:val="none" w:sz="0" w:space="0" w:color="auto"/>
        <w:left w:val="none" w:sz="0" w:space="0" w:color="auto"/>
        <w:bottom w:val="none" w:sz="0" w:space="0" w:color="auto"/>
        <w:right w:val="none" w:sz="0" w:space="0" w:color="auto"/>
      </w:divBdr>
    </w:div>
    <w:div w:id="702949680">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24575166">
      <w:bodyDiv w:val="1"/>
      <w:marLeft w:val="0"/>
      <w:marRight w:val="0"/>
      <w:marTop w:val="0"/>
      <w:marBottom w:val="0"/>
      <w:divBdr>
        <w:top w:val="none" w:sz="0" w:space="0" w:color="auto"/>
        <w:left w:val="none" w:sz="0" w:space="0" w:color="auto"/>
        <w:bottom w:val="none" w:sz="0" w:space="0" w:color="auto"/>
        <w:right w:val="none" w:sz="0" w:space="0" w:color="auto"/>
      </w:divBdr>
    </w:div>
    <w:div w:id="19969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deviantart.com/absurdwordpreferred/art/Little-Fish-png-147138899" TargetMode="External"/><Relationship Id="rId47" Type="http://schemas.openxmlformats.org/officeDocument/2006/relationships/hyperlink" Target="https://www.bloc-notes-culinaire.com/2019/08/criteres-de-fraicheur-du-poisson.html" TargetMode="External"/><Relationship Id="rId63" Type="http://schemas.openxmlformats.org/officeDocument/2006/relationships/hyperlink" Target="https://github.com/KevinGacon/Fishermen-TPI/releases/tag/Release" TargetMode="External"/><Relationship Id="rId68" Type="http://schemas.openxmlformats.org/officeDocument/2006/relationships/hyperlink" Target="file:///D:\MyGamesProject\UnityGames\Fishermen-TPI\Documentations\Rapport%20de%20projet_8.00%20-%20Fishermen%20-%20KGN%20.docx" TargetMode="External"/><Relationship Id="rId16" Type="http://schemas.openxmlformats.org/officeDocument/2006/relationships/hyperlink" Target="https://github.com/KevinGacon/Fishermen-TPI"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file:///D:\MyGamesProject\UnityGames\Fishermen-TPI\Documentations\Rapport%20de%20projet_8.00%20-%20Fishermen%20-%20KGN%20.docx" TargetMode="External"/><Relationship Id="rId79" Type="http://schemas.openxmlformats.org/officeDocument/2006/relationships/hyperlink" Target="file:///D:\MyGamesProject\UnityGames\Fishermen-TPI\Documentations\Rapport%20de%20projet_8.00%20-%20Fishermen%20-%20KGN%20.docx" TargetMode="External"/><Relationship Id="rId5" Type="http://schemas.openxmlformats.org/officeDocument/2006/relationships/settings" Target="settings.xml"/><Relationship Id="rId61" Type="http://schemas.openxmlformats.org/officeDocument/2006/relationships/hyperlink" Target="https://github.com/KevinGacon/Fishermen-TPI/tree/main/Documentations/03.05.2022" TargetMode="External"/><Relationship Id="rId19" Type="http://schemas.openxmlformats.org/officeDocument/2006/relationships/image" Target="media/image6.png"/><Relationship Id="rId14" Type="http://schemas.openxmlformats.org/officeDocument/2006/relationships/hyperlink" Target="mailto:jonathan.melly@eduvaud.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hiclipart.com/" TargetMode="External"/><Relationship Id="rId48" Type="http://schemas.openxmlformats.org/officeDocument/2006/relationships/hyperlink" Target="https://france3-regions.francetvinfo.fr/normandie/seine-maritime/soupconnes-avoir-preleve-soles-trop-petites-pecheurs-sont-relaxes-1720665.html" TargetMode="External"/><Relationship Id="rId56" Type="http://schemas.openxmlformats.org/officeDocument/2006/relationships/image" Target="media/image29.png"/><Relationship Id="rId64" Type="http://schemas.openxmlformats.org/officeDocument/2006/relationships/hyperlink" Target="https://github.com/KevinGacon/Fishermen-TPI/releases" TargetMode="External"/><Relationship Id="rId69" Type="http://schemas.openxmlformats.org/officeDocument/2006/relationships/hyperlink" Target="file:///D:\MyGamesProject\UnityGames\Fishermen-TPI\Documentations\Rapport%20de%20projet_8.00%20-%20Fishermen%20-%20KGN%20.docx" TargetMode="External"/><Relationship Id="rId77" Type="http://schemas.openxmlformats.org/officeDocument/2006/relationships/hyperlink" Target="file:///D:\MyGamesProject\UnityGames\Fishermen-TPI\Documentations\Rapport%20de%20projet_8.00%20-%20Fishermen%20-%20KGN%20.docx" TargetMode="Externa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hyperlink" Target="file:///D:\MyGamesProject\UnityGames\Fishermen-TPI\Documentations\Rapport%20de%20projet_8.00%20-%20Fishermen%20-%20KGN%20.docx"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cloud.icescrum.com/p/FISHERME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github.com/KevinGacon/Fishermen-TPI" TargetMode="External"/><Relationship Id="rId46" Type="http://schemas.openxmlformats.org/officeDocument/2006/relationships/hyperlink" Target="https://www.futura-sciences.com/planete/questions-reponses/poisson-poissons-10-especes-plus-pechees-9426/" TargetMode="External"/><Relationship Id="rId59" Type="http://schemas.openxmlformats.org/officeDocument/2006/relationships/image" Target="media/image32.png"/><Relationship Id="rId67" Type="http://schemas.openxmlformats.org/officeDocument/2006/relationships/hyperlink" Target="https://github.com/KevinGacon/Fishermen-TPI/commits/main" TargetMode="External"/><Relationship Id="rId20" Type="http://schemas.openxmlformats.org/officeDocument/2006/relationships/image" Target="media/image7.png"/><Relationship Id="rId41" Type="http://schemas.openxmlformats.org/officeDocument/2006/relationships/hyperlink" Target="http://www.clipartpanda.com/clipart_images/silver-king-custom-marine-42502007" TargetMode="External"/><Relationship Id="rId54" Type="http://schemas.openxmlformats.org/officeDocument/2006/relationships/image" Target="media/image27.png"/><Relationship Id="rId62" Type="http://schemas.openxmlformats.org/officeDocument/2006/relationships/hyperlink" Target="https://github.com/KevinGacon/Fishermen-TPI/tree/main/Documentations/06.05.2022" TargetMode="External"/><Relationship Id="rId70" Type="http://schemas.openxmlformats.org/officeDocument/2006/relationships/hyperlink" Target="file:///D:\MyGamesProject\UnityGames\Fishermen-TPI\Documentations\Rapport%20de%20projet_8.00%20-%20Fishermen%20-%20KGN%20.docx" TargetMode="External"/><Relationship Id="rId75" Type="http://schemas.openxmlformats.org/officeDocument/2006/relationships/hyperlink" Target="file:///D:\MyGamesProject\UnityGames\Fishermen-TPI\Documentations\Rapport%20de%20projet_8.00%20-%20Fishermen%20-%20KGN%20.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github.com/KevinGacon/Fishermen-TPI" TargetMode="External"/><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cloud.icescrum.com/p/FISHERMEN/" TargetMode="External"/><Relationship Id="rId44" Type="http://schemas.openxmlformats.org/officeDocument/2006/relationships/hyperlink" Target="https://fr-academic.com/dic.nsf/frwiki/2022609" TargetMode="External"/><Relationship Id="rId52" Type="http://schemas.openxmlformats.org/officeDocument/2006/relationships/image" Target="media/image25.png"/><Relationship Id="rId60" Type="http://schemas.openxmlformats.org/officeDocument/2006/relationships/hyperlink" Target="https://github.com/KevinGacon/Fishermen-TPI/tree/main/Documentations" TargetMode="External"/><Relationship Id="rId65" Type="http://schemas.openxmlformats.org/officeDocument/2006/relationships/hyperlink" Target="https://github.com/KevinGacon/Fishermen-TPI/releases/tag/Release" TargetMode="External"/><Relationship Id="rId73" Type="http://schemas.openxmlformats.org/officeDocument/2006/relationships/hyperlink" Target="file:///D:\MyGamesProject\UnityGames\Fishermen-TPI\Documentations\Rapport%20de%20projet_8.00%20-%20Fishermen%20-%20KGN%20.docx" TargetMode="External"/><Relationship Id="rId78" Type="http://schemas.openxmlformats.org/officeDocument/2006/relationships/hyperlink" Target="file:///D:\MyGamesProject\UnityGames\Fishermen-TPI\Documentations\Rapport%20de%20projet_8.00%20-%20Fishermen%20-%20KGN%20.docx"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hyperlink" Target="https://cloud.icescrum.com/p/FISHERMEN/%23/project" TargetMode="External"/><Relationship Id="rId34" Type="http://schemas.openxmlformats.org/officeDocument/2006/relationships/hyperlink" Target="https://cloud.icescrum.com/p/FISHERMEN/"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file:///D:\MyGamesProject\UnityGames\Fishermen-TPI\Documentations\Rapport%20de%20projet_8.00%20-%20Fishermen%20-%20KGN%20.docx" TargetMode="External"/><Relationship Id="rId7" Type="http://schemas.openxmlformats.org/officeDocument/2006/relationships/footnotes" Target="footnotes.xml"/><Relationship Id="rId71" Type="http://schemas.openxmlformats.org/officeDocument/2006/relationships/hyperlink" Target="file:///D:\MyGamesProject\UnityGames\Fishermen-TPI\Documentations\Rapport%20de%20projet_8.00%20-%20Fishermen%20-%20KGN%20.docx"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normandiefraicheurmer.fr/recettes-et-si-on-cuisinait/origine-des-produits-de-la-mer/43-zones-de-peche-monde.html" TargetMode="External"/><Relationship Id="rId45" Type="http://schemas.openxmlformats.org/officeDocument/2006/relationships/hyperlink" Target="https://www.lapechetechnique.fr/tailles-legales-de-capture-en-mer-2022/" TargetMode="External"/><Relationship Id="rId66" Type="http://schemas.openxmlformats.org/officeDocument/2006/relationships/hyperlink" Target="https://github.com/KevinGacon/Fishermen-TPI/releases/tag/Fishermen_2.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nko.PC-RAYNKO\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37CF2-0547-4DC3-BF15-0A3A87B8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Template>
  <TotalTime>0</TotalTime>
  <Pages>63</Pages>
  <Words>9978</Words>
  <Characters>54884</Characters>
  <Application>Microsoft Office Word</Application>
  <DocSecurity>0</DocSecurity>
  <Lines>457</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keywords/>
  <cp:lastModifiedBy>GACON Kevin</cp:lastModifiedBy>
  <cp:revision>277</cp:revision>
  <dcterms:created xsi:type="dcterms:W3CDTF">2022-05-28T14:16:00Z</dcterms:created>
  <dcterms:modified xsi:type="dcterms:W3CDTF">2022-05-30T18:50:00Z</dcterms:modified>
  <cp:contentStatus/>
  <cp:version/>
</cp:coreProperties>
</file>